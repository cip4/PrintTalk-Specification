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4BC" w:rsidRPr="0018189C" w:rsidRDefault="00EB04BC">
      <w:pPr>
        <w:pStyle w:val="unheading1"/>
      </w:pPr>
    </w:p>
    <w:p w:rsidR="00C05619" w:rsidRPr="0018189C" w:rsidRDefault="00C05619" w:rsidP="00C05619">
      <w:pPr>
        <w:pStyle w:val="TitleLine0"/>
      </w:pPr>
      <w:bookmarkStart w:id="0" w:name="_Hlt83035156"/>
      <w:bookmarkEnd w:id="0"/>
    </w:p>
    <w:p w:rsidR="00C05619" w:rsidRPr="0018189C" w:rsidRDefault="004E1562" w:rsidP="00C05619">
      <w:pPr>
        <w:pStyle w:val="TitleLine1"/>
      </w:pPr>
      <w:bookmarkStart w:id="1" w:name="_Ref83035196"/>
      <w:bookmarkEnd w:id="1"/>
      <w:r w:rsidRPr="0018189C">
        <w:t>PrintTalk</w:t>
      </w:r>
    </w:p>
    <w:p w:rsidR="00C05619" w:rsidRPr="0018189C" w:rsidRDefault="002B6BC9" w:rsidP="00C05619">
      <w:pPr>
        <w:pStyle w:val="TitleLine2"/>
      </w:pPr>
      <w:r>
        <w:t>Version 1.</w:t>
      </w:r>
      <w:r w:rsidR="00064379">
        <w:t>6</w:t>
      </w:r>
    </w:p>
    <w:p w:rsidR="00C05619" w:rsidRPr="0018189C" w:rsidRDefault="00C05619" w:rsidP="00C05619">
      <w:pPr>
        <w:pStyle w:val="TitleLine3"/>
      </w:pPr>
      <w:r w:rsidRPr="0018189C">
        <w:t xml:space="preserve">Date: </w:t>
      </w:r>
      <w:r w:rsidR="007C0763">
        <w:fldChar w:fldCharType="begin"/>
      </w:r>
      <w:r w:rsidR="00CE1608">
        <w:instrText xml:space="preserve"> SAVEDATE \@ "yyyy-MM-dd" \* MERGEFORMAT </w:instrText>
      </w:r>
      <w:r w:rsidR="007C0763">
        <w:fldChar w:fldCharType="separate"/>
      </w:r>
      <w:r w:rsidR="00187F98">
        <w:rPr>
          <w:noProof/>
        </w:rPr>
        <w:t>2015-08-11</w:t>
      </w:r>
      <w:r w:rsidR="007C0763">
        <w:rPr>
          <w:noProof/>
        </w:rPr>
        <w:fldChar w:fldCharType="end"/>
      </w:r>
    </w:p>
    <w:p w:rsidR="00C05619" w:rsidRPr="0018189C" w:rsidRDefault="00C05619" w:rsidP="00C05619">
      <w:pPr>
        <w:pStyle w:val="TitleLine4"/>
      </w:pPr>
      <w:r w:rsidRPr="0018189C">
        <w:rPr>
          <w:b/>
        </w:rPr>
        <w:t xml:space="preserve">File:  </w:t>
      </w:r>
      <w:fldSimple w:instr=" FILENAME   \* MERGEFORMAT ">
        <w:r w:rsidR="00187F98" w:rsidRPr="00187F98">
          <w:rPr>
            <w:i/>
            <w:noProof/>
          </w:rPr>
          <w:t>PrintTalk-1.6.docx</w:t>
        </w:r>
      </w:fldSimple>
      <w:r w:rsidRPr="0018189C">
        <w:t xml:space="preserve">, </w:t>
      </w:r>
      <w:r w:rsidRPr="0018189C">
        <w:rPr>
          <w:i/>
        </w:rPr>
        <w:t>.pdf</w:t>
      </w:r>
    </w:p>
    <w:p w:rsidR="00C05619" w:rsidRPr="0018189C" w:rsidRDefault="00C05619" w:rsidP="00C05619">
      <w:pPr>
        <w:pStyle w:val="TitleLine6"/>
      </w:pPr>
    </w:p>
    <w:p w:rsidR="00C05619" w:rsidRPr="0018189C" w:rsidRDefault="00C05619" w:rsidP="00C05619">
      <w:pPr>
        <w:pStyle w:val="TitleLine7After"/>
      </w:pPr>
    </w:p>
    <w:p w:rsidR="00C05619" w:rsidRPr="0018189C" w:rsidRDefault="00C05619" w:rsidP="004E1562">
      <w:pPr>
        <w:pStyle w:val="TitleAbstract"/>
      </w:pPr>
      <w:r w:rsidRPr="0018189C">
        <w:t>Abstract</w:t>
      </w:r>
    </w:p>
    <w:p w:rsidR="00805B65" w:rsidRDefault="00805B65" w:rsidP="00805B65">
      <w:pPr>
        <w:pStyle w:val="BodyAbstract"/>
      </w:pPr>
      <w:r>
        <w:t xml:space="preserve">PrintTalk is an open XML standard used to communicate business information.  It provides JDF with capabilities for Pricing, Web-to-Print, RFQ/Quote, Invoicing, Order Status, Sub-contracting and more.  The CIP4 consortium has maintained PrintTalk as integral to JDF development since 2005.  </w:t>
      </w:r>
    </w:p>
    <w:p w:rsidR="00805B65" w:rsidRPr="0018189C" w:rsidRDefault="00805B65" w:rsidP="00805B65">
      <w:pPr>
        <w:pStyle w:val="BodyAbstract"/>
      </w:pPr>
      <w:r>
        <w:t>(The prior version was 1.3; there is no 1.4.)</w:t>
      </w:r>
    </w:p>
    <w:p w:rsidR="004E1562" w:rsidRDefault="00A522A5" w:rsidP="004E1562">
      <w:pPr>
        <w:pStyle w:val="iconParagraph"/>
      </w:pPr>
      <w:bookmarkStart w:id="2" w:name="_GoBack"/>
      <w:r>
        <w:rPr>
          <w:noProof/>
        </w:rPr>
        <w:drawing>
          <wp:inline distT="0" distB="0" distL="0" distR="0">
            <wp:extent cx="3266440" cy="20630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P4"/>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266440" cy="2063014"/>
                    </a:xfrm>
                    <a:prstGeom prst="rect">
                      <a:avLst/>
                    </a:prstGeom>
                    <a:noFill/>
                    <a:ln w="9525">
                      <a:noFill/>
                      <a:miter lim="800000"/>
                      <a:headEnd/>
                      <a:tailEnd/>
                    </a:ln>
                  </pic:spPr>
                </pic:pic>
              </a:graphicData>
            </a:graphic>
          </wp:inline>
        </w:drawing>
      </w:r>
      <w:bookmarkEnd w:id="2"/>
    </w:p>
    <w:p w:rsidR="002417A3" w:rsidRPr="0018189C" w:rsidRDefault="002417A3" w:rsidP="004E1562">
      <w:pPr>
        <w:pStyle w:val="iconParagraph"/>
      </w:pPr>
    </w:p>
    <w:p w:rsidR="002417A3" w:rsidRDefault="00A522A5" w:rsidP="004E1562">
      <w:pPr>
        <w:pStyle w:val="iconParagraph"/>
        <w:rPr>
          <w:noProof/>
        </w:rPr>
      </w:pPr>
      <w:r>
        <w:rPr>
          <w:noProof/>
        </w:rPr>
        <w:drawing>
          <wp:inline distT="0" distB="0" distL="0" distR="0">
            <wp:extent cx="5651466" cy="1089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rev2cl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651466" cy="1089025"/>
                    </a:xfrm>
                    <a:prstGeom prst="rect">
                      <a:avLst/>
                    </a:prstGeom>
                    <a:noFill/>
                    <a:ln w="9525">
                      <a:noFill/>
                      <a:miter lim="800000"/>
                      <a:headEnd/>
                      <a:tailEnd/>
                    </a:ln>
                  </pic:spPr>
                </pic:pic>
              </a:graphicData>
            </a:graphic>
          </wp:inline>
        </w:drawing>
      </w:r>
    </w:p>
    <w:p w:rsidR="002417A3" w:rsidRDefault="002417A3" w:rsidP="004E1562">
      <w:pPr>
        <w:pStyle w:val="iconParagraph"/>
        <w:rPr>
          <w:noProof/>
        </w:rPr>
      </w:pPr>
    </w:p>
    <w:p w:rsidR="00903AD8" w:rsidRDefault="00903AD8" w:rsidP="00070ECA">
      <w:pPr>
        <w:pStyle w:val="iconParagraph"/>
        <w:jc w:val="left"/>
        <w:rPr>
          <w:noProof/>
        </w:rPr>
      </w:pPr>
    </w:p>
    <w:p w:rsidR="002417A3" w:rsidRDefault="00070ECA" w:rsidP="004E1562">
      <w:pPr>
        <w:pStyle w:val="iconParagraph"/>
        <w:rPr>
          <w:noProof/>
        </w:rPr>
      </w:pPr>
      <w:r>
        <w:rPr>
          <w:noProof/>
        </w:rPr>
        <w:drawing>
          <wp:inline distT="0" distB="0" distL="0" distR="0">
            <wp:extent cx="5939085" cy="1114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 Banner v10.pdf"/>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9085" cy="1114425"/>
                    </a:xfrm>
                    <a:prstGeom prst="rect">
                      <a:avLst/>
                    </a:prstGeom>
                  </pic:spPr>
                </pic:pic>
              </a:graphicData>
            </a:graphic>
          </wp:inline>
        </w:drawing>
      </w:r>
    </w:p>
    <w:p w:rsidR="00BD7E7F" w:rsidRDefault="00BD7E7F" w:rsidP="004E1562">
      <w:pPr>
        <w:pStyle w:val="iconParagraph"/>
        <w:rPr>
          <w:noProof/>
        </w:rPr>
      </w:pPr>
    </w:p>
    <w:p w:rsidR="002417A3" w:rsidRDefault="002417A3" w:rsidP="00760236">
      <w:pPr>
        <w:pStyle w:val="iconParagraph"/>
        <w:jc w:val="left"/>
        <w:rPr>
          <w:noProof/>
        </w:rPr>
      </w:pPr>
    </w:p>
    <w:p w:rsidR="002417A3" w:rsidRDefault="002417A3" w:rsidP="004E1562">
      <w:pPr>
        <w:pStyle w:val="iconParagraph"/>
        <w:rPr>
          <w:noProof/>
        </w:rPr>
      </w:pPr>
    </w:p>
    <w:p w:rsidR="0075656E" w:rsidRDefault="0075656E" w:rsidP="004E1562">
      <w:pPr>
        <w:pStyle w:val="iconParagraph"/>
      </w:pPr>
    </w:p>
    <w:p w:rsidR="0075656E" w:rsidRPr="0018189C" w:rsidRDefault="0075656E" w:rsidP="004E1562">
      <w:pPr>
        <w:pStyle w:val="iconParagraph"/>
      </w:pPr>
    </w:p>
    <w:p w:rsidR="002417A3" w:rsidRPr="00B72AEF" w:rsidRDefault="002417A3" w:rsidP="002417A3">
      <w:pPr>
        <w:pStyle w:val="BoilerPlateHeading"/>
      </w:pPr>
      <w:r w:rsidRPr="00B72AEF">
        <w:t>Copyright Notice</w:t>
      </w:r>
    </w:p>
    <w:p w:rsidR="002417A3" w:rsidRPr="00B72AEF" w:rsidRDefault="002417A3" w:rsidP="002417A3">
      <w:pPr>
        <w:pStyle w:val="BoilerPlate"/>
      </w:pPr>
      <w:r w:rsidRPr="00B72AEF">
        <w:t>Copyright © 2000-</w:t>
      </w:r>
      <w:r>
        <w:t>201</w:t>
      </w:r>
      <w:r w:rsidR="00F06E99">
        <w:t>5</w:t>
      </w:r>
      <w:r w:rsidRPr="00B72AEF">
        <w:t>, International Cooperation for Integration of Processes in Prepress, Press and Postpress, hereinafter referred to as CIP4. All Rights Reserved</w:t>
      </w:r>
      <w:r>
        <w:t>.</w:t>
      </w:r>
    </w:p>
    <w:p w:rsidR="002417A3" w:rsidRPr="00B72AEF" w:rsidRDefault="002417A3" w:rsidP="002417A3">
      <w:pPr>
        <w:pStyle w:val="BoilerPlate"/>
      </w:pPr>
      <w:r w:rsidRPr="00B72AEF">
        <w:t xml:space="preserve">Permission is hereby granted, free of charge, to any person obtaining a </w:t>
      </w:r>
      <w:r w:rsidRPr="00B72AEF">
        <w:rPr>
          <w:rStyle w:val="JDFTermNot"/>
        </w:rPr>
        <w:t>copy</w:t>
      </w:r>
      <w:r w:rsidRPr="00B72AEF">
        <w:t xml:space="preserve"> of the Specification and associated documentation files (the “Specification”) to deal in the Specification, including without limitation the rights to use, </w:t>
      </w:r>
      <w:r w:rsidRPr="00B72AEF">
        <w:rPr>
          <w:rStyle w:val="JDFTermNot"/>
        </w:rPr>
        <w:t>copy</w:t>
      </w:r>
      <w:r w:rsidRPr="00B72AEF">
        <w:t>, publish, distribute, and/or sublicense copies of the Specification, and to permit persons to whom the Specification is furnished to do so, subject to the following conditions. The above copyright notice and this permission notice must be included in all copies or substantial portions of the Specification.</w:t>
      </w:r>
    </w:p>
    <w:p w:rsidR="002417A3" w:rsidRPr="00B72AEF" w:rsidRDefault="002417A3" w:rsidP="002417A3">
      <w:pPr>
        <w:pStyle w:val="BoilerPlateAllCaps"/>
      </w:pPr>
      <w:r w:rsidRPr="00B72AEF">
        <w:t>The Specification is provided “as is”, without warranty of any kind, express, implied, or otherwise, including but not limited to the warranties of merchantability, fitness for a particular purpose and noninfringement. In no event will CIP4 be liable for any claim, damages or other liability, whether in an action of contract, tort or otherwise, arising from, out of, or in connection with the Specification or the use or other dealings in the Specification.</w:t>
      </w:r>
    </w:p>
    <w:p w:rsidR="002417A3" w:rsidRPr="00B72AEF" w:rsidRDefault="002417A3" w:rsidP="002417A3">
      <w:pPr>
        <w:pStyle w:val="BoilerPlate"/>
      </w:pPr>
      <w:r w:rsidRPr="00B72AEF">
        <w:t>Except as contained in this notice or as allowed by membership in CIP4, the name of CIP4 must not be used in advertising or otherwise to promote the use or other dealings in this Specification without prior written authorization from CIP4.</w:t>
      </w:r>
    </w:p>
    <w:p w:rsidR="002417A3" w:rsidRPr="00B72AEF" w:rsidRDefault="002417A3" w:rsidP="002417A3">
      <w:pPr>
        <w:pStyle w:val="BoilerPlateHeading"/>
      </w:pPr>
      <w:r w:rsidRPr="00B72AEF">
        <w:t>Licenses and Trademarks</w:t>
      </w:r>
    </w:p>
    <w:p w:rsidR="007D40A2" w:rsidRDefault="007D40A2" w:rsidP="007D40A2">
      <w:r>
        <w:t>International Cooperation for Integration of Processes in Prepress, Press and Postpress, CIP4, PrintTalk, Job Description Format, JDF and the logos for both CIP4 and PrintTalk are trademarks of CIP4.</w:t>
      </w:r>
    </w:p>
    <w:p w:rsidR="007D40A2" w:rsidRDefault="007D40A2" w:rsidP="007D40A2"/>
    <w:p w:rsidR="002417A3" w:rsidRPr="00B72AEF" w:rsidRDefault="002417A3" w:rsidP="002417A3">
      <w:pPr>
        <w:pStyle w:val="BoilerPlate"/>
        <w:rPr>
          <w:sz w:val="15"/>
        </w:rPr>
      </w:pPr>
      <w:r w:rsidRPr="00B72AEF">
        <w:t>Rather than put a trademark symbol in every occurrence of other trademarked names, we state that we are using the names only in an editorial fashion, and to the benefit of the trademark owner, with no intention of infringement of the trademark.</w:t>
      </w:r>
      <w:r w:rsidR="00890E52">
        <w:t xml:space="preserve"> </w:t>
      </w:r>
    </w:p>
    <w:p w:rsidR="008657B0" w:rsidRPr="0018189C" w:rsidRDefault="008657B0" w:rsidP="004E1562">
      <w:pPr>
        <w:pStyle w:val="BoilerPlateHeading"/>
        <w:rPr>
          <w:lang w:eastAsia="de-DE"/>
        </w:rPr>
      </w:pPr>
    </w:p>
    <w:p w:rsidR="00EB04BC" w:rsidRPr="0018189C" w:rsidRDefault="00EB04BC" w:rsidP="0018189C">
      <w:pPr>
        <w:pStyle w:val="Heading"/>
      </w:pPr>
      <w:bookmarkStart w:id="3" w:name="_Toc515093703"/>
      <w:bookmarkStart w:id="4" w:name="_Toc515094223"/>
      <w:bookmarkStart w:id="5" w:name="_Toc515377900"/>
      <w:bookmarkStart w:id="6" w:name="_Toc515378021"/>
      <w:r w:rsidRPr="0018189C">
        <w:br w:type="page"/>
      </w:r>
      <w:r w:rsidRPr="0018189C">
        <w:lastRenderedPageBreak/>
        <w:t>Table of Contents</w:t>
      </w:r>
      <w:bookmarkEnd w:id="3"/>
      <w:bookmarkEnd w:id="4"/>
      <w:bookmarkEnd w:id="5"/>
      <w:bookmarkEnd w:id="6"/>
    </w:p>
    <w:p w:rsidR="00DC0C99" w:rsidRDefault="007C0763">
      <w:pPr>
        <w:pStyle w:val="TOC1"/>
        <w:tabs>
          <w:tab w:val="left" w:pos="400"/>
          <w:tab w:val="right" w:leader="dot" w:pos="9350"/>
        </w:tabs>
        <w:rPr>
          <w:rFonts w:asciiTheme="minorHAnsi" w:eastAsiaTheme="minorEastAsia" w:hAnsiTheme="minorHAnsi" w:cstheme="minorBidi"/>
          <w:b w:val="0"/>
          <w:noProof/>
          <w:sz w:val="22"/>
          <w:szCs w:val="22"/>
        </w:rPr>
      </w:pPr>
      <w:r>
        <w:rPr>
          <w:b w:val="0"/>
        </w:rPr>
        <w:fldChar w:fldCharType="begin"/>
      </w:r>
      <w:r w:rsidR="006916A7">
        <w:rPr>
          <w:b w:val="0"/>
        </w:rPr>
        <w:instrText xml:space="preserve"> TOC \o "1-1" \h \z \t "Heading 2,2,Heading 3,3,Heading 4,4,H2,2" </w:instrText>
      </w:r>
      <w:r>
        <w:rPr>
          <w:b w:val="0"/>
        </w:rPr>
        <w:fldChar w:fldCharType="separate"/>
      </w:r>
      <w:hyperlink w:anchor="_Toc411174870" w:history="1">
        <w:r w:rsidR="00DC0C99" w:rsidRPr="009E4DFF">
          <w:rPr>
            <w:rStyle w:val="Hyperlink"/>
            <w:noProof/>
          </w:rPr>
          <w:t>1</w:t>
        </w:r>
        <w:r w:rsidR="00DC0C99">
          <w:rPr>
            <w:rFonts w:asciiTheme="minorHAnsi" w:eastAsiaTheme="minorEastAsia" w:hAnsiTheme="minorHAnsi" w:cstheme="minorBidi"/>
            <w:b w:val="0"/>
            <w:noProof/>
            <w:sz w:val="22"/>
            <w:szCs w:val="22"/>
          </w:rPr>
          <w:tab/>
        </w:r>
        <w:r w:rsidR="00DC0C99" w:rsidRPr="009E4DFF">
          <w:rPr>
            <w:rStyle w:val="Hyperlink"/>
            <w:noProof/>
          </w:rPr>
          <w:t>Introduction</w:t>
        </w:r>
        <w:r w:rsidR="00DC0C99">
          <w:rPr>
            <w:noProof/>
            <w:webHidden/>
          </w:rPr>
          <w:tab/>
        </w:r>
        <w:r>
          <w:rPr>
            <w:noProof/>
            <w:webHidden/>
          </w:rPr>
          <w:fldChar w:fldCharType="begin"/>
        </w:r>
        <w:r w:rsidR="00DC0C99">
          <w:rPr>
            <w:noProof/>
            <w:webHidden/>
          </w:rPr>
          <w:instrText xml:space="preserve"> PAGEREF _Toc411174870 \h </w:instrText>
        </w:r>
        <w:r>
          <w:rPr>
            <w:noProof/>
            <w:webHidden/>
          </w:rPr>
        </w:r>
        <w:r>
          <w:rPr>
            <w:noProof/>
            <w:webHidden/>
          </w:rPr>
          <w:fldChar w:fldCharType="separate"/>
        </w:r>
        <w:r w:rsidR="00BC3338">
          <w:rPr>
            <w:noProof/>
            <w:webHidden/>
          </w:rPr>
          <w:t>6</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71" w:history="1">
        <w:r w:rsidR="00DC0C99" w:rsidRPr="009E4DFF">
          <w:rPr>
            <w:rStyle w:val="Hyperlink"/>
            <w:noProof/>
          </w:rPr>
          <w:t>1.1</w:t>
        </w:r>
        <w:r w:rsidR="00DC0C99">
          <w:rPr>
            <w:rFonts w:asciiTheme="minorHAnsi" w:eastAsiaTheme="minorEastAsia" w:hAnsiTheme="minorHAnsi" w:cstheme="minorBidi"/>
            <w:noProof/>
            <w:sz w:val="22"/>
            <w:szCs w:val="22"/>
          </w:rPr>
          <w:tab/>
        </w:r>
        <w:r w:rsidR="00DC0C99" w:rsidRPr="009E4DFF">
          <w:rPr>
            <w:rStyle w:val="Hyperlink"/>
            <w:noProof/>
          </w:rPr>
          <w:t>Intended Audience</w:t>
        </w:r>
        <w:r w:rsidR="00DC0C99">
          <w:rPr>
            <w:noProof/>
            <w:webHidden/>
          </w:rPr>
          <w:tab/>
        </w:r>
        <w:r>
          <w:rPr>
            <w:noProof/>
            <w:webHidden/>
          </w:rPr>
          <w:fldChar w:fldCharType="begin"/>
        </w:r>
        <w:r w:rsidR="00DC0C99">
          <w:rPr>
            <w:noProof/>
            <w:webHidden/>
          </w:rPr>
          <w:instrText xml:space="preserve"> PAGEREF _Toc411174871 \h </w:instrText>
        </w:r>
        <w:r>
          <w:rPr>
            <w:noProof/>
            <w:webHidden/>
          </w:rPr>
        </w:r>
        <w:r>
          <w:rPr>
            <w:noProof/>
            <w:webHidden/>
          </w:rPr>
          <w:fldChar w:fldCharType="separate"/>
        </w:r>
        <w:r w:rsidR="00BC3338">
          <w:rPr>
            <w:noProof/>
            <w:webHidden/>
          </w:rPr>
          <w:t>6</w:t>
        </w:r>
        <w:r>
          <w:rPr>
            <w:noProof/>
            <w:webHidden/>
          </w:rPr>
          <w:fldChar w:fldCharType="end"/>
        </w:r>
      </w:hyperlink>
    </w:p>
    <w:p w:rsidR="00DC0C99" w:rsidRDefault="007C0763">
      <w:pPr>
        <w:pStyle w:val="TOC1"/>
        <w:tabs>
          <w:tab w:val="left" w:pos="400"/>
          <w:tab w:val="right" w:leader="dot" w:pos="9350"/>
        </w:tabs>
        <w:rPr>
          <w:rFonts w:asciiTheme="minorHAnsi" w:eastAsiaTheme="minorEastAsia" w:hAnsiTheme="minorHAnsi" w:cstheme="minorBidi"/>
          <w:b w:val="0"/>
          <w:noProof/>
          <w:sz w:val="22"/>
          <w:szCs w:val="22"/>
        </w:rPr>
      </w:pPr>
      <w:hyperlink w:anchor="_Toc411174872" w:history="1">
        <w:r w:rsidR="00DC0C99" w:rsidRPr="009E4DFF">
          <w:rPr>
            <w:rStyle w:val="Hyperlink"/>
            <w:noProof/>
          </w:rPr>
          <w:t>2</w:t>
        </w:r>
        <w:r w:rsidR="00DC0C99">
          <w:rPr>
            <w:rFonts w:asciiTheme="minorHAnsi" w:eastAsiaTheme="minorEastAsia" w:hAnsiTheme="minorHAnsi" w:cstheme="minorBidi"/>
            <w:b w:val="0"/>
            <w:noProof/>
            <w:sz w:val="22"/>
            <w:szCs w:val="22"/>
          </w:rPr>
          <w:tab/>
        </w:r>
        <w:r w:rsidR="00DC0C99" w:rsidRPr="009E4DFF">
          <w:rPr>
            <w:rStyle w:val="Hyperlink"/>
            <w:noProof/>
          </w:rPr>
          <w:t>Glossary</w:t>
        </w:r>
        <w:r w:rsidR="00DC0C99">
          <w:rPr>
            <w:noProof/>
            <w:webHidden/>
          </w:rPr>
          <w:tab/>
        </w:r>
        <w:r>
          <w:rPr>
            <w:noProof/>
            <w:webHidden/>
          </w:rPr>
          <w:fldChar w:fldCharType="begin"/>
        </w:r>
        <w:r w:rsidR="00DC0C99">
          <w:rPr>
            <w:noProof/>
            <w:webHidden/>
          </w:rPr>
          <w:instrText xml:space="preserve"> PAGEREF _Toc411174872 \h </w:instrText>
        </w:r>
        <w:r>
          <w:rPr>
            <w:noProof/>
            <w:webHidden/>
          </w:rPr>
        </w:r>
        <w:r>
          <w:rPr>
            <w:noProof/>
            <w:webHidden/>
          </w:rPr>
          <w:fldChar w:fldCharType="separate"/>
        </w:r>
        <w:r w:rsidR="00BC3338">
          <w:rPr>
            <w:noProof/>
            <w:webHidden/>
          </w:rPr>
          <w:t>7</w:t>
        </w:r>
        <w:r>
          <w:rPr>
            <w:noProof/>
            <w:webHidden/>
          </w:rPr>
          <w:fldChar w:fldCharType="end"/>
        </w:r>
      </w:hyperlink>
    </w:p>
    <w:p w:rsidR="00DC0C99" w:rsidRDefault="007C0763">
      <w:pPr>
        <w:pStyle w:val="TOC1"/>
        <w:tabs>
          <w:tab w:val="left" w:pos="400"/>
          <w:tab w:val="right" w:leader="dot" w:pos="9350"/>
        </w:tabs>
        <w:rPr>
          <w:rFonts w:asciiTheme="minorHAnsi" w:eastAsiaTheme="minorEastAsia" w:hAnsiTheme="minorHAnsi" w:cstheme="minorBidi"/>
          <w:b w:val="0"/>
          <w:noProof/>
          <w:sz w:val="22"/>
          <w:szCs w:val="22"/>
        </w:rPr>
      </w:pPr>
      <w:hyperlink w:anchor="_Toc411174873" w:history="1">
        <w:r w:rsidR="00DC0C99" w:rsidRPr="009E4DFF">
          <w:rPr>
            <w:rStyle w:val="Hyperlink"/>
            <w:noProof/>
          </w:rPr>
          <w:t>3</w:t>
        </w:r>
        <w:r w:rsidR="00DC0C99">
          <w:rPr>
            <w:rFonts w:asciiTheme="minorHAnsi" w:eastAsiaTheme="minorEastAsia" w:hAnsiTheme="minorHAnsi" w:cstheme="minorBidi"/>
            <w:b w:val="0"/>
            <w:noProof/>
            <w:sz w:val="22"/>
            <w:szCs w:val="22"/>
          </w:rPr>
          <w:tab/>
        </w:r>
        <w:r w:rsidR="00DC0C99" w:rsidRPr="009E4DFF">
          <w:rPr>
            <w:rStyle w:val="Hyperlink"/>
            <w:noProof/>
          </w:rPr>
          <w:t>PrintTalk Structure</w:t>
        </w:r>
        <w:r w:rsidR="00DC0C99">
          <w:rPr>
            <w:noProof/>
            <w:webHidden/>
          </w:rPr>
          <w:tab/>
        </w:r>
        <w:r>
          <w:rPr>
            <w:noProof/>
            <w:webHidden/>
          </w:rPr>
          <w:fldChar w:fldCharType="begin"/>
        </w:r>
        <w:r w:rsidR="00DC0C99">
          <w:rPr>
            <w:noProof/>
            <w:webHidden/>
          </w:rPr>
          <w:instrText xml:space="preserve"> PAGEREF _Toc411174873 \h </w:instrText>
        </w:r>
        <w:r>
          <w:rPr>
            <w:noProof/>
            <w:webHidden/>
          </w:rPr>
        </w:r>
        <w:r>
          <w:rPr>
            <w:noProof/>
            <w:webHidden/>
          </w:rPr>
          <w:fldChar w:fldCharType="separate"/>
        </w:r>
        <w:r w:rsidR="00BC3338">
          <w:rPr>
            <w:noProof/>
            <w:webHidden/>
          </w:rPr>
          <w:t>9</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74" w:history="1">
        <w:r w:rsidR="00DC0C99" w:rsidRPr="009E4DFF">
          <w:rPr>
            <w:rStyle w:val="Hyperlink"/>
            <w:noProof/>
          </w:rPr>
          <w:t>3.1</w:t>
        </w:r>
        <w:r w:rsidR="00DC0C99">
          <w:rPr>
            <w:rFonts w:asciiTheme="minorHAnsi" w:eastAsiaTheme="minorEastAsia" w:hAnsiTheme="minorHAnsi" w:cstheme="minorBidi"/>
            <w:noProof/>
            <w:sz w:val="22"/>
            <w:szCs w:val="22"/>
          </w:rPr>
          <w:tab/>
        </w:r>
        <w:r w:rsidR="00DC0C99" w:rsidRPr="009E4DFF">
          <w:rPr>
            <w:rStyle w:val="Hyperlink"/>
            <w:noProof/>
          </w:rPr>
          <w:t>MIME and HTTP Content-Type</w:t>
        </w:r>
        <w:r w:rsidR="00DC0C99">
          <w:rPr>
            <w:noProof/>
            <w:webHidden/>
          </w:rPr>
          <w:tab/>
        </w:r>
        <w:r>
          <w:rPr>
            <w:noProof/>
            <w:webHidden/>
          </w:rPr>
          <w:fldChar w:fldCharType="begin"/>
        </w:r>
        <w:r w:rsidR="00DC0C99">
          <w:rPr>
            <w:noProof/>
            <w:webHidden/>
          </w:rPr>
          <w:instrText xml:space="preserve"> PAGEREF _Toc411174874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75" w:history="1">
        <w:r w:rsidR="00DC0C99" w:rsidRPr="009E4DFF">
          <w:rPr>
            <w:rStyle w:val="Hyperlink"/>
            <w:noProof/>
          </w:rPr>
          <w:t>3.2</w:t>
        </w:r>
        <w:r w:rsidR="00DC0C99">
          <w:rPr>
            <w:rFonts w:asciiTheme="minorHAnsi" w:eastAsiaTheme="minorEastAsia" w:hAnsiTheme="minorHAnsi" w:cstheme="minorBidi"/>
            <w:noProof/>
            <w:sz w:val="22"/>
            <w:szCs w:val="22"/>
          </w:rPr>
          <w:tab/>
        </w:r>
        <w:r w:rsidR="00DC0C99" w:rsidRPr="009E4DFF">
          <w:rPr>
            <w:rStyle w:val="Hyperlink"/>
            <w:noProof/>
          </w:rPr>
          <w:t>XML Declaration</w:t>
        </w:r>
        <w:r w:rsidR="00DC0C99">
          <w:rPr>
            <w:noProof/>
            <w:webHidden/>
          </w:rPr>
          <w:tab/>
        </w:r>
        <w:r>
          <w:rPr>
            <w:noProof/>
            <w:webHidden/>
          </w:rPr>
          <w:fldChar w:fldCharType="begin"/>
        </w:r>
        <w:r w:rsidR="00DC0C99">
          <w:rPr>
            <w:noProof/>
            <w:webHidden/>
          </w:rPr>
          <w:instrText xml:space="preserve"> PAGEREF _Toc411174875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76" w:history="1">
        <w:r w:rsidR="00DC0C99" w:rsidRPr="009E4DFF">
          <w:rPr>
            <w:rStyle w:val="Hyperlink"/>
            <w:noProof/>
          </w:rPr>
          <w:t>3.3</w:t>
        </w:r>
        <w:r w:rsidR="00DC0C99">
          <w:rPr>
            <w:rFonts w:asciiTheme="minorHAnsi" w:eastAsiaTheme="minorEastAsia" w:hAnsiTheme="minorHAnsi" w:cstheme="minorBidi"/>
            <w:noProof/>
            <w:sz w:val="22"/>
            <w:szCs w:val="22"/>
          </w:rPr>
          <w:tab/>
        </w:r>
        <w:r w:rsidR="00DC0C99" w:rsidRPr="009E4DFF">
          <w:rPr>
            <w:rStyle w:val="Hyperlink"/>
            <w:noProof/>
          </w:rPr>
          <w:t>PrintTalk Node</w:t>
        </w:r>
        <w:r w:rsidR="00DC0C99">
          <w:rPr>
            <w:noProof/>
            <w:webHidden/>
          </w:rPr>
          <w:tab/>
        </w:r>
        <w:r>
          <w:rPr>
            <w:noProof/>
            <w:webHidden/>
          </w:rPr>
          <w:fldChar w:fldCharType="begin"/>
        </w:r>
        <w:r w:rsidR="00DC0C99">
          <w:rPr>
            <w:noProof/>
            <w:webHidden/>
          </w:rPr>
          <w:instrText xml:space="preserve"> PAGEREF _Toc411174876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77" w:history="1">
        <w:r w:rsidR="00DC0C99" w:rsidRPr="009E4DFF">
          <w:rPr>
            <w:rStyle w:val="Hyperlink"/>
            <w:noProof/>
          </w:rPr>
          <w:t>3.4</w:t>
        </w:r>
        <w:r w:rsidR="00DC0C99">
          <w:rPr>
            <w:rFonts w:asciiTheme="minorHAnsi" w:eastAsiaTheme="minorEastAsia" w:hAnsiTheme="minorHAnsi" w:cstheme="minorBidi"/>
            <w:noProof/>
            <w:sz w:val="22"/>
            <w:szCs w:val="22"/>
          </w:rPr>
          <w:tab/>
        </w:r>
        <w:r w:rsidR="00DC0C99" w:rsidRPr="009E4DFF">
          <w:rPr>
            <w:rStyle w:val="Hyperlink"/>
            <w:noProof/>
          </w:rPr>
          <w:t>Header</w:t>
        </w:r>
        <w:r w:rsidR="00DC0C99">
          <w:rPr>
            <w:noProof/>
            <w:webHidden/>
          </w:rPr>
          <w:tab/>
        </w:r>
        <w:r>
          <w:rPr>
            <w:noProof/>
            <w:webHidden/>
          </w:rPr>
          <w:fldChar w:fldCharType="begin"/>
        </w:r>
        <w:r w:rsidR="00DC0C99">
          <w:rPr>
            <w:noProof/>
            <w:webHidden/>
          </w:rPr>
          <w:instrText xml:space="preserve"> PAGEREF _Toc411174877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78" w:history="1">
        <w:r w:rsidR="00DC0C99" w:rsidRPr="009E4DFF">
          <w:rPr>
            <w:rStyle w:val="Hyperlink"/>
            <w:noProof/>
          </w:rPr>
          <w:t>3.4.1</w:t>
        </w:r>
        <w:r w:rsidR="00DC0C99">
          <w:rPr>
            <w:rFonts w:asciiTheme="minorHAnsi" w:eastAsiaTheme="minorEastAsia" w:hAnsiTheme="minorHAnsi" w:cstheme="minorBidi"/>
            <w:noProof/>
            <w:sz w:val="22"/>
            <w:szCs w:val="22"/>
          </w:rPr>
          <w:tab/>
        </w:r>
        <w:r w:rsidR="00DC0C99" w:rsidRPr="009E4DFF">
          <w:rPr>
            <w:rStyle w:val="Hyperlink"/>
            <w:noProof/>
          </w:rPr>
          <w:t>Example of a Header</w:t>
        </w:r>
        <w:r w:rsidR="00DC0C99">
          <w:rPr>
            <w:noProof/>
            <w:webHidden/>
          </w:rPr>
          <w:tab/>
        </w:r>
        <w:r>
          <w:rPr>
            <w:noProof/>
            <w:webHidden/>
          </w:rPr>
          <w:fldChar w:fldCharType="begin"/>
        </w:r>
        <w:r w:rsidR="00DC0C99">
          <w:rPr>
            <w:noProof/>
            <w:webHidden/>
          </w:rPr>
          <w:instrText xml:space="preserve"> PAGEREF _Toc411174878 \h </w:instrText>
        </w:r>
        <w:r>
          <w:rPr>
            <w:noProof/>
            <w:webHidden/>
          </w:rPr>
        </w:r>
        <w:r>
          <w:rPr>
            <w:noProof/>
            <w:webHidden/>
          </w:rPr>
          <w:fldChar w:fldCharType="separate"/>
        </w:r>
        <w:r w:rsidR="00BC3338">
          <w:rPr>
            <w:noProof/>
            <w:webHidden/>
          </w:rPr>
          <w:t>12</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79" w:history="1">
        <w:r w:rsidR="00DC0C99" w:rsidRPr="009E4DFF">
          <w:rPr>
            <w:rStyle w:val="Hyperlink"/>
            <w:noProof/>
          </w:rPr>
          <w:t>3.4.2</w:t>
        </w:r>
        <w:r w:rsidR="00DC0C99">
          <w:rPr>
            <w:rFonts w:asciiTheme="minorHAnsi" w:eastAsiaTheme="minorEastAsia" w:hAnsiTheme="minorHAnsi" w:cstheme="minorBidi"/>
            <w:noProof/>
            <w:sz w:val="22"/>
            <w:szCs w:val="22"/>
          </w:rPr>
          <w:tab/>
        </w:r>
        <w:r w:rsidR="00DC0C99" w:rsidRPr="009E4DFF">
          <w:rPr>
            <w:rStyle w:val="Hyperlink"/>
            <w:noProof/>
          </w:rPr>
          <w:t>From</w:t>
        </w:r>
        <w:r w:rsidR="00DC0C99">
          <w:rPr>
            <w:noProof/>
            <w:webHidden/>
          </w:rPr>
          <w:tab/>
        </w:r>
        <w:r>
          <w:rPr>
            <w:noProof/>
            <w:webHidden/>
          </w:rPr>
          <w:fldChar w:fldCharType="begin"/>
        </w:r>
        <w:r w:rsidR="00DC0C99">
          <w:rPr>
            <w:noProof/>
            <w:webHidden/>
          </w:rPr>
          <w:instrText xml:space="preserve"> PAGEREF _Toc411174879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80" w:history="1">
        <w:r w:rsidR="00DC0C99" w:rsidRPr="009E4DFF">
          <w:rPr>
            <w:rStyle w:val="Hyperlink"/>
            <w:noProof/>
          </w:rPr>
          <w:t>3.4.3</w:t>
        </w:r>
        <w:r w:rsidR="00DC0C99">
          <w:rPr>
            <w:rFonts w:asciiTheme="minorHAnsi" w:eastAsiaTheme="minorEastAsia" w:hAnsiTheme="minorHAnsi" w:cstheme="minorBidi"/>
            <w:noProof/>
            <w:sz w:val="22"/>
            <w:szCs w:val="22"/>
          </w:rPr>
          <w:tab/>
        </w:r>
        <w:r w:rsidR="00DC0C99" w:rsidRPr="009E4DFF">
          <w:rPr>
            <w:rStyle w:val="Hyperlink"/>
            <w:noProof/>
          </w:rPr>
          <w:t>To</w:t>
        </w:r>
        <w:r w:rsidR="00DC0C99">
          <w:rPr>
            <w:noProof/>
            <w:webHidden/>
          </w:rPr>
          <w:tab/>
        </w:r>
        <w:r>
          <w:rPr>
            <w:noProof/>
            <w:webHidden/>
          </w:rPr>
          <w:fldChar w:fldCharType="begin"/>
        </w:r>
        <w:r w:rsidR="00DC0C99">
          <w:rPr>
            <w:noProof/>
            <w:webHidden/>
          </w:rPr>
          <w:instrText xml:space="preserve"> PAGEREF _Toc411174880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81" w:history="1">
        <w:r w:rsidR="00DC0C99" w:rsidRPr="009E4DFF">
          <w:rPr>
            <w:rStyle w:val="Hyperlink"/>
            <w:noProof/>
          </w:rPr>
          <w:t>3.4.4</w:t>
        </w:r>
        <w:r w:rsidR="00DC0C99">
          <w:rPr>
            <w:rFonts w:asciiTheme="minorHAnsi" w:eastAsiaTheme="minorEastAsia" w:hAnsiTheme="minorHAnsi" w:cstheme="minorBidi"/>
            <w:noProof/>
            <w:sz w:val="22"/>
            <w:szCs w:val="22"/>
          </w:rPr>
          <w:tab/>
        </w:r>
        <w:r w:rsidR="00DC0C99" w:rsidRPr="009E4DFF">
          <w:rPr>
            <w:rStyle w:val="Hyperlink"/>
            <w:noProof/>
          </w:rPr>
          <w:t>Sender</w:t>
        </w:r>
        <w:r w:rsidR="00DC0C99">
          <w:rPr>
            <w:noProof/>
            <w:webHidden/>
          </w:rPr>
          <w:tab/>
        </w:r>
        <w:r>
          <w:rPr>
            <w:noProof/>
            <w:webHidden/>
          </w:rPr>
          <w:fldChar w:fldCharType="begin"/>
        </w:r>
        <w:r w:rsidR="00DC0C99">
          <w:rPr>
            <w:noProof/>
            <w:webHidden/>
          </w:rPr>
          <w:instrText xml:space="preserve"> PAGEREF _Toc411174881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82" w:history="1">
        <w:r w:rsidR="00DC0C99" w:rsidRPr="009E4DFF">
          <w:rPr>
            <w:rStyle w:val="Hyperlink"/>
            <w:noProof/>
          </w:rPr>
          <w:t>3.4.5</w:t>
        </w:r>
        <w:r w:rsidR="00DC0C99">
          <w:rPr>
            <w:rFonts w:asciiTheme="minorHAnsi" w:eastAsiaTheme="minorEastAsia" w:hAnsiTheme="minorHAnsi" w:cstheme="minorBidi"/>
            <w:noProof/>
            <w:sz w:val="22"/>
            <w:szCs w:val="22"/>
          </w:rPr>
          <w:tab/>
        </w:r>
        <w:r w:rsidR="00DC0C99" w:rsidRPr="009E4DFF">
          <w:rPr>
            <w:rStyle w:val="Hyperlink"/>
            <w:noProof/>
          </w:rPr>
          <w:t>Credential</w:t>
        </w:r>
        <w:r w:rsidR="00DC0C99">
          <w:rPr>
            <w:noProof/>
            <w:webHidden/>
          </w:rPr>
          <w:tab/>
        </w:r>
        <w:r>
          <w:rPr>
            <w:noProof/>
            <w:webHidden/>
          </w:rPr>
          <w:fldChar w:fldCharType="begin"/>
        </w:r>
        <w:r w:rsidR="00DC0C99">
          <w:rPr>
            <w:noProof/>
            <w:webHidden/>
          </w:rPr>
          <w:instrText xml:space="preserve"> PAGEREF _Toc411174882 \h </w:instrText>
        </w:r>
        <w:r>
          <w:rPr>
            <w:noProof/>
            <w:webHidden/>
          </w:rPr>
        </w:r>
        <w:r>
          <w:rPr>
            <w:noProof/>
            <w:webHidden/>
          </w:rPr>
          <w:fldChar w:fldCharType="separate"/>
        </w:r>
        <w:r w:rsidR="00BC3338">
          <w:rPr>
            <w:noProof/>
            <w:webHidden/>
          </w:rPr>
          <w:t>14</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83" w:history="1">
        <w:r w:rsidR="00DC0C99" w:rsidRPr="009E4DFF">
          <w:rPr>
            <w:rStyle w:val="Hyperlink"/>
            <w:noProof/>
          </w:rPr>
          <w:t>3.5</w:t>
        </w:r>
        <w:r w:rsidR="00DC0C99">
          <w:rPr>
            <w:rFonts w:asciiTheme="minorHAnsi" w:eastAsiaTheme="minorEastAsia" w:hAnsiTheme="minorHAnsi" w:cstheme="minorBidi"/>
            <w:noProof/>
            <w:sz w:val="22"/>
            <w:szCs w:val="22"/>
          </w:rPr>
          <w:tab/>
        </w:r>
        <w:r w:rsidR="00DC0C99" w:rsidRPr="009E4DFF">
          <w:rPr>
            <w:rStyle w:val="Hyperlink"/>
            <w:noProof/>
          </w:rPr>
          <w:t>Request</w:t>
        </w:r>
        <w:r w:rsidR="00DC0C99">
          <w:rPr>
            <w:noProof/>
            <w:webHidden/>
          </w:rPr>
          <w:tab/>
        </w:r>
        <w:r>
          <w:rPr>
            <w:noProof/>
            <w:webHidden/>
          </w:rPr>
          <w:fldChar w:fldCharType="begin"/>
        </w:r>
        <w:r w:rsidR="00DC0C99">
          <w:rPr>
            <w:noProof/>
            <w:webHidden/>
          </w:rPr>
          <w:instrText xml:space="preserve"> PAGEREF _Toc411174883 \h </w:instrText>
        </w:r>
        <w:r>
          <w:rPr>
            <w:noProof/>
            <w:webHidden/>
          </w:rPr>
        </w:r>
        <w:r>
          <w:rPr>
            <w:noProof/>
            <w:webHidden/>
          </w:rPr>
          <w:fldChar w:fldCharType="separate"/>
        </w:r>
        <w:r w:rsidR="00BC3338">
          <w:rPr>
            <w:noProof/>
            <w:webHidden/>
          </w:rPr>
          <w:t>14</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84" w:history="1">
        <w:r w:rsidR="00DC0C99" w:rsidRPr="009E4DFF">
          <w:rPr>
            <w:rStyle w:val="Hyperlink"/>
            <w:noProof/>
          </w:rPr>
          <w:t>3.6</w:t>
        </w:r>
        <w:r w:rsidR="00DC0C99">
          <w:rPr>
            <w:rFonts w:asciiTheme="minorHAnsi" w:eastAsiaTheme="minorEastAsia" w:hAnsiTheme="minorHAnsi" w:cstheme="minorBidi"/>
            <w:noProof/>
            <w:sz w:val="22"/>
            <w:szCs w:val="22"/>
          </w:rPr>
          <w:tab/>
        </w:r>
        <w:r w:rsidR="00DC0C99" w:rsidRPr="009E4DFF">
          <w:rPr>
            <w:rStyle w:val="Hyperlink"/>
            <w:noProof/>
          </w:rPr>
          <w:t>Response</w:t>
        </w:r>
        <w:r w:rsidR="00DC0C99">
          <w:rPr>
            <w:noProof/>
            <w:webHidden/>
          </w:rPr>
          <w:tab/>
        </w:r>
        <w:r>
          <w:rPr>
            <w:noProof/>
            <w:webHidden/>
          </w:rPr>
          <w:fldChar w:fldCharType="begin"/>
        </w:r>
        <w:r w:rsidR="00DC0C99">
          <w:rPr>
            <w:noProof/>
            <w:webHidden/>
          </w:rPr>
          <w:instrText xml:space="preserve"> PAGEREF _Toc411174884 \h </w:instrText>
        </w:r>
        <w:r>
          <w:rPr>
            <w:noProof/>
            <w:webHidden/>
          </w:rPr>
        </w:r>
        <w:r>
          <w:rPr>
            <w:noProof/>
            <w:webHidden/>
          </w:rPr>
          <w:fldChar w:fldCharType="separate"/>
        </w:r>
        <w:r w:rsidR="00BC3338">
          <w:rPr>
            <w:noProof/>
            <w:webHidden/>
          </w:rPr>
          <w:t>15</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85" w:history="1">
        <w:r w:rsidR="00DC0C99" w:rsidRPr="009E4DFF">
          <w:rPr>
            <w:rStyle w:val="Hyperlink"/>
            <w:noProof/>
          </w:rPr>
          <w:t>3.7</w:t>
        </w:r>
        <w:r w:rsidR="00DC0C99">
          <w:rPr>
            <w:rFonts w:asciiTheme="minorHAnsi" w:eastAsiaTheme="minorEastAsia" w:hAnsiTheme="minorHAnsi" w:cstheme="minorBidi"/>
            <w:noProof/>
            <w:sz w:val="22"/>
            <w:szCs w:val="22"/>
          </w:rPr>
          <w:tab/>
        </w:r>
        <w:r w:rsidR="00DC0C99" w:rsidRPr="009E4DFF">
          <w:rPr>
            <w:rStyle w:val="Hyperlink"/>
            <w:noProof/>
          </w:rPr>
          <w:t>Abstract Elements</w:t>
        </w:r>
        <w:r w:rsidR="00DC0C99">
          <w:rPr>
            <w:noProof/>
            <w:webHidden/>
          </w:rPr>
          <w:tab/>
        </w:r>
        <w:r>
          <w:rPr>
            <w:noProof/>
            <w:webHidden/>
          </w:rPr>
          <w:fldChar w:fldCharType="begin"/>
        </w:r>
        <w:r w:rsidR="00DC0C99">
          <w:rPr>
            <w:noProof/>
            <w:webHidden/>
          </w:rPr>
          <w:instrText xml:space="preserve"> PAGEREF _Toc411174885 \h </w:instrText>
        </w:r>
        <w:r>
          <w:rPr>
            <w:noProof/>
            <w:webHidden/>
          </w:rPr>
        </w:r>
        <w:r>
          <w:rPr>
            <w:noProof/>
            <w:webHidden/>
          </w:rPr>
          <w:fldChar w:fldCharType="separate"/>
        </w:r>
        <w:r w:rsidR="00BC3338">
          <w:rPr>
            <w:noProof/>
            <w:webHidden/>
          </w:rPr>
          <w:t>15</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86" w:history="1">
        <w:r w:rsidR="00DC0C99" w:rsidRPr="009E4DFF">
          <w:rPr>
            <w:rStyle w:val="Hyperlink"/>
            <w:noProof/>
          </w:rPr>
          <w:t>3.7.1</w:t>
        </w:r>
        <w:r w:rsidR="00DC0C99">
          <w:rPr>
            <w:rFonts w:asciiTheme="minorHAnsi" w:eastAsiaTheme="minorEastAsia" w:hAnsiTheme="minorHAnsi" w:cstheme="minorBidi"/>
            <w:noProof/>
            <w:sz w:val="22"/>
            <w:szCs w:val="22"/>
          </w:rPr>
          <w:tab/>
        </w:r>
        <w:r w:rsidR="00DC0C99" w:rsidRPr="009E4DFF">
          <w:rPr>
            <w:rStyle w:val="Hyperlink"/>
            <w:noProof/>
          </w:rPr>
          <w:t>Abstract pt</w:t>
        </w:r>
        <w:r w:rsidR="00DC0C99">
          <w:rPr>
            <w:noProof/>
            <w:webHidden/>
          </w:rPr>
          <w:tab/>
        </w:r>
        <w:r>
          <w:rPr>
            <w:noProof/>
            <w:webHidden/>
          </w:rPr>
          <w:fldChar w:fldCharType="begin"/>
        </w:r>
        <w:r w:rsidR="00DC0C99">
          <w:rPr>
            <w:noProof/>
            <w:webHidden/>
          </w:rPr>
          <w:instrText xml:space="preserve"> PAGEREF _Toc411174886 \h </w:instrText>
        </w:r>
        <w:r>
          <w:rPr>
            <w:noProof/>
            <w:webHidden/>
          </w:rPr>
        </w:r>
        <w:r>
          <w:rPr>
            <w:noProof/>
            <w:webHidden/>
          </w:rPr>
          <w:fldChar w:fldCharType="separate"/>
        </w:r>
        <w:r w:rsidR="00BC3338">
          <w:rPr>
            <w:noProof/>
            <w:webHidden/>
          </w:rPr>
          <w:t>15</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887" w:history="1">
        <w:r w:rsidR="00DC0C99" w:rsidRPr="009E4DFF">
          <w:rPr>
            <w:rStyle w:val="Hyperlink"/>
            <w:noProof/>
          </w:rPr>
          <w:t>3.7.1.1</w:t>
        </w:r>
        <w:r w:rsidR="00DC0C99">
          <w:rPr>
            <w:rFonts w:asciiTheme="minorHAnsi" w:eastAsiaTheme="minorEastAsia" w:hAnsiTheme="minorHAnsi" w:cstheme="minorBidi"/>
            <w:noProof/>
            <w:sz w:val="22"/>
            <w:szCs w:val="22"/>
          </w:rPr>
          <w:tab/>
        </w:r>
        <w:r w:rsidR="00DC0C99" w:rsidRPr="009E4DFF">
          <w:rPr>
            <w:rStyle w:val="Hyperlink"/>
            <w:noProof/>
          </w:rPr>
          <w:t>jdf:GeneralID – pt</w:t>
        </w:r>
        <w:r w:rsidR="00DC0C99">
          <w:rPr>
            <w:noProof/>
            <w:webHidden/>
          </w:rPr>
          <w:tab/>
        </w:r>
        <w:r>
          <w:rPr>
            <w:noProof/>
            <w:webHidden/>
          </w:rPr>
          <w:fldChar w:fldCharType="begin"/>
        </w:r>
        <w:r w:rsidR="00DC0C99">
          <w:rPr>
            <w:noProof/>
            <w:webHidden/>
          </w:rPr>
          <w:instrText xml:space="preserve"> PAGEREF _Toc411174887 \h </w:instrText>
        </w:r>
        <w:r>
          <w:rPr>
            <w:noProof/>
            <w:webHidden/>
          </w:rPr>
        </w:r>
        <w:r>
          <w:rPr>
            <w:noProof/>
            <w:webHidden/>
          </w:rPr>
          <w:fldChar w:fldCharType="separate"/>
        </w:r>
        <w:r w:rsidR="00BC3338">
          <w:rPr>
            <w:noProof/>
            <w:webHidden/>
          </w:rPr>
          <w:t>16</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88" w:history="1">
        <w:r w:rsidR="00DC0C99" w:rsidRPr="009E4DFF">
          <w:rPr>
            <w:rStyle w:val="Hyperlink"/>
            <w:noProof/>
          </w:rPr>
          <w:t>3.7.2</w:t>
        </w:r>
        <w:r w:rsidR="00DC0C99">
          <w:rPr>
            <w:rFonts w:asciiTheme="minorHAnsi" w:eastAsiaTheme="minorEastAsia" w:hAnsiTheme="minorHAnsi" w:cstheme="minorBidi"/>
            <w:noProof/>
            <w:sz w:val="22"/>
            <w:szCs w:val="22"/>
          </w:rPr>
          <w:tab/>
        </w:r>
        <w:r w:rsidR="00DC0C99" w:rsidRPr="009E4DFF">
          <w:rPr>
            <w:rStyle w:val="Hyperlink"/>
            <w:noProof/>
          </w:rPr>
          <w:t>Abstract BusinessObject</w:t>
        </w:r>
        <w:r w:rsidR="00DC0C99">
          <w:rPr>
            <w:noProof/>
            <w:webHidden/>
          </w:rPr>
          <w:tab/>
        </w:r>
        <w:r>
          <w:rPr>
            <w:noProof/>
            <w:webHidden/>
          </w:rPr>
          <w:fldChar w:fldCharType="begin"/>
        </w:r>
        <w:r w:rsidR="00DC0C99">
          <w:rPr>
            <w:noProof/>
            <w:webHidden/>
          </w:rPr>
          <w:instrText xml:space="preserve"> PAGEREF _Toc411174888 \h </w:instrText>
        </w:r>
        <w:r>
          <w:rPr>
            <w:noProof/>
            <w:webHidden/>
          </w:rPr>
        </w:r>
        <w:r>
          <w:rPr>
            <w:noProof/>
            <w:webHidden/>
          </w:rPr>
          <w:fldChar w:fldCharType="separate"/>
        </w:r>
        <w:r w:rsidR="00BC3338">
          <w:rPr>
            <w:noProof/>
            <w:webHidden/>
          </w:rPr>
          <w:t>16</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889" w:history="1">
        <w:r w:rsidR="00DC0C99" w:rsidRPr="009E4DFF">
          <w:rPr>
            <w:rStyle w:val="Hyperlink"/>
            <w:noProof/>
          </w:rPr>
          <w:t>3.8</w:t>
        </w:r>
        <w:r w:rsidR="00DC0C99">
          <w:rPr>
            <w:rFonts w:asciiTheme="minorHAnsi" w:eastAsiaTheme="minorEastAsia" w:hAnsiTheme="minorHAnsi" w:cstheme="minorBidi"/>
            <w:noProof/>
            <w:sz w:val="22"/>
            <w:szCs w:val="22"/>
          </w:rPr>
          <w:tab/>
        </w:r>
        <w:r w:rsidR="00DC0C99" w:rsidRPr="009E4DFF">
          <w:rPr>
            <w:rStyle w:val="Hyperlink"/>
            <w:noProof/>
          </w:rPr>
          <w:t>Business Objects</w:t>
        </w:r>
        <w:r w:rsidR="00DC0C99">
          <w:rPr>
            <w:noProof/>
            <w:webHidden/>
          </w:rPr>
          <w:tab/>
        </w:r>
        <w:r>
          <w:rPr>
            <w:noProof/>
            <w:webHidden/>
          </w:rPr>
          <w:fldChar w:fldCharType="begin"/>
        </w:r>
        <w:r w:rsidR="00DC0C99">
          <w:rPr>
            <w:noProof/>
            <w:webHidden/>
          </w:rPr>
          <w:instrText xml:space="preserve"> PAGEREF _Toc411174889 \h </w:instrText>
        </w:r>
        <w:r>
          <w:rPr>
            <w:noProof/>
            <w:webHidden/>
          </w:rPr>
        </w:r>
        <w:r>
          <w:rPr>
            <w:noProof/>
            <w:webHidden/>
          </w:rPr>
          <w:fldChar w:fldCharType="separate"/>
        </w:r>
        <w:r w:rsidR="00BC3338">
          <w:rPr>
            <w:noProof/>
            <w:webHidden/>
          </w:rPr>
          <w:t>18</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90" w:history="1">
        <w:r w:rsidR="00DC0C99" w:rsidRPr="009E4DFF">
          <w:rPr>
            <w:rStyle w:val="Hyperlink"/>
            <w:noProof/>
          </w:rPr>
          <w:t>3.8.1</w:t>
        </w:r>
        <w:r w:rsidR="00DC0C99">
          <w:rPr>
            <w:rFonts w:asciiTheme="minorHAnsi" w:eastAsiaTheme="minorEastAsia" w:hAnsiTheme="minorHAnsi" w:cstheme="minorBidi"/>
            <w:noProof/>
            <w:sz w:val="22"/>
            <w:szCs w:val="22"/>
          </w:rPr>
          <w:tab/>
        </w:r>
        <w:r w:rsidR="00DC0C99" w:rsidRPr="009E4DFF">
          <w:rPr>
            <w:rStyle w:val="Hyperlink"/>
            <w:noProof/>
          </w:rPr>
          <w:t>RFQ</w:t>
        </w:r>
        <w:r w:rsidR="00DC0C99">
          <w:rPr>
            <w:noProof/>
            <w:webHidden/>
          </w:rPr>
          <w:tab/>
        </w:r>
        <w:r>
          <w:rPr>
            <w:noProof/>
            <w:webHidden/>
          </w:rPr>
          <w:fldChar w:fldCharType="begin"/>
        </w:r>
        <w:r w:rsidR="00DC0C99">
          <w:rPr>
            <w:noProof/>
            <w:webHidden/>
          </w:rPr>
          <w:instrText xml:space="preserve"> PAGEREF _Toc411174890 \h </w:instrText>
        </w:r>
        <w:r>
          <w:rPr>
            <w:noProof/>
            <w:webHidden/>
          </w:rPr>
        </w:r>
        <w:r>
          <w:rPr>
            <w:noProof/>
            <w:webHidden/>
          </w:rPr>
          <w:fldChar w:fldCharType="separate"/>
        </w:r>
        <w:r w:rsidR="00BC3338">
          <w:rPr>
            <w:noProof/>
            <w:webHidden/>
          </w:rPr>
          <w:t>20</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91" w:history="1">
        <w:r w:rsidR="00DC0C99" w:rsidRPr="009E4DFF">
          <w:rPr>
            <w:rStyle w:val="Hyperlink"/>
            <w:noProof/>
          </w:rPr>
          <w:t>3.8.2</w:t>
        </w:r>
        <w:r w:rsidR="00DC0C99">
          <w:rPr>
            <w:rFonts w:asciiTheme="minorHAnsi" w:eastAsiaTheme="minorEastAsia" w:hAnsiTheme="minorHAnsi" w:cstheme="minorBidi"/>
            <w:noProof/>
            <w:sz w:val="22"/>
            <w:szCs w:val="22"/>
          </w:rPr>
          <w:tab/>
        </w:r>
        <w:r w:rsidR="00DC0C99" w:rsidRPr="009E4DFF">
          <w:rPr>
            <w:rStyle w:val="Hyperlink"/>
            <w:noProof/>
          </w:rPr>
          <w:t>Quotation</w:t>
        </w:r>
        <w:r w:rsidR="00DC0C99">
          <w:rPr>
            <w:noProof/>
            <w:webHidden/>
          </w:rPr>
          <w:tab/>
        </w:r>
        <w:r>
          <w:rPr>
            <w:noProof/>
            <w:webHidden/>
          </w:rPr>
          <w:fldChar w:fldCharType="begin"/>
        </w:r>
        <w:r w:rsidR="00DC0C99">
          <w:rPr>
            <w:noProof/>
            <w:webHidden/>
          </w:rPr>
          <w:instrText xml:space="preserve"> PAGEREF _Toc411174891 \h </w:instrText>
        </w:r>
        <w:r>
          <w:rPr>
            <w:noProof/>
            <w:webHidden/>
          </w:rPr>
        </w:r>
        <w:r>
          <w:rPr>
            <w:noProof/>
            <w:webHidden/>
          </w:rPr>
          <w:fldChar w:fldCharType="separate"/>
        </w:r>
        <w:r w:rsidR="00BC3338">
          <w:rPr>
            <w:noProof/>
            <w:webHidden/>
          </w:rPr>
          <w:t>22</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892" w:history="1">
        <w:r w:rsidR="00DC0C99" w:rsidRPr="009E4DFF">
          <w:rPr>
            <w:rStyle w:val="Hyperlink"/>
            <w:noProof/>
          </w:rPr>
          <w:t>3.8.2.1</w:t>
        </w:r>
        <w:r w:rsidR="00DC0C99">
          <w:rPr>
            <w:rFonts w:asciiTheme="minorHAnsi" w:eastAsiaTheme="minorEastAsia" w:hAnsiTheme="minorHAnsi" w:cstheme="minorBidi"/>
            <w:noProof/>
            <w:sz w:val="22"/>
            <w:szCs w:val="22"/>
          </w:rPr>
          <w:tab/>
        </w:r>
        <w:r w:rsidR="00DC0C99" w:rsidRPr="009E4DFF">
          <w:rPr>
            <w:rStyle w:val="Hyperlink"/>
            <w:noProof/>
          </w:rPr>
          <w:t>Quote</w:t>
        </w:r>
        <w:r w:rsidR="00DC0C99">
          <w:rPr>
            <w:noProof/>
            <w:webHidden/>
          </w:rPr>
          <w:tab/>
        </w:r>
        <w:r>
          <w:rPr>
            <w:noProof/>
            <w:webHidden/>
          </w:rPr>
          <w:fldChar w:fldCharType="begin"/>
        </w:r>
        <w:r w:rsidR="00DC0C99">
          <w:rPr>
            <w:noProof/>
            <w:webHidden/>
          </w:rPr>
          <w:instrText xml:space="preserve"> PAGEREF _Toc411174892 \h </w:instrText>
        </w:r>
        <w:r>
          <w:rPr>
            <w:noProof/>
            <w:webHidden/>
          </w:rPr>
        </w:r>
        <w:r>
          <w:rPr>
            <w:noProof/>
            <w:webHidden/>
          </w:rPr>
          <w:fldChar w:fldCharType="separate"/>
        </w:r>
        <w:r w:rsidR="00BC3338">
          <w:rPr>
            <w:noProof/>
            <w:webHidden/>
          </w:rPr>
          <w:t>23</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893" w:history="1">
        <w:r w:rsidR="00DC0C99" w:rsidRPr="009E4DFF">
          <w:rPr>
            <w:rStyle w:val="Hyperlink"/>
            <w:noProof/>
          </w:rPr>
          <w:t>3.8.2.2</w:t>
        </w:r>
        <w:r w:rsidR="00DC0C99">
          <w:rPr>
            <w:rFonts w:asciiTheme="minorHAnsi" w:eastAsiaTheme="minorEastAsia" w:hAnsiTheme="minorHAnsi" w:cstheme="minorBidi"/>
            <w:noProof/>
            <w:sz w:val="22"/>
            <w:szCs w:val="22"/>
          </w:rPr>
          <w:tab/>
        </w:r>
        <w:r w:rsidR="00DC0C99" w:rsidRPr="009E4DFF">
          <w:rPr>
            <w:rStyle w:val="Hyperlink"/>
            <w:noProof/>
          </w:rPr>
          <w:t>Pricing</w:t>
        </w:r>
        <w:r w:rsidR="00DC0C99">
          <w:rPr>
            <w:noProof/>
            <w:webHidden/>
          </w:rPr>
          <w:tab/>
        </w:r>
        <w:r>
          <w:rPr>
            <w:noProof/>
            <w:webHidden/>
          </w:rPr>
          <w:fldChar w:fldCharType="begin"/>
        </w:r>
        <w:r w:rsidR="00DC0C99">
          <w:rPr>
            <w:noProof/>
            <w:webHidden/>
          </w:rPr>
          <w:instrText xml:space="preserve"> PAGEREF _Toc411174893 \h </w:instrText>
        </w:r>
        <w:r>
          <w:rPr>
            <w:noProof/>
            <w:webHidden/>
          </w:rPr>
        </w:r>
        <w:r>
          <w:rPr>
            <w:noProof/>
            <w:webHidden/>
          </w:rPr>
          <w:fldChar w:fldCharType="separate"/>
        </w:r>
        <w:r w:rsidR="00BC3338">
          <w:rPr>
            <w:noProof/>
            <w:webHidden/>
          </w:rPr>
          <w:t>25</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894" w:history="1">
        <w:r w:rsidR="00DC0C99" w:rsidRPr="009E4DFF">
          <w:rPr>
            <w:rStyle w:val="Hyperlink"/>
            <w:noProof/>
          </w:rPr>
          <w:t>3.8.2.3</w:t>
        </w:r>
        <w:r w:rsidR="00DC0C99">
          <w:rPr>
            <w:rFonts w:asciiTheme="minorHAnsi" w:eastAsiaTheme="minorEastAsia" w:hAnsiTheme="minorHAnsi" w:cstheme="minorBidi"/>
            <w:noProof/>
            <w:sz w:val="22"/>
            <w:szCs w:val="22"/>
          </w:rPr>
          <w:tab/>
        </w:r>
        <w:r w:rsidR="00DC0C99" w:rsidRPr="009E4DFF">
          <w:rPr>
            <w:rStyle w:val="Hyperlink"/>
            <w:noProof/>
          </w:rPr>
          <w:t>Payment</w:t>
        </w:r>
        <w:r w:rsidR="00DC0C99">
          <w:rPr>
            <w:noProof/>
            <w:webHidden/>
          </w:rPr>
          <w:tab/>
        </w:r>
        <w:r>
          <w:rPr>
            <w:noProof/>
            <w:webHidden/>
          </w:rPr>
          <w:fldChar w:fldCharType="begin"/>
        </w:r>
        <w:r w:rsidR="00DC0C99">
          <w:rPr>
            <w:noProof/>
            <w:webHidden/>
          </w:rPr>
          <w:instrText xml:space="preserve"> PAGEREF _Toc411174894 \h </w:instrText>
        </w:r>
        <w:r>
          <w:rPr>
            <w:noProof/>
            <w:webHidden/>
          </w:rPr>
        </w:r>
        <w:r>
          <w:rPr>
            <w:noProof/>
            <w:webHidden/>
          </w:rPr>
          <w:fldChar w:fldCharType="separate"/>
        </w:r>
        <w:r w:rsidR="00BC3338">
          <w:rPr>
            <w:noProof/>
            <w:webHidden/>
          </w:rPr>
          <w:t>25</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895" w:history="1">
        <w:r w:rsidR="00DC0C99" w:rsidRPr="009E4DFF">
          <w:rPr>
            <w:rStyle w:val="Hyperlink"/>
            <w:noProof/>
          </w:rPr>
          <w:t>3.8.2.4</w:t>
        </w:r>
        <w:r w:rsidR="00DC0C99">
          <w:rPr>
            <w:rFonts w:asciiTheme="minorHAnsi" w:eastAsiaTheme="minorEastAsia" w:hAnsiTheme="minorHAnsi" w:cstheme="minorBidi"/>
            <w:noProof/>
            <w:sz w:val="22"/>
            <w:szCs w:val="22"/>
          </w:rPr>
          <w:tab/>
        </w:r>
        <w:r w:rsidR="00DC0C99" w:rsidRPr="009E4DFF">
          <w:rPr>
            <w:rStyle w:val="Hyperlink"/>
            <w:noProof/>
          </w:rPr>
          <w:t>jdf:GeneralID – Payment</w:t>
        </w:r>
        <w:r w:rsidR="00DC0C99">
          <w:rPr>
            <w:noProof/>
            <w:webHidden/>
          </w:rPr>
          <w:tab/>
        </w:r>
        <w:r>
          <w:rPr>
            <w:noProof/>
            <w:webHidden/>
          </w:rPr>
          <w:fldChar w:fldCharType="begin"/>
        </w:r>
        <w:r w:rsidR="00DC0C99">
          <w:rPr>
            <w:noProof/>
            <w:webHidden/>
          </w:rPr>
          <w:instrText xml:space="preserve"> PAGEREF _Toc411174895 \h </w:instrText>
        </w:r>
        <w:r>
          <w:rPr>
            <w:noProof/>
            <w:webHidden/>
          </w:rPr>
        </w:r>
        <w:r>
          <w:rPr>
            <w:noProof/>
            <w:webHidden/>
          </w:rPr>
          <w:fldChar w:fldCharType="separate"/>
        </w:r>
        <w:r w:rsidR="00BC3338">
          <w:rPr>
            <w:noProof/>
            <w:webHidden/>
          </w:rPr>
          <w:t>26</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896" w:history="1">
        <w:r w:rsidR="00DC0C99" w:rsidRPr="009E4DFF">
          <w:rPr>
            <w:rStyle w:val="Hyperlink"/>
            <w:noProof/>
          </w:rPr>
          <w:t>3.8.2.5</w:t>
        </w:r>
        <w:r w:rsidR="00DC0C99">
          <w:rPr>
            <w:rFonts w:asciiTheme="minorHAnsi" w:eastAsiaTheme="minorEastAsia" w:hAnsiTheme="minorHAnsi" w:cstheme="minorBidi"/>
            <w:noProof/>
            <w:sz w:val="22"/>
            <w:szCs w:val="22"/>
          </w:rPr>
          <w:tab/>
        </w:r>
        <w:r w:rsidR="00DC0C99" w:rsidRPr="009E4DFF">
          <w:rPr>
            <w:rStyle w:val="Hyperlink"/>
            <w:noProof/>
          </w:rPr>
          <w:t>CreditCard</w:t>
        </w:r>
        <w:r w:rsidR="00DC0C99">
          <w:rPr>
            <w:noProof/>
            <w:webHidden/>
          </w:rPr>
          <w:tab/>
        </w:r>
        <w:r>
          <w:rPr>
            <w:noProof/>
            <w:webHidden/>
          </w:rPr>
          <w:fldChar w:fldCharType="begin"/>
        </w:r>
        <w:r w:rsidR="00DC0C99">
          <w:rPr>
            <w:noProof/>
            <w:webHidden/>
          </w:rPr>
          <w:instrText xml:space="preserve"> PAGEREF _Toc411174896 \h </w:instrText>
        </w:r>
        <w:r>
          <w:rPr>
            <w:noProof/>
            <w:webHidden/>
          </w:rPr>
        </w:r>
        <w:r>
          <w:rPr>
            <w:noProof/>
            <w:webHidden/>
          </w:rPr>
          <w:fldChar w:fldCharType="separate"/>
        </w:r>
        <w:r w:rsidR="00BC3338">
          <w:rPr>
            <w:noProof/>
            <w:webHidden/>
          </w:rPr>
          <w:t>26</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897" w:history="1">
        <w:r w:rsidR="00DC0C99" w:rsidRPr="009E4DFF">
          <w:rPr>
            <w:rStyle w:val="Hyperlink"/>
            <w:noProof/>
          </w:rPr>
          <w:t>3.8.2.6</w:t>
        </w:r>
        <w:r w:rsidR="00DC0C99">
          <w:rPr>
            <w:rFonts w:asciiTheme="minorHAnsi" w:eastAsiaTheme="minorEastAsia" w:hAnsiTheme="minorHAnsi" w:cstheme="minorBidi"/>
            <w:noProof/>
            <w:sz w:val="22"/>
            <w:szCs w:val="22"/>
          </w:rPr>
          <w:tab/>
        </w:r>
        <w:r w:rsidR="00DC0C99" w:rsidRPr="009E4DFF">
          <w:rPr>
            <w:rStyle w:val="Hyperlink"/>
            <w:noProof/>
          </w:rPr>
          <w:t>Price</w:t>
        </w:r>
        <w:r w:rsidR="00DC0C99">
          <w:rPr>
            <w:noProof/>
            <w:webHidden/>
          </w:rPr>
          <w:tab/>
        </w:r>
        <w:r>
          <w:rPr>
            <w:noProof/>
            <w:webHidden/>
          </w:rPr>
          <w:fldChar w:fldCharType="begin"/>
        </w:r>
        <w:r w:rsidR="00DC0C99">
          <w:rPr>
            <w:noProof/>
            <w:webHidden/>
          </w:rPr>
          <w:instrText xml:space="preserve"> PAGEREF _Toc411174897 \h </w:instrText>
        </w:r>
        <w:r>
          <w:rPr>
            <w:noProof/>
            <w:webHidden/>
          </w:rPr>
        </w:r>
        <w:r>
          <w:rPr>
            <w:noProof/>
            <w:webHidden/>
          </w:rPr>
          <w:fldChar w:fldCharType="separate"/>
        </w:r>
        <w:r w:rsidR="00BC3338">
          <w:rPr>
            <w:noProof/>
            <w:webHidden/>
          </w:rPr>
          <w:t>27</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898" w:history="1">
        <w:r w:rsidR="00DC0C99" w:rsidRPr="009E4DFF">
          <w:rPr>
            <w:rStyle w:val="Hyperlink"/>
            <w:noProof/>
          </w:rPr>
          <w:t>3.8.2.7</w:t>
        </w:r>
        <w:r w:rsidR="00DC0C99">
          <w:rPr>
            <w:rFonts w:asciiTheme="minorHAnsi" w:eastAsiaTheme="minorEastAsia" w:hAnsiTheme="minorHAnsi" w:cstheme="minorBidi"/>
            <w:noProof/>
            <w:sz w:val="22"/>
            <w:szCs w:val="22"/>
          </w:rPr>
          <w:tab/>
        </w:r>
        <w:r w:rsidR="00DC0C99" w:rsidRPr="009E4DFF">
          <w:rPr>
            <w:rStyle w:val="Hyperlink"/>
            <w:noProof/>
          </w:rPr>
          <w:t>Additional</w:t>
        </w:r>
        <w:r w:rsidR="00DC0C99">
          <w:rPr>
            <w:noProof/>
            <w:webHidden/>
          </w:rPr>
          <w:tab/>
        </w:r>
        <w:r>
          <w:rPr>
            <w:noProof/>
            <w:webHidden/>
          </w:rPr>
          <w:fldChar w:fldCharType="begin"/>
        </w:r>
        <w:r w:rsidR="00DC0C99">
          <w:rPr>
            <w:noProof/>
            <w:webHidden/>
          </w:rPr>
          <w:instrText xml:space="preserve"> PAGEREF _Toc411174898 \h </w:instrText>
        </w:r>
        <w:r>
          <w:rPr>
            <w:noProof/>
            <w:webHidden/>
          </w:rPr>
        </w:r>
        <w:r>
          <w:rPr>
            <w:noProof/>
            <w:webHidden/>
          </w:rPr>
          <w:fldChar w:fldCharType="separate"/>
        </w:r>
        <w:r w:rsidR="00BC3338">
          <w:rPr>
            <w:noProof/>
            <w:webHidden/>
          </w:rPr>
          <w:t>29</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899" w:history="1">
        <w:r w:rsidR="00DC0C99" w:rsidRPr="009E4DFF">
          <w:rPr>
            <w:rStyle w:val="Hyperlink"/>
            <w:noProof/>
          </w:rPr>
          <w:t>3.8.3</w:t>
        </w:r>
        <w:r w:rsidR="00DC0C99">
          <w:rPr>
            <w:rFonts w:asciiTheme="minorHAnsi" w:eastAsiaTheme="minorEastAsia" w:hAnsiTheme="minorHAnsi" w:cstheme="minorBidi"/>
            <w:noProof/>
            <w:sz w:val="22"/>
            <w:szCs w:val="22"/>
          </w:rPr>
          <w:tab/>
        </w:r>
        <w:r w:rsidR="00DC0C99" w:rsidRPr="009E4DFF">
          <w:rPr>
            <w:rStyle w:val="Hyperlink"/>
            <w:noProof/>
          </w:rPr>
          <w:t>PurchaseOrder</w:t>
        </w:r>
        <w:r w:rsidR="00DC0C99">
          <w:rPr>
            <w:noProof/>
            <w:webHidden/>
          </w:rPr>
          <w:tab/>
        </w:r>
        <w:r>
          <w:rPr>
            <w:noProof/>
            <w:webHidden/>
          </w:rPr>
          <w:fldChar w:fldCharType="begin"/>
        </w:r>
        <w:r w:rsidR="00DC0C99">
          <w:rPr>
            <w:noProof/>
            <w:webHidden/>
          </w:rPr>
          <w:instrText xml:space="preserve"> PAGEREF _Toc411174899 \h </w:instrText>
        </w:r>
        <w:r>
          <w:rPr>
            <w:noProof/>
            <w:webHidden/>
          </w:rPr>
        </w:r>
        <w:r>
          <w:rPr>
            <w:noProof/>
            <w:webHidden/>
          </w:rPr>
          <w:fldChar w:fldCharType="separate"/>
        </w:r>
        <w:r w:rsidR="00BC3338">
          <w:rPr>
            <w:noProof/>
            <w:webHidden/>
          </w:rPr>
          <w:t>29</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00" w:history="1">
        <w:r w:rsidR="00DC0C99" w:rsidRPr="009E4DFF">
          <w:rPr>
            <w:rStyle w:val="Hyperlink"/>
            <w:noProof/>
          </w:rPr>
          <w:t>3.8.4</w:t>
        </w:r>
        <w:r w:rsidR="00DC0C99">
          <w:rPr>
            <w:rFonts w:asciiTheme="minorHAnsi" w:eastAsiaTheme="minorEastAsia" w:hAnsiTheme="minorHAnsi" w:cstheme="minorBidi"/>
            <w:noProof/>
            <w:sz w:val="22"/>
            <w:szCs w:val="22"/>
          </w:rPr>
          <w:tab/>
        </w:r>
        <w:r w:rsidR="00DC0C99" w:rsidRPr="009E4DFF">
          <w:rPr>
            <w:rStyle w:val="Hyperlink"/>
            <w:noProof/>
          </w:rPr>
          <w:t>Confirmation</w:t>
        </w:r>
        <w:r w:rsidR="00DC0C99">
          <w:rPr>
            <w:noProof/>
            <w:webHidden/>
          </w:rPr>
          <w:tab/>
        </w:r>
        <w:r>
          <w:rPr>
            <w:noProof/>
            <w:webHidden/>
          </w:rPr>
          <w:fldChar w:fldCharType="begin"/>
        </w:r>
        <w:r w:rsidR="00DC0C99">
          <w:rPr>
            <w:noProof/>
            <w:webHidden/>
          </w:rPr>
          <w:instrText xml:space="preserve"> PAGEREF _Toc411174900 \h </w:instrText>
        </w:r>
        <w:r>
          <w:rPr>
            <w:noProof/>
            <w:webHidden/>
          </w:rPr>
        </w:r>
        <w:r>
          <w:rPr>
            <w:noProof/>
            <w:webHidden/>
          </w:rPr>
          <w:fldChar w:fldCharType="separate"/>
        </w:r>
        <w:r w:rsidR="00BC3338">
          <w:rPr>
            <w:noProof/>
            <w:webHidden/>
          </w:rPr>
          <w:t>30</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01" w:history="1">
        <w:r w:rsidR="00DC0C99" w:rsidRPr="009E4DFF">
          <w:rPr>
            <w:rStyle w:val="Hyperlink"/>
            <w:noProof/>
          </w:rPr>
          <w:t>3.8.5</w:t>
        </w:r>
        <w:r w:rsidR="00DC0C99">
          <w:rPr>
            <w:rFonts w:asciiTheme="minorHAnsi" w:eastAsiaTheme="minorEastAsia" w:hAnsiTheme="minorHAnsi" w:cstheme="minorBidi"/>
            <w:noProof/>
            <w:sz w:val="22"/>
            <w:szCs w:val="22"/>
          </w:rPr>
          <w:tab/>
        </w:r>
        <w:r w:rsidR="00DC0C99" w:rsidRPr="009E4DFF">
          <w:rPr>
            <w:rStyle w:val="Hyperlink"/>
            <w:noProof/>
          </w:rPr>
          <w:t>Cancellation</w:t>
        </w:r>
        <w:r w:rsidR="00DC0C99">
          <w:rPr>
            <w:noProof/>
            <w:webHidden/>
          </w:rPr>
          <w:tab/>
        </w:r>
        <w:r>
          <w:rPr>
            <w:noProof/>
            <w:webHidden/>
          </w:rPr>
          <w:fldChar w:fldCharType="begin"/>
        </w:r>
        <w:r w:rsidR="00DC0C99">
          <w:rPr>
            <w:noProof/>
            <w:webHidden/>
          </w:rPr>
          <w:instrText xml:space="preserve"> PAGEREF _Toc411174901 \h </w:instrText>
        </w:r>
        <w:r>
          <w:rPr>
            <w:noProof/>
            <w:webHidden/>
          </w:rPr>
        </w:r>
        <w:r>
          <w:rPr>
            <w:noProof/>
            <w:webHidden/>
          </w:rPr>
          <w:fldChar w:fldCharType="separate"/>
        </w:r>
        <w:r w:rsidR="00BC3338">
          <w:rPr>
            <w:noProof/>
            <w:webHidden/>
          </w:rPr>
          <w:t>30</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02" w:history="1">
        <w:r w:rsidR="00DC0C99" w:rsidRPr="009E4DFF">
          <w:rPr>
            <w:rStyle w:val="Hyperlink"/>
            <w:noProof/>
          </w:rPr>
          <w:t>3.8.6</w:t>
        </w:r>
        <w:r w:rsidR="00DC0C99">
          <w:rPr>
            <w:rFonts w:asciiTheme="minorHAnsi" w:eastAsiaTheme="minorEastAsia" w:hAnsiTheme="minorHAnsi" w:cstheme="minorBidi"/>
            <w:noProof/>
            <w:sz w:val="22"/>
            <w:szCs w:val="22"/>
          </w:rPr>
          <w:tab/>
        </w:r>
        <w:r w:rsidR="00DC0C99" w:rsidRPr="009E4DFF">
          <w:rPr>
            <w:rStyle w:val="Hyperlink"/>
            <w:noProof/>
          </w:rPr>
          <w:t>Refusal</w:t>
        </w:r>
        <w:r w:rsidR="00DC0C99">
          <w:rPr>
            <w:noProof/>
            <w:webHidden/>
          </w:rPr>
          <w:tab/>
        </w:r>
        <w:r>
          <w:rPr>
            <w:noProof/>
            <w:webHidden/>
          </w:rPr>
          <w:fldChar w:fldCharType="begin"/>
        </w:r>
        <w:r w:rsidR="00DC0C99">
          <w:rPr>
            <w:noProof/>
            <w:webHidden/>
          </w:rPr>
          <w:instrText xml:space="preserve"> PAGEREF _Toc411174902 \h </w:instrText>
        </w:r>
        <w:r>
          <w:rPr>
            <w:noProof/>
            <w:webHidden/>
          </w:rPr>
        </w:r>
        <w:r>
          <w:rPr>
            <w:noProof/>
            <w:webHidden/>
          </w:rPr>
          <w:fldChar w:fldCharType="separate"/>
        </w:r>
        <w:r w:rsidR="00BC3338">
          <w:rPr>
            <w:noProof/>
            <w:webHidden/>
          </w:rPr>
          <w:t>31</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03" w:history="1">
        <w:r w:rsidR="00DC0C99" w:rsidRPr="009E4DFF">
          <w:rPr>
            <w:rStyle w:val="Hyperlink"/>
            <w:noProof/>
          </w:rPr>
          <w:t>3.8.7</w:t>
        </w:r>
        <w:r w:rsidR="00DC0C99">
          <w:rPr>
            <w:rFonts w:asciiTheme="minorHAnsi" w:eastAsiaTheme="minorEastAsia" w:hAnsiTheme="minorHAnsi" w:cstheme="minorBidi"/>
            <w:noProof/>
            <w:sz w:val="22"/>
            <w:szCs w:val="22"/>
          </w:rPr>
          <w:tab/>
        </w:r>
        <w:r w:rsidR="00DC0C99" w:rsidRPr="009E4DFF">
          <w:rPr>
            <w:rStyle w:val="Hyperlink"/>
            <w:noProof/>
          </w:rPr>
          <w:t>OrderStatusRequest</w:t>
        </w:r>
        <w:r w:rsidR="00DC0C99">
          <w:rPr>
            <w:noProof/>
            <w:webHidden/>
          </w:rPr>
          <w:tab/>
        </w:r>
        <w:r>
          <w:rPr>
            <w:noProof/>
            <w:webHidden/>
          </w:rPr>
          <w:fldChar w:fldCharType="begin"/>
        </w:r>
        <w:r w:rsidR="00DC0C99">
          <w:rPr>
            <w:noProof/>
            <w:webHidden/>
          </w:rPr>
          <w:instrText xml:space="preserve"> PAGEREF _Toc411174903 \h </w:instrText>
        </w:r>
        <w:r>
          <w:rPr>
            <w:noProof/>
            <w:webHidden/>
          </w:rPr>
        </w:r>
        <w:r>
          <w:rPr>
            <w:noProof/>
            <w:webHidden/>
          </w:rPr>
          <w:fldChar w:fldCharType="separate"/>
        </w:r>
        <w:r w:rsidR="00BC3338">
          <w:rPr>
            <w:noProof/>
            <w:webHidden/>
          </w:rPr>
          <w:t>31</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904" w:history="1">
        <w:r w:rsidR="00DC0C99" w:rsidRPr="009E4DFF">
          <w:rPr>
            <w:rStyle w:val="Hyperlink"/>
            <w:noProof/>
          </w:rPr>
          <w:t>3.8.7.1</w:t>
        </w:r>
        <w:r w:rsidR="00DC0C99">
          <w:rPr>
            <w:rFonts w:asciiTheme="minorHAnsi" w:eastAsiaTheme="minorEastAsia" w:hAnsiTheme="minorHAnsi" w:cstheme="minorBidi"/>
            <w:noProof/>
            <w:sz w:val="22"/>
            <w:szCs w:val="22"/>
          </w:rPr>
          <w:tab/>
        </w:r>
        <w:r w:rsidR="00DC0C99" w:rsidRPr="009E4DFF">
          <w:rPr>
            <w:rStyle w:val="Hyperlink"/>
            <w:noProof/>
          </w:rPr>
          <w:t>StatusRequest</w:t>
        </w:r>
        <w:r w:rsidR="00DC0C99">
          <w:rPr>
            <w:noProof/>
            <w:webHidden/>
          </w:rPr>
          <w:tab/>
        </w:r>
        <w:r>
          <w:rPr>
            <w:noProof/>
            <w:webHidden/>
          </w:rPr>
          <w:fldChar w:fldCharType="begin"/>
        </w:r>
        <w:r w:rsidR="00DC0C99">
          <w:rPr>
            <w:noProof/>
            <w:webHidden/>
          </w:rPr>
          <w:instrText xml:space="preserve"> PAGEREF _Toc411174904 \h </w:instrText>
        </w:r>
        <w:r>
          <w:rPr>
            <w:noProof/>
            <w:webHidden/>
          </w:rPr>
        </w:r>
        <w:r>
          <w:rPr>
            <w:noProof/>
            <w:webHidden/>
          </w:rPr>
          <w:fldChar w:fldCharType="separate"/>
        </w:r>
        <w:r w:rsidR="00BC3338">
          <w:rPr>
            <w:noProof/>
            <w:webHidden/>
          </w:rPr>
          <w:t>32</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05" w:history="1">
        <w:r w:rsidR="00DC0C99" w:rsidRPr="009E4DFF">
          <w:rPr>
            <w:rStyle w:val="Hyperlink"/>
            <w:noProof/>
          </w:rPr>
          <w:t>3.8.8</w:t>
        </w:r>
        <w:r w:rsidR="00DC0C99">
          <w:rPr>
            <w:rFonts w:asciiTheme="minorHAnsi" w:eastAsiaTheme="minorEastAsia" w:hAnsiTheme="minorHAnsi" w:cstheme="minorBidi"/>
            <w:noProof/>
            <w:sz w:val="22"/>
            <w:szCs w:val="22"/>
          </w:rPr>
          <w:tab/>
        </w:r>
        <w:r w:rsidR="00DC0C99" w:rsidRPr="009E4DFF">
          <w:rPr>
            <w:rStyle w:val="Hyperlink"/>
            <w:noProof/>
          </w:rPr>
          <w:t>OrderStatusResponse</w:t>
        </w:r>
        <w:r w:rsidR="00DC0C99">
          <w:rPr>
            <w:noProof/>
            <w:webHidden/>
          </w:rPr>
          <w:tab/>
        </w:r>
        <w:r>
          <w:rPr>
            <w:noProof/>
            <w:webHidden/>
          </w:rPr>
          <w:fldChar w:fldCharType="begin"/>
        </w:r>
        <w:r w:rsidR="00DC0C99">
          <w:rPr>
            <w:noProof/>
            <w:webHidden/>
          </w:rPr>
          <w:instrText xml:space="preserve"> PAGEREF _Toc411174905 \h </w:instrText>
        </w:r>
        <w:r>
          <w:rPr>
            <w:noProof/>
            <w:webHidden/>
          </w:rPr>
        </w:r>
        <w:r>
          <w:rPr>
            <w:noProof/>
            <w:webHidden/>
          </w:rPr>
          <w:fldChar w:fldCharType="separate"/>
        </w:r>
        <w:r w:rsidR="00BC3338">
          <w:rPr>
            <w:noProof/>
            <w:webHidden/>
          </w:rPr>
          <w:t>33</w:t>
        </w:r>
        <w:r>
          <w:rPr>
            <w:noProof/>
            <w:webHidden/>
          </w:rPr>
          <w:fldChar w:fldCharType="end"/>
        </w:r>
      </w:hyperlink>
    </w:p>
    <w:p w:rsidR="00DC0C99" w:rsidRDefault="007C0763">
      <w:pPr>
        <w:pStyle w:val="TOC4"/>
        <w:tabs>
          <w:tab w:val="left" w:pos="1400"/>
          <w:tab w:val="right" w:leader="dot" w:pos="9350"/>
        </w:tabs>
        <w:rPr>
          <w:rFonts w:asciiTheme="minorHAnsi" w:eastAsiaTheme="minorEastAsia" w:hAnsiTheme="minorHAnsi" w:cstheme="minorBidi"/>
          <w:noProof/>
          <w:sz w:val="22"/>
          <w:szCs w:val="22"/>
        </w:rPr>
      </w:pPr>
      <w:hyperlink w:anchor="_Toc411174906" w:history="1">
        <w:r w:rsidR="00DC0C99" w:rsidRPr="009E4DFF">
          <w:rPr>
            <w:rStyle w:val="Hyperlink"/>
            <w:noProof/>
          </w:rPr>
          <w:t>3.8.8.1</w:t>
        </w:r>
        <w:r w:rsidR="00DC0C99">
          <w:rPr>
            <w:rFonts w:asciiTheme="minorHAnsi" w:eastAsiaTheme="minorEastAsia" w:hAnsiTheme="minorHAnsi" w:cstheme="minorBidi"/>
            <w:noProof/>
            <w:sz w:val="22"/>
            <w:szCs w:val="22"/>
          </w:rPr>
          <w:tab/>
        </w:r>
        <w:r w:rsidR="00DC0C99" w:rsidRPr="009E4DFF">
          <w:rPr>
            <w:rStyle w:val="Hyperlink"/>
            <w:noProof/>
          </w:rPr>
          <w:t>Status</w:t>
        </w:r>
        <w:r w:rsidR="00DC0C99">
          <w:rPr>
            <w:noProof/>
            <w:webHidden/>
          </w:rPr>
          <w:tab/>
        </w:r>
        <w:r>
          <w:rPr>
            <w:noProof/>
            <w:webHidden/>
          </w:rPr>
          <w:fldChar w:fldCharType="begin"/>
        </w:r>
        <w:r w:rsidR="00DC0C99">
          <w:rPr>
            <w:noProof/>
            <w:webHidden/>
          </w:rPr>
          <w:instrText xml:space="preserve"> PAGEREF _Toc411174906 \h </w:instrText>
        </w:r>
        <w:r>
          <w:rPr>
            <w:noProof/>
            <w:webHidden/>
          </w:rPr>
        </w:r>
        <w:r>
          <w:rPr>
            <w:noProof/>
            <w:webHidden/>
          </w:rPr>
          <w:fldChar w:fldCharType="separate"/>
        </w:r>
        <w:r w:rsidR="00BC3338">
          <w:rPr>
            <w:noProof/>
            <w:webHidden/>
          </w:rPr>
          <w:t>34</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07" w:history="1">
        <w:r w:rsidR="00DC0C99" w:rsidRPr="009E4DFF">
          <w:rPr>
            <w:rStyle w:val="Hyperlink"/>
            <w:noProof/>
          </w:rPr>
          <w:t>3.8.9</w:t>
        </w:r>
        <w:r w:rsidR="00DC0C99">
          <w:rPr>
            <w:rFonts w:asciiTheme="minorHAnsi" w:eastAsiaTheme="minorEastAsia" w:hAnsiTheme="minorHAnsi" w:cstheme="minorBidi"/>
            <w:noProof/>
            <w:sz w:val="22"/>
            <w:szCs w:val="22"/>
          </w:rPr>
          <w:tab/>
        </w:r>
        <w:r w:rsidR="00DC0C99" w:rsidRPr="009E4DFF">
          <w:rPr>
            <w:rStyle w:val="Hyperlink"/>
            <w:noProof/>
          </w:rPr>
          <w:t>StockLevelRequest</w:t>
        </w:r>
        <w:r w:rsidR="00DC0C99">
          <w:rPr>
            <w:noProof/>
            <w:webHidden/>
          </w:rPr>
          <w:tab/>
        </w:r>
        <w:r>
          <w:rPr>
            <w:noProof/>
            <w:webHidden/>
          </w:rPr>
          <w:fldChar w:fldCharType="begin"/>
        </w:r>
        <w:r w:rsidR="00DC0C99">
          <w:rPr>
            <w:noProof/>
            <w:webHidden/>
          </w:rPr>
          <w:instrText xml:space="preserve"> PAGEREF _Toc411174907 \h </w:instrText>
        </w:r>
        <w:r>
          <w:rPr>
            <w:noProof/>
            <w:webHidden/>
          </w:rPr>
        </w:r>
        <w:r>
          <w:rPr>
            <w:noProof/>
            <w:webHidden/>
          </w:rPr>
          <w:fldChar w:fldCharType="separate"/>
        </w:r>
        <w:r w:rsidR="00BC3338">
          <w:rPr>
            <w:noProof/>
            <w:webHidden/>
          </w:rPr>
          <w:t>34</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08" w:history="1">
        <w:r w:rsidR="00DC0C99" w:rsidRPr="009E4DFF">
          <w:rPr>
            <w:rStyle w:val="Hyperlink"/>
            <w:noProof/>
          </w:rPr>
          <w:t>3.8.10</w:t>
        </w:r>
        <w:r w:rsidR="00DC0C99">
          <w:rPr>
            <w:rFonts w:asciiTheme="minorHAnsi" w:eastAsiaTheme="minorEastAsia" w:hAnsiTheme="minorHAnsi" w:cstheme="minorBidi"/>
            <w:noProof/>
            <w:sz w:val="22"/>
            <w:szCs w:val="22"/>
          </w:rPr>
          <w:tab/>
        </w:r>
        <w:r w:rsidR="00DC0C99" w:rsidRPr="009E4DFF">
          <w:rPr>
            <w:rStyle w:val="Hyperlink"/>
            <w:noProof/>
          </w:rPr>
          <w:t>StockLevelResponse</w:t>
        </w:r>
        <w:r w:rsidR="00DC0C99">
          <w:rPr>
            <w:noProof/>
            <w:webHidden/>
          </w:rPr>
          <w:tab/>
        </w:r>
        <w:r>
          <w:rPr>
            <w:noProof/>
            <w:webHidden/>
          </w:rPr>
          <w:fldChar w:fldCharType="begin"/>
        </w:r>
        <w:r w:rsidR="00DC0C99">
          <w:rPr>
            <w:noProof/>
            <w:webHidden/>
          </w:rPr>
          <w:instrText xml:space="preserve"> PAGEREF _Toc411174908 \h </w:instrText>
        </w:r>
        <w:r>
          <w:rPr>
            <w:noProof/>
            <w:webHidden/>
          </w:rPr>
        </w:r>
        <w:r>
          <w:rPr>
            <w:noProof/>
            <w:webHidden/>
          </w:rPr>
          <w:fldChar w:fldCharType="separate"/>
        </w:r>
        <w:r w:rsidR="00BC3338">
          <w:rPr>
            <w:noProof/>
            <w:webHidden/>
          </w:rPr>
          <w:t>35</w:t>
        </w:r>
        <w:r>
          <w:rPr>
            <w:noProof/>
            <w:webHidden/>
          </w:rPr>
          <w:fldChar w:fldCharType="end"/>
        </w:r>
      </w:hyperlink>
    </w:p>
    <w:p w:rsidR="00DC0C99" w:rsidRDefault="007C0763">
      <w:pPr>
        <w:pStyle w:val="TOC4"/>
        <w:tabs>
          <w:tab w:val="left" w:pos="1600"/>
          <w:tab w:val="right" w:leader="dot" w:pos="9350"/>
        </w:tabs>
        <w:rPr>
          <w:rFonts w:asciiTheme="minorHAnsi" w:eastAsiaTheme="minorEastAsia" w:hAnsiTheme="minorHAnsi" w:cstheme="minorBidi"/>
          <w:noProof/>
          <w:sz w:val="22"/>
          <w:szCs w:val="22"/>
        </w:rPr>
      </w:pPr>
      <w:hyperlink w:anchor="_Toc411174909" w:history="1">
        <w:r w:rsidR="00DC0C99" w:rsidRPr="009E4DFF">
          <w:rPr>
            <w:rStyle w:val="Hyperlink"/>
            <w:noProof/>
          </w:rPr>
          <w:t>3.8.10.1</w:t>
        </w:r>
        <w:r w:rsidR="00DC0C99">
          <w:rPr>
            <w:rFonts w:asciiTheme="minorHAnsi" w:eastAsiaTheme="minorEastAsia" w:hAnsiTheme="minorHAnsi" w:cstheme="minorBidi"/>
            <w:noProof/>
            <w:sz w:val="22"/>
            <w:szCs w:val="22"/>
          </w:rPr>
          <w:tab/>
        </w:r>
        <w:r w:rsidR="00DC0C99" w:rsidRPr="009E4DFF">
          <w:rPr>
            <w:rStyle w:val="Hyperlink"/>
            <w:noProof/>
          </w:rPr>
          <w:t>StockLevel</w:t>
        </w:r>
        <w:r w:rsidR="00DC0C99">
          <w:rPr>
            <w:noProof/>
            <w:webHidden/>
          </w:rPr>
          <w:tab/>
        </w:r>
        <w:r>
          <w:rPr>
            <w:noProof/>
            <w:webHidden/>
          </w:rPr>
          <w:fldChar w:fldCharType="begin"/>
        </w:r>
        <w:r w:rsidR="00DC0C99">
          <w:rPr>
            <w:noProof/>
            <w:webHidden/>
          </w:rPr>
          <w:instrText xml:space="preserve"> PAGEREF _Toc411174909 \h </w:instrText>
        </w:r>
        <w:r>
          <w:rPr>
            <w:noProof/>
            <w:webHidden/>
          </w:rPr>
        </w:r>
        <w:r>
          <w:rPr>
            <w:noProof/>
            <w:webHidden/>
          </w:rPr>
          <w:fldChar w:fldCharType="separate"/>
        </w:r>
        <w:r w:rsidR="00BC3338">
          <w:rPr>
            <w:noProof/>
            <w:webHidden/>
          </w:rPr>
          <w:t>36</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10" w:history="1">
        <w:r w:rsidR="00DC0C99" w:rsidRPr="009E4DFF">
          <w:rPr>
            <w:rStyle w:val="Hyperlink"/>
            <w:noProof/>
          </w:rPr>
          <w:t>3.8.11</w:t>
        </w:r>
        <w:r w:rsidR="00DC0C99">
          <w:rPr>
            <w:rFonts w:asciiTheme="minorHAnsi" w:eastAsiaTheme="minorEastAsia" w:hAnsiTheme="minorHAnsi" w:cstheme="minorBidi"/>
            <w:noProof/>
            <w:sz w:val="22"/>
            <w:szCs w:val="22"/>
          </w:rPr>
          <w:tab/>
        </w:r>
        <w:r w:rsidR="00DC0C99" w:rsidRPr="009E4DFF">
          <w:rPr>
            <w:rStyle w:val="Hyperlink"/>
            <w:noProof/>
          </w:rPr>
          <w:t>ProofApprovalRequest</w:t>
        </w:r>
        <w:r w:rsidR="00DC0C99">
          <w:rPr>
            <w:noProof/>
            <w:webHidden/>
          </w:rPr>
          <w:tab/>
        </w:r>
        <w:r>
          <w:rPr>
            <w:noProof/>
            <w:webHidden/>
          </w:rPr>
          <w:fldChar w:fldCharType="begin"/>
        </w:r>
        <w:r w:rsidR="00DC0C99">
          <w:rPr>
            <w:noProof/>
            <w:webHidden/>
          </w:rPr>
          <w:instrText xml:space="preserve"> PAGEREF _Toc411174910 \h </w:instrText>
        </w:r>
        <w:r>
          <w:rPr>
            <w:noProof/>
            <w:webHidden/>
          </w:rPr>
        </w:r>
        <w:r>
          <w:rPr>
            <w:noProof/>
            <w:webHidden/>
          </w:rPr>
          <w:fldChar w:fldCharType="separate"/>
        </w:r>
        <w:r w:rsidR="00BC3338">
          <w:rPr>
            <w:noProof/>
            <w:webHidden/>
          </w:rPr>
          <w:t>36</w:t>
        </w:r>
        <w:r>
          <w:rPr>
            <w:noProof/>
            <w:webHidden/>
          </w:rPr>
          <w:fldChar w:fldCharType="end"/>
        </w:r>
      </w:hyperlink>
    </w:p>
    <w:p w:rsidR="00DC0C99" w:rsidRDefault="007C0763">
      <w:pPr>
        <w:pStyle w:val="TOC4"/>
        <w:tabs>
          <w:tab w:val="left" w:pos="1600"/>
          <w:tab w:val="right" w:leader="dot" w:pos="9350"/>
        </w:tabs>
        <w:rPr>
          <w:rFonts w:asciiTheme="minorHAnsi" w:eastAsiaTheme="minorEastAsia" w:hAnsiTheme="minorHAnsi" w:cstheme="minorBidi"/>
          <w:noProof/>
          <w:sz w:val="22"/>
          <w:szCs w:val="22"/>
        </w:rPr>
      </w:pPr>
      <w:hyperlink w:anchor="_Toc411174911" w:history="1">
        <w:r w:rsidR="00DC0C99" w:rsidRPr="009E4DFF">
          <w:rPr>
            <w:rStyle w:val="Hyperlink"/>
            <w:noProof/>
          </w:rPr>
          <w:t>3.8.11.1</w:t>
        </w:r>
        <w:r w:rsidR="00DC0C99">
          <w:rPr>
            <w:rFonts w:asciiTheme="minorHAnsi" w:eastAsiaTheme="minorEastAsia" w:hAnsiTheme="minorHAnsi" w:cstheme="minorBidi"/>
            <w:noProof/>
            <w:sz w:val="22"/>
            <w:szCs w:val="22"/>
          </w:rPr>
          <w:tab/>
        </w:r>
        <w:r w:rsidR="00DC0C99" w:rsidRPr="009E4DFF">
          <w:rPr>
            <w:rStyle w:val="Hyperlink"/>
            <w:noProof/>
          </w:rPr>
          <w:t>ProofRequest</w:t>
        </w:r>
        <w:r w:rsidR="00DC0C99">
          <w:rPr>
            <w:noProof/>
            <w:webHidden/>
          </w:rPr>
          <w:tab/>
        </w:r>
        <w:r>
          <w:rPr>
            <w:noProof/>
            <w:webHidden/>
          </w:rPr>
          <w:fldChar w:fldCharType="begin"/>
        </w:r>
        <w:r w:rsidR="00DC0C99">
          <w:rPr>
            <w:noProof/>
            <w:webHidden/>
          </w:rPr>
          <w:instrText xml:space="preserve"> PAGEREF _Toc411174911 \h </w:instrText>
        </w:r>
        <w:r>
          <w:rPr>
            <w:noProof/>
            <w:webHidden/>
          </w:rPr>
        </w:r>
        <w:r>
          <w:rPr>
            <w:noProof/>
            <w:webHidden/>
          </w:rPr>
          <w:fldChar w:fldCharType="separate"/>
        </w:r>
        <w:r w:rsidR="00BC3338">
          <w:rPr>
            <w:noProof/>
            <w:webHidden/>
          </w:rPr>
          <w:t>37</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12" w:history="1">
        <w:r w:rsidR="00DC0C99" w:rsidRPr="009E4DFF">
          <w:rPr>
            <w:rStyle w:val="Hyperlink"/>
            <w:noProof/>
          </w:rPr>
          <w:t>3.8.12</w:t>
        </w:r>
        <w:r w:rsidR="00DC0C99">
          <w:rPr>
            <w:rFonts w:asciiTheme="minorHAnsi" w:eastAsiaTheme="minorEastAsia" w:hAnsiTheme="minorHAnsi" w:cstheme="minorBidi"/>
            <w:noProof/>
            <w:sz w:val="22"/>
            <w:szCs w:val="22"/>
          </w:rPr>
          <w:tab/>
        </w:r>
        <w:r w:rsidR="00DC0C99" w:rsidRPr="009E4DFF">
          <w:rPr>
            <w:rStyle w:val="Hyperlink"/>
            <w:noProof/>
          </w:rPr>
          <w:t>ProofApprovalResponse</w:t>
        </w:r>
        <w:r w:rsidR="00DC0C99">
          <w:rPr>
            <w:noProof/>
            <w:webHidden/>
          </w:rPr>
          <w:tab/>
        </w:r>
        <w:r>
          <w:rPr>
            <w:noProof/>
            <w:webHidden/>
          </w:rPr>
          <w:fldChar w:fldCharType="begin"/>
        </w:r>
        <w:r w:rsidR="00DC0C99">
          <w:rPr>
            <w:noProof/>
            <w:webHidden/>
          </w:rPr>
          <w:instrText xml:space="preserve"> PAGEREF _Toc411174912 \h </w:instrText>
        </w:r>
        <w:r>
          <w:rPr>
            <w:noProof/>
            <w:webHidden/>
          </w:rPr>
        </w:r>
        <w:r>
          <w:rPr>
            <w:noProof/>
            <w:webHidden/>
          </w:rPr>
          <w:fldChar w:fldCharType="separate"/>
        </w:r>
        <w:r w:rsidR="00BC3338">
          <w:rPr>
            <w:noProof/>
            <w:webHidden/>
          </w:rPr>
          <w:t>38</w:t>
        </w:r>
        <w:r>
          <w:rPr>
            <w:noProof/>
            <w:webHidden/>
          </w:rPr>
          <w:fldChar w:fldCharType="end"/>
        </w:r>
      </w:hyperlink>
    </w:p>
    <w:p w:rsidR="00DC0C99" w:rsidRDefault="007C0763">
      <w:pPr>
        <w:pStyle w:val="TOC4"/>
        <w:tabs>
          <w:tab w:val="left" w:pos="1600"/>
          <w:tab w:val="right" w:leader="dot" w:pos="9350"/>
        </w:tabs>
        <w:rPr>
          <w:rFonts w:asciiTheme="minorHAnsi" w:eastAsiaTheme="minorEastAsia" w:hAnsiTheme="minorHAnsi" w:cstheme="minorBidi"/>
          <w:noProof/>
          <w:sz w:val="22"/>
          <w:szCs w:val="22"/>
        </w:rPr>
      </w:pPr>
      <w:hyperlink w:anchor="_Toc411174913" w:history="1">
        <w:r w:rsidR="00DC0C99" w:rsidRPr="009E4DFF">
          <w:rPr>
            <w:rStyle w:val="Hyperlink"/>
            <w:noProof/>
          </w:rPr>
          <w:t>3.8.12.1</w:t>
        </w:r>
        <w:r w:rsidR="00DC0C99">
          <w:rPr>
            <w:rFonts w:asciiTheme="minorHAnsi" w:eastAsiaTheme="minorEastAsia" w:hAnsiTheme="minorHAnsi" w:cstheme="minorBidi"/>
            <w:noProof/>
            <w:sz w:val="22"/>
            <w:szCs w:val="22"/>
          </w:rPr>
          <w:tab/>
        </w:r>
        <w:r w:rsidR="00DC0C99" w:rsidRPr="009E4DFF">
          <w:rPr>
            <w:rStyle w:val="Hyperlink"/>
            <w:noProof/>
          </w:rPr>
          <w:t>ProofResponse</w:t>
        </w:r>
        <w:r w:rsidR="00DC0C99">
          <w:rPr>
            <w:noProof/>
            <w:webHidden/>
          </w:rPr>
          <w:tab/>
        </w:r>
        <w:r>
          <w:rPr>
            <w:noProof/>
            <w:webHidden/>
          </w:rPr>
          <w:fldChar w:fldCharType="begin"/>
        </w:r>
        <w:r w:rsidR="00DC0C99">
          <w:rPr>
            <w:noProof/>
            <w:webHidden/>
          </w:rPr>
          <w:instrText xml:space="preserve"> PAGEREF _Toc411174913 \h </w:instrText>
        </w:r>
        <w:r>
          <w:rPr>
            <w:noProof/>
            <w:webHidden/>
          </w:rPr>
        </w:r>
        <w:r>
          <w:rPr>
            <w:noProof/>
            <w:webHidden/>
          </w:rPr>
          <w:fldChar w:fldCharType="separate"/>
        </w:r>
        <w:r w:rsidR="00BC3338">
          <w:rPr>
            <w:noProof/>
            <w:webHidden/>
          </w:rPr>
          <w:t>38</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14" w:history="1">
        <w:r w:rsidR="00DC0C99" w:rsidRPr="009E4DFF">
          <w:rPr>
            <w:rStyle w:val="Hyperlink"/>
            <w:noProof/>
          </w:rPr>
          <w:t>3.8.13</w:t>
        </w:r>
        <w:r w:rsidR="00DC0C99">
          <w:rPr>
            <w:rFonts w:asciiTheme="minorHAnsi" w:eastAsiaTheme="minorEastAsia" w:hAnsiTheme="minorHAnsi" w:cstheme="minorBidi"/>
            <w:noProof/>
            <w:sz w:val="22"/>
            <w:szCs w:val="22"/>
          </w:rPr>
          <w:tab/>
        </w:r>
        <w:r w:rsidR="00DC0C99" w:rsidRPr="009E4DFF">
          <w:rPr>
            <w:rStyle w:val="Hyperlink"/>
            <w:noProof/>
          </w:rPr>
          <w:t>Invoice</w:t>
        </w:r>
        <w:r w:rsidR="00DC0C99">
          <w:rPr>
            <w:noProof/>
            <w:webHidden/>
          </w:rPr>
          <w:tab/>
        </w:r>
        <w:r>
          <w:rPr>
            <w:noProof/>
            <w:webHidden/>
          </w:rPr>
          <w:fldChar w:fldCharType="begin"/>
        </w:r>
        <w:r w:rsidR="00DC0C99">
          <w:rPr>
            <w:noProof/>
            <w:webHidden/>
          </w:rPr>
          <w:instrText xml:space="preserve"> PAGEREF _Toc411174914 \h </w:instrText>
        </w:r>
        <w:r>
          <w:rPr>
            <w:noProof/>
            <w:webHidden/>
          </w:rPr>
        </w:r>
        <w:r>
          <w:rPr>
            <w:noProof/>
            <w:webHidden/>
          </w:rPr>
          <w:fldChar w:fldCharType="separate"/>
        </w:r>
        <w:r w:rsidR="00BC3338">
          <w:rPr>
            <w:noProof/>
            <w:webHidden/>
          </w:rPr>
          <w:t>39</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15" w:history="1">
        <w:r w:rsidR="00DC0C99" w:rsidRPr="009E4DFF">
          <w:rPr>
            <w:rStyle w:val="Hyperlink"/>
            <w:noProof/>
          </w:rPr>
          <w:t>3.8.14</w:t>
        </w:r>
        <w:r w:rsidR="00DC0C99">
          <w:rPr>
            <w:rFonts w:asciiTheme="minorHAnsi" w:eastAsiaTheme="minorEastAsia" w:hAnsiTheme="minorHAnsi" w:cstheme="minorBidi"/>
            <w:noProof/>
            <w:sz w:val="22"/>
            <w:szCs w:val="22"/>
          </w:rPr>
          <w:tab/>
        </w:r>
        <w:r w:rsidR="00DC0C99" w:rsidRPr="009E4DFF">
          <w:rPr>
            <w:rStyle w:val="Hyperlink"/>
            <w:noProof/>
          </w:rPr>
          <w:t>ReturnJob</w:t>
        </w:r>
        <w:r w:rsidR="00DC0C99">
          <w:rPr>
            <w:noProof/>
            <w:webHidden/>
          </w:rPr>
          <w:tab/>
        </w:r>
        <w:r>
          <w:rPr>
            <w:noProof/>
            <w:webHidden/>
          </w:rPr>
          <w:fldChar w:fldCharType="begin"/>
        </w:r>
        <w:r w:rsidR="00DC0C99">
          <w:rPr>
            <w:noProof/>
            <w:webHidden/>
          </w:rPr>
          <w:instrText xml:space="preserve"> PAGEREF _Toc411174915 \h </w:instrText>
        </w:r>
        <w:r>
          <w:rPr>
            <w:noProof/>
            <w:webHidden/>
          </w:rPr>
        </w:r>
        <w:r>
          <w:rPr>
            <w:noProof/>
            <w:webHidden/>
          </w:rPr>
          <w:fldChar w:fldCharType="separate"/>
        </w:r>
        <w:r w:rsidR="00BC3338">
          <w:rPr>
            <w:noProof/>
            <w:webHidden/>
          </w:rPr>
          <w:t>40</w:t>
        </w:r>
        <w:r>
          <w:rPr>
            <w:noProof/>
            <w:webHidden/>
          </w:rPr>
          <w:fldChar w:fldCharType="end"/>
        </w:r>
      </w:hyperlink>
    </w:p>
    <w:p w:rsidR="00DC0C99" w:rsidRDefault="007C0763">
      <w:pPr>
        <w:pStyle w:val="TOC1"/>
        <w:tabs>
          <w:tab w:val="left" w:pos="400"/>
          <w:tab w:val="right" w:leader="dot" w:pos="9350"/>
        </w:tabs>
        <w:rPr>
          <w:rFonts w:asciiTheme="minorHAnsi" w:eastAsiaTheme="minorEastAsia" w:hAnsiTheme="minorHAnsi" w:cstheme="minorBidi"/>
          <w:b w:val="0"/>
          <w:noProof/>
          <w:sz w:val="22"/>
          <w:szCs w:val="22"/>
        </w:rPr>
      </w:pPr>
      <w:hyperlink w:anchor="_Toc411174916" w:history="1">
        <w:r w:rsidR="00DC0C99" w:rsidRPr="009E4DFF">
          <w:rPr>
            <w:rStyle w:val="Hyperlink"/>
            <w:noProof/>
          </w:rPr>
          <w:t>4</w:t>
        </w:r>
        <w:r w:rsidR="00DC0C99">
          <w:rPr>
            <w:rFonts w:asciiTheme="minorHAnsi" w:eastAsiaTheme="minorEastAsia" w:hAnsiTheme="minorHAnsi" w:cstheme="minorBidi"/>
            <w:b w:val="0"/>
            <w:noProof/>
            <w:sz w:val="22"/>
            <w:szCs w:val="22"/>
          </w:rPr>
          <w:tab/>
        </w:r>
        <w:r w:rsidR="00DC0C99" w:rsidRPr="009E4DFF">
          <w:rPr>
            <w:rStyle w:val="Hyperlink"/>
            <w:noProof/>
          </w:rPr>
          <w:t>PrintTalk Workflow Diagram</w:t>
        </w:r>
        <w:r w:rsidR="00DC0C99">
          <w:rPr>
            <w:noProof/>
            <w:webHidden/>
          </w:rPr>
          <w:tab/>
        </w:r>
        <w:r>
          <w:rPr>
            <w:noProof/>
            <w:webHidden/>
          </w:rPr>
          <w:fldChar w:fldCharType="begin"/>
        </w:r>
        <w:r w:rsidR="00DC0C99">
          <w:rPr>
            <w:noProof/>
            <w:webHidden/>
          </w:rPr>
          <w:instrText xml:space="preserve"> PAGEREF _Toc411174916 \h </w:instrText>
        </w:r>
        <w:r>
          <w:rPr>
            <w:noProof/>
            <w:webHidden/>
          </w:rPr>
        </w:r>
        <w:r>
          <w:rPr>
            <w:noProof/>
            <w:webHidden/>
          </w:rPr>
          <w:fldChar w:fldCharType="separate"/>
        </w:r>
        <w:r w:rsidR="00BC3338">
          <w:rPr>
            <w:noProof/>
            <w:webHidden/>
          </w:rPr>
          <w:t>41</w:t>
        </w:r>
        <w:r>
          <w:rPr>
            <w:noProof/>
            <w:webHidden/>
          </w:rPr>
          <w:fldChar w:fldCharType="end"/>
        </w:r>
      </w:hyperlink>
    </w:p>
    <w:p w:rsidR="00DC0C99" w:rsidRDefault="007C0763">
      <w:pPr>
        <w:pStyle w:val="TOC1"/>
        <w:tabs>
          <w:tab w:val="left" w:pos="400"/>
          <w:tab w:val="right" w:leader="dot" w:pos="9350"/>
        </w:tabs>
        <w:rPr>
          <w:rFonts w:asciiTheme="minorHAnsi" w:eastAsiaTheme="minorEastAsia" w:hAnsiTheme="minorHAnsi" w:cstheme="minorBidi"/>
          <w:b w:val="0"/>
          <w:noProof/>
          <w:sz w:val="22"/>
          <w:szCs w:val="22"/>
        </w:rPr>
      </w:pPr>
      <w:hyperlink w:anchor="_Toc411174917" w:history="1">
        <w:r w:rsidR="00DC0C99" w:rsidRPr="009E4DFF">
          <w:rPr>
            <w:rStyle w:val="Hyperlink"/>
            <w:noProof/>
          </w:rPr>
          <w:t>5</w:t>
        </w:r>
        <w:r w:rsidR="00DC0C99">
          <w:rPr>
            <w:rFonts w:asciiTheme="minorHAnsi" w:eastAsiaTheme="minorEastAsia" w:hAnsiTheme="minorHAnsi" w:cstheme="minorBidi"/>
            <w:b w:val="0"/>
            <w:noProof/>
            <w:sz w:val="22"/>
            <w:szCs w:val="22"/>
          </w:rPr>
          <w:tab/>
        </w:r>
        <w:r w:rsidR="00DC0C99" w:rsidRPr="009E4DFF">
          <w:rPr>
            <w:rStyle w:val="Hyperlink"/>
            <w:noProof/>
          </w:rPr>
          <w:t>Usage of the PrintTalk IDs</w:t>
        </w:r>
        <w:r w:rsidR="00DC0C99">
          <w:rPr>
            <w:noProof/>
            <w:webHidden/>
          </w:rPr>
          <w:tab/>
        </w:r>
        <w:r>
          <w:rPr>
            <w:noProof/>
            <w:webHidden/>
          </w:rPr>
          <w:fldChar w:fldCharType="begin"/>
        </w:r>
        <w:r w:rsidR="00DC0C99">
          <w:rPr>
            <w:noProof/>
            <w:webHidden/>
          </w:rPr>
          <w:instrText xml:space="preserve"> PAGEREF _Toc411174917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18" w:history="1">
        <w:r w:rsidR="00DC0C99" w:rsidRPr="009E4DFF">
          <w:rPr>
            <w:rStyle w:val="Hyperlink"/>
            <w:noProof/>
          </w:rPr>
          <w:t>5.1</w:t>
        </w:r>
        <w:r w:rsidR="00DC0C99">
          <w:rPr>
            <w:rFonts w:asciiTheme="minorHAnsi" w:eastAsiaTheme="minorEastAsia" w:hAnsiTheme="minorHAnsi" w:cstheme="minorBidi"/>
            <w:noProof/>
            <w:sz w:val="22"/>
            <w:szCs w:val="22"/>
          </w:rPr>
          <w:tab/>
        </w:r>
        <w:r w:rsidR="00DC0C99" w:rsidRPr="009E4DFF">
          <w:rPr>
            <w:rStyle w:val="Hyperlink"/>
            <w:noProof/>
          </w:rPr>
          <w:t>BusinessID and BusinessRefID:</w:t>
        </w:r>
        <w:r w:rsidR="00DC0C99">
          <w:rPr>
            <w:noProof/>
            <w:webHidden/>
          </w:rPr>
          <w:tab/>
        </w:r>
        <w:r>
          <w:rPr>
            <w:noProof/>
            <w:webHidden/>
          </w:rPr>
          <w:fldChar w:fldCharType="begin"/>
        </w:r>
        <w:r w:rsidR="00DC0C99">
          <w:rPr>
            <w:noProof/>
            <w:webHidden/>
          </w:rPr>
          <w:instrText xml:space="preserve"> PAGEREF _Toc411174918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19" w:history="1">
        <w:r w:rsidR="00DC0C99" w:rsidRPr="009E4DFF">
          <w:rPr>
            <w:rStyle w:val="Hyperlink"/>
            <w:noProof/>
          </w:rPr>
          <w:t>5.1.1</w:t>
        </w:r>
        <w:r w:rsidR="00DC0C99">
          <w:rPr>
            <w:rFonts w:asciiTheme="minorHAnsi" w:eastAsiaTheme="minorEastAsia" w:hAnsiTheme="minorHAnsi" w:cstheme="minorBidi"/>
            <w:noProof/>
            <w:sz w:val="22"/>
            <w:szCs w:val="22"/>
          </w:rPr>
          <w:tab/>
        </w:r>
        <w:r w:rsidR="00DC0C99" w:rsidRPr="009E4DFF">
          <w:rPr>
            <w:rStyle w:val="Hyperlink"/>
            <w:noProof/>
          </w:rPr>
          <w:t>Simple Negotiation</w:t>
        </w:r>
        <w:r w:rsidR="00DC0C99">
          <w:rPr>
            <w:noProof/>
            <w:webHidden/>
          </w:rPr>
          <w:tab/>
        </w:r>
        <w:r>
          <w:rPr>
            <w:noProof/>
            <w:webHidden/>
          </w:rPr>
          <w:fldChar w:fldCharType="begin"/>
        </w:r>
        <w:r w:rsidR="00DC0C99">
          <w:rPr>
            <w:noProof/>
            <w:webHidden/>
          </w:rPr>
          <w:instrText xml:space="preserve"> PAGEREF _Toc411174919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20" w:history="1">
        <w:r w:rsidR="00DC0C99" w:rsidRPr="009E4DFF">
          <w:rPr>
            <w:rStyle w:val="Hyperlink"/>
            <w:noProof/>
          </w:rPr>
          <w:t>5.1.2</w:t>
        </w:r>
        <w:r w:rsidR="00DC0C99">
          <w:rPr>
            <w:rFonts w:asciiTheme="minorHAnsi" w:eastAsiaTheme="minorEastAsia" w:hAnsiTheme="minorHAnsi" w:cstheme="minorBidi"/>
            <w:noProof/>
            <w:sz w:val="22"/>
            <w:szCs w:val="22"/>
          </w:rPr>
          <w:tab/>
        </w:r>
        <w:r w:rsidR="00DC0C99" w:rsidRPr="009E4DFF">
          <w:rPr>
            <w:rStyle w:val="Hyperlink"/>
            <w:noProof/>
          </w:rPr>
          <w:t>Change Order Initiated by Print Buyer and Starting with RFQ</w:t>
        </w:r>
        <w:r w:rsidR="00DC0C99">
          <w:rPr>
            <w:noProof/>
            <w:webHidden/>
          </w:rPr>
          <w:tab/>
        </w:r>
        <w:r>
          <w:rPr>
            <w:noProof/>
            <w:webHidden/>
          </w:rPr>
          <w:fldChar w:fldCharType="begin"/>
        </w:r>
        <w:r w:rsidR="00DC0C99">
          <w:rPr>
            <w:noProof/>
            <w:webHidden/>
          </w:rPr>
          <w:instrText xml:space="preserve"> PAGEREF _Toc411174920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21" w:history="1">
        <w:r w:rsidR="00DC0C99" w:rsidRPr="009E4DFF">
          <w:rPr>
            <w:rStyle w:val="Hyperlink"/>
            <w:noProof/>
          </w:rPr>
          <w:t>5.1.3</w:t>
        </w:r>
        <w:r w:rsidR="00DC0C99">
          <w:rPr>
            <w:rFonts w:asciiTheme="minorHAnsi" w:eastAsiaTheme="minorEastAsia" w:hAnsiTheme="minorHAnsi" w:cstheme="minorBidi"/>
            <w:noProof/>
            <w:sz w:val="22"/>
            <w:szCs w:val="22"/>
          </w:rPr>
          <w:tab/>
        </w:r>
        <w:r w:rsidR="00DC0C99" w:rsidRPr="009E4DFF">
          <w:rPr>
            <w:rStyle w:val="Hyperlink"/>
            <w:noProof/>
          </w:rPr>
          <w:t>Change Order Initiated by Print Buyer and Starting with PurchaseOrder</w:t>
        </w:r>
        <w:r w:rsidR="00DC0C99">
          <w:rPr>
            <w:noProof/>
            <w:webHidden/>
          </w:rPr>
          <w:tab/>
        </w:r>
        <w:r>
          <w:rPr>
            <w:noProof/>
            <w:webHidden/>
          </w:rPr>
          <w:fldChar w:fldCharType="begin"/>
        </w:r>
        <w:r w:rsidR="00DC0C99">
          <w:rPr>
            <w:noProof/>
            <w:webHidden/>
          </w:rPr>
          <w:instrText xml:space="preserve"> PAGEREF _Toc411174921 \h </w:instrText>
        </w:r>
        <w:r>
          <w:rPr>
            <w:noProof/>
            <w:webHidden/>
          </w:rPr>
        </w:r>
        <w:r>
          <w:rPr>
            <w:noProof/>
            <w:webHidden/>
          </w:rPr>
          <w:fldChar w:fldCharType="separate"/>
        </w:r>
        <w:r w:rsidR="00BC3338">
          <w:rPr>
            <w:noProof/>
            <w:webHidden/>
          </w:rPr>
          <w:t>45</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22" w:history="1">
        <w:r w:rsidR="00DC0C99" w:rsidRPr="009E4DFF">
          <w:rPr>
            <w:rStyle w:val="Hyperlink"/>
            <w:noProof/>
          </w:rPr>
          <w:t>5.1.4</w:t>
        </w:r>
        <w:r w:rsidR="00DC0C99">
          <w:rPr>
            <w:rFonts w:asciiTheme="minorHAnsi" w:eastAsiaTheme="minorEastAsia" w:hAnsiTheme="minorHAnsi" w:cstheme="minorBidi"/>
            <w:noProof/>
            <w:sz w:val="22"/>
            <w:szCs w:val="22"/>
          </w:rPr>
          <w:tab/>
        </w:r>
        <w:r w:rsidR="00DC0C99" w:rsidRPr="009E4DFF">
          <w:rPr>
            <w:rStyle w:val="Hyperlink"/>
            <w:noProof/>
          </w:rPr>
          <w:t>Change Order Initiated by Print Provider and Starting with Quotation</w:t>
        </w:r>
        <w:r w:rsidR="00DC0C99">
          <w:rPr>
            <w:noProof/>
            <w:webHidden/>
          </w:rPr>
          <w:tab/>
        </w:r>
        <w:r>
          <w:rPr>
            <w:noProof/>
            <w:webHidden/>
          </w:rPr>
          <w:fldChar w:fldCharType="begin"/>
        </w:r>
        <w:r w:rsidR="00DC0C99">
          <w:rPr>
            <w:noProof/>
            <w:webHidden/>
          </w:rPr>
          <w:instrText xml:space="preserve"> PAGEREF _Toc411174922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23" w:history="1">
        <w:r w:rsidR="00DC0C99" w:rsidRPr="009E4DFF">
          <w:rPr>
            <w:rStyle w:val="Hyperlink"/>
            <w:noProof/>
          </w:rPr>
          <w:t>5.1.5</w:t>
        </w:r>
        <w:r w:rsidR="00DC0C99">
          <w:rPr>
            <w:rFonts w:asciiTheme="minorHAnsi" w:eastAsiaTheme="minorEastAsia" w:hAnsiTheme="minorHAnsi" w:cstheme="minorBidi"/>
            <w:noProof/>
            <w:sz w:val="22"/>
            <w:szCs w:val="22"/>
          </w:rPr>
          <w:tab/>
        </w:r>
        <w:r w:rsidR="00DC0C99" w:rsidRPr="009E4DFF">
          <w:rPr>
            <w:rStyle w:val="Hyperlink"/>
            <w:noProof/>
          </w:rPr>
          <w:t>Complex Negotiation</w:t>
        </w:r>
        <w:r w:rsidR="00DC0C99">
          <w:rPr>
            <w:noProof/>
            <w:webHidden/>
          </w:rPr>
          <w:tab/>
        </w:r>
        <w:r>
          <w:rPr>
            <w:noProof/>
            <w:webHidden/>
          </w:rPr>
          <w:fldChar w:fldCharType="begin"/>
        </w:r>
        <w:r w:rsidR="00DC0C99">
          <w:rPr>
            <w:noProof/>
            <w:webHidden/>
          </w:rPr>
          <w:instrText xml:space="preserve"> PAGEREF _Toc411174923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24" w:history="1">
        <w:r w:rsidR="00DC0C99" w:rsidRPr="009E4DFF">
          <w:rPr>
            <w:rStyle w:val="Hyperlink"/>
            <w:noProof/>
          </w:rPr>
          <w:t>5.2</w:t>
        </w:r>
        <w:r w:rsidR="00DC0C99">
          <w:rPr>
            <w:rFonts w:asciiTheme="minorHAnsi" w:eastAsiaTheme="minorEastAsia" w:hAnsiTheme="minorHAnsi" w:cstheme="minorBidi"/>
            <w:noProof/>
            <w:sz w:val="22"/>
            <w:szCs w:val="22"/>
          </w:rPr>
          <w:tab/>
        </w:r>
        <w:r w:rsidR="00DC0C99" w:rsidRPr="009E4DFF">
          <w:rPr>
            <w:rStyle w:val="Hyperlink"/>
            <w:noProof/>
          </w:rPr>
          <w:t>ReplaceID</w:t>
        </w:r>
        <w:r w:rsidR="00DC0C99">
          <w:rPr>
            <w:noProof/>
            <w:webHidden/>
          </w:rPr>
          <w:tab/>
        </w:r>
        <w:r>
          <w:rPr>
            <w:noProof/>
            <w:webHidden/>
          </w:rPr>
          <w:fldChar w:fldCharType="begin"/>
        </w:r>
        <w:r w:rsidR="00DC0C99">
          <w:rPr>
            <w:noProof/>
            <w:webHidden/>
          </w:rPr>
          <w:instrText xml:space="preserve"> PAGEREF _Toc411174924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25" w:history="1">
        <w:r w:rsidR="00DC0C99" w:rsidRPr="009E4DFF">
          <w:rPr>
            <w:rStyle w:val="Hyperlink"/>
            <w:noProof/>
          </w:rPr>
          <w:t>5.2.1</w:t>
        </w:r>
        <w:r w:rsidR="00DC0C99">
          <w:rPr>
            <w:rFonts w:asciiTheme="minorHAnsi" w:eastAsiaTheme="minorEastAsia" w:hAnsiTheme="minorHAnsi" w:cstheme="minorBidi"/>
            <w:noProof/>
            <w:sz w:val="22"/>
            <w:szCs w:val="22"/>
          </w:rPr>
          <w:tab/>
        </w:r>
        <w:r w:rsidR="00DC0C99" w:rsidRPr="009E4DFF">
          <w:rPr>
            <w:rStyle w:val="Hyperlink"/>
            <w:noProof/>
          </w:rPr>
          <w:t>Print Buyer Supersedes RFQ</w:t>
        </w:r>
        <w:r w:rsidR="00DC0C99">
          <w:rPr>
            <w:noProof/>
            <w:webHidden/>
          </w:rPr>
          <w:tab/>
        </w:r>
        <w:r>
          <w:rPr>
            <w:noProof/>
            <w:webHidden/>
          </w:rPr>
          <w:fldChar w:fldCharType="begin"/>
        </w:r>
        <w:r w:rsidR="00DC0C99">
          <w:rPr>
            <w:noProof/>
            <w:webHidden/>
          </w:rPr>
          <w:instrText xml:space="preserve"> PAGEREF _Toc411174925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26" w:history="1">
        <w:r w:rsidR="00DC0C99" w:rsidRPr="009E4DFF">
          <w:rPr>
            <w:rStyle w:val="Hyperlink"/>
            <w:noProof/>
          </w:rPr>
          <w:t>5.2.2</w:t>
        </w:r>
        <w:r w:rsidR="00DC0C99">
          <w:rPr>
            <w:rFonts w:asciiTheme="minorHAnsi" w:eastAsiaTheme="minorEastAsia" w:hAnsiTheme="minorHAnsi" w:cstheme="minorBidi"/>
            <w:noProof/>
            <w:sz w:val="22"/>
            <w:szCs w:val="22"/>
          </w:rPr>
          <w:tab/>
        </w:r>
        <w:r w:rsidR="00DC0C99" w:rsidRPr="009E4DFF">
          <w:rPr>
            <w:rStyle w:val="Hyperlink"/>
            <w:noProof/>
          </w:rPr>
          <w:t>Print Buyer Supersedes PurchaseOrder</w:t>
        </w:r>
        <w:r w:rsidR="00DC0C99">
          <w:rPr>
            <w:noProof/>
            <w:webHidden/>
          </w:rPr>
          <w:tab/>
        </w:r>
        <w:r>
          <w:rPr>
            <w:noProof/>
            <w:webHidden/>
          </w:rPr>
          <w:fldChar w:fldCharType="begin"/>
        </w:r>
        <w:r w:rsidR="00DC0C99">
          <w:rPr>
            <w:noProof/>
            <w:webHidden/>
          </w:rPr>
          <w:instrText xml:space="preserve"> PAGEREF _Toc411174926 \h </w:instrText>
        </w:r>
        <w:r>
          <w:rPr>
            <w:noProof/>
            <w:webHidden/>
          </w:rPr>
        </w:r>
        <w:r>
          <w:rPr>
            <w:noProof/>
            <w:webHidden/>
          </w:rPr>
          <w:fldChar w:fldCharType="separate"/>
        </w:r>
        <w:r w:rsidR="00BC3338">
          <w:rPr>
            <w:noProof/>
            <w:webHidden/>
          </w:rPr>
          <w:t>46</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27" w:history="1">
        <w:r w:rsidR="00DC0C99" w:rsidRPr="009E4DFF">
          <w:rPr>
            <w:rStyle w:val="Hyperlink"/>
            <w:noProof/>
          </w:rPr>
          <w:t>5.2.3</w:t>
        </w:r>
        <w:r w:rsidR="00DC0C99">
          <w:rPr>
            <w:rFonts w:asciiTheme="minorHAnsi" w:eastAsiaTheme="minorEastAsia" w:hAnsiTheme="minorHAnsi" w:cstheme="minorBidi"/>
            <w:noProof/>
            <w:sz w:val="22"/>
            <w:szCs w:val="22"/>
          </w:rPr>
          <w:tab/>
        </w:r>
        <w:r w:rsidR="00DC0C99" w:rsidRPr="009E4DFF">
          <w:rPr>
            <w:rStyle w:val="Hyperlink"/>
            <w:noProof/>
          </w:rPr>
          <w:t>Print Provider Supersedes Quotation</w:t>
        </w:r>
        <w:r w:rsidR="00DC0C99">
          <w:rPr>
            <w:noProof/>
            <w:webHidden/>
          </w:rPr>
          <w:tab/>
        </w:r>
        <w:r>
          <w:rPr>
            <w:noProof/>
            <w:webHidden/>
          </w:rPr>
          <w:fldChar w:fldCharType="begin"/>
        </w:r>
        <w:r w:rsidR="00DC0C99">
          <w:rPr>
            <w:noProof/>
            <w:webHidden/>
          </w:rPr>
          <w:instrText xml:space="preserve"> PAGEREF _Toc411174927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28" w:history="1">
        <w:r w:rsidR="00DC0C99" w:rsidRPr="009E4DFF">
          <w:rPr>
            <w:rStyle w:val="Hyperlink"/>
            <w:noProof/>
          </w:rPr>
          <w:t>5.3</w:t>
        </w:r>
        <w:r w:rsidR="00DC0C99">
          <w:rPr>
            <w:rFonts w:asciiTheme="minorHAnsi" w:eastAsiaTheme="minorEastAsia" w:hAnsiTheme="minorHAnsi" w:cstheme="minorBidi"/>
            <w:noProof/>
            <w:sz w:val="22"/>
            <w:szCs w:val="22"/>
          </w:rPr>
          <w:tab/>
        </w:r>
        <w:r w:rsidR="00DC0C99" w:rsidRPr="009E4DFF">
          <w:rPr>
            <w:rStyle w:val="Hyperlink"/>
            <w:noProof/>
          </w:rPr>
          <w:t>ReorderID</w:t>
        </w:r>
        <w:r w:rsidR="00DC0C99">
          <w:rPr>
            <w:noProof/>
            <w:webHidden/>
          </w:rPr>
          <w:tab/>
        </w:r>
        <w:r>
          <w:rPr>
            <w:noProof/>
            <w:webHidden/>
          </w:rPr>
          <w:fldChar w:fldCharType="begin"/>
        </w:r>
        <w:r w:rsidR="00DC0C99">
          <w:rPr>
            <w:noProof/>
            <w:webHidden/>
          </w:rPr>
          <w:instrText xml:space="preserve"> PAGEREF _Toc411174928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29" w:history="1">
        <w:r w:rsidR="00DC0C99" w:rsidRPr="009E4DFF">
          <w:rPr>
            <w:rStyle w:val="Hyperlink"/>
            <w:noProof/>
          </w:rPr>
          <w:t>5.3.1</w:t>
        </w:r>
        <w:r w:rsidR="00DC0C99">
          <w:rPr>
            <w:rFonts w:asciiTheme="minorHAnsi" w:eastAsiaTheme="minorEastAsia" w:hAnsiTheme="minorHAnsi" w:cstheme="minorBidi"/>
            <w:noProof/>
            <w:sz w:val="22"/>
            <w:szCs w:val="22"/>
          </w:rPr>
          <w:tab/>
        </w:r>
        <w:r w:rsidR="00DC0C99" w:rsidRPr="009E4DFF">
          <w:rPr>
            <w:rStyle w:val="Hyperlink"/>
            <w:noProof/>
          </w:rPr>
          <w:t>Print Buyer Reorders via an RFQ</w:t>
        </w:r>
        <w:r w:rsidR="00DC0C99">
          <w:rPr>
            <w:noProof/>
            <w:webHidden/>
          </w:rPr>
          <w:tab/>
        </w:r>
        <w:r>
          <w:rPr>
            <w:noProof/>
            <w:webHidden/>
          </w:rPr>
          <w:fldChar w:fldCharType="begin"/>
        </w:r>
        <w:r w:rsidR="00DC0C99">
          <w:rPr>
            <w:noProof/>
            <w:webHidden/>
          </w:rPr>
          <w:instrText xml:space="preserve"> PAGEREF _Toc411174929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30" w:history="1">
        <w:r w:rsidR="00DC0C99" w:rsidRPr="009E4DFF">
          <w:rPr>
            <w:rStyle w:val="Hyperlink"/>
            <w:noProof/>
          </w:rPr>
          <w:t>5.3.2</w:t>
        </w:r>
        <w:r w:rsidR="00DC0C99">
          <w:rPr>
            <w:rFonts w:asciiTheme="minorHAnsi" w:eastAsiaTheme="minorEastAsia" w:hAnsiTheme="minorHAnsi" w:cstheme="minorBidi"/>
            <w:noProof/>
            <w:sz w:val="22"/>
            <w:szCs w:val="22"/>
          </w:rPr>
          <w:tab/>
        </w:r>
        <w:r w:rsidR="00DC0C99" w:rsidRPr="009E4DFF">
          <w:rPr>
            <w:rStyle w:val="Hyperlink"/>
            <w:noProof/>
          </w:rPr>
          <w:t>Print Buyer Reorders via an PurchaseOrder</w:t>
        </w:r>
        <w:r w:rsidR="00DC0C99">
          <w:rPr>
            <w:noProof/>
            <w:webHidden/>
          </w:rPr>
          <w:tab/>
        </w:r>
        <w:r>
          <w:rPr>
            <w:noProof/>
            <w:webHidden/>
          </w:rPr>
          <w:fldChar w:fldCharType="begin"/>
        </w:r>
        <w:r w:rsidR="00DC0C99">
          <w:rPr>
            <w:noProof/>
            <w:webHidden/>
          </w:rPr>
          <w:instrText xml:space="preserve"> PAGEREF _Toc411174930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31" w:history="1">
        <w:r w:rsidR="00DC0C99" w:rsidRPr="009E4DFF">
          <w:rPr>
            <w:rStyle w:val="Hyperlink"/>
            <w:noProof/>
          </w:rPr>
          <w:t>5.3.3</w:t>
        </w:r>
        <w:r w:rsidR="00DC0C99">
          <w:rPr>
            <w:rFonts w:asciiTheme="minorHAnsi" w:eastAsiaTheme="minorEastAsia" w:hAnsiTheme="minorHAnsi" w:cstheme="minorBidi"/>
            <w:noProof/>
            <w:sz w:val="22"/>
            <w:szCs w:val="22"/>
          </w:rPr>
          <w:tab/>
        </w:r>
        <w:r w:rsidR="00DC0C99" w:rsidRPr="009E4DFF">
          <w:rPr>
            <w:rStyle w:val="Hyperlink"/>
            <w:noProof/>
          </w:rPr>
          <w:t>Print Provider Quotes using ReorderID</w:t>
        </w:r>
        <w:r w:rsidR="00DC0C99">
          <w:rPr>
            <w:noProof/>
            <w:webHidden/>
          </w:rPr>
          <w:tab/>
        </w:r>
        <w:r>
          <w:rPr>
            <w:noProof/>
            <w:webHidden/>
          </w:rPr>
          <w:fldChar w:fldCharType="begin"/>
        </w:r>
        <w:r w:rsidR="00DC0C99">
          <w:rPr>
            <w:noProof/>
            <w:webHidden/>
          </w:rPr>
          <w:instrText xml:space="preserve"> PAGEREF _Toc411174931 \h </w:instrText>
        </w:r>
        <w:r>
          <w:rPr>
            <w:noProof/>
            <w:webHidden/>
          </w:rPr>
        </w:r>
        <w:r>
          <w:rPr>
            <w:noProof/>
            <w:webHidden/>
          </w:rPr>
          <w:fldChar w:fldCharType="separate"/>
        </w:r>
        <w:r w:rsidR="00BC3338">
          <w:rPr>
            <w:noProof/>
            <w:webHidden/>
          </w:rPr>
          <w:t>47</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32" w:history="1">
        <w:r w:rsidR="00DC0C99" w:rsidRPr="009E4DFF">
          <w:rPr>
            <w:rStyle w:val="Hyperlink"/>
            <w:noProof/>
          </w:rPr>
          <w:t>5.4</w:t>
        </w:r>
        <w:r w:rsidR="00DC0C99">
          <w:rPr>
            <w:rFonts w:asciiTheme="minorHAnsi" w:eastAsiaTheme="minorEastAsia" w:hAnsiTheme="minorHAnsi" w:cstheme="minorBidi"/>
            <w:noProof/>
            <w:sz w:val="22"/>
            <w:szCs w:val="22"/>
          </w:rPr>
          <w:tab/>
        </w:r>
        <w:r w:rsidR="00DC0C99" w:rsidRPr="009E4DFF">
          <w:rPr>
            <w:rStyle w:val="Hyperlink"/>
            <w:noProof/>
          </w:rPr>
          <w:t>JDF/@JobID:</w:t>
        </w:r>
        <w:r w:rsidR="00DC0C99">
          <w:rPr>
            <w:noProof/>
            <w:webHidden/>
          </w:rPr>
          <w:tab/>
        </w:r>
        <w:r>
          <w:rPr>
            <w:noProof/>
            <w:webHidden/>
          </w:rPr>
          <w:fldChar w:fldCharType="begin"/>
        </w:r>
        <w:r w:rsidR="00DC0C99">
          <w:rPr>
            <w:noProof/>
            <w:webHidden/>
          </w:rPr>
          <w:instrText xml:space="preserve"> PAGEREF _Toc411174932 \h </w:instrText>
        </w:r>
        <w:r>
          <w:rPr>
            <w:noProof/>
            <w:webHidden/>
          </w:rPr>
        </w:r>
        <w:r>
          <w:rPr>
            <w:noProof/>
            <w:webHidden/>
          </w:rPr>
          <w:fldChar w:fldCharType="separate"/>
        </w:r>
        <w:r w:rsidR="00BC3338">
          <w:rPr>
            <w:noProof/>
            <w:webHidden/>
          </w:rPr>
          <w:t>48</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33" w:history="1">
        <w:r w:rsidR="00DC0C99" w:rsidRPr="009E4DFF">
          <w:rPr>
            <w:rStyle w:val="Hyperlink"/>
            <w:noProof/>
          </w:rPr>
          <w:t>5.5</w:t>
        </w:r>
        <w:r w:rsidR="00DC0C99">
          <w:rPr>
            <w:rFonts w:asciiTheme="minorHAnsi" w:eastAsiaTheme="minorEastAsia" w:hAnsiTheme="minorHAnsi" w:cstheme="minorBidi"/>
            <w:noProof/>
            <w:sz w:val="22"/>
            <w:szCs w:val="22"/>
          </w:rPr>
          <w:tab/>
        </w:r>
        <w:r w:rsidR="00DC0C99" w:rsidRPr="009E4DFF">
          <w:rPr>
            <w:rStyle w:val="Hyperlink"/>
            <w:noProof/>
          </w:rPr>
          <w:t>JDF/@JobPartID</w:t>
        </w:r>
        <w:r w:rsidR="00DC0C99">
          <w:rPr>
            <w:noProof/>
            <w:webHidden/>
          </w:rPr>
          <w:tab/>
        </w:r>
        <w:r>
          <w:rPr>
            <w:noProof/>
            <w:webHidden/>
          </w:rPr>
          <w:fldChar w:fldCharType="begin"/>
        </w:r>
        <w:r w:rsidR="00DC0C99">
          <w:rPr>
            <w:noProof/>
            <w:webHidden/>
          </w:rPr>
          <w:instrText xml:space="preserve"> PAGEREF _Toc411174933 \h </w:instrText>
        </w:r>
        <w:r>
          <w:rPr>
            <w:noProof/>
            <w:webHidden/>
          </w:rPr>
        </w:r>
        <w:r>
          <w:rPr>
            <w:noProof/>
            <w:webHidden/>
          </w:rPr>
          <w:fldChar w:fldCharType="separate"/>
        </w:r>
        <w:r w:rsidR="00BC3338">
          <w:rPr>
            <w:noProof/>
            <w:webHidden/>
          </w:rPr>
          <w:t>48</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34" w:history="1">
        <w:r w:rsidR="00DC0C99" w:rsidRPr="009E4DFF">
          <w:rPr>
            <w:rStyle w:val="Hyperlink"/>
            <w:noProof/>
          </w:rPr>
          <w:t>5.6</w:t>
        </w:r>
        <w:r w:rsidR="00DC0C99">
          <w:rPr>
            <w:rFonts w:asciiTheme="minorHAnsi" w:eastAsiaTheme="minorEastAsia" w:hAnsiTheme="minorHAnsi" w:cstheme="minorBidi"/>
            <w:noProof/>
            <w:sz w:val="22"/>
            <w:szCs w:val="22"/>
          </w:rPr>
          <w:tab/>
        </w:r>
        <w:r w:rsidR="00DC0C99" w:rsidRPr="009E4DFF">
          <w:rPr>
            <w:rStyle w:val="Hyperlink"/>
            <w:noProof/>
          </w:rPr>
          <w:t>jdf:CustomerInfo/@CustomerOrderID?</w:t>
        </w:r>
        <w:r w:rsidR="00DC0C99">
          <w:rPr>
            <w:noProof/>
            <w:webHidden/>
          </w:rPr>
          <w:tab/>
        </w:r>
        <w:r>
          <w:rPr>
            <w:noProof/>
            <w:webHidden/>
          </w:rPr>
          <w:fldChar w:fldCharType="begin"/>
        </w:r>
        <w:r w:rsidR="00DC0C99">
          <w:rPr>
            <w:noProof/>
            <w:webHidden/>
          </w:rPr>
          <w:instrText xml:space="preserve"> PAGEREF _Toc411174934 \h </w:instrText>
        </w:r>
        <w:r>
          <w:rPr>
            <w:noProof/>
            <w:webHidden/>
          </w:rPr>
        </w:r>
        <w:r>
          <w:rPr>
            <w:noProof/>
            <w:webHidden/>
          </w:rPr>
          <w:fldChar w:fldCharType="separate"/>
        </w:r>
        <w:r w:rsidR="00BC3338">
          <w:rPr>
            <w:noProof/>
            <w:webHidden/>
          </w:rPr>
          <w:t>48</w:t>
        </w:r>
        <w:r>
          <w:rPr>
            <w:noProof/>
            <w:webHidden/>
          </w:rPr>
          <w:fldChar w:fldCharType="end"/>
        </w:r>
      </w:hyperlink>
    </w:p>
    <w:p w:rsidR="00DC0C99" w:rsidRDefault="007C0763">
      <w:pPr>
        <w:pStyle w:val="TOC1"/>
        <w:tabs>
          <w:tab w:val="left" w:pos="400"/>
          <w:tab w:val="right" w:leader="dot" w:pos="9350"/>
        </w:tabs>
        <w:rPr>
          <w:rFonts w:asciiTheme="minorHAnsi" w:eastAsiaTheme="minorEastAsia" w:hAnsiTheme="minorHAnsi" w:cstheme="minorBidi"/>
          <w:b w:val="0"/>
          <w:noProof/>
          <w:sz w:val="22"/>
          <w:szCs w:val="22"/>
        </w:rPr>
      </w:pPr>
      <w:hyperlink w:anchor="_Toc411174935" w:history="1">
        <w:r w:rsidR="00DC0C99" w:rsidRPr="009E4DFF">
          <w:rPr>
            <w:rStyle w:val="Hyperlink"/>
            <w:noProof/>
          </w:rPr>
          <w:t>6</w:t>
        </w:r>
        <w:r w:rsidR="00DC0C99">
          <w:rPr>
            <w:rFonts w:asciiTheme="minorHAnsi" w:eastAsiaTheme="minorEastAsia" w:hAnsiTheme="minorHAnsi" w:cstheme="minorBidi"/>
            <w:b w:val="0"/>
            <w:noProof/>
            <w:sz w:val="22"/>
            <w:szCs w:val="22"/>
          </w:rPr>
          <w:tab/>
        </w:r>
        <w:r w:rsidR="00DC0C99" w:rsidRPr="009E4DFF">
          <w:rPr>
            <w:rStyle w:val="Hyperlink"/>
            <w:noProof/>
          </w:rPr>
          <w:t>Examples</w:t>
        </w:r>
        <w:r w:rsidR="00DC0C99">
          <w:rPr>
            <w:noProof/>
            <w:webHidden/>
          </w:rPr>
          <w:tab/>
        </w:r>
        <w:r>
          <w:rPr>
            <w:noProof/>
            <w:webHidden/>
          </w:rPr>
          <w:fldChar w:fldCharType="begin"/>
        </w:r>
        <w:r w:rsidR="00DC0C99">
          <w:rPr>
            <w:noProof/>
            <w:webHidden/>
          </w:rPr>
          <w:instrText xml:space="preserve"> PAGEREF _Toc411174935 \h </w:instrText>
        </w:r>
        <w:r>
          <w:rPr>
            <w:noProof/>
            <w:webHidden/>
          </w:rPr>
        </w:r>
        <w:r>
          <w:rPr>
            <w:noProof/>
            <w:webHidden/>
          </w:rPr>
          <w:fldChar w:fldCharType="separate"/>
        </w:r>
        <w:r w:rsidR="00BC3338">
          <w:rPr>
            <w:noProof/>
            <w:webHidden/>
          </w:rPr>
          <w:t>49</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36" w:history="1">
        <w:r w:rsidR="00DC0C99" w:rsidRPr="009E4DFF">
          <w:rPr>
            <w:rStyle w:val="Hyperlink"/>
            <w:noProof/>
          </w:rPr>
          <w:t>6.1</w:t>
        </w:r>
        <w:r w:rsidR="00DC0C99">
          <w:rPr>
            <w:rFonts w:asciiTheme="minorHAnsi" w:eastAsiaTheme="minorEastAsia" w:hAnsiTheme="minorHAnsi" w:cstheme="minorBidi"/>
            <w:noProof/>
            <w:sz w:val="22"/>
            <w:szCs w:val="22"/>
          </w:rPr>
          <w:tab/>
        </w:r>
        <w:r w:rsidR="00DC0C99" w:rsidRPr="009E4DFF">
          <w:rPr>
            <w:rStyle w:val="Hyperlink"/>
            <w:noProof/>
          </w:rPr>
          <w:t>Example A – “Learn to Fly” Mailer</w:t>
        </w:r>
        <w:r w:rsidR="00DC0C99">
          <w:rPr>
            <w:noProof/>
            <w:webHidden/>
          </w:rPr>
          <w:tab/>
        </w:r>
        <w:r>
          <w:rPr>
            <w:noProof/>
            <w:webHidden/>
          </w:rPr>
          <w:fldChar w:fldCharType="begin"/>
        </w:r>
        <w:r w:rsidR="00DC0C99">
          <w:rPr>
            <w:noProof/>
            <w:webHidden/>
          </w:rPr>
          <w:instrText xml:space="preserve"> PAGEREF _Toc411174936 \h </w:instrText>
        </w:r>
        <w:r>
          <w:rPr>
            <w:noProof/>
            <w:webHidden/>
          </w:rPr>
        </w:r>
        <w:r>
          <w:rPr>
            <w:noProof/>
            <w:webHidden/>
          </w:rPr>
          <w:fldChar w:fldCharType="separate"/>
        </w:r>
        <w:r w:rsidR="00BC3338">
          <w:rPr>
            <w:noProof/>
            <w:webHidden/>
          </w:rPr>
          <w:t>49</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37" w:history="1">
        <w:r w:rsidR="00DC0C99" w:rsidRPr="009E4DFF">
          <w:rPr>
            <w:rStyle w:val="Hyperlink"/>
            <w:noProof/>
          </w:rPr>
          <w:t>6.1.1</w:t>
        </w:r>
        <w:r w:rsidR="00DC0C99">
          <w:rPr>
            <w:rFonts w:asciiTheme="minorHAnsi" w:eastAsiaTheme="minorEastAsia" w:hAnsiTheme="minorHAnsi" w:cstheme="minorBidi"/>
            <w:noProof/>
            <w:sz w:val="22"/>
            <w:szCs w:val="22"/>
          </w:rPr>
          <w:tab/>
        </w:r>
        <w:r w:rsidR="00DC0C99" w:rsidRPr="009E4DFF">
          <w:rPr>
            <w:rStyle w:val="Hyperlink"/>
            <w:noProof/>
          </w:rPr>
          <w:t>Outline of JDF Structure</w:t>
        </w:r>
        <w:r w:rsidR="00DC0C99">
          <w:rPr>
            <w:noProof/>
            <w:webHidden/>
          </w:rPr>
          <w:tab/>
        </w:r>
        <w:r>
          <w:rPr>
            <w:noProof/>
            <w:webHidden/>
          </w:rPr>
          <w:fldChar w:fldCharType="begin"/>
        </w:r>
        <w:r w:rsidR="00DC0C99">
          <w:rPr>
            <w:noProof/>
            <w:webHidden/>
          </w:rPr>
          <w:instrText xml:space="preserve"> PAGEREF _Toc411174937 \h </w:instrText>
        </w:r>
        <w:r>
          <w:rPr>
            <w:noProof/>
            <w:webHidden/>
          </w:rPr>
        </w:r>
        <w:r>
          <w:rPr>
            <w:noProof/>
            <w:webHidden/>
          </w:rPr>
          <w:fldChar w:fldCharType="separate"/>
        </w:r>
        <w:r w:rsidR="00BC3338">
          <w:rPr>
            <w:noProof/>
            <w:webHidden/>
          </w:rPr>
          <w:t>49</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38" w:history="1">
        <w:r w:rsidR="00DC0C99" w:rsidRPr="009E4DFF">
          <w:rPr>
            <w:rStyle w:val="Hyperlink"/>
            <w:noProof/>
          </w:rPr>
          <w:t>6.1.2</w:t>
        </w:r>
        <w:r w:rsidR="00DC0C99">
          <w:rPr>
            <w:rFonts w:asciiTheme="minorHAnsi" w:eastAsiaTheme="minorEastAsia" w:hAnsiTheme="minorHAnsi" w:cstheme="minorBidi"/>
            <w:noProof/>
            <w:sz w:val="22"/>
            <w:szCs w:val="22"/>
          </w:rPr>
          <w:tab/>
        </w:r>
        <w:r w:rsidR="00DC0C99" w:rsidRPr="009E4DFF">
          <w:rPr>
            <w:rStyle w:val="Hyperlink"/>
            <w:noProof/>
          </w:rPr>
          <w:t>Text Version of RFQ</w:t>
        </w:r>
        <w:r w:rsidR="00DC0C99">
          <w:rPr>
            <w:noProof/>
            <w:webHidden/>
          </w:rPr>
          <w:tab/>
        </w:r>
        <w:r>
          <w:rPr>
            <w:noProof/>
            <w:webHidden/>
          </w:rPr>
          <w:fldChar w:fldCharType="begin"/>
        </w:r>
        <w:r w:rsidR="00DC0C99">
          <w:rPr>
            <w:noProof/>
            <w:webHidden/>
          </w:rPr>
          <w:instrText xml:space="preserve"> PAGEREF _Toc411174938 \h </w:instrText>
        </w:r>
        <w:r>
          <w:rPr>
            <w:noProof/>
            <w:webHidden/>
          </w:rPr>
        </w:r>
        <w:r>
          <w:rPr>
            <w:noProof/>
            <w:webHidden/>
          </w:rPr>
          <w:fldChar w:fldCharType="separate"/>
        </w:r>
        <w:r w:rsidR="00BC3338">
          <w:rPr>
            <w:noProof/>
            <w:webHidden/>
          </w:rPr>
          <w:t>50</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39" w:history="1">
        <w:r w:rsidR="00DC0C99" w:rsidRPr="009E4DFF">
          <w:rPr>
            <w:rStyle w:val="Hyperlink"/>
            <w:noProof/>
          </w:rPr>
          <w:t>6.1.3</w:t>
        </w:r>
        <w:r w:rsidR="00DC0C99">
          <w:rPr>
            <w:rFonts w:asciiTheme="minorHAnsi" w:eastAsiaTheme="minorEastAsia" w:hAnsiTheme="minorHAnsi" w:cstheme="minorBidi"/>
            <w:noProof/>
            <w:sz w:val="22"/>
            <w:szCs w:val="22"/>
          </w:rPr>
          <w:tab/>
        </w:r>
        <w:r w:rsidR="00DC0C99" w:rsidRPr="009E4DFF">
          <w:rPr>
            <w:rStyle w:val="Hyperlink"/>
            <w:noProof/>
          </w:rPr>
          <w:t>PrintTalk Version of RFQ</w:t>
        </w:r>
        <w:r w:rsidR="00DC0C99">
          <w:rPr>
            <w:noProof/>
            <w:webHidden/>
          </w:rPr>
          <w:tab/>
        </w:r>
        <w:r>
          <w:rPr>
            <w:noProof/>
            <w:webHidden/>
          </w:rPr>
          <w:fldChar w:fldCharType="begin"/>
        </w:r>
        <w:r w:rsidR="00DC0C99">
          <w:rPr>
            <w:noProof/>
            <w:webHidden/>
          </w:rPr>
          <w:instrText xml:space="preserve"> PAGEREF _Toc411174939 \h </w:instrText>
        </w:r>
        <w:r>
          <w:rPr>
            <w:noProof/>
            <w:webHidden/>
          </w:rPr>
        </w:r>
        <w:r>
          <w:rPr>
            <w:noProof/>
            <w:webHidden/>
          </w:rPr>
          <w:fldChar w:fldCharType="separate"/>
        </w:r>
        <w:r w:rsidR="00BC3338">
          <w:rPr>
            <w:noProof/>
            <w:webHidden/>
          </w:rPr>
          <w:t>51</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40" w:history="1">
        <w:r w:rsidR="00DC0C99" w:rsidRPr="009E4DFF">
          <w:rPr>
            <w:rStyle w:val="Hyperlink"/>
            <w:noProof/>
          </w:rPr>
          <w:t>6.2</w:t>
        </w:r>
        <w:r w:rsidR="00DC0C99">
          <w:rPr>
            <w:rFonts w:asciiTheme="minorHAnsi" w:eastAsiaTheme="minorEastAsia" w:hAnsiTheme="minorHAnsi" w:cstheme="minorBidi"/>
            <w:noProof/>
            <w:sz w:val="22"/>
            <w:szCs w:val="22"/>
          </w:rPr>
          <w:tab/>
        </w:r>
        <w:r w:rsidR="00DC0C99" w:rsidRPr="009E4DFF">
          <w:rPr>
            <w:rStyle w:val="Hyperlink"/>
            <w:noProof/>
          </w:rPr>
          <w:t>Example B – Bible</w:t>
        </w:r>
        <w:r w:rsidR="00DC0C99">
          <w:rPr>
            <w:noProof/>
            <w:webHidden/>
          </w:rPr>
          <w:tab/>
        </w:r>
        <w:r>
          <w:rPr>
            <w:noProof/>
            <w:webHidden/>
          </w:rPr>
          <w:fldChar w:fldCharType="begin"/>
        </w:r>
        <w:r w:rsidR="00DC0C99">
          <w:rPr>
            <w:noProof/>
            <w:webHidden/>
          </w:rPr>
          <w:instrText xml:space="preserve"> PAGEREF _Toc411174940 \h </w:instrText>
        </w:r>
        <w:r>
          <w:rPr>
            <w:noProof/>
            <w:webHidden/>
          </w:rPr>
        </w:r>
        <w:r>
          <w:rPr>
            <w:noProof/>
            <w:webHidden/>
          </w:rPr>
          <w:fldChar w:fldCharType="separate"/>
        </w:r>
        <w:r w:rsidR="00BC3338">
          <w:rPr>
            <w:noProof/>
            <w:webHidden/>
          </w:rPr>
          <w:t>57</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41" w:history="1">
        <w:r w:rsidR="00DC0C99" w:rsidRPr="009E4DFF">
          <w:rPr>
            <w:rStyle w:val="Hyperlink"/>
            <w:noProof/>
          </w:rPr>
          <w:t>6.2.1</w:t>
        </w:r>
        <w:r w:rsidR="00DC0C99">
          <w:rPr>
            <w:rFonts w:asciiTheme="minorHAnsi" w:eastAsiaTheme="minorEastAsia" w:hAnsiTheme="minorHAnsi" w:cstheme="minorBidi"/>
            <w:noProof/>
            <w:sz w:val="22"/>
            <w:szCs w:val="22"/>
          </w:rPr>
          <w:tab/>
        </w:r>
        <w:r w:rsidR="00DC0C99" w:rsidRPr="009E4DFF">
          <w:rPr>
            <w:rStyle w:val="Hyperlink"/>
            <w:noProof/>
          </w:rPr>
          <w:t>Outline of JDF Structure</w:t>
        </w:r>
        <w:r w:rsidR="00DC0C99">
          <w:rPr>
            <w:noProof/>
            <w:webHidden/>
          </w:rPr>
          <w:tab/>
        </w:r>
        <w:r>
          <w:rPr>
            <w:noProof/>
            <w:webHidden/>
          </w:rPr>
          <w:fldChar w:fldCharType="begin"/>
        </w:r>
        <w:r w:rsidR="00DC0C99">
          <w:rPr>
            <w:noProof/>
            <w:webHidden/>
          </w:rPr>
          <w:instrText xml:space="preserve"> PAGEREF _Toc411174941 \h </w:instrText>
        </w:r>
        <w:r>
          <w:rPr>
            <w:noProof/>
            <w:webHidden/>
          </w:rPr>
        </w:r>
        <w:r>
          <w:rPr>
            <w:noProof/>
            <w:webHidden/>
          </w:rPr>
          <w:fldChar w:fldCharType="separate"/>
        </w:r>
        <w:r w:rsidR="00BC3338">
          <w:rPr>
            <w:noProof/>
            <w:webHidden/>
          </w:rPr>
          <w:t>57</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42" w:history="1">
        <w:r w:rsidR="00DC0C99" w:rsidRPr="009E4DFF">
          <w:rPr>
            <w:rStyle w:val="Hyperlink"/>
            <w:noProof/>
          </w:rPr>
          <w:t>6.2.2</w:t>
        </w:r>
        <w:r w:rsidR="00DC0C99">
          <w:rPr>
            <w:rFonts w:asciiTheme="minorHAnsi" w:eastAsiaTheme="minorEastAsia" w:hAnsiTheme="minorHAnsi" w:cstheme="minorBidi"/>
            <w:noProof/>
            <w:sz w:val="22"/>
            <w:szCs w:val="22"/>
          </w:rPr>
          <w:tab/>
        </w:r>
        <w:r w:rsidR="00DC0C99" w:rsidRPr="009E4DFF">
          <w:rPr>
            <w:rStyle w:val="Hyperlink"/>
            <w:noProof/>
          </w:rPr>
          <w:t>PrintTalk Version of RFQ</w:t>
        </w:r>
        <w:r w:rsidR="00DC0C99">
          <w:rPr>
            <w:noProof/>
            <w:webHidden/>
          </w:rPr>
          <w:tab/>
        </w:r>
        <w:r>
          <w:rPr>
            <w:noProof/>
            <w:webHidden/>
          </w:rPr>
          <w:fldChar w:fldCharType="begin"/>
        </w:r>
        <w:r w:rsidR="00DC0C99">
          <w:rPr>
            <w:noProof/>
            <w:webHidden/>
          </w:rPr>
          <w:instrText xml:space="preserve"> PAGEREF _Toc411174942 \h </w:instrText>
        </w:r>
        <w:r>
          <w:rPr>
            <w:noProof/>
            <w:webHidden/>
          </w:rPr>
        </w:r>
        <w:r>
          <w:rPr>
            <w:noProof/>
            <w:webHidden/>
          </w:rPr>
          <w:fldChar w:fldCharType="separate"/>
        </w:r>
        <w:r w:rsidR="00BC3338">
          <w:rPr>
            <w:noProof/>
            <w:webHidden/>
          </w:rPr>
          <w:t>58</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43" w:history="1">
        <w:r w:rsidR="00DC0C99" w:rsidRPr="009E4DFF">
          <w:rPr>
            <w:rStyle w:val="Hyperlink"/>
            <w:noProof/>
          </w:rPr>
          <w:t>6.2.3</w:t>
        </w:r>
        <w:r w:rsidR="00DC0C99">
          <w:rPr>
            <w:rFonts w:asciiTheme="minorHAnsi" w:eastAsiaTheme="minorEastAsia" w:hAnsiTheme="minorHAnsi" w:cstheme="minorBidi"/>
            <w:noProof/>
            <w:sz w:val="22"/>
            <w:szCs w:val="22"/>
          </w:rPr>
          <w:tab/>
        </w:r>
        <w:r w:rsidR="00DC0C99" w:rsidRPr="009E4DFF">
          <w:rPr>
            <w:rStyle w:val="Hyperlink"/>
            <w:noProof/>
          </w:rPr>
          <w:t>PrintTalk Version of Quotation</w:t>
        </w:r>
        <w:r w:rsidR="00DC0C99">
          <w:rPr>
            <w:noProof/>
            <w:webHidden/>
          </w:rPr>
          <w:tab/>
        </w:r>
        <w:r>
          <w:rPr>
            <w:noProof/>
            <w:webHidden/>
          </w:rPr>
          <w:fldChar w:fldCharType="begin"/>
        </w:r>
        <w:r w:rsidR="00DC0C99">
          <w:rPr>
            <w:noProof/>
            <w:webHidden/>
          </w:rPr>
          <w:instrText xml:space="preserve"> PAGEREF _Toc411174943 \h </w:instrText>
        </w:r>
        <w:r>
          <w:rPr>
            <w:noProof/>
            <w:webHidden/>
          </w:rPr>
        </w:r>
        <w:r>
          <w:rPr>
            <w:noProof/>
            <w:webHidden/>
          </w:rPr>
          <w:fldChar w:fldCharType="separate"/>
        </w:r>
        <w:r w:rsidR="00BC3338">
          <w:rPr>
            <w:noProof/>
            <w:webHidden/>
          </w:rPr>
          <w:t>63</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44" w:history="1">
        <w:r w:rsidR="00DC0C99" w:rsidRPr="009E4DFF">
          <w:rPr>
            <w:rStyle w:val="Hyperlink"/>
            <w:noProof/>
          </w:rPr>
          <w:t>6.3</w:t>
        </w:r>
        <w:r w:rsidR="00DC0C99">
          <w:rPr>
            <w:rFonts w:asciiTheme="minorHAnsi" w:eastAsiaTheme="minorEastAsia" w:hAnsiTheme="minorHAnsi" w:cstheme="minorBidi"/>
            <w:noProof/>
            <w:sz w:val="22"/>
            <w:szCs w:val="22"/>
          </w:rPr>
          <w:tab/>
        </w:r>
        <w:r w:rsidR="00DC0C99" w:rsidRPr="009E4DFF">
          <w:rPr>
            <w:rStyle w:val="Hyperlink"/>
            <w:noProof/>
          </w:rPr>
          <w:t>Example C – Sunrise PurchaseOrder</w:t>
        </w:r>
        <w:r w:rsidR="00DC0C99">
          <w:rPr>
            <w:noProof/>
            <w:webHidden/>
          </w:rPr>
          <w:tab/>
        </w:r>
        <w:r>
          <w:rPr>
            <w:noProof/>
            <w:webHidden/>
          </w:rPr>
          <w:fldChar w:fldCharType="begin"/>
        </w:r>
        <w:r w:rsidR="00DC0C99">
          <w:rPr>
            <w:noProof/>
            <w:webHidden/>
          </w:rPr>
          <w:instrText xml:space="preserve"> PAGEREF _Toc411174944 \h </w:instrText>
        </w:r>
        <w:r>
          <w:rPr>
            <w:noProof/>
            <w:webHidden/>
          </w:rPr>
        </w:r>
        <w:r>
          <w:rPr>
            <w:noProof/>
            <w:webHidden/>
          </w:rPr>
          <w:fldChar w:fldCharType="separate"/>
        </w:r>
        <w:r w:rsidR="00BC3338">
          <w:rPr>
            <w:noProof/>
            <w:webHidden/>
          </w:rPr>
          <w:t>68</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45" w:history="1">
        <w:r w:rsidR="00DC0C99" w:rsidRPr="009E4DFF">
          <w:rPr>
            <w:rStyle w:val="Hyperlink"/>
            <w:noProof/>
          </w:rPr>
          <w:t>6.3.1</w:t>
        </w:r>
        <w:r w:rsidR="00DC0C99">
          <w:rPr>
            <w:rFonts w:asciiTheme="minorHAnsi" w:eastAsiaTheme="minorEastAsia" w:hAnsiTheme="minorHAnsi" w:cstheme="minorBidi"/>
            <w:noProof/>
            <w:sz w:val="22"/>
            <w:szCs w:val="22"/>
          </w:rPr>
          <w:tab/>
        </w:r>
        <w:r w:rsidR="00DC0C99" w:rsidRPr="009E4DFF">
          <w:rPr>
            <w:rStyle w:val="Hyperlink"/>
            <w:noProof/>
          </w:rPr>
          <w:t>Text Version of RFQ</w:t>
        </w:r>
        <w:r w:rsidR="00DC0C99">
          <w:rPr>
            <w:noProof/>
            <w:webHidden/>
          </w:rPr>
          <w:tab/>
        </w:r>
        <w:r>
          <w:rPr>
            <w:noProof/>
            <w:webHidden/>
          </w:rPr>
          <w:fldChar w:fldCharType="begin"/>
        </w:r>
        <w:r w:rsidR="00DC0C99">
          <w:rPr>
            <w:noProof/>
            <w:webHidden/>
          </w:rPr>
          <w:instrText xml:space="preserve"> PAGEREF _Toc411174945 \h </w:instrText>
        </w:r>
        <w:r>
          <w:rPr>
            <w:noProof/>
            <w:webHidden/>
          </w:rPr>
        </w:r>
        <w:r>
          <w:rPr>
            <w:noProof/>
            <w:webHidden/>
          </w:rPr>
          <w:fldChar w:fldCharType="separate"/>
        </w:r>
        <w:r w:rsidR="00BC3338">
          <w:rPr>
            <w:noProof/>
            <w:webHidden/>
          </w:rPr>
          <w:t>68</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46" w:history="1">
        <w:r w:rsidR="00DC0C99" w:rsidRPr="009E4DFF">
          <w:rPr>
            <w:rStyle w:val="Hyperlink"/>
            <w:noProof/>
          </w:rPr>
          <w:t>6.3.2</w:t>
        </w:r>
        <w:r w:rsidR="00DC0C99">
          <w:rPr>
            <w:rFonts w:asciiTheme="minorHAnsi" w:eastAsiaTheme="minorEastAsia" w:hAnsiTheme="minorHAnsi" w:cstheme="minorBidi"/>
            <w:noProof/>
            <w:sz w:val="22"/>
            <w:szCs w:val="22"/>
          </w:rPr>
          <w:tab/>
        </w:r>
        <w:r w:rsidR="00DC0C99" w:rsidRPr="009E4DFF">
          <w:rPr>
            <w:rStyle w:val="Hyperlink"/>
            <w:noProof/>
          </w:rPr>
          <w:t>PrintTalk Version of RFQ</w:t>
        </w:r>
        <w:r w:rsidR="00DC0C99">
          <w:rPr>
            <w:noProof/>
            <w:webHidden/>
          </w:rPr>
          <w:tab/>
        </w:r>
        <w:r>
          <w:rPr>
            <w:noProof/>
            <w:webHidden/>
          </w:rPr>
          <w:fldChar w:fldCharType="begin"/>
        </w:r>
        <w:r w:rsidR="00DC0C99">
          <w:rPr>
            <w:noProof/>
            <w:webHidden/>
          </w:rPr>
          <w:instrText xml:space="preserve"> PAGEREF _Toc411174946 \h </w:instrText>
        </w:r>
        <w:r>
          <w:rPr>
            <w:noProof/>
            <w:webHidden/>
          </w:rPr>
        </w:r>
        <w:r>
          <w:rPr>
            <w:noProof/>
            <w:webHidden/>
          </w:rPr>
          <w:fldChar w:fldCharType="separate"/>
        </w:r>
        <w:r w:rsidR="00BC3338">
          <w:rPr>
            <w:noProof/>
            <w:webHidden/>
          </w:rPr>
          <w:t>70</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47" w:history="1">
        <w:r w:rsidR="00DC0C99" w:rsidRPr="009E4DFF">
          <w:rPr>
            <w:rStyle w:val="Hyperlink"/>
            <w:noProof/>
          </w:rPr>
          <w:t>6.4</w:t>
        </w:r>
        <w:r w:rsidR="00DC0C99">
          <w:rPr>
            <w:rFonts w:asciiTheme="minorHAnsi" w:eastAsiaTheme="minorEastAsia" w:hAnsiTheme="minorHAnsi" w:cstheme="minorBidi"/>
            <w:noProof/>
            <w:sz w:val="22"/>
            <w:szCs w:val="22"/>
          </w:rPr>
          <w:tab/>
        </w:r>
        <w:r w:rsidR="00DC0C99" w:rsidRPr="009E4DFF">
          <w:rPr>
            <w:rStyle w:val="Hyperlink"/>
            <w:noProof/>
          </w:rPr>
          <w:t>Example D – Collaboration Scenario</w:t>
        </w:r>
        <w:r w:rsidR="00DC0C99">
          <w:rPr>
            <w:noProof/>
            <w:webHidden/>
          </w:rPr>
          <w:tab/>
        </w:r>
        <w:r>
          <w:rPr>
            <w:noProof/>
            <w:webHidden/>
          </w:rPr>
          <w:fldChar w:fldCharType="begin"/>
        </w:r>
        <w:r w:rsidR="00DC0C99">
          <w:rPr>
            <w:noProof/>
            <w:webHidden/>
          </w:rPr>
          <w:instrText xml:space="preserve"> PAGEREF _Toc411174947 \h </w:instrText>
        </w:r>
        <w:r>
          <w:rPr>
            <w:noProof/>
            <w:webHidden/>
          </w:rPr>
        </w:r>
        <w:r>
          <w:rPr>
            <w:noProof/>
            <w:webHidden/>
          </w:rPr>
          <w:fldChar w:fldCharType="separate"/>
        </w:r>
        <w:r w:rsidR="00BC3338">
          <w:rPr>
            <w:noProof/>
            <w:webHidden/>
          </w:rPr>
          <w:t>72</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48" w:history="1">
        <w:r w:rsidR="00DC0C99" w:rsidRPr="009E4DFF">
          <w:rPr>
            <w:rStyle w:val="Hyperlink"/>
            <w:noProof/>
          </w:rPr>
          <w:t>6.4.1</w:t>
        </w:r>
        <w:r w:rsidR="00DC0C99">
          <w:rPr>
            <w:rFonts w:asciiTheme="minorHAnsi" w:eastAsiaTheme="minorEastAsia" w:hAnsiTheme="minorHAnsi" w:cstheme="minorBidi"/>
            <w:noProof/>
            <w:sz w:val="22"/>
            <w:szCs w:val="22"/>
          </w:rPr>
          <w:tab/>
        </w:r>
        <w:r w:rsidR="00DC0C99" w:rsidRPr="009E4DFF">
          <w:rPr>
            <w:rStyle w:val="Hyperlink"/>
            <w:noProof/>
          </w:rPr>
          <w:t>PrintTalk Version of PurchaseOrder for Print Buyer PB1</w:t>
        </w:r>
        <w:r w:rsidR="00DC0C99">
          <w:rPr>
            <w:noProof/>
            <w:webHidden/>
          </w:rPr>
          <w:tab/>
        </w:r>
        <w:r>
          <w:rPr>
            <w:noProof/>
            <w:webHidden/>
          </w:rPr>
          <w:fldChar w:fldCharType="begin"/>
        </w:r>
        <w:r w:rsidR="00DC0C99">
          <w:rPr>
            <w:noProof/>
            <w:webHidden/>
          </w:rPr>
          <w:instrText xml:space="preserve"> PAGEREF _Toc411174948 \h </w:instrText>
        </w:r>
        <w:r>
          <w:rPr>
            <w:noProof/>
            <w:webHidden/>
          </w:rPr>
        </w:r>
        <w:r>
          <w:rPr>
            <w:noProof/>
            <w:webHidden/>
          </w:rPr>
          <w:fldChar w:fldCharType="separate"/>
        </w:r>
        <w:r w:rsidR="00BC3338">
          <w:rPr>
            <w:noProof/>
            <w:webHidden/>
          </w:rPr>
          <w:t>73</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49" w:history="1">
        <w:r w:rsidR="00DC0C99" w:rsidRPr="009E4DFF">
          <w:rPr>
            <w:rStyle w:val="Hyperlink"/>
            <w:noProof/>
          </w:rPr>
          <w:t>6.4.2</w:t>
        </w:r>
        <w:r w:rsidR="00DC0C99">
          <w:rPr>
            <w:rFonts w:asciiTheme="minorHAnsi" w:eastAsiaTheme="minorEastAsia" w:hAnsiTheme="minorHAnsi" w:cstheme="minorBidi"/>
            <w:noProof/>
            <w:sz w:val="22"/>
            <w:szCs w:val="22"/>
          </w:rPr>
          <w:tab/>
        </w:r>
        <w:r w:rsidR="00DC0C99" w:rsidRPr="009E4DFF">
          <w:rPr>
            <w:rStyle w:val="Hyperlink"/>
            <w:noProof/>
          </w:rPr>
          <w:t>PrintTalk Version of PurchaseOrder for Print Buyer PB2</w:t>
        </w:r>
        <w:r w:rsidR="00DC0C99">
          <w:rPr>
            <w:noProof/>
            <w:webHidden/>
          </w:rPr>
          <w:tab/>
        </w:r>
        <w:r>
          <w:rPr>
            <w:noProof/>
            <w:webHidden/>
          </w:rPr>
          <w:fldChar w:fldCharType="begin"/>
        </w:r>
        <w:r w:rsidR="00DC0C99">
          <w:rPr>
            <w:noProof/>
            <w:webHidden/>
          </w:rPr>
          <w:instrText xml:space="preserve"> PAGEREF _Toc411174949 \h </w:instrText>
        </w:r>
        <w:r>
          <w:rPr>
            <w:noProof/>
            <w:webHidden/>
          </w:rPr>
        </w:r>
        <w:r>
          <w:rPr>
            <w:noProof/>
            <w:webHidden/>
          </w:rPr>
          <w:fldChar w:fldCharType="separate"/>
        </w:r>
        <w:r w:rsidR="00BC3338">
          <w:rPr>
            <w:noProof/>
            <w:webHidden/>
          </w:rPr>
          <w:t>74</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50" w:history="1">
        <w:r w:rsidR="00DC0C99" w:rsidRPr="009E4DFF">
          <w:rPr>
            <w:rStyle w:val="Hyperlink"/>
            <w:noProof/>
          </w:rPr>
          <w:t>6.4.3</w:t>
        </w:r>
        <w:r w:rsidR="00DC0C99">
          <w:rPr>
            <w:rFonts w:asciiTheme="minorHAnsi" w:eastAsiaTheme="minorEastAsia" w:hAnsiTheme="minorHAnsi" w:cstheme="minorBidi"/>
            <w:noProof/>
            <w:sz w:val="22"/>
            <w:szCs w:val="22"/>
          </w:rPr>
          <w:tab/>
        </w:r>
        <w:r w:rsidR="00DC0C99" w:rsidRPr="009E4DFF">
          <w:rPr>
            <w:rStyle w:val="Hyperlink"/>
            <w:noProof/>
          </w:rPr>
          <w:t>PrintTalk Version of PurchaseOrder for Dealer</w:t>
        </w:r>
        <w:r w:rsidR="00DC0C99">
          <w:rPr>
            <w:noProof/>
            <w:webHidden/>
          </w:rPr>
          <w:tab/>
        </w:r>
        <w:r>
          <w:rPr>
            <w:noProof/>
            <w:webHidden/>
          </w:rPr>
          <w:fldChar w:fldCharType="begin"/>
        </w:r>
        <w:r w:rsidR="00DC0C99">
          <w:rPr>
            <w:noProof/>
            <w:webHidden/>
          </w:rPr>
          <w:instrText xml:space="preserve"> PAGEREF _Toc411174950 \h </w:instrText>
        </w:r>
        <w:r>
          <w:rPr>
            <w:noProof/>
            <w:webHidden/>
          </w:rPr>
        </w:r>
        <w:r>
          <w:rPr>
            <w:noProof/>
            <w:webHidden/>
          </w:rPr>
          <w:fldChar w:fldCharType="separate"/>
        </w:r>
        <w:r w:rsidR="00BC3338">
          <w:rPr>
            <w:noProof/>
            <w:webHidden/>
          </w:rPr>
          <w:t>76</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51" w:history="1">
        <w:r w:rsidR="00DC0C99" w:rsidRPr="009E4DFF">
          <w:rPr>
            <w:rStyle w:val="Hyperlink"/>
            <w:noProof/>
          </w:rPr>
          <w:t>6.4.4</w:t>
        </w:r>
        <w:r w:rsidR="00DC0C99">
          <w:rPr>
            <w:rFonts w:asciiTheme="minorHAnsi" w:eastAsiaTheme="minorEastAsia" w:hAnsiTheme="minorHAnsi" w:cstheme="minorBidi"/>
            <w:noProof/>
            <w:sz w:val="22"/>
            <w:szCs w:val="22"/>
          </w:rPr>
          <w:tab/>
        </w:r>
        <w:r w:rsidR="00DC0C99" w:rsidRPr="009E4DFF">
          <w:rPr>
            <w:rStyle w:val="Hyperlink"/>
            <w:noProof/>
          </w:rPr>
          <w:t>PrintTalk Version of OrderStatusResponse (1) for Dealer</w:t>
        </w:r>
        <w:r w:rsidR="00DC0C99">
          <w:rPr>
            <w:noProof/>
            <w:webHidden/>
          </w:rPr>
          <w:tab/>
        </w:r>
        <w:r>
          <w:rPr>
            <w:noProof/>
            <w:webHidden/>
          </w:rPr>
          <w:fldChar w:fldCharType="begin"/>
        </w:r>
        <w:r w:rsidR="00DC0C99">
          <w:rPr>
            <w:noProof/>
            <w:webHidden/>
          </w:rPr>
          <w:instrText xml:space="preserve"> PAGEREF _Toc411174951 \h </w:instrText>
        </w:r>
        <w:r>
          <w:rPr>
            <w:noProof/>
            <w:webHidden/>
          </w:rPr>
        </w:r>
        <w:r>
          <w:rPr>
            <w:noProof/>
            <w:webHidden/>
          </w:rPr>
          <w:fldChar w:fldCharType="separate"/>
        </w:r>
        <w:r w:rsidR="00BC3338">
          <w:rPr>
            <w:noProof/>
            <w:webHidden/>
          </w:rPr>
          <w:t>78</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52" w:history="1">
        <w:r w:rsidR="00DC0C99" w:rsidRPr="009E4DFF">
          <w:rPr>
            <w:rStyle w:val="Hyperlink"/>
            <w:noProof/>
          </w:rPr>
          <w:t>6.4.5</w:t>
        </w:r>
        <w:r w:rsidR="00DC0C99">
          <w:rPr>
            <w:rFonts w:asciiTheme="minorHAnsi" w:eastAsiaTheme="minorEastAsia" w:hAnsiTheme="minorHAnsi" w:cstheme="minorBidi"/>
            <w:noProof/>
            <w:sz w:val="22"/>
            <w:szCs w:val="22"/>
          </w:rPr>
          <w:tab/>
        </w:r>
        <w:r w:rsidR="00DC0C99" w:rsidRPr="009E4DFF">
          <w:rPr>
            <w:rStyle w:val="Hyperlink"/>
            <w:noProof/>
          </w:rPr>
          <w:t>PrintTalk Version of OrderStatusResponse (2) for Print Buyer PB1</w:t>
        </w:r>
        <w:r w:rsidR="00DC0C99">
          <w:rPr>
            <w:noProof/>
            <w:webHidden/>
          </w:rPr>
          <w:tab/>
        </w:r>
        <w:r>
          <w:rPr>
            <w:noProof/>
            <w:webHidden/>
          </w:rPr>
          <w:fldChar w:fldCharType="begin"/>
        </w:r>
        <w:r w:rsidR="00DC0C99">
          <w:rPr>
            <w:noProof/>
            <w:webHidden/>
          </w:rPr>
          <w:instrText xml:space="preserve"> PAGEREF _Toc411174952 \h </w:instrText>
        </w:r>
        <w:r>
          <w:rPr>
            <w:noProof/>
            <w:webHidden/>
          </w:rPr>
        </w:r>
        <w:r>
          <w:rPr>
            <w:noProof/>
            <w:webHidden/>
          </w:rPr>
          <w:fldChar w:fldCharType="separate"/>
        </w:r>
        <w:r w:rsidR="00BC3338">
          <w:rPr>
            <w:noProof/>
            <w:webHidden/>
          </w:rPr>
          <w:t>79</w:t>
        </w:r>
        <w:r>
          <w:rPr>
            <w:noProof/>
            <w:webHidden/>
          </w:rPr>
          <w:fldChar w:fldCharType="end"/>
        </w:r>
      </w:hyperlink>
    </w:p>
    <w:p w:rsidR="00DC0C99" w:rsidRDefault="007C0763">
      <w:pPr>
        <w:pStyle w:val="TOC3"/>
        <w:tabs>
          <w:tab w:val="left" w:pos="1200"/>
          <w:tab w:val="right" w:leader="dot" w:pos="9350"/>
        </w:tabs>
        <w:rPr>
          <w:rFonts w:asciiTheme="minorHAnsi" w:eastAsiaTheme="minorEastAsia" w:hAnsiTheme="minorHAnsi" w:cstheme="minorBidi"/>
          <w:noProof/>
          <w:sz w:val="22"/>
          <w:szCs w:val="22"/>
        </w:rPr>
      </w:pPr>
      <w:hyperlink w:anchor="_Toc411174953" w:history="1">
        <w:r w:rsidR="00DC0C99" w:rsidRPr="009E4DFF">
          <w:rPr>
            <w:rStyle w:val="Hyperlink"/>
            <w:noProof/>
          </w:rPr>
          <w:t>6.4.6</w:t>
        </w:r>
        <w:r w:rsidR="00DC0C99">
          <w:rPr>
            <w:rFonts w:asciiTheme="minorHAnsi" w:eastAsiaTheme="minorEastAsia" w:hAnsiTheme="minorHAnsi" w:cstheme="minorBidi"/>
            <w:noProof/>
            <w:sz w:val="22"/>
            <w:szCs w:val="22"/>
          </w:rPr>
          <w:tab/>
        </w:r>
        <w:r w:rsidR="00DC0C99" w:rsidRPr="009E4DFF">
          <w:rPr>
            <w:rStyle w:val="Hyperlink"/>
            <w:noProof/>
          </w:rPr>
          <w:t>PrintTalk Version of OrderStatusResponse (3) for Print Buyer PB2</w:t>
        </w:r>
        <w:r w:rsidR="00DC0C99">
          <w:rPr>
            <w:noProof/>
            <w:webHidden/>
          </w:rPr>
          <w:tab/>
        </w:r>
        <w:r>
          <w:rPr>
            <w:noProof/>
            <w:webHidden/>
          </w:rPr>
          <w:fldChar w:fldCharType="begin"/>
        </w:r>
        <w:r w:rsidR="00DC0C99">
          <w:rPr>
            <w:noProof/>
            <w:webHidden/>
          </w:rPr>
          <w:instrText xml:space="preserve"> PAGEREF _Toc411174953 \h </w:instrText>
        </w:r>
        <w:r>
          <w:rPr>
            <w:noProof/>
            <w:webHidden/>
          </w:rPr>
        </w:r>
        <w:r>
          <w:rPr>
            <w:noProof/>
            <w:webHidden/>
          </w:rPr>
          <w:fldChar w:fldCharType="separate"/>
        </w:r>
        <w:r w:rsidR="00BC3338">
          <w:rPr>
            <w:noProof/>
            <w:webHidden/>
          </w:rPr>
          <w:t>80</w:t>
        </w:r>
        <w:r>
          <w:rPr>
            <w:noProof/>
            <w:webHidden/>
          </w:rPr>
          <w:fldChar w:fldCharType="end"/>
        </w:r>
      </w:hyperlink>
    </w:p>
    <w:p w:rsidR="00DC0C99" w:rsidRDefault="007C0763">
      <w:pPr>
        <w:pStyle w:val="TOC1"/>
        <w:tabs>
          <w:tab w:val="left" w:pos="400"/>
          <w:tab w:val="right" w:leader="dot" w:pos="9350"/>
        </w:tabs>
        <w:rPr>
          <w:rFonts w:asciiTheme="minorHAnsi" w:eastAsiaTheme="minorEastAsia" w:hAnsiTheme="minorHAnsi" w:cstheme="minorBidi"/>
          <w:b w:val="0"/>
          <w:noProof/>
          <w:sz w:val="22"/>
          <w:szCs w:val="22"/>
        </w:rPr>
      </w:pPr>
      <w:hyperlink w:anchor="_Toc411174954" w:history="1">
        <w:r w:rsidR="00DC0C99" w:rsidRPr="009E4DFF">
          <w:rPr>
            <w:rStyle w:val="Hyperlink"/>
            <w:noProof/>
          </w:rPr>
          <w:t>7</w:t>
        </w:r>
        <w:r w:rsidR="00DC0C99">
          <w:rPr>
            <w:rFonts w:asciiTheme="minorHAnsi" w:eastAsiaTheme="minorEastAsia" w:hAnsiTheme="minorHAnsi" w:cstheme="minorBidi"/>
            <w:b w:val="0"/>
            <w:noProof/>
            <w:sz w:val="22"/>
            <w:szCs w:val="22"/>
          </w:rPr>
          <w:tab/>
        </w:r>
        <w:r w:rsidR="00DC0C99" w:rsidRPr="009E4DFF">
          <w:rPr>
            <w:rStyle w:val="Hyperlink"/>
            <w:noProof/>
          </w:rPr>
          <w:t>References</w:t>
        </w:r>
        <w:r w:rsidR="00DC0C99">
          <w:rPr>
            <w:noProof/>
            <w:webHidden/>
          </w:rPr>
          <w:tab/>
        </w:r>
        <w:r>
          <w:rPr>
            <w:noProof/>
            <w:webHidden/>
          </w:rPr>
          <w:fldChar w:fldCharType="begin"/>
        </w:r>
        <w:r w:rsidR="00DC0C99">
          <w:rPr>
            <w:noProof/>
            <w:webHidden/>
          </w:rPr>
          <w:instrText xml:space="preserve"> PAGEREF _Toc411174954 \h </w:instrText>
        </w:r>
        <w:r>
          <w:rPr>
            <w:noProof/>
            <w:webHidden/>
          </w:rPr>
        </w:r>
        <w:r>
          <w:rPr>
            <w:noProof/>
            <w:webHidden/>
          </w:rPr>
          <w:fldChar w:fldCharType="separate"/>
        </w:r>
        <w:r w:rsidR="00BC3338">
          <w:rPr>
            <w:noProof/>
            <w:webHidden/>
          </w:rPr>
          <w:t>81</w:t>
        </w:r>
        <w:r>
          <w:rPr>
            <w:noProof/>
            <w:webHidden/>
          </w:rPr>
          <w:fldChar w:fldCharType="end"/>
        </w:r>
      </w:hyperlink>
    </w:p>
    <w:p w:rsidR="00DC0C99" w:rsidRDefault="007C0763">
      <w:pPr>
        <w:pStyle w:val="TOC2"/>
        <w:tabs>
          <w:tab w:val="left" w:pos="800"/>
          <w:tab w:val="right" w:leader="dot" w:pos="9350"/>
        </w:tabs>
        <w:rPr>
          <w:rFonts w:asciiTheme="minorHAnsi" w:eastAsiaTheme="minorEastAsia" w:hAnsiTheme="minorHAnsi" w:cstheme="minorBidi"/>
          <w:noProof/>
          <w:sz w:val="22"/>
          <w:szCs w:val="22"/>
        </w:rPr>
      </w:pPr>
      <w:hyperlink w:anchor="_Toc411174955" w:history="1">
        <w:r w:rsidR="00DC0C99" w:rsidRPr="009E4DFF">
          <w:rPr>
            <w:rStyle w:val="Hyperlink"/>
            <w:noProof/>
          </w:rPr>
          <w:t>7.1</w:t>
        </w:r>
        <w:r w:rsidR="00DC0C99">
          <w:rPr>
            <w:rFonts w:asciiTheme="minorHAnsi" w:eastAsiaTheme="minorEastAsia" w:hAnsiTheme="minorHAnsi" w:cstheme="minorBidi"/>
            <w:noProof/>
            <w:sz w:val="22"/>
            <w:szCs w:val="22"/>
          </w:rPr>
          <w:tab/>
        </w:r>
        <w:r w:rsidR="00DC0C99" w:rsidRPr="009E4DFF">
          <w:rPr>
            <w:rStyle w:val="Hyperlink"/>
            <w:noProof/>
          </w:rPr>
          <w:t>Normative References</w:t>
        </w:r>
        <w:r w:rsidR="00DC0C99">
          <w:rPr>
            <w:noProof/>
            <w:webHidden/>
          </w:rPr>
          <w:tab/>
        </w:r>
        <w:r>
          <w:rPr>
            <w:noProof/>
            <w:webHidden/>
          </w:rPr>
          <w:fldChar w:fldCharType="begin"/>
        </w:r>
        <w:r w:rsidR="00DC0C99">
          <w:rPr>
            <w:noProof/>
            <w:webHidden/>
          </w:rPr>
          <w:instrText xml:space="preserve"> PAGEREF _Toc411174955 \h </w:instrText>
        </w:r>
        <w:r>
          <w:rPr>
            <w:noProof/>
            <w:webHidden/>
          </w:rPr>
        </w:r>
        <w:r>
          <w:rPr>
            <w:noProof/>
            <w:webHidden/>
          </w:rPr>
          <w:fldChar w:fldCharType="separate"/>
        </w:r>
        <w:r w:rsidR="00BC3338">
          <w:rPr>
            <w:noProof/>
            <w:webHidden/>
          </w:rPr>
          <w:t>81</w:t>
        </w:r>
        <w:r>
          <w:rPr>
            <w:noProof/>
            <w:webHidden/>
          </w:rPr>
          <w:fldChar w:fldCharType="end"/>
        </w:r>
      </w:hyperlink>
    </w:p>
    <w:p w:rsidR="006916A7" w:rsidRDefault="007C0763" w:rsidP="006916A7">
      <w:pPr>
        <w:pStyle w:val="Heading"/>
      </w:pPr>
      <w:r>
        <w:rPr>
          <w:rFonts w:ascii="Times New Roman" w:hAnsi="Times New Roman"/>
          <w:b w:val="0"/>
          <w:sz w:val="20"/>
        </w:rPr>
        <w:fldChar w:fldCharType="end"/>
      </w:r>
    </w:p>
    <w:p w:rsidR="00201CD4" w:rsidRDefault="00201CD4">
      <w:pPr>
        <w:rPr>
          <w:rFonts w:ascii="Arial" w:hAnsi="Arial"/>
          <w:b/>
          <w:sz w:val="36"/>
        </w:rPr>
      </w:pPr>
      <w:r>
        <w:br w:type="page"/>
      </w:r>
    </w:p>
    <w:p w:rsidR="00D57B73" w:rsidRPr="00305A27" w:rsidRDefault="00D57B73" w:rsidP="00D57B73">
      <w:pPr>
        <w:pStyle w:val="Heading"/>
      </w:pPr>
      <w:r w:rsidRPr="00305A27">
        <w:lastRenderedPageBreak/>
        <w:t>Figures</w:t>
      </w:r>
    </w:p>
    <w:p w:rsidR="00DC0C99" w:rsidRDefault="007C0763">
      <w:pPr>
        <w:pStyle w:val="TableofFigures"/>
        <w:tabs>
          <w:tab w:val="right" w:leader="dot" w:pos="9350"/>
        </w:tabs>
        <w:rPr>
          <w:rFonts w:asciiTheme="minorHAnsi" w:eastAsiaTheme="minorEastAsia" w:hAnsiTheme="minorHAnsi" w:cstheme="minorBidi"/>
          <w:noProof/>
          <w:sz w:val="22"/>
          <w:szCs w:val="22"/>
        </w:rPr>
      </w:pPr>
      <w:r w:rsidRPr="00305A27">
        <w:rPr>
          <w:smallCaps/>
        </w:rPr>
        <w:fldChar w:fldCharType="begin"/>
      </w:r>
      <w:r w:rsidR="00D57B73" w:rsidRPr="00305A27">
        <w:rPr>
          <w:smallCaps/>
        </w:rPr>
        <w:instrText xml:space="preserve"> TOC \h \z \c "Figure" </w:instrText>
      </w:r>
      <w:r w:rsidRPr="00305A27">
        <w:rPr>
          <w:smallCaps/>
        </w:rPr>
        <w:fldChar w:fldCharType="separate"/>
      </w:r>
      <w:hyperlink w:anchor="_Toc411174956" w:history="1">
        <w:r w:rsidR="00DC0C99" w:rsidRPr="00FF6404">
          <w:rPr>
            <w:rStyle w:val="Hyperlink"/>
            <w:noProof/>
          </w:rPr>
          <w:t>Figure 1: Structure of PrintTalk Node</w:t>
        </w:r>
        <w:r w:rsidR="00DC0C99">
          <w:rPr>
            <w:noProof/>
            <w:webHidden/>
          </w:rPr>
          <w:tab/>
        </w:r>
        <w:r>
          <w:rPr>
            <w:noProof/>
            <w:webHidden/>
          </w:rPr>
          <w:fldChar w:fldCharType="begin"/>
        </w:r>
        <w:r w:rsidR="00DC0C99">
          <w:rPr>
            <w:noProof/>
            <w:webHidden/>
          </w:rPr>
          <w:instrText xml:space="preserve"> PAGEREF _Toc411174956 \h </w:instrText>
        </w:r>
        <w:r>
          <w:rPr>
            <w:noProof/>
            <w:webHidden/>
          </w:rPr>
        </w:r>
        <w:r>
          <w:rPr>
            <w:noProof/>
            <w:webHidden/>
          </w:rPr>
          <w:fldChar w:fldCharType="separate"/>
        </w:r>
        <w:r w:rsidR="00BC3338">
          <w:rPr>
            <w:noProof/>
            <w:webHidden/>
          </w:rPr>
          <w:t>9</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57" w:history="1">
        <w:r w:rsidR="00DC0C99" w:rsidRPr="00FF6404">
          <w:rPr>
            <w:rStyle w:val="Hyperlink"/>
            <w:noProof/>
          </w:rPr>
          <w:t>Figure 2: Simplified Workflow Diagram</w:t>
        </w:r>
        <w:r w:rsidR="00DC0C99">
          <w:rPr>
            <w:noProof/>
            <w:webHidden/>
          </w:rPr>
          <w:tab/>
        </w:r>
        <w:r>
          <w:rPr>
            <w:noProof/>
            <w:webHidden/>
          </w:rPr>
          <w:fldChar w:fldCharType="begin"/>
        </w:r>
        <w:r w:rsidR="00DC0C99">
          <w:rPr>
            <w:noProof/>
            <w:webHidden/>
          </w:rPr>
          <w:instrText xml:space="preserve"> PAGEREF _Toc411174957 \h </w:instrText>
        </w:r>
        <w:r>
          <w:rPr>
            <w:noProof/>
            <w:webHidden/>
          </w:rPr>
        </w:r>
        <w:r>
          <w:rPr>
            <w:noProof/>
            <w:webHidden/>
          </w:rPr>
          <w:fldChar w:fldCharType="separate"/>
        </w:r>
        <w:r w:rsidR="00BC3338">
          <w:rPr>
            <w:noProof/>
            <w:webHidden/>
          </w:rPr>
          <w:t>41</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58" w:history="1">
        <w:r w:rsidR="00DC0C99" w:rsidRPr="00FF6404">
          <w:rPr>
            <w:rStyle w:val="Hyperlink"/>
            <w:noProof/>
          </w:rPr>
          <w:t>Figure 3: Proof Cycle</w:t>
        </w:r>
        <w:r w:rsidR="00DC0C99">
          <w:rPr>
            <w:noProof/>
            <w:webHidden/>
          </w:rPr>
          <w:tab/>
        </w:r>
        <w:r>
          <w:rPr>
            <w:noProof/>
            <w:webHidden/>
          </w:rPr>
          <w:fldChar w:fldCharType="begin"/>
        </w:r>
        <w:r w:rsidR="00DC0C99">
          <w:rPr>
            <w:noProof/>
            <w:webHidden/>
          </w:rPr>
          <w:instrText xml:space="preserve"> PAGEREF _Toc411174958 \h </w:instrText>
        </w:r>
        <w:r>
          <w:rPr>
            <w:noProof/>
            <w:webHidden/>
          </w:rPr>
        </w:r>
        <w:r>
          <w:rPr>
            <w:noProof/>
            <w:webHidden/>
          </w:rPr>
          <w:fldChar w:fldCharType="separate"/>
        </w:r>
        <w:r w:rsidR="00BC3338">
          <w:rPr>
            <w:noProof/>
            <w:webHidden/>
          </w:rPr>
          <w:t>42</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59" w:history="1">
        <w:r w:rsidR="00DC0C99" w:rsidRPr="00FF6404">
          <w:rPr>
            <w:rStyle w:val="Hyperlink"/>
            <w:noProof/>
          </w:rPr>
          <w:t>Figure 4: Status Request Cycle</w:t>
        </w:r>
        <w:r w:rsidR="00DC0C99">
          <w:rPr>
            <w:noProof/>
            <w:webHidden/>
          </w:rPr>
          <w:tab/>
        </w:r>
        <w:r>
          <w:rPr>
            <w:noProof/>
            <w:webHidden/>
          </w:rPr>
          <w:fldChar w:fldCharType="begin"/>
        </w:r>
        <w:r w:rsidR="00DC0C99">
          <w:rPr>
            <w:noProof/>
            <w:webHidden/>
          </w:rPr>
          <w:instrText xml:space="preserve"> PAGEREF _Toc411174959 \h </w:instrText>
        </w:r>
        <w:r>
          <w:rPr>
            <w:noProof/>
            <w:webHidden/>
          </w:rPr>
        </w:r>
        <w:r>
          <w:rPr>
            <w:noProof/>
            <w:webHidden/>
          </w:rPr>
          <w:fldChar w:fldCharType="separate"/>
        </w:r>
        <w:r w:rsidR="00BC3338">
          <w:rPr>
            <w:noProof/>
            <w:webHidden/>
          </w:rPr>
          <w:t>43</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0" w:history="1">
        <w:r w:rsidR="00DC0C99" w:rsidRPr="00FF6404">
          <w:rPr>
            <w:rStyle w:val="Hyperlink"/>
            <w:noProof/>
          </w:rPr>
          <w:t>Figure 5: Change Order Management</w:t>
        </w:r>
        <w:r w:rsidR="00DC0C99">
          <w:rPr>
            <w:noProof/>
            <w:webHidden/>
          </w:rPr>
          <w:tab/>
        </w:r>
        <w:r>
          <w:rPr>
            <w:noProof/>
            <w:webHidden/>
          </w:rPr>
          <w:fldChar w:fldCharType="begin"/>
        </w:r>
        <w:r w:rsidR="00DC0C99">
          <w:rPr>
            <w:noProof/>
            <w:webHidden/>
          </w:rPr>
          <w:instrText xml:space="preserve"> PAGEREF _Toc411174960 \h </w:instrText>
        </w:r>
        <w:r>
          <w:rPr>
            <w:noProof/>
            <w:webHidden/>
          </w:rPr>
        </w:r>
        <w:r>
          <w:rPr>
            <w:noProof/>
            <w:webHidden/>
          </w:rPr>
          <w:fldChar w:fldCharType="separate"/>
        </w:r>
        <w:r w:rsidR="00BC3338">
          <w:rPr>
            <w:noProof/>
            <w:webHidden/>
          </w:rPr>
          <w:t>43</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1" w:history="1">
        <w:r w:rsidR="00DC0C99" w:rsidRPr="00FF6404">
          <w:rPr>
            <w:rStyle w:val="Hyperlink"/>
            <w:noProof/>
          </w:rPr>
          <w:t>Figure 6: Workflow Diagram</w:t>
        </w:r>
        <w:r w:rsidR="00DC0C99">
          <w:rPr>
            <w:noProof/>
            <w:webHidden/>
          </w:rPr>
          <w:tab/>
        </w:r>
        <w:r>
          <w:rPr>
            <w:noProof/>
            <w:webHidden/>
          </w:rPr>
          <w:fldChar w:fldCharType="begin"/>
        </w:r>
        <w:r w:rsidR="00DC0C99">
          <w:rPr>
            <w:noProof/>
            <w:webHidden/>
          </w:rPr>
          <w:instrText xml:space="preserve"> PAGEREF _Toc411174961 \h </w:instrText>
        </w:r>
        <w:r>
          <w:rPr>
            <w:noProof/>
            <w:webHidden/>
          </w:rPr>
        </w:r>
        <w:r>
          <w:rPr>
            <w:noProof/>
            <w:webHidden/>
          </w:rPr>
          <w:fldChar w:fldCharType="separate"/>
        </w:r>
        <w:r w:rsidR="00BC3338">
          <w:rPr>
            <w:noProof/>
            <w:webHidden/>
          </w:rPr>
          <w:t>44</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2" w:history="1">
        <w:r w:rsidR="00DC0C99" w:rsidRPr="00FF6404">
          <w:rPr>
            <w:rStyle w:val="Hyperlink"/>
            <w:noProof/>
          </w:rPr>
          <w:t>Figure 7: Outline of JDF Structure for the “Bible” Example</w:t>
        </w:r>
        <w:r w:rsidR="00DC0C99">
          <w:rPr>
            <w:noProof/>
            <w:webHidden/>
          </w:rPr>
          <w:tab/>
        </w:r>
        <w:r>
          <w:rPr>
            <w:noProof/>
            <w:webHidden/>
          </w:rPr>
          <w:fldChar w:fldCharType="begin"/>
        </w:r>
        <w:r w:rsidR="00DC0C99">
          <w:rPr>
            <w:noProof/>
            <w:webHidden/>
          </w:rPr>
          <w:instrText xml:space="preserve"> PAGEREF _Toc411174962 \h </w:instrText>
        </w:r>
        <w:r>
          <w:rPr>
            <w:noProof/>
            <w:webHidden/>
          </w:rPr>
        </w:r>
        <w:r>
          <w:rPr>
            <w:noProof/>
            <w:webHidden/>
          </w:rPr>
          <w:fldChar w:fldCharType="separate"/>
        </w:r>
        <w:r w:rsidR="00BC3338">
          <w:rPr>
            <w:noProof/>
            <w:webHidden/>
          </w:rPr>
          <w:t>58</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3" w:history="1">
        <w:r w:rsidR="00DC0C99" w:rsidRPr="00FF6404">
          <w:rPr>
            <w:rStyle w:val="Hyperlink"/>
            <w:noProof/>
          </w:rPr>
          <w:t>Figure 8: Diagram of Business Transactions among Four Collaborating Parties</w:t>
        </w:r>
        <w:r w:rsidR="00DC0C99">
          <w:rPr>
            <w:noProof/>
            <w:webHidden/>
          </w:rPr>
          <w:tab/>
        </w:r>
        <w:r>
          <w:rPr>
            <w:noProof/>
            <w:webHidden/>
          </w:rPr>
          <w:fldChar w:fldCharType="begin"/>
        </w:r>
        <w:r w:rsidR="00DC0C99">
          <w:rPr>
            <w:noProof/>
            <w:webHidden/>
          </w:rPr>
          <w:instrText xml:space="preserve"> PAGEREF _Toc411174963 \h </w:instrText>
        </w:r>
        <w:r>
          <w:rPr>
            <w:noProof/>
            <w:webHidden/>
          </w:rPr>
        </w:r>
        <w:r>
          <w:rPr>
            <w:noProof/>
            <w:webHidden/>
          </w:rPr>
          <w:fldChar w:fldCharType="separate"/>
        </w:r>
        <w:r w:rsidR="00BC3338">
          <w:rPr>
            <w:noProof/>
            <w:webHidden/>
          </w:rPr>
          <w:t>72</w:t>
        </w:r>
        <w:r>
          <w:rPr>
            <w:noProof/>
            <w:webHidden/>
          </w:rPr>
          <w:fldChar w:fldCharType="end"/>
        </w:r>
      </w:hyperlink>
    </w:p>
    <w:p w:rsidR="00D57B73" w:rsidRPr="00305A27" w:rsidRDefault="007C0763" w:rsidP="00D57B73">
      <w:pPr>
        <w:pStyle w:val="TOC2"/>
        <w:tabs>
          <w:tab w:val="left" w:pos="600"/>
          <w:tab w:val="right" w:leader="dot" w:pos="9350"/>
        </w:tabs>
      </w:pPr>
      <w:r w:rsidRPr="00305A27">
        <w:rPr>
          <w:smallCaps/>
        </w:rPr>
        <w:fldChar w:fldCharType="end"/>
      </w:r>
    </w:p>
    <w:p w:rsidR="00D57B73" w:rsidRPr="00305A27" w:rsidRDefault="00D57B73" w:rsidP="00D57B73">
      <w:pPr>
        <w:pStyle w:val="Heading"/>
      </w:pPr>
      <w:r w:rsidRPr="00305A27">
        <w:t>Tables</w:t>
      </w:r>
    </w:p>
    <w:p w:rsidR="00DC0C99" w:rsidRDefault="007C0763">
      <w:pPr>
        <w:pStyle w:val="TableofFigures"/>
        <w:tabs>
          <w:tab w:val="right" w:leader="dot" w:pos="9350"/>
        </w:tabs>
        <w:rPr>
          <w:rFonts w:asciiTheme="minorHAnsi" w:eastAsiaTheme="minorEastAsia" w:hAnsiTheme="minorHAnsi" w:cstheme="minorBidi"/>
          <w:noProof/>
          <w:sz w:val="22"/>
          <w:szCs w:val="22"/>
        </w:rPr>
      </w:pPr>
      <w:r w:rsidRPr="007C0763">
        <w:rPr>
          <w:smallCaps/>
        </w:rPr>
        <w:fldChar w:fldCharType="begin"/>
      </w:r>
      <w:r w:rsidR="00D57B73" w:rsidRPr="00305A27">
        <w:rPr>
          <w:smallCaps/>
        </w:rPr>
        <w:instrText xml:space="preserve"> TOC \h \z \t "Caption ICS" \c "Table" </w:instrText>
      </w:r>
      <w:r w:rsidRPr="007C0763">
        <w:rPr>
          <w:smallCaps/>
        </w:rPr>
        <w:fldChar w:fldCharType="separate"/>
      </w:r>
      <w:hyperlink w:anchor="_Toc411174964" w:history="1">
        <w:r w:rsidR="00DC0C99" w:rsidRPr="00F46D23">
          <w:rPr>
            <w:rStyle w:val="Hyperlink"/>
            <w:noProof/>
          </w:rPr>
          <w:t>Table 1: Glossary</w:t>
        </w:r>
        <w:r w:rsidR="00DC0C99">
          <w:rPr>
            <w:noProof/>
            <w:webHidden/>
          </w:rPr>
          <w:tab/>
        </w:r>
        <w:r>
          <w:rPr>
            <w:noProof/>
            <w:webHidden/>
          </w:rPr>
          <w:fldChar w:fldCharType="begin"/>
        </w:r>
        <w:r w:rsidR="00DC0C99">
          <w:rPr>
            <w:noProof/>
            <w:webHidden/>
          </w:rPr>
          <w:instrText xml:space="preserve"> PAGEREF _Toc411174964 \h </w:instrText>
        </w:r>
        <w:r>
          <w:rPr>
            <w:noProof/>
            <w:webHidden/>
          </w:rPr>
        </w:r>
        <w:r>
          <w:rPr>
            <w:noProof/>
            <w:webHidden/>
          </w:rPr>
          <w:fldChar w:fldCharType="separate"/>
        </w:r>
        <w:r w:rsidR="00BC3338">
          <w:rPr>
            <w:noProof/>
            <w:webHidden/>
          </w:rPr>
          <w:t>7</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5" w:history="1">
        <w:r w:rsidR="00DC0C99" w:rsidRPr="00F46D23">
          <w:rPr>
            <w:rStyle w:val="Hyperlink"/>
            <w:noProof/>
          </w:rPr>
          <w:t>Table 2: PrintTalk</w:t>
        </w:r>
        <w:r w:rsidR="00DC0C99">
          <w:rPr>
            <w:noProof/>
            <w:webHidden/>
          </w:rPr>
          <w:tab/>
        </w:r>
        <w:r>
          <w:rPr>
            <w:noProof/>
            <w:webHidden/>
          </w:rPr>
          <w:fldChar w:fldCharType="begin"/>
        </w:r>
        <w:r w:rsidR="00DC0C99">
          <w:rPr>
            <w:noProof/>
            <w:webHidden/>
          </w:rPr>
          <w:instrText xml:space="preserve"> PAGEREF _Toc411174965 \h </w:instrText>
        </w:r>
        <w:r>
          <w:rPr>
            <w:noProof/>
            <w:webHidden/>
          </w:rPr>
        </w:r>
        <w:r>
          <w:rPr>
            <w:noProof/>
            <w:webHidden/>
          </w:rPr>
          <w:fldChar w:fldCharType="separate"/>
        </w:r>
        <w:r w:rsidR="00BC3338">
          <w:rPr>
            <w:noProof/>
            <w:webHidden/>
          </w:rPr>
          <w:t>10</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6" w:history="1">
        <w:r w:rsidR="00DC0C99" w:rsidRPr="00F46D23">
          <w:rPr>
            <w:rStyle w:val="Hyperlink"/>
            <w:noProof/>
          </w:rPr>
          <w:t>Table 3: Header</w:t>
        </w:r>
        <w:r w:rsidR="00DC0C99">
          <w:rPr>
            <w:noProof/>
            <w:webHidden/>
          </w:rPr>
          <w:tab/>
        </w:r>
        <w:r>
          <w:rPr>
            <w:noProof/>
            <w:webHidden/>
          </w:rPr>
          <w:fldChar w:fldCharType="begin"/>
        </w:r>
        <w:r w:rsidR="00DC0C99">
          <w:rPr>
            <w:noProof/>
            <w:webHidden/>
          </w:rPr>
          <w:instrText xml:space="preserve"> PAGEREF _Toc411174966 \h </w:instrText>
        </w:r>
        <w:r>
          <w:rPr>
            <w:noProof/>
            <w:webHidden/>
          </w:rPr>
        </w:r>
        <w:r>
          <w:rPr>
            <w:noProof/>
            <w:webHidden/>
          </w:rPr>
          <w:fldChar w:fldCharType="separate"/>
        </w:r>
        <w:r w:rsidR="00BC3338">
          <w:rPr>
            <w:noProof/>
            <w:webHidden/>
          </w:rPr>
          <w:t>11</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7" w:history="1">
        <w:r w:rsidR="00DC0C99" w:rsidRPr="00F46D23">
          <w:rPr>
            <w:rStyle w:val="Hyperlink"/>
            <w:noProof/>
          </w:rPr>
          <w:t>Table 4: From</w:t>
        </w:r>
        <w:r w:rsidR="00DC0C99">
          <w:rPr>
            <w:noProof/>
            <w:webHidden/>
          </w:rPr>
          <w:tab/>
        </w:r>
        <w:r>
          <w:rPr>
            <w:noProof/>
            <w:webHidden/>
          </w:rPr>
          <w:fldChar w:fldCharType="begin"/>
        </w:r>
        <w:r w:rsidR="00DC0C99">
          <w:rPr>
            <w:noProof/>
            <w:webHidden/>
          </w:rPr>
          <w:instrText xml:space="preserve"> PAGEREF _Toc411174967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8" w:history="1">
        <w:r w:rsidR="00DC0C99" w:rsidRPr="00F46D23">
          <w:rPr>
            <w:rStyle w:val="Hyperlink"/>
            <w:noProof/>
          </w:rPr>
          <w:t>Table 5: To</w:t>
        </w:r>
        <w:r w:rsidR="00DC0C99">
          <w:rPr>
            <w:noProof/>
            <w:webHidden/>
          </w:rPr>
          <w:tab/>
        </w:r>
        <w:r>
          <w:rPr>
            <w:noProof/>
            <w:webHidden/>
          </w:rPr>
          <w:fldChar w:fldCharType="begin"/>
        </w:r>
        <w:r w:rsidR="00DC0C99">
          <w:rPr>
            <w:noProof/>
            <w:webHidden/>
          </w:rPr>
          <w:instrText xml:space="preserve"> PAGEREF _Toc411174968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69" w:history="1">
        <w:r w:rsidR="00DC0C99" w:rsidRPr="00F46D23">
          <w:rPr>
            <w:rStyle w:val="Hyperlink"/>
            <w:noProof/>
          </w:rPr>
          <w:t>Table 6: Sender</w:t>
        </w:r>
        <w:r w:rsidR="00DC0C99">
          <w:rPr>
            <w:noProof/>
            <w:webHidden/>
          </w:rPr>
          <w:tab/>
        </w:r>
        <w:r>
          <w:rPr>
            <w:noProof/>
            <w:webHidden/>
          </w:rPr>
          <w:fldChar w:fldCharType="begin"/>
        </w:r>
        <w:r w:rsidR="00DC0C99">
          <w:rPr>
            <w:noProof/>
            <w:webHidden/>
          </w:rPr>
          <w:instrText xml:space="preserve"> PAGEREF _Toc411174969 \h </w:instrText>
        </w:r>
        <w:r>
          <w:rPr>
            <w:noProof/>
            <w:webHidden/>
          </w:rPr>
        </w:r>
        <w:r>
          <w:rPr>
            <w:noProof/>
            <w:webHidden/>
          </w:rPr>
          <w:fldChar w:fldCharType="separate"/>
        </w:r>
        <w:r w:rsidR="00BC3338">
          <w:rPr>
            <w:noProof/>
            <w:webHidden/>
          </w:rPr>
          <w:t>13</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0" w:history="1">
        <w:r w:rsidR="00DC0C99" w:rsidRPr="00F46D23">
          <w:rPr>
            <w:rStyle w:val="Hyperlink"/>
            <w:noProof/>
          </w:rPr>
          <w:t>Table 7: Credential</w:t>
        </w:r>
        <w:r w:rsidR="00DC0C99">
          <w:rPr>
            <w:noProof/>
            <w:webHidden/>
          </w:rPr>
          <w:tab/>
        </w:r>
        <w:r>
          <w:rPr>
            <w:noProof/>
            <w:webHidden/>
          </w:rPr>
          <w:fldChar w:fldCharType="begin"/>
        </w:r>
        <w:r w:rsidR="00DC0C99">
          <w:rPr>
            <w:noProof/>
            <w:webHidden/>
          </w:rPr>
          <w:instrText xml:space="preserve"> PAGEREF _Toc411174970 \h </w:instrText>
        </w:r>
        <w:r>
          <w:rPr>
            <w:noProof/>
            <w:webHidden/>
          </w:rPr>
        </w:r>
        <w:r>
          <w:rPr>
            <w:noProof/>
            <w:webHidden/>
          </w:rPr>
          <w:fldChar w:fldCharType="separate"/>
        </w:r>
        <w:r w:rsidR="00BC3338">
          <w:rPr>
            <w:noProof/>
            <w:webHidden/>
          </w:rPr>
          <w:t>14</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1" w:history="1">
        <w:r w:rsidR="00DC0C99" w:rsidRPr="00F46D23">
          <w:rPr>
            <w:rStyle w:val="Hyperlink"/>
            <w:noProof/>
          </w:rPr>
          <w:t>Table 8: Request</w:t>
        </w:r>
        <w:r w:rsidR="00DC0C99">
          <w:rPr>
            <w:noProof/>
            <w:webHidden/>
          </w:rPr>
          <w:tab/>
        </w:r>
        <w:r>
          <w:rPr>
            <w:noProof/>
            <w:webHidden/>
          </w:rPr>
          <w:fldChar w:fldCharType="begin"/>
        </w:r>
        <w:r w:rsidR="00DC0C99">
          <w:rPr>
            <w:noProof/>
            <w:webHidden/>
          </w:rPr>
          <w:instrText xml:space="preserve"> PAGEREF _Toc411174971 \h </w:instrText>
        </w:r>
        <w:r>
          <w:rPr>
            <w:noProof/>
            <w:webHidden/>
          </w:rPr>
        </w:r>
        <w:r>
          <w:rPr>
            <w:noProof/>
            <w:webHidden/>
          </w:rPr>
          <w:fldChar w:fldCharType="separate"/>
        </w:r>
        <w:r w:rsidR="00BC3338">
          <w:rPr>
            <w:noProof/>
            <w:webHidden/>
          </w:rPr>
          <w:t>14</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2" w:history="1">
        <w:r w:rsidR="00DC0C99" w:rsidRPr="00F46D23">
          <w:rPr>
            <w:rStyle w:val="Hyperlink"/>
            <w:noProof/>
          </w:rPr>
          <w:t>Table 9: Abstract pt</w:t>
        </w:r>
        <w:r w:rsidR="00DC0C99">
          <w:rPr>
            <w:noProof/>
            <w:webHidden/>
          </w:rPr>
          <w:tab/>
        </w:r>
        <w:r>
          <w:rPr>
            <w:noProof/>
            <w:webHidden/>
          </w:rPr>
          <w:fldChar w:fldCharType="begin"/>
        </w:r>
        <w:r w:rsidR="00DC0C99">
          <w:rPr>
            <w:noProof/>
            <w:webHidden/>
          </w:rPr>
          <w:instrText xml:space="preserve"> PAGEREF _Toc411174972 \h </w:instrText>
        </w:r>
        <w:r>
          <w:rPr>
            <w:noProof/>
            <w:webHidden/>
          </w:rPr>
        </w:r>
        <w:r>
          <w:rPr>
            <w:noProof/>
            <w:webHidden/>
          </w:rPr>
          <w:fldChar w:fldCharType="separate"/>
        </w:r>
        <w:r w:rsidR="00BC3338">
          <w:rPr>
            <w:noProof/>
            <w:webHidden/>
          </w:rPr>
          <w:t>15</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3" w:history="1">
        <w:r w:rsidR="00DC0C99" w:rsidRPr="00F46D23">
          <w:rPr>
            <w:rStyle w:val="Hyperlink"/>
            <w:noProof/>
          </w:rPr>
          <w:t>Table 10: jdf:GeneralID – pt</w:t>
        </w:r>
        <w:r w:rsidR="00DC0C99">
          <w:rPr>
            <w:noProof/>
            <w:webHidden/>
          </w:rPr>
          <w:tab/>
        </w:r>
        <w:r>
          <w:rPr>
            <w:noProof/>
            <w:webHidden/>
          </w:rPr>
          <w:fldChar w:fldCharType="begin"/>
        </w:r>
        <w:r w:rsidR="00DC0C99">
          <w:rPr>
            <w:noProof/>
            <w:webHidden/>
          </w:rPr>
          <w:instrText xml:space="preserve"> PAGEREF _Toc411174973 \h </w:instrText>
        </w:r>
        <w:r>
          <w:rPr>
            <w:noProof/>
            <w:webHidden/>
          </w:rPr>
        </w:r>
        <w:r>
          <w:rPr>
            <w:noProof/>
            <w:webHidden/>
          </w:rPr>
          <w:fldChar w:fldCharType="separate"/>
        </w:r>
        <w:r w:rsidR="00BC3338">
          <w:rPr>
            <w:noProof/>
            <w:webHidden/>
          </w:rPr>
          <w:t>16</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4" w:history="1">
        <w:r w:rsidR="00DC0C99" w:rsidRPr="00F46D23">
          <w:rPr>
            <w:rStyle w:val="Hyperlink"/>
            <w:noProof/>
          </w:rPr>
          <w:t>Table 11: Abstract BusinessObject</w:t>
        </w:r>
        <w:r w:rsidR="00DC0C99">
          <w:rPr>
            <w:noProof/>
            <w:webHidden/>
          </w:rPr>
          <w:tab/>
        </w:r>
        <w:r>
          <w:rPr>
            <w:noProof/>
            <w:webHidden/>
          </w:rPr>
          <w:fldChar w:fldCharType="begin"/>
        </w:r>
        <w:r w:rsidR="00DC0C99">
          <w:rPr>
            <w:noProof/>
            <w:webHidden/>
          </w:rPr>
          <w:instrText xml:space="preserve"> PAGEREF _Toc411174974 \h </w:instrText>
        </w:r>
        <w:r>
          <w:rPr>
            <w:noProof/>
            <w:webHidden/>
          </w:rPr>
        </w:r>
        <w:r>
          <w:rPr>
            <w:noProof/>
            <w:webHidden/>
          </w:rPr>
          <w:fldChar w:fldCharType="separate"/>
        </w:r>
        <w:r w:rsidR="00BC3338">
          <w:rPr>
            <w:noProof/>
            <w:webHidden/>
          </w:rPr>
          <w:t>17</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5" w:history="1">
        <w:r w:rsidR="00DC0C99" w:rsidRPr="00F46D23">
          <w:rPr>
            <w:rStyle w:val="Hyperlink"/>
            <w:noProof/>
          </w:rPr>
          <w:t>Table 12: List of BusinessObject Elements</w:t>
        </w:r>
        <w:r w:rsidR="00DC0C99">
          <w:rPr>
            <w:noProof/>
            <w:webHidden/>
          </w:rPr>
          <w:tab/>
        </w:r>
        <w:r>
          <w:rPr>
            <w:noProof/>
            <w:webHidden/>
          </w:rPr>
          <w:fldChar w:fldCharType="begin"/>
        </w:r>
        <w:r w:rsidR="00DC0C99">
          <w:rPr>
            <w:noProof/>
            <w:webHidden/>
          </w:rPr>
          <w:instrText xml:space="preserve"> PAGEREF _Toc411174975 \h </w:instrText>
        </w:r>
        <w:r>
          <w:rPr>
            <w:noProof/>
            <w:webHidden/>
          </w:rPr>
        </w:r>
        <w:r>
          <w:rPr>
            <w:noProof/>
            <w:webHidden/>
          </w:rPr>
          <w:fldChar w:fldCharType="separate"/>
        </w:r>
        <w:r w:rsidR="00BC3338">
          <w:rPr>
            <w:noProof/>
            <w:webHidden/>
          </w:rPr>
          <w:t>19</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6" w:history="1">
        <w:r w:rsidR="00DC0C99" w:rsidRPr="00F46D23">
          <w:rPr>
            <w:rStyle w:val="Hyperlink"/>
            <w:noProof/>
          </w:rPr>
          <w:t>Table 13: RFQ</w:t>
        </w:r>
        <w:r w:rsidR="00DC0C99">
          <w:rPr>
            <w:noProof/>
            <w:webHidden/>
          </w:rPr>
          <w:tab/>
        </w:r>
        <w:r>
          <w:rPr>
            <w:noProof/>
            <w:webHidden/>
          </w:rPr>
          <w:fldChar w:fldCharType="begin"/>
        </w:r>
        <w:r w:rsidR="00DC0C99">
          <w:rPr>
            <w:noProof/>
            <w:webHidden/>
          </w:rPr>
          <w:instrText xml:space="preserve"> PAGEREF _Toc411174976 \h </w:instrText>
        </w:r>
        <w:r>
          <w:rPr>
            <w:noProof/>
            <w:webHidden/>
          </w:rPr>
        </w:r>
        <w:r>
          <w:rPr>
            <w:noProof/>
            <w:webHidden/>
          </w:rPr>
          <w:fldChar w:fldCharType="separate"/>
        </w:r>
        <w:r w:rsidR="00BC3338">
          <w:rPr>
            <w:noProof/>
            <w:webHidden/>
          </w:rPr>
          <w:t>21</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7" w:history="1">
        <w:r w:rsidR="00DC0C99" w:rsidRPr="00F46D23">
          <w:rPr>
            <w:rStyle w:val="Hyperlink"/>
            <w:noProof/>
          </w:rPr>
          <w:t>Table 14: Quotation</w:t>
        </w:r>
        <w:r w:rsidR="00DC0C99">
          <w:rPr>
            <w:noProof/>
            <w:webHidden/>
          </w:rPr>
          <w:tab/>
        </w:r>
        <w:r>
          <w:rPr>
            <w:noProof/>
            <w:webHidden/>
          </w:rPr>
          <w:fldChar w:fldCharType="begin"/>
        </w:r>
        <w:r w:rsidR="00DC0C99">
          <w:rPr>
            <w:noProof/>
            <w:webHidden/>
          </w:rPr>
          <w:instrText xml:space="preserve"> PAGEREF _Toc411174977 \h </w:instrText>
        </w:r>
        <w:r>
          <w:rPr>
            <w:noProof/>
            <w:webHidden/>
          </w:rPr>
        </w:r>
        <w:r>
          <w:rPr>
            <w:noProof/>
            <w:webHidden/>
          </w:rPr>
          <w:fldChar w:fldCharType="separate"/>
        </w:r>
        <w:r w:rsidR="00BC3338">
          <w:rPr>
            <w:noProof/>
            <w:webHidden/>
          </w:rPr>
          <w:t>22</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8" w:history="1">
        <w:r w:rsidR="00DC0C99" w:rsidRPr="00F46D23">
          <w:rPr>
            <w:rStyle w:val="Hyperlink"/>
            <w:noProof/>
          </w:rPr>
          <w:t>Table 15: Quote</w:t>
        </w:r>
        <w:r w:rsidR="00DC0C99">
          <w:rPr>
            <w:noProof/>
            <w:webHidden/>
          </w:rPr>
          <w:tab/>
        </w:r>
        <w:r>
          <w:rPr>
            <w:noProof/>
            <w:webHidden/>
          </w:rPr>
          <w:fldChar w:fldCharType="begin"/>
        </w:r>
        <w:r w:rsidR="00DC0C99">
          <w:rPr>
            <w:noProof/>
            <w:webHidden/>
          </w:rPr>
          <w:instrText xml:space="preserve"> PAGEREF _Toc411174978 \h </w:instrText>
        </w:r>
        <w:r>
          <w:rPr>
            <w:noProof/>
            <w:webHidden/>
          </w:rPr>
        </w:r>
        <w:r>
          <w:rPr>
            <w:noProof/>
            <w:webHidden/>
          </w:rPr>
          <w:fldChar w:fldCharType="separate"/>
        </w:r>
        <w:r w:rsidR="00BC3338">
          <w:rPr>
            <w:noProof/>
            <w:webHidden/>
          </w:rPr>
          <w:t>23</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79" w:history="1">
        <w:r w:rsidR="00DC0C99" w:rsidRPr="00F46D23">
          <w:rPr>
            <w:rStyle w:val="Hyperlink"/>
            <w:noProof/>
          </w:rPr>
          <w:t xml:space="preserve">Table 16: </w:t>
        </w:r>
        <w:r w:rsidR="00DC0C99" w:rsidRPr="00F46D23">
          <w:rPr>
            <w:rStyle w:val="Hyperlink"/>
            <w:rFonts w:ascii="Arial" w:hAnsi="Arial"/>
            <w:noProof/>
          </w:rPr>
          <w:t>Pricing</w:t>
        </w:r>
        <w:r w:rsidR="00DC0C99">
          <w:rPr>
            <w:noProof/>
            <w:webHidden/>
          </w:rPr>
          <w:tab/>
        </w:r>
        <w:r>
          <w:rPr>
            <w:noProof/>
            <w:webHidden/>
          </w:rPr>
          <w:fldChar w:fldCharType="begin"/>
        </w:r>
        <w:r w:rsidR="00DC0C99">
          <w:rPr>
            <w:noProof/>
            <w:webHidden/>
          </w:rPr>
          <w:instrText xml:space="preserve"> PAGEREF _Toc411174979 \h </w:instrText>
        </w:r>
        <w:r>
          <w:rPr>
            <w:noProof/>
            <w:webHidden/>
          </w:rPr>
        </w:r>
        <w:r>
          <w:rPr>
            <w:noProof/>
            <w:webHidden/>
          </w:rPr>
          <w:fldChar w:fldCharType="separate"/>
        </w:r>
        <w:r w:rsidR="00BC3338">
          <w:rPr>
            <w:noProof/>
            <w:webHidden/>
          </w:rPr>
          <w:t>25</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0" w:history="1">
        <w:r w:rsidR="00DC0C99" w:rsidRPr="00F46D23">
          <w:rPr>
            <w:rStyle w:val="Hyperlink"/>
            <w:noProof/>
          </w:rPr>
          <w:t>Table 17: Payment</w:t>
        </w:r>
        <w:r w:rsidR="00DC0C99">
          <w:rPr>
            <w:noProof/>
            <w:webHidden/>
          </w:rPr>
          <w:tab/>
        </w:r>
        <w:r>
          <w:rPr>
            <w:noProof/>
            <w:webHidden/>
          </w:rPr>
          <w:fldChar w:fldCharType="begin"/>
        </w:r>
        <w:r w:rsidR="00DC0C99">
          <w:rPr>
            <w:noProof/>
            <w:webHidden/>
          </w:rPr>
          <w:instrText xml:space="preserve"> PAGEREF _Toc411174980 \h </w:instrText>
        </w:r>
        <w:r>
          <w:rPr>
            <w:noProof/>
            <w:webHidden/>
          </w:rPr>
        </w:r>
        <w:r>
          <w:rPr>
            <w:noProof/>
            <w:webHidden/>
          </w:rPr>
          <w:fldChar w:fldCharType="separate"/>
        </w:r>
        <w:r w:rsidR="00BC3338">
          <w:rPr>
            <w:noProof/>
            <w:webHidden/>
          </w:rPr>
          <w:t>25</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1" w:history="1">
        <w:r w:rsidR="00DC0C99" w:rsidRPr="00F46D23">
          <w:rPr>
            <w:rStyle w:val="Hyperlink"/>
            <w:noProof/>
          </w:rPr>
          <w:t>Table 18: jdf:GeneralID – Payment</w:t>
        </w:r>
        <w:r w:rsidR="00DC0C99">
          <w:rPr>
            <w:noProof/>
            <w:webHidden/>
          </w:rPr>
          <w:tab/>
        </w:r>
        <w:r>
          <w:rPr>
            <w:noProof/>
            <w:webHidden/>
          </w:rPr>
          <w:fldChar w:fldCharType="begin"/>
        </w:r>
        <w:r w:rsidR="00DC0C99">
          <w:rPr>
            <w:noProof/>
            <w:webHidden/>
          </w:rPr>
          <w:instrText xml:space="preserve"> PAGEREF _Toc411174981 \h </w:instrText>
        </w:r>
        <w:r>
          <w:rPr>
            <w:noProof/>
            <w:webHidden/>
          </w:rPr>
        </w:r>
        <w:r>
          <w:rPr>
            <w:noProof/>
            <w:webHidden/>
          </w:rPr>
          <w:fldChar w:fldCharType="separate"/>
        </w:r>
        <w:r w:rsidR="00BC3338">
          <w:rPr>
            <w:noProof/>
            <w:webHidden/>
          </w:rPr>
          <w:t>26</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2" w:history="1">
        <w:r w:rsidR="00DC0C99" w:rsidRPr="00F46D23">
          <w:rPr>
            <w:rStyle w:val="Hyperlink"/>
            <w:noProof/>
          </w:rPr>
          <w:t>Table 19: CreditCard</w:t>
        </w:r>
        <w:r w:rsidR="00DC0C99">
          <w:rPr>
            <w:noProof/>
            <w:webHidden/>
          </w:rPr>
          <w:tab/>
        </w:r>
        <w:r>
          <w:rPr>
            <w:noProof/>
            <w:webHidden/>
          </w:rPr>
          <w:fldChar w:fldCharType="begin"/>
        </w:r>
        <w:r w:rsidR="00DC0C99">
          <w:rPr>
            <w:noProof/>
            <w:webHidden/>
          </w:rPr>
          <w:instrText xml:space="preserve"> PAGEREF _Toc411174982 \h </w:instrText>
        </w:r>
        <w:r>
          <w:rPr>
            <w:noProof/>
            <w:webHidden/>
          </w:rPr>
        </w:r>
        <w:r>
          <w:rPr>
            <w:noProof/>
            <w:webHidden/>
          </w:rPr>
          <w:fldChar w:fldCharType="separate"/>
        </w:r>
        <w:r w:rsidR="00BC3338">
          <w:rPr>
            <w:noProof/>
            <w:webHidden/>
          </w:rPr>
          <w:t>26</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3" w:history="1">
        <w:r w:rsidR="00DC0C99" w:rsidRPr="00F46D23">
          <w:rPr>
            <w:rStyle w:val="Hyperlink"/>
            <w:noProof/>
          </w:rPr>
          <w:t xml:space="preserve">Table 20: </w:t>
        </w:r>
        <w:r w:rsidR="00DC0C99" w:rsidRPr="00F46D23">
          <w:rPr>
            <w:rStyle w:val="Hyperlink"/>
            <w:rFonts w:ascii="Arial" w:hAnsi="Arial"/>
            <w:noProof/>
          </w:rPr>
          <w:t>Price</w:t>
        </w:r>
        <w:r w:rsidR="00DC0C99">
          <w:rPr>
            <w:noProof/>
            <w:webHidden/>
          </w:rPr>
          <w:tab/>
        </w:r>
        <w:r>
          <w:rPr>
            <w:noProof/>
            <w:webHidden/>
          </w:rPr>
          <w:fldChar w:fldCharType="begin"/>
        </w:r>
        <w:r w:rsidR="00DC0C99">
          <w:rPr>
            <w:noProof/>
            <w:webHidden/>
          </w:rPr>
          <w:instrText xml:space="preserve"> PAGEREF _Toc411174983 \h </w:instrText>
        </w:r>
        <w:r>
          <w:rPr>
            <w:noProof/>
            <w:webHidden/>
          </w:rPr>
        </w:r>
        <w:r>
          <w:rPr>
            <w:noProof/>
            <w:webHidden/>
          </w:rPr>
          <w:fldChar w:fldCharType="separate"/>
        </w:r>
        <w:r w:rsidR="00BC3338">
          <w:rPr>
            <w:noProof/>
            <w:webHidden/>
          </w:rPr>
          <w:t>27</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4" w:history="1">
        <w:r w:rsidR="00DC0C99" w:rsidRPr="00F46D23">
          <w:rPr>
            <w:rStyle w:val="Hyperlink"/>
            <w:noProof/>
          </w:rPr>
          <w:t>Table 21: Additional</w:t>
        </w:r>
        <w:r w:rsidR="00DC0C99">
          <w:rPr>
            <w:noProof/>
            <w:webHidden/>
          </w:rPr>
          <w:tab/>
        </w:r>
        <w:r>
          <w:rPr>
            <w:noProof/>
            <w:webHidden/>
          </w:rPr>
          <w:fldChar w:fldCharType="begin"/>
        </w:r>
        <w:r w:rsidR="00DC0C99">
          <w:rPr>
            <w:noProof/>
            <w:webHidden/>
          </w:rPr>
          <w:instrText xml:space="preserve"> PAGEREF _Toc411174984 \h </w:instrText>
        </w:r>
        <w:r>
          <w:rPr>
            <w:noProof/>
            <w:webHidden/>
          </w:rPr>
        </w:r>
        <w:r>
          <w:rPr>
            <w:noProof/>
            <w:webHidden/>
          </w:rPr>
          <w:fldChar w:fldCharType="separate"/>
        </w:r>
        <w:r w:rsidR="00BC3338">
          <w:rPr>
            <w:noProof/>
            <w:webHidden/>
          </w:rPr>
          <w:t>29</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5" w:history="1">
        <w:r w:rsidR="00DC0C99" w:rsidRPr="00F46D23">
          <w:rPr>
            <w:rStyle w:val="Hyperlink"/>
            <w:noProof/>
          </w:rPr>
          <w:t>Table 22: PurchaseOrder</w:t>
        </w:r>
        <w:r w:rsidR="00DC0C99">
          <w:rPr>
            <w:noProof/>
            <w:webHidden/>
          </w:rPr>
          <w:tab/>
        </w:r>
        <w:r>
          <w:rPr>
            <w:noProof/>
            <w:webHidden/>
          </w:rPr>
          <w:fldChar w:fldCharType="begin"/>
        </w:r>
        <w:r w:rsidR="00DC0C99">
          <w:rPr>
            <w:noProof/>
            <w:webHidden/>
          </w:rPr>
          <w:instrText xml:space="preserve"> PAGEREF _Toc411174985 \h </w:instrText>
        </w:r>
        <w:r>
          <w:rPr>
            <w:noProof/>
            <w:webHidden/>
          </w:rPr>
        </w:r>
        <w:r>
          <w:rPr>
            <w:noProof/>
            <w:webHidden/>
          </w:rPr>
          <w:fldChar w:fldCharType="separate"/>
        </w:r>
        <w:r w:rsidR="00BC3338">
          <w:rPr>
            <w:noProof/>
            <w:webHidden/>
          </w:rPr>
          <w:t>29</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6" w:history="1">
        <w:r w:rsidR="00DC0C99" w:rsidRPr="00F46D23">
          <w:rPr>
            <w:rStyle w:val="Hyperlink"/>
            <w:noProof/>
          </w:rPr>
          <w:t>Table 23: Confirmation</w:t>
        </w:r>
        <w:r w:rsidR="00DC0C99">
          <w:rPr>
            <w:noProof/>
            <w:webHidden/>
          </w:rPr>
          <w:tab/>
        </w:r>
        <w:r>
          <w:rPr>
            <w:noProof/>
            <w:webHidden/>
          </w:rPr>
          <w:fldChar w:fldCharType="begin"/>
        </w:r>
        <w:r w:rsidR="00DC0C99">
          <w:rPr>
            <w:noProof/>
            <w:webHidden/>
          </w:rPr>
          <w:instrText xml:space="preserve"> PAGEREF _Toc411174986 \h </w:instrText>
        </w:r>
        <w:r>
          <w:rPr>
            <w:noProof/>
            <w:webHidden/>
          </w:rPr>
        </w:r>
        <w:r>
          <w:rPr>
            <w:noProof/>
            <w:webHidden/>
          </w:rPr>
          <w:fldChar w:fldCharType="separate"/>
        </w:r>
        <w:r w:rsidR="00BC3338">
          <w:rPr>
            <w:noProof/>
            <w:webHidden/>
          </w:rPr>
          <w:t>30</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7" w:history="1">
        <w:r w:rsidR="00DC0C99" w:rsidRPr="00F46D23">
          <w:rPr>
            <w:rStyle w:val="Hyperlink"/>
            <w:noProof/>
          </w:rPr>
          <w:t>Table 24: Cancellation</w:t>
        </w:r>
        <w:r w:rsidR="00DC0C99">
          <w:rPr>
            <w:noProof/>
            <w:webHidden/>
          </w:rPr>
          <w:tab/>
        </w:r>
        <w:r>
          <w:rPr>
            <w:noProof/>
            <w:webHidden/>
          </w:rPr>
          <w:fldChar w:fldCharType="begin"/>
        </w:r>
        <w:r w:rsidR="00DC0C99">
          <w:rPr>
            <w:noProof/>
            <w:webHidden/>
          </w:rPr>
          <w:instrText xml:space="preserve"> PAGEREF _Toc411174987 \h </w:instrText>
        </w:r>
        <w:r>
          <w:rPr>
            <w:noProof/>
            <w:webHidden/>
          </w:rPr>
        </w:r>
        <w:r>
          <w:rPr>
            <w:noProof/>
            <w:webHidden/>
          </w:rPr>
          <w:fldChar w:fldCharType="separate"/>
        </w:r>
        <w:r w:rsidR="00BC3338">
          <w:rPr>
            <w:noProof/>
            <w:webHidden/>
          </w:rPr>
          <w:t>31</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8" w:history="1">
        <w:r w:rsidR="00DC0C99" w:rsidRPr="00F46D23">
          <w:rPr>
            <w:rStyle w:val="Hyperlink"/>
            <w:noProof/>
          </w:rPr>
          <w:t>Table 25: Refusal</w:t>
        </w:r>
        <w:r w:rsidR="00DC0C99">
          <w:rPr>
            <w:noProof/>
            <w:webHidden/>
          </w:rPr>
          <w:tab/>
        </w:r>
        <w:r>
          <w:rPr>
            <w:noProof/>
            <w:webHidden/>
          </w:rPr>
          <w:fldChar w:fldCharType="begin"/>
        </w:r>
        <w:r w:rsidR="00DC0C99">
          <w:rPr>
            <w:noProof/>
            <w:webHidden/>
          </w:rPr>
          <w:instrText xml:space="preserve"> PAGEREF _Toc411174988 \h </w:instrText>
        </w:r>
        <w:r>
          <w:rPr>
            <w:noProof/>
            <w:webHidden/>
          </w:rPr>
        </w:r>
        <w:r>
          <w:rPr>
            <w:noProof/>
            <w:webHidden/>
          </w:rPr>
          <w:fldChar w:fldCharType="separate"/>
        </w:r>
        <w:r w:rsidR="00BC3338">
          <w:rPr>
            <w:noProof/>
            <w:webHidden/>
          </w:rPr>
          <w:t>31</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89" w:history="1">
        <w:r w:rsidR="00DC0C99" w:rsidRPr="00F46D23">
          <w:rPr>
            <w:rStyle w:val="Hyperlink"/>
            <w:noProof/>
          </w:rPr>
          <w:t>Table 26: OrderStatusRequest</w:t>
        </w:r>
        <w:r w:rsidR="00DC0C99">
          <w:rPr>
            <w:noProof/>
            <w:webHidden/>
          </w:rPr>
          <w:tab/>
        </w:r>
        <w:r>
          <w:rPr>
            <w:noProof/>
            <w:webHidden/>
          </w:rPr>
          <w:fldChar w:fldCharType="begin"/>
        </w:r>
        <w:r w:rsidR="00DC0C99">
          <w:rPr>
            <w:noProof/>
            <w:webHidden/>
          </w:rPr>
          <w:instrText xml:space="preserve"> PAGEREF _Toc411174989 \h </w:instrText>
        </w:r>
        <w:r>
          <w:rPr>
            <w:noProof/>
            <w:webHidden/>
          </w:rPr>
        </w:r>
        <w:r>
          <w:rPr>
            <w:noProof/>
            <w:webHidden/>
          </w:rPr>
          <w:fldChar w:fldCharType="separate"/>
        </w:r>
        <w:r w:rsidR="00BC3338">
          <w:rPr>
            <w:noProof/>
            <w:webHidden/>
          </w:rPr>
          <w:t>32</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0" w:history="1">
        <w:r w:rsidR="00DC0C99" w:rsidRPr="00F46D23">
          <w:rPr>
            <w:rStyle w:val="Hyperlink"/>
            <w:noProof/>
          </w:rPr>
          <w:t>Table 27: StatusRequest</w:t>
        </w:r>
        <w:r w:rsidR="00DC0C99">
          <w:rPr>
            <w:noProof/>
            <w:webHidden/>
          </w:rPr>
          <w:tab/>
        </w:r>
        <w:r>
          <w:rPr>
            <w:noProof/>
            <w:webHidden/>
          </w:rPr>
          <w:fldChar w:fldCharType="begin"/>
        </w:r>
        <w:r w:rsidR="00DC0C99">
          <w:rPr>
            <w:noProof/>
            <w:webHidden/>
          </w:rPr>
          <w:instrText xml:space="preserve"> PAGEREF _Toc411174990 \h </w:instrText>
        </w:r>
        <w:r>
          <w:rPr>
            <w:noProof/>
            <w:webHidden/>
          </w:rPr>
        </w:r>
        <w:r>
          <w:rPr>
            <w:noProof/>
            <w:webHidden/>
          </w:rPr>
          <w:fldChar w:fldCharType="separate"/>
        </w:r>
        <w:r w:rsidR="00BC3338">
          <w:rPr>
            <w:noProof/>
            <w:webHidden/>
          </w:rPr>
          <w:t>32</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1" w:history="1">
        <w:r w:rsidR="00DC0C99" w:rsidRPr="00F46D23">
          <w:rPr>
            <w:rStyle w:val="Hyperlink"/>
            <w:noProof/>
          </w:rPr>
          <w:t>Table 28: OrderStatusResponse</w:t>
        </w:r>
        <w:r w:rsidR="00DC0C99">
          <w:rPr>
            <w:noProof/>
            <w:webHidden/>
          </w:rPr>
          <w:tab/>
        </w:r>
        <w:r>
          <w:rPr>
            <w:noProof/>
            <w:webHidden/>
          </w:rPr>
          <w:fldChar w:fldCharType="begin"/>
        </w:r>
        <w:r w:rsidR="00DC0C99">
          <w:rPr>
            <w:noProof/>
            <w:webHidden/>
          </w:rPr>
          <w:instrText xml:space="preserve"> PAGEREF _Toc411174991 \h </w:instrText>
        </w:r>
        <w:r>
          <w:rPr>
            <w:noProof/>
            <w:webHidden/>
          </w:rPr>
        </w:r>
        <w:r>
          <w:rPr>
            <w:noProof/>
            <w:webHidden/>
          </w:rPr>
          <w:fldChar w:fldCharType="separate"/>
        </w:r>
        <w:r w:rsidR="00BC3338">
          <w:rPr>
            <w:noProof/>
            <w:webHidden/>
          </w:rPr>
          <w:t>33</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2" w:history="1">
        <w:r w:rsidR="00DC0C99" w:rsidRPr="00F46D23">
          <w:rPr>
            <w:rStyle w:val="Hyperlink"/>
            <w:noProof/>
          </w:rPr>
          <w:t>Table 29: Status</w:t>
        </w:r>
        <w:r w:rsidR="00DC0C99">
          <w:rPr>
            <w:noProof/>
            <w:webHidden/>
          </w:rPr>
          <w:tab/>
        </w:r>
        <w:r>
          <w:rPr>
            <w:noProof/>
            <w:webHidden/>
          </w:rPr>
          <w:fldChar w:fldCharType="begin"/>
        </w:r>
        <w:r w:rsidR="00DC0C99">
          <w:rPr>
            <w:noProof/>
            <w:webHidden/>
          </w:rPr>
          <w:instrText xml:space="preserve"> PAGEREF _Toc411174992 \h </w:instrText>
        </w:r>
        <w:r>
          <w:rPr>
            <w:noProof/>
            <w:webHidden/>
          </w:rPr>
        </w:r>
        <w:r>
          <w:rPr>
            <w:noProof/>
            <w:webHidden/>
          </w:rPr>
          <w:fldChar w:fldCharType="separate"/>
        </w:r>
        <w:r w:rsidR="00BC3338">
          <w:rPr>
            <w:noProof/>
            <w:webHidden/>
          </w:rPr>
          <w:t>34</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3" w:history="1">
        <w:r w:rsidR="00DC0C99" w:rsidRPr="00F46D23">
          <w:rPr>
            <w:rStyle w:val="Hyperlink"/>
            <w:noProof/>
          </w:rPr>
          <w:t>Table 30: StockLevelRequest</w:t>
        </w:r>
        <w:r w:rsidR="00DC0C99">
          <w:rPr>
            <w:noProof/>
            <w:webHidden/>
          </w:rPr>
          <w:tab/>
        </w:r>
        <w:r>
          <w:rPr>
            <w:noProof/>
            <w:webHidden/>
          </w:rPr>
          <w:fldChar w:fldCharType="begin"/>
        </w:r>
        <w:r w:rsidR="00DC0C99">
          <w:rPr>
            <w:noProof/>
            <w:webHidden/>
          </w:rPr>
          <w:instrText xml:space="preserve"> PAGEREF _Toc411174993 \h </w:instrText>
        </w:r>
        <w:r>
          <w:rPr>
            <w:noProof/>
            <w:webHidden/>
          </w:rPr>
        </w:r>
        <w:r>
          <w:rPr>
            <w:noProof/>
            <w:webHidden/>
          </w:rPr>
          <w:fldChar w:fldCharType="separate"/>
        </w:r>
        <w:r w:rsidR="00BC3338">
          <w:rPr>
            <w:noProof/>
            <w:webHidden/>
          </w:rPr>
          <w:t>34</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4" w:history="1">
        <w:r w:rsidR="00DC0C99" w:rsidRPr="00F46D23">
          <w:rPr>
            <w:rStyle w:val="Hyperlink"/>
            <w:noProof/>
          </w:rPr>
          <w:t>Table 31: StockLevelResponse</w:t>
        </w:r>
        <w:r w:rsidR="00DC0C99">
          <w:rPr>
            <w:noProof/>
            <w:webHidden/>
          </w:rPr>
          <w:tab/>
        </w:r>
        <w:r>
          <w:rPr>
            <w:noProof/>
            <w:webHidden/>
          </w:rPr>
          <w:fldChar w:fldCharType="begin"/>
        </w:r>
        <w:r w:rsidR="00DC0C99">
          <w:rPr>
            <w:noProof/>
            <w:webHidden/>
          </w:rPr>
          <w:instrText xml:space="preserve"> PAGEREF _Toc411174994 \h </w:instrText>
        </w:r>
        <w:r>
          <w:rPr>
            <w:noProof/>
            <w:webHidden/>
          </w:rPr>
        </w:r>
        <w:r>
          <w:rPr>
            <w:noProof/>
            <w:webHidden/>
          </w:rPr>
          <w:fldChar w:fldCharType="separate"/>
        </w:r>
        <w:r w:rsidR="00BC3338">
          <w:rPr>
            <w:noProof/>
            <w:webHidden/>
          </w:rPr>
          <w:t>35</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5" w:history="1">
        <w:r w:rsidR="00DC0C99" w:rsidRPr="00F46D23">
          <w:rPr>
            <w:rStyle w:val="Hyperlink"/>
            <w:noProof/>
          </w:rPr>
          <w:t>Table 32: StockLevel</w:t>
        </w:r>
        <w:r w:rsidR="00DC0C99">
          <w:rPr>
            <w:noProof/>
            <w:webHidden/>
          </w:rPr>
          <w:tab/>
        </w:r>
        <w:r>
          <w:rPr>
            <w:noProof/>
            <w:webHidden/>
          </w:rPr>
          <w:fldChar w:fldCharType="begin"/>
        </w:r>
        <w:r w:rsidR="00DC0C99">
          <w:rPr>
            <w:noProof/>
            <w:webHidden/>
          </w:rPr>
          <w:instrText xml:space="preserve"> PAGEREF _Toc411174995 \h </w:instrText>
        </w:r>
        <w:r>
          <w:rPr>
            <w:noProof/>
            <w:webHidden/>
          </w:rPr>
        </w:r>
        <w:r>
          <w:rPr>
            <w:noProof/>
            <w:webHidden/>
          </w:rPr>
          <w:fldChar w:fldCharType="separate"/>
        </w:r>
        <w:r w:rsidR="00BC3338">
          <w:rPr>
            <w:noProof/>
            <w:webHidden/>
          </w:rPr>
          <w:t>36</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6" w:history="1">
        <w:r w:rsidR="00DC0C99" w:rsidRPr="00F46D23">
          <w:rPr>
            <w:rStyle w:val="Hyperlink"/>
            <w:noProof/>
          </w:rPr>
          <w:t>Table 33: ProofApprovalRequest</w:t>
        </w:r>
        <w:r w:rsidR="00DC0C99">
          <w:rPr>
            <w:noProof/>
            <w:webHidden/>
          </w:rPr>
          <w:tab/>
        </w:r>
        <w:r>
          <w:rPr>
            <w:noProof/>
            <w:webHidden/>
          </w:rPr>
          <w:fldChar w:fldCharType="begin"/>
        </w:r>
        <w:r w:rsidR="00DC0C99">
          <w:rPr>
            <w:noProof/>
            <w:webHidden/>
          </w:rPr>
          <w:instrText xml:space="preserve"> PAGEREF _Toc411174996 \h </w:instrText>
        </w:r>
        <w:r>
          <w:rPr>
            <w:noProof/>
            <w:webHidden/>
          </w:rPr>
        </w:r>
        <w:r>
          <w:rPr>
            <w:noProof/>
            <w:webHidden/>
          </w:rPr>
          <w:fldChar w:fldCharType="separate"/>
        </w:r>
        <w:r w:rsidR="00BC3338">
          <w:rPr>
            <w:noProof/>
            <w:webHidden/>
          </w:rPr>
          <w:t>37</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7" w:history="1">
        <w:r w:rsidR="00DC0C99" w:rsidRPr="00F46D23">
          <w:rPr>
            <w:rStyle w:val="Hyperlink"/>
            <w:noProof/>
          </w:rPr>
          <w:t>Table 34: ProofRequest</w:t>
        </w:r>
        <w:r w:rsidR="00DC0C99">
          <w:rPr>
            <w:noProof/>
            <w:webHidden/>
          </w:rPr>
          <w:tab/>
        </w:r>
        <w:r>
          <w:rPr>
            <w:noProof/>
            <w:webHidden/>
          </w:rPr>
          <w:fldChar w:fldCharType="begin"/>
        </w:r>
        <w:r w:rsidR="00DC0C99">
          <w:rPr>
            <w:noProof/>
            <w:webHidden/>
          </w:rPr>
          <w:instrText xml:space="preserve"> PAGEREF _Toc411174997 \h </w:instrText>
        </w:r>
        <w:r>
          <w:rPr>
            <w:noProof/>
            <w:webHidden/>
          </w:rPr>
        </w:r>
        <w:r>
          <w:rPr>
            <w:noProof/>
            <w:webHidden/>
          </w:rPr>
          <w:fldChar w:fldCharType="separate"/>
        </w:r>
        <w:r w:rsidR="00BC3338">
          <w:rPr>
            <w:noProof/>
            <w:webHidden/>
          </w:rPr>
          <w:t>37</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8" w:history="1">
        <w:r w:rsidR="00DC0C99" w:rsidRPr="00F46D23">
          <w:rPr>
            <w:rStyle w:val="Hyperlink"/>
            <w:noProof/>
          </w:rPr>
          <w:t>Table 35: ProofApprovalResponse</w:t>
        </w:r>
        <w:r w:rsidR="00DC0C99">
          <w:rPr>
            <w:noProof/>
            <w:webHidden/>
          </w:rPr>
          <w:tab/>
        </w:r>
        <w:r>
          <w:rPr>
            <w:noProof/>
            <w:webHidden/>
          </w:rPr>
          <w:fldChar w:fldCharType="begin"/>
        </w:r>
        <w:r w:rsidR="00DC0C99">
          <w:rPr>
            <w:noProof/>
            <w:webHidden/>
          </w:rPr>
          <w:instrText xml:space="preserve"> PAGEREF _Toc411174998 \h </w:instrText>
        </w:r>
        <w:r>
          <w:rPr>
            <w:noProof/>
            <w:webHidden/>
          </w:rPr>
        </w:r>
        <w:r>
          <w:rPr>
            <w:noProof/>
            <w:webHidden/>
          </w:rPr>
          <w:fldChar w:fldCharType="separate"/>
        </w:r>
        <w:r w:rsidR="00BC3338">
          <w:rPr>
            <w:noProof/>
            <w:webHidden/>
          </w:rPr>
          <w:t>38</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4999" w:history="1">
        <w:r w:rsidR="00DC0C99" w:rsidRPr="00F46D23">
          <w:rPr>
            <w:rStyle w:val="Hyperlink"/>
            <w:noProof/>
          </w:rPr>
          <w:t>Table 36: ProofResponse</w:t>
        </w:r>
        <w:r w:rsidR="00DC0C99">
          <w:rPr>
            <w:noProof/>
            <w:webHidden/>
          </w:rPr>
          <w:tab/>
        </w:r>
        <w:r>
          <w:rPr>
            <w:noProof/>
            <w:webHidden/>
          </w:rPr>
          <w:fldChar w:fldCharType="begin"/>
        </w:r>
        <w:r w:rsidR="00DC0C99">
          <w:rPr>
            <w:noProof/>
            <w:webHidden/>
          </w:rPr>
          <w:instrText xml:space="preserve"> PAGEREF _Toc411174999 \h </w:instrText>
        </w:r>
        <w:r>
          <w:rPr>
            <w:noProof/>
            <w:webHidden/>
          </w:rPr>
        </w:r>
        <w:r>
          <w:rPr>
            <w:noProof/>
            <w:webHidden/>
          </w:rPr>
          <w:fldChar w:fldCharType="separate"/>
        </w:r>
        <w:r w:rsidR="00BC3338">
          <w:rPr>
            <w:noProof/>
            <w:webHidden/>
          </w:rPr>
          <w:t>38</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5000" w:history="1">
        <w:r w:rsidR="00DC0C99" w:rsidRPr="00F46D23">
          <w:rPr>
            <w:rStyle w:val="Hyperlink"/>
            <w:noProof/>
          </w:rPr>
          <w:t>Table 37: Invoice</w:t>
        </w:r>
        <w:r w:rsidR="00DC0C99">
          <w:rPr>
            <w:noProof/>
            <w:webHidden/>
          </w:rPr>
          <w:tab/>
        </w:r>
        <w:r>
          <w:rPr>
            <w:noProof/>
            <w:webHidden/>
          </w:rPr>
          <w:fldChar w:fldCharType="begin"/>
        </w:r>
        <w:r w:rsidR="00DC0C99">
          <w:rPr>
            <w:noProof/>
            <w:webHidden/>
          </w:rPr>
          <w:instrText xml:space="preserve"> PAGEREF _Toc411175000 \h </w:instrText>
        </w:r>
        <w:r>
          <w:rPr>
            <w:noProof/>
            <w:webHidden/>
          </w:rPr>
        </w:r>
        <w:r>
          <w:rPr>
            <w:noProof/>
            <w:webHidden/>
          </w:rPr>
          <w:fldChar w:fldCharType="separate"/>
        </w:r>
        <w:r w:rsidR="00BC3338">
          <w:rPr>
            <w:noProof/>
            <w:webHidden/>
          </w:rPr>
          <w:t>39</w:t>
        </w:r>
        <w:r>
          <w:rPr>
            <w:noProof/>
            <w:webHidden/>
          </w:rPr>
          <w:fldChar w:fldCharType="end"/>
        </w:r>
      </w:hyperlink>
    </w:p>
    <w:p w:rsidR="00DC0C99" w:rsidRDefault="007C0763">
      <w:pPr>
        <w:pStyle w:val="TableofFigures"/>
        <w:tabs>
          <w:tab w:val="right" w:leader="dot" w:pos="9350"/>
        </w:tabs>
        <w:rPr>
          <w:rFonts w:asciiTheme="minorHAnsi" w:eastAsiaTheme="minorEastAsia" w:hAnsiTheme="minorHAnsi" w:cstheme="minorBidi"/>
          <w:noProof/>
          <w:sz w:val="22"/>
          <w:szCs w:val="22"/>
        </w:rPr>
      </w:pPr>
      <w:hyperlink w:anchor="_Toc411175001" w:history="1">
        <w:r w:rsidR="00DC0C99" w:rsidRPr="00F46D23">
          <w:rPr>
            <w:rStyle w:val="Hyperlink"/>
            <w:noProof/>
          </w:rPr>
          <w:t>Table 38: ReturnJob</w:t>
        </w:r>
        <w:r w:rsidR="00DC0C99">
          <w:rPr>
            <w:noProof/>
            <w:webHidden/>
          </w:rPr>
          <w:tab/>
        </w:r>
        <w:r>
          <w:rPr>
            <w:noProof/>
            <w:webHidden/>
          </w:rPr>
          <w:fldChar w:fldCharType="begin"/>
        </w:r>
        <w:r w:rsidR="00DC0C99">
          <w:rPr>
            <w:noProof/>
            <w:webHidden/>
          </w:rPr>
          <w:instrText xml:space="preserve"> PAGEREF _Toc411175001 \h </w:instrText>
        </w:r>
        <w:r>
          <w:rPr>
            <w:noProof/>
            <w:webHidden/>
          </w:rPr>
        </w:r>
        <w:r>
          <w:rPr>
            <w:noProof/>
            <w:webHidden/>
          </w:rPr>
          <w:fldChar w:fldCharType="separate"/>
        </w:r>
        <w:r w:rsidR="00BC3338">
          <w:rPr>
            <w:noProof/>
            <w:webHidden/>
          </w:rPr>
          <w:t>40</w:t>
        </w:r>
        <w:r>
          <w:rPr>
            <w:noProof/>
            <w:webHidden/>
          </w:rPr>
          <w:fldChar w:fldCharType="end"/>
        </w:r>
      </w:hyperlink>
    </w:p>
    <w:p w:rsidR="00EB04BC" w:rsidRPr="0018189C" w:rsidRDefault="007C0763" w:rsidP="00D57B73">
      <w:pPr>
        <w:spacing w:before="240" w:after="240"/>
      </w:pPr>
      <w:r w:rsidRPr="00305A27">
        <w:fldChar w:fldCharType="end"/>
      </w:r>
    </w:p>
    <w:p w:rsidR="00EB04BC" w:rsidRPr="0018189C" w:rsidRDefault="00EB04BC">
      <w:pPr>
        <w:pStyle w:val="Footer"/>
        <w:tabs>
          <w:tab w:val="clear" w:pos="4320"/>
          <w:tab w:val="clear" w:pos="8640"/>
        </w:tabs>
        <w:spacing w:after="240"/>
      </w:pPr>
      <w:r w:rsidRPr="0018189C">
        <w:br w:type="page"/>
      </w:r>
      <w:bookmarkStart w:id="7" w:name="_Toc515093706"/>
      <w:bookmarkStart w:id="8" w:name="_Toc515094226"/>
      <w:bookmarkStart w:id="9" w:name="_Toc515377911"/>
    </w:p>
    <w:p w:rsidR="00EB04BC" w:rsidRPr="0018189C" w:rsidRDefault="00EB04BC" w:rsidP="0018189C">
      <w:pPr>
        <w:pStyle w:val="Heading1"/>
      </w:pPr>
      <w:bookmarkStart w:id="10" w:name="_Toc6217463"/>
      <w:bookmarkStart w:id="11" w:name="_Toc6220872"/>
      <w:bookmarkStart w:id="12" w:name="_Toc6224282"/>
      <w:bookmarkStart w:id="13" w:name="_Toc6224661"/>
      <w:bookmarkStart w:id="14" w:name="_Toc431471374"/>
      <w:bookmarkStart w:id="15" w:name="_Ref431472700"/>
      <w:bookmarkStart w:id="16" w:name="_Ref431475005"/>
      <w:bookmarkStart w:id="17" w:name="_Toc164364489"/>
      <w:bookmarkStart w:id="18" w:name="_Ref166510641"/>
      <w:bookmarkStart w:id="19" w:name="_Ref166510643"/>
      <w:bookmarkStart w:id="20" w:name="_Toc411174870"/>
      <w:r w:rsidRPr="0018189C">
        <w:lastRenderedPageBreak/>
        <w:t>Introduction</w:t>
      </w:r>
      <w:bookmarkEnd w:id="10"/>
      <w:bookmarkEnd w:id="11"/>
      <w:bookmarkEnd w:id="12"/>
      <w:bookmarkEnd w:id="13"/>
      <w:bookmarkEnd w:id="14"/>
      <w:bookmarkEnd w:id="15"/>
      <w:bookmarkEnd w:id="16"/>
      <w:bookmarkEnd w:id="17"/>
      <w:bookmarkEnd w:id="18"/>
      <w:bookmarkEnd w:id="19"/>
      <w:bookmarkEnd w:id="20"/>
    </w:p>
    <w:p w:rsidR="00EB04BC" w:rsidRPr="0018189C" w:rsidRDefault="00EB04BC" w:rsidP="0018189C">
      <w:pPr>
        <w:pStyle w:val="BodyText"/>
      </w:pPr>
      <w:r w:rsidRPr="0018189C">
        <w:t xml:space="preserve">PrintTalk is an XML standard that provides a single format for </w:t>
      </w:r>
      <w:fldSimple w:instr=" REF PrintProvider \h  \* MERGEFORMAT ">
        <w:r w:rsidR="00BC3338" w:rsidRPr="00BC3338">
          <w:rPr>
            <w:rStyle w:val="JDFTermRef"/>
          </w:rPr>
          <w:t>Print Provider</w:t>
        </w:r>
      </w:fldSimple>
      <w:r w:rsidR="009573C2" w:rsidRPr="009573C2">
        <w:rPr>
          <w:rStyle w:val="JDFTermRef"/>
        </w:rPr>
        <w:t>s</w:t>
      </w:r>
      <w:r w:rsidR="004D3EAA" w:rsidRPr="0018189C">
        <w:t xml:space="preserve"> </w:t>
      </w:r>
      <w:r w:rsidRPr="0018189C">
        <w:t xml:space="preserve">to collaboratively communicate </w:t>
      </w:r>
      <w:fldSimple w:instr=" REF BusinessTransaction \h  \* MERGEFORMAT ">
        <w:r w:rsidR="00BC3338" w:rsidRPr="00BC3338">
          <w:rPr>
            <w:rStyle w:val="JDFTermRef"/>
          </w:rPr>
          <w:t>Business Transaction</w:t>
        </w:r>
      </w:fldSimple>
      <w:r w:rsidR="006F0B38" w:rsidRPr="006F0B38">
        <w:rPr>
          <w:rStyle w:val="JDFTermRef"/>
        </w:rPr>
        <w:t>s</w:t>
      </w:r>
      <w:r w:rsidR="00FA520B">
        <w:rPr>
          <w:rStyle w:val="JDFTermRef"/>
        </w:rPr>
        <w:t xml:space="preserve"> </w:t>
      </w:r>
      <w:r w:rsidRPr="0018189C">
        <w:t>and specifications</w:t>
      </w:r>
      <w:r w:rsidR="004D3EAA">
        <w:t xml:space="preserve"> of </w:t>
      </w:r>
      <w:fldSimple w:instr=" REF PrintProduct \h  \* MERGEFORMAT ">
        <w:r w:rsidR="00BC3338" w:rsidRPr="00BC3338">
          <w:rPr>
            <w:rStyle w:val="JDFTermRef"/>
          </w:rPr>
          <w:t>Print Product</w:t>
        </w:r>
      </w:fldSimple>
      <w:r w:rsidR="00FA520B">
        <w:rPr>
          <w:rStyle w:val="JDFTermRef"/>
        </w:rPr>
        <w:t xml:space="preserve"> </w:t>
      </w:r>
      <w:r w:rsidR="004D3EAA">
        <w:t>both</w:t>
      </w:r>
      <w:r w:rsidR="004D3EAA" w:rsidRPr="0018189C">
        <w:t xml:space="preserve"> </w:t>
      </w:r>
      <w:r w:rsidRPr="0018189C">
        <w:t>with</w:t>
      </w:r>
      <w:r w:rsidR="004D3EAA">
        <w:t xml:space="preserve"> </w:t>
      </w:r>
      <w:r w:rsidRPr="0018189C">
        <w:t xml:space="preserve">their </w:t>
      </w:r>
      <w:fldSimple w:instr=" REF PrintBuyer \h  \* MERGEFORMAT ">
        <w:r w:rsidR="00BC3338" w:rsidRPr="00BC3338">
          <w:rPr>
            <w:rStyle w:val="JDFTermRef"/>
          </w:rPr>
          <w:t>Print Buyer</w:t>
        </w:r>
      </w:fldSimple>
      <w:r w:rsidRPr="009573C2">
        <w:rPr>
          <w:rStyle w:val="JDFTermRef"/>
        </w:rPr>
        <w:t>s</w:t>
      </w:r>
      <w:r w:rsidRPr="0018189C">
        <w:t xml:space="preserve"> and among themselves. Print industry professionals </w:t>
      </w:r>
      <w:r w:rsidR="003C79A9" w:rsidRPr="0018189C">
        <w:t xml:space="preserve">from </w:t>
      </w:r>
      <w:r w:rsidR="003C79A9">
        <w:t xml:space="preserve">a wide range of organizations </w:t>
      </w:r>
      <w:r w:rsidR="003C79A9" w:rsidRPr="0018189C">
        <w:t>contributed to the design of PrintTalk</w:t>
      </w:r>
      <w:r w:rsidR="003C79A9">
        <w:t>. Such organizations include</w:t>
      </w:r>
      <w:r w:rsidR="003C79A9" w:rsidRPr="0018189C">
        <w:t xml:space="preserve"> </w:t>
      </w:r>
      <w:r w:rsidRPr="0018189C">
        <w:t>eCommerce companies, print Business Management Systems, print</w:t>
      </w:r>
      <w:r w:rsidR="003C79A9">
        <w:t xml:space="preserve"> providers</w:t>
      </w:r>
      <w:r w:rsidRPr="0018189C">
        <w:t>, and print equipment manufactures.</w:t>
      </w:r>
    </w:p>
    <w:p w:rsidR="00606784" w:rsidRPr="004C1EA6" w:rsidRDefault="00EB04BC" w:rsidP="004C1EA6">
      <w:pPr>
        <w:pStyle w:val="BodyText"/>
        <w:rPr>
          <w:rFonts w:ascii="Arial" w:hAnsi="Arial"/>
          <w:b/>
          <w:kern w:val="28"/>
          <w:sz w:val="36"/>
        </w:rPr>
      </w:pPr>
      <w:r w:rsidRPr="0018189C">
        <w:t xml:space="preserve">The PrintTalk standard embraces </w:t>
      </w:r>
      <w:hyperlink r:id="rId11" w:history="1">
        <w:fldSimple w:instr=" REF JDF13 \h  \* MERGEFORMAT ">
          <w:r w:rsidR="00BC3338" w:rsidRPr="00305A27">
            <w:t>[JDF1.</w:t>
          </w:r>
          <w:r w:rsidR="00BC3338">
            <w:t>5</w:t>
          </w:r>
          <w:r w:rsidR="00BC3338" w:rsidRPr="00305A27">
            <w:t>]</w:t>
          </w:r>
        </w:fldSimple>
      </w:hyperlink>
      <w:r w:rsidR="006966BC">
        <w:t xml:space="preserve"> </w:t>
      </w:r>
      <w:r w:rsidR="006966BC" w:rsidRPr="0018189C">
        <w:t xml:space="preserve">and </w:t>
      </w:r>
      <w:fldSimple w:instr=" REF cXMLUG \h  \* MERGEFORMAT ">
        <w:r w:rsidR="00BC3338" w:rsidRPr="00305A27">
          <w:t>[</w:t>
        </w:r>
        <w:r w:rsidR="00BC3338" w:rsidRPr="0018189C">
          <w:t>cXML</w:t>
        </w:r>
        <w:r w:rsidR="00BC3338">
          <w:t xml:space="preserve"> 1.2</w:t>
        </w:r>
        <w:r w:rsidR="00BC3338" w:rsidRPr="00305A27">
          <w:t>]</w:t>
        </w:r>
      </w:fldSimple>
      <w:r w:rsidR="006966BC">
        <w:t xml:space="preserve">. These </w:t>
      </w:r>
      <w:r w:rsidR="00A2665A">
        <w:t xml:space="preserve">bracketed </w:t>
      </w:r>
      <w:r w:rsidR="006966BC">
        <w:t xml:space="preserve">references are defined in Section </w:t>
      </w:r>
      <w:fldSimple w:instr=" REF _Ref404099212 \w \h  \* MERGEFORMAT ">
        <w:r w:rsidR="00BC3338">
          <w:t>7</w:t>
        </w:r>
      </w:fldSimple>
      <w:r w:rsidR="004C1EA6">
        <w:t xml:space="preserve"> “</w:t>
      </w:r>
      <w:fldSimple w:instr=" REF _Ref404099222 \h  \* MERGEFORMAT ">
        <w:r w:rsidR="00BC3338" w:rsidRPr="00305A27">
          <w:t>References</w:t>
        </w:r>
      </w:fldSimple>
      <w:r w:rsidR="004C1EA6">
        <w:t>”.</w:t>
      </w:r>
      <w:r w:rsidRPr="0018189C">
        <w:t xml:space="preserve"> By incorporating PrintTalk, JDF has been enhanced to provide a richer descriptive capability. While JDF describes the piece to be </w:t>
      </w:r>
      <w:r w:rsidR="00A70304" w:rsidRPr="0018189C">
        <w:t>produced</w:t>
      </w:r>
      <w:r w:rsidRPr="0018189C">
        <w:t xml:space="preserve">, PrintTalk specifies the external communication of business processes between </w:t>
      </w:r>
      <w:fldSimple w:instr=" REF PrintProvider \h  \* MERGEFORMAT ">
        <w:r w:rsidR="00BC3338" w:rsidRPr="00BC3338">
          <w:rPr>
            <w:rStyle w:val="JDFTermRef"/>
          </w:rPr>
          <w:t>Print Provider</w:t>
        </w:r>
      </w:fldSimple>
      <w:r w:rsidR="00A70304" w:rsidRPr="0018189C">
        <w:t xml:space="preserve"> </w:t>
      </w:r>
      <w:r w:rsidRPr="0018189C">
        <w:t xml:space="preserve">and </w:t>
      </w:r>
      <w:fldSimple w:instr=" REF PrintBuyer \h  \* MERGEFORMAT ">
        <w:r w:rsidR="00BC3338" w:rsidRPr="00BC3338">
          <w:rPr>
            <w:rStyle w:val="JDFTermRef"/>
          </w:rPr>
          <w:t>Print Buyer</w:t>
        </w:r>
      </w:fldSimple>
      <w:r w:rsidRPr="0018189C">
        <w:t>.</w:t>
      </w:r>
    </w:p>
    <w:p w:rsidR="00EB04BC" w:rsidRPr="004C1EA6" w:rsidRDefault="00606784" w:rsidP="004C1EA6">
      <w:pPr>
        <w:pStyle w:val="BodyText"/>
      </w:pPr>
      <w:r w:rsidRPr="004C1EA6">
        <w:t xml:space="preserve">With the extensions made for </w:t>
      </w:r>
      <w:r w:rsidR="00C17050" w:rsidRPr="004C1EA6">
        <w:t>PrintTal</w:t>
      </w:r>
      <w:r w:rsidR="003C79A9" w:rsidRPr="004C1EA6">
        <w:t>k</w:t>
      </w:r>
      <w:r w:rsidR="00C17050" w:rsidRPr="004C1EA6">
        <w:t xml:space="preserve"> </w:t>
      </w:r>
      <w:r w:rsidRPr="004C1EA6">
        <w:t>1.3</w:t>
      </w:r>
      <w:r w:rsidR="00A2665A" w:rsidRPr="004C1EA6">
        <w:t>,</w:t>
      </w:r>
      <w:r w:rsidRPr="004C1EA6">
        <w:t xml:space="preserve"> it </w:t>
      </w:r>
      <w:r w:rsidR="00C17050" w:rsidRPr="004C1EA6">
        <w:t>may</w:t>
      </w:r>
      <w:r w:rsidRPr="004C1EA6">
        <w:t xml:space="preserve"> also be used for </w:t>
      </w:r>
      <w:r w:rsidR="00C17050" w:rsidRPr="004C1EA6">
        <w:t>s</w:t>
      </w:r>
      <w:r w:rsidRPr="004C1EA6">
        <w:t>ubcontracting.</w:t>
      </w:r>
      <w:r w:rsidR="00EB04BC" w:rsidRPr="004C1EA6">
        <w:t xml:space="preserve"> For details about JDF, see </w:t>
      </w:r>
      <w:hyperlink r:id="rId12" w:history="1">
        <w:fldSimple w:instr=" REF JDF13 \h  \* MERGEFORMAT ">
          <w:r w:rsidR="00BC3338" w:rsidRPr="00305A27">
            <w:t>[JDF1.</w:t>
          </w:r>
          <w:r w:rsidR="00BC3338">
            <w:t>5</w:t>
          </w:r>
          <w:r w:rsidR="00BC3338" w:rsidRPr="00305A27">
            <w:t>]</w:t>
          </w:r>
        </w:fldSimple>
      </w:hyperlink>
      <w:r w:rsidR="00D12B96" w:rsidRPr="004C1EA6">
        <w:t xml:space="preserve"> </w:t>
      </w:r>
    </w:p>
    <w:p w:rsidR="00EB04BC" w:rsidRPr="0018189C" w:rsidRDefault="00EB04BC" w:rsidP="0018189C">
      <w:pPr>
        <w:pStyle w:val="BodyText"/>
      </w:pPr>
      <w:r w:rsidRPr="0018189C">
        <w:t xml:space="preserve">The PrintTalk interface specification is distributed free of any license fees or royalties in order to address the need for end-to-end connectivity in the printing industry. </w:t>
      </w:r>
    </w:p>
    <w:p w:rsidR="00EB04BC" w:rsidRPr="0018189C" w:rsidRDefault="00EB04BC" w:rsidP="0018189C">
      <w:pPr>
        <w:pStyle w:val="BodyText"/>
      </w:pPr>
      <w:r w:rsidRPr="0018189C">
        <w:t xml:space="preserve">The following pages describe the </w:t>
      </w:r>
      <w:fldSimple w:instr=" REF BusinessObjectGlossary \h  \* MERGEFORMAT ">
        <w:r w:rsidR="00BC3338" w:rsidRPr="00BC3338">
          <w:rPr>
            <w:rStyle w:val="JDFTermRef"/>
          </w:rPr>
          <w:t>Business Object</w:t>
        </w:r>
      </w:fldSimple>
      <w:r w:rsidRPr="00CE1864">
        <w:rPr>
          <w:rStyle w:val="JDFTermRef"/>
        </w:rPr>
        <w:t>s</w:t>
      </w:r>
      <w:r w:rsidRPr="0018189C">
        <w:t xml:space="preserve"> that make up PrintTalk</w:t>
      </w:r>
      <w:r w:rsidR="00175E30">
        <w:t>. See</w:t>
      </w:r>
      <w:r w:rsidR="007B1942">
        <w:t xml:space="preserve"> section</w:t>
      </w:r>
      <w:r w:rsidR="00175E30">
        <w:t xml:space="preserve"> </w:t>
      </w:r>
      <w:r w:rsidR="007C0763">
        <w:fldChar w:fldCharType="begin"/>
      </w:r>
      <w:r w:rsidR="007B1942">
        <w:instrText xml:space="preserve"> REF _Ref166584527 \r \h </w:instrText>
      </w:r>
      <w:r w:rsidR="007C0763">
        <w:fldChar w:fldCharType="separate"/>
      </w:r>
      <w:r w:rsidR="00BC3338">
        <w:t>3.8</w:t>
      </w:r>
      <w:r w:rsidR="007C0763">
        <w:fldChar w:fldCharType="end"/>
      </w:r>
      <w:r w:rsidR="007B1942">
        <w:t xml:space="preserve"> “</w:t>
      </w:r>
      <w:r w:rsidR="007C0763">
        <w:fldChar w:fldCharType="begin"/>
      </w:r>
      <w:r w:rsidR="007B1942">
        <w:instrText xml:space="preserve"> REF _Ref166584527 \h </w:instrText>
      </w:r>
      <w:r w:rsidR="007C0763">
        <w:fldChar w:fldCharType="separate"/>
      </w:r>
      <w:r w:rsidR="00BC3338">
        <w:t>Business Objects</w:t>
      </w:r>
      <w:r w:rsidR="007C0763">
        <w:fldChar w:fldCharType="end"/>
      </w:r>
      <w:r w:rsidR="007B1942">
        <w:t>”</w:t>
      </w:r>
      <w:r w:rsidR="00175E30">
        <w:t xml:space="preserve"> for a complete list of </w:t>
      </w:r>
      <w:fldSimple w:instr=" REF BusinessObjectGlossary \h  \* MERGEFORMAT ">
        <w:r w:rsidR="00BC3338" w:rsidRPr="00BC3338">
          <w:rPr>
            <w:rStyle w:val="JDFTermRef"/>
          </w:rPr>
          <w:t>Business Object</w:t>
        </w:r>
      </w:fldSimple>
      <w:r w:rsidR="00CE1864" w:rsidRPr="00CE1864">
        <w:rPr>
          <w:rStyle w:val="JDFTermRef"/>
        </w:rPr>
        <w:t>s</w:t>
      </w:r>
      <w:r w:rsidR="00175E30">
        <w:t xml:space="preserve"> and a description of each. </w:t>
      </w:r>
      <w:r w:rsidRPr="0018189C">
        <w:t>.</w:t>
      </w:r>
    </w:p>
    <w:p w:rsidR="00EB04BC" w:rsidRPr="0018189C" w:rsidRDefault="00EB04BC" w:rsidP="0018189C">
      <w:pPr>
        <w:pStyle w:val="Heading2"/>
      </w:pPr>
      <w:bookmarkStart w:id="21" w:name="_Toc6217464"/>
      <w:bookmarkStart w:id="22" w:name="_Toc6220873"/>
      <w:bookmarkStart w:id="23" w:name="_Toc6224283"/>
      <w:bookmarkStart w:id="24" w:name="_Toc6224662"/>
      <w:bookmarkStart w:id="25" w:name="_Toc431471375"/>
      <w:bookmarkStart w:id="26" w:name="_Toc164364490"/>
      <w:bookmarkStart w:id="27" w:name="_Toc411174871"/>
      <w:r w:rsidRPr="0018189C">
        <w:t>Intended Audience</w:t>
      </w:r>
      <w:bookmarkEnd w:id="21"/>
      <w:bookmarkEnd w:id="22"/>
      <w:bookmarkEnd w:id="23"/>
      <w:bookmarkEnd w:id="24"/>
      <w:bookmarkEnd w:id="25"/>
      <w:bookmarkEnd w:id="26"/>
      <w:bookmarkEnd w:id="27"/>
    </w:p>
    <w:p w:rsidR="00EB04BC" w:rsidRDefault="00EB04BC" w:rsidP="0018189C">
      <w:pPr>
        <w:pStyle w:val="BodyText"/>
      </w:pPr>
      <w:r w:rsidRPr="0018189C">
        <w:t xml:space="preserve">While print industry professionals </w:t>
      </w:r>
      <w:r w:rsidR="00634D7E">
        <w:t>may</w:t>
      </w:r>
      <w:r w:rsidR="00634D7E" w:rsidRPr="0018189C">
        <w:t xml:space="preserve"> </w:t>
      </w:r>
      <w:r w:rsidRPr="0018189C">
        <w:t xml:space="preserve">find </w:t>
      </w:r>
      <w:r w:rsidR="00634D7E">
        <w:t>parts</w:t>
      </w:r>
      <w:r w:rsidR="00634D7E" w:rsidRPr="0018189C">
        <w:t xml:space="preserve"> </w:t>
      </w:r>
      <w:r w:rsidRPr="0018189C">
        <w:t xml:space="preserve">of this specification </w:t>
      </w:r>
      <w:r w:rsidR="00634D7E">
        <w:t>to be useful</w:t>
      </w:r>
      <w:r w:rsidRPr="0018189C">
        <w:t xml:space="preserve">; our primary goal is to describe the PrintTalk protocol to programmers who wish to implement the PrintTalk interface specification within their software products.  A working knowledge of XML and familiarity with JDF is required to fully understand </w:t>
      </w:r>
      <w:r w:rsidR="0018189C">
        <w:t>this document</w:t>
      </w:r>
      <w:r w:rsidRPr="0018189C">
        <w:t>.</w:t>
      </w:r>
    </w:p>
    <w:p w:rsidR="00B8495F" w:rsidRDefault="00B8495F">
      <w:pPr>
        <w:rPr>
          <w:rFonts w:ascii="Arial" w:hAnsi="Arial"/>
          <w:b/>
          <w:kern w:val="28"/>
          <w:sz w:val="36"/>
        </w:rPr>
      </w:pPr>
      <w:r>
        <w:br w:type="page"/>
      </w:r>
    </w:p>
    <w:p w:rsidR="00986AED" w:rsidRDefault="00986AED" w:rsidP="00986AED">
      <w:pPr>
        <w:pStyle w:val="Heading1"/>
      </w:pPr>
      <w:bookmarkStart w:id="28" w:name="_Toc411174872"/>
      <w:r>
        <w:lastRenderedPageBreak/>
        <w:t>Glossary</w:t>
      </w:r>
      <w:bookmarkEnd w:id="28"/>
    </w:p>
    <w:p w:rsidR="00986AED" w:rsidRDefault="00986AED" w:rsidP="00986AED">
      <w:pPr>
        <w:pStyle w:val="BodyText"/>
      </w:pPr>
      <w:r w:rsidRPr="00A25DEB">
        <w:t xml:space="preserve">This section defines terminology used throughout this document. References to other documents are indicated with square brackets, e.g. </w:t>
      </w:r>
      <w:r w:rsidR="007C0763" w:rsidRPr="00A25DEB">
        <w:fldChar w:fldCharType="begin"/>
      </w:r>
      <w:r w:rsidRPr="00A25DEB">
        <w:instrText xml:space="preserve"> REF JDF13 \h </w:instrText>
      </w:r>
      <w:r w:rsidR="007C0763" w:rsidRPr="00A25DEB">
        <w:fldChar w:fldCharType="separate"/>
      </w:r>
      <w:r w:rsidR="00BC3338" w:rsidRPr="00305A27">
        <w:t>[JDF1.</w:t>
      </w:r>
      <w:r w:rsidR="00BC3338">
        <w:t>5</w:t>
      </w:r>
      <w:r w:rsidR="00BC3338" w:rsidRPr="00305A27">
        <w:t>]</w:t>
      </w:r>
      <w:r w:rsidR="007C0763" w:rsidRPr="00A25DEB">
        <w:fldChar w:fldCharType="end"/>
      </w:r>
      <w:r w:rsidRPr="00A25DEB">
        <w:t>. For most terms, see the Terminology section in</w:t>
      </w:r>
      <w:r>
        <w:t xml:space="preserv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bookmarkStart w:id="29" w:name="_Hlt91266102"/>
      <w:bookmarkEnd w:id="29"/>
      <w:r w:rsidR="007B1942">
        <w:t>.</w:t>
      </w:r>
    </w:p>
    <w:p w:rsidR="00986AED" w:rsidRPr="00B2238A" w:rsidRDefault="00986AED" w:rsidP="00986AED">
      <w:pPr>
        <w:pStyle w:val="CaptionICS"/>
      </w:pPr>
      <w:bookmarkStart w:id="30" w:name="_Toc151302234"/>
      <w:bookmarkStart w:id="31" w:name="_Toc160730522"/>
      <w:bookmarkStart w:id="32" w:name="_Toc161151498"/>
      <w:bookmarkStart w:id="33" w:name="_Toc161167399"/>
      <w:bookmarkStart w:id="34" w:name="_Toc411174964"/>
      <w:r w:rsidRPr="00B2238A">
        <w:t xml:space="preserve">Table </w:t>
      </w:r>
      <w:r w:rsidR="007C0763">
        <w:fldChar w:fldCharType="begin"/>
      </w:r>
      <w:r w:rsidR="003F4D71">
        <w:instrText xml:space="preserve"> SEQ "Table" \*ARABIC </w:instrText>
      </w:r>
      <w:r w:rsidR="007C0763">
        <w:fldChar w:fldCharType="separate"/>
      </w:r>
      <w:r w:rsidR="00BC3338">
        <w:rPr>
          <w:noProof/>
        </w:rPr>
        <w:t>1</w:t>
      </w:r>
      <w:r w:rsidR="007C0763">
        <w:rPr>
          <w:noProof/>
        </w:rPr>
        <w:fldChar w:fldCharType="end"/>
      </w:r>
      <w:r w:rsidRPr="00B2238A">
        <w:t>: Glossary</w:t>
      </w:r>
      <w:bookmarkEnd w:id="30"/>
      <w:bookmarkEnd w:id="31"/>
      <w:bookmarkEnd w:id="32"/>
      <w:bookmarkEnd w:id="33"/>
      <w:bookmarkEnd w:id="34"/>
    </w:p>
    <w:p w:rsidR="00986AED" w:rsidRPr="002929F1" w:rsidRDefault="00986AED" w:rsidP="00986AED">
      <w:pPr>
        <w:pStyle w:val="TableLine-Before"/>
      </w:pPr>
    </w:p>
    <w:tbl>
      <w:tblPr>
        <w:tblW w:w="9384"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1902"/>
        <w:gridCol w:w="7482"/>
      </w:tblGrid>
      <w:tr w:rsidR="00986AED" w:rsidRPr="00B2238A" w:rsidTr="00E60EB0">
        <w:trPr>
          <w:tblHeader/>
          <w:jc w:val="center"/>
        </w:trPr>
        <w:tc>
          <w:tcPr>
            <w:tcW w:w="1902" w:type="dxa"/>
            <w:tcBorders>
              <w:top w:val="single" w:sz="18" w:space="0" w:color="000080"/>
              <w:bottom w:val="single" w:sz="4" w:space="0" w:color="auto"/>
            </w:tcBorders>
            <w:shd w:val="clear" w:color="auto" w:fill="000080"/>
          </w:tcPr>
          <w:p w:rsidR="00986AED" w:rsidRPr="00B2238A" w:rsidRDefault="00986AED" w:rsidP="0038583B">
            <w:pPr>
              <w:pStyle w:val="TableHeading"/>
            </w:pPr>
            <w:r w:rsidRPr="00B2238A">
              <w:t>Term</w:t>
            </w:r>
          </w:p>
        </w:tc>
        <w:tc>
          <w:tcPr>
            <w:tcW w:w="7482" w:type="dxa"/>
            <w:tcBorders>
              <w:top w:val="single" w:sz="18" w:space="0" w:color="000080"/>
              <w:bottom w:val="single" w:sz="4" w:space="0" w:color="auto"/>
            </w:tcBorders>
            <w:shd w:val="clear" w:color="auto" w:fill="000080"/>
          </w:tcPr>
          <w:p w:rsidR="00986AED" w:rsidRPr="00B2238A" w:rsidRDefault="00986AED" w:rsidP="0038583B">
            <w:pPr>
              <w:pStyle w:val="TableHeading"/>
            </w:pPr>
            <w:r w:rsidRPr="00B2238A">
              <w:t>Definition</w:t>
            </w:r>
          </w:p>
        </w:tc>
      </w:tr>
      <w:tr w:rsidR="00A71F52" w:rsidRPr="00B2238A" w:rsidTr="00E60EB0">
        <w:trPr>
          <w:jc w:val="center"/>
        </w:trPr>
        <w:tc>
          <w:tcPr>
            <w:tcW w:w="1902" w:type="dxa"/>
            <w:tcBorders>
              <w:top w:val="single" w:sz="4" w:space="0" w:color="auto"/>
              <w:bottom w:val="single" w:sz="12" w:space="0" w:color="000080"/>
            </w:tcBorders>
          </w:tcPr>
          <w:p w:rsidR="00A71F52" w:rsidRDefault="00A71F52" w:rsidP="0038583B">
            <w:pPr>
              <w:pStyle w:val="TableCellLeft"/>
              <w:rPr>
                <w:rStyle w:val="JDFTerm"/>
              </w:rPr>
            </w:pPr>
            <w:bookmarkStart w:id="35" w:name="BusinessObjectGlossary"/>
            <w:r>
              <w:rPr>
                <w:rStyle w:val="JDFTerm"/>
              </w:rPr>
              <w:t>Business Object</w:t>
            </w:r>
            <w:bookmarkEnd w:id="35"/>
          </w:p>
        </w:tc>
        <w:tc>
          <w:tcPr>
            <w:tcW w:w="7482" w:type="dxa"/>
            <w:tcBorders>
              <w:top w:val="single" w:sz="4" w:space="0" w:color="auto"/>
              <w:bottom w:val="single" w:sz="12" w:space="0" w:color="000080"/>
            </w:tcBorders>
          </w:tcPr>
          <w:p w:rsidR="00A71F52" w:rsidRDefault="003D47B2" w:rsidP="009D4B31">
            <w:pPr>
              <w:pStyle w:val="TableCellLeft"/>
            </w:pPr>
            <w:r>
              <w:t>The portion of a</w:t>
            </w:r>
            <w:r w:rsidR="00CB68D2">
              <w:t xml:space="preserve"> </w:t>
            </w:r>
            <w:fldSimple w:instr=" REF PrintTalkDocument \h  \* MERGEFORMAT ">
              <w:r w:rsidR="00BC3338" w:rsidRPr="00BC3338">
                <w:rPr>
                  <w:rStyle w:val="JDFTermRef"/>
                </w:rPr>
                <w:t>PrintTalk Document</w:t>
              </w:r>
            </w:fldSimple>
            <w:r w:rsidR="0081107C">
              <w:t xml:space="preserve"> </w:t>
            </w:r>
            <w:r w:rsidR="000D16C9">
              <w:t xml:space="preserve">that </w:t>
            </w:r>
            <w:r>
              <w:t>describes</w:t>
            </w:r>
            <w:r w:rsidR="00A71F52">
              <w:t xml:space="preserve"> a </w:t>
            </w:r>
            <w:fldSimple w:instr=" REF BusinessTransaction \h  \* MERGEFORMAT ">
              <w:r w:rsidR="00BC3338" w:rsidRPr="00BC3338">
                <w:rPr>
                  <w:rStyle w:val="JDFTermRef"/>
                </w:rPr>
                <w:t>Business Transaction</w:t>
              </w:r>
            </w:fldSimple>
            <w:r w:rsidR="009806D4">
              <w:t xml:space="preserve">. For example an RFQ </w:t>
            </w:r>
            <w:fldSimple w:instr=" REF BusinessObjectGlossary \h  \* MERGEFORMAT ">
              <w:r w:rsidR="00BC3338" w:rsidRPr="00BC3338">
                <w:rPr>
                  <w:rStyle w:val="JDFTermRef"/>
                </w:rPr>
                <w:t>Business Object</w:t>
              </w:r>
            </w:fldSimple>
            <w:r w:rsidR="009806D4">
              <w:rPr>
                <w:rStyle w:val="JDFTermRef"/>
              </w:rPr>
              <w:t xml:space="preserve"> </w:t>
            </w:r>
            <w:r>
              <w:t xml:space="preserve">describes </w:t>
            </w:r>
            <w:r w:rsidR="009806D4">
              <w:t xml:space="preserve">a </w:t>
            </w:r>
            <w:r w:rsidR="007B1942">
              <w:t>r</w:t>
            </w:r>
            <w:r w:rsidR="0081107C" w:rsidRPr="009806D4">
              <w:t>equest</w:t>
            </w:r>
            <w:r w:rsidR="009806D4">
              <w:t>-</w:t>
            </w:r>
            <w:r w:rsidR="007B1942">
              <w:t>f</w:t>
            </w:r>
            <w:r w:rsidR="0081107C">
              <w:t>or</w:t>
            </w:r>
            <w:r w:rsidR="009806D4">
              <w:t>-</w:t>
            </w:r>
            <w:r w:rsidR="007B1942">
              <w:t>q</w:t>
            </w:r>
            <w:r w:rsidR="0081107C">
              <w:t>uote</w:t>
            </w:r>
            <w:r w:rsidR="009806D4">
              <w:t xml:space="preserve"> </w:t>
            </w:r>
            <w:fldSimple w:instr=" REF BusinessTransaction \h  \* MERGEFORMAT ">
              <w:r w:rsidR="00BC3338" w:rsidRPr="00BC3338">
                <w:rPr>
                  <w:rStyle w:val="JDFTermRef"/>
                </w:rPr>
                <w:t>Business Transaction</w:t>
              </w:r>
            </w:fldSimple>
            <w:r w:rsidR="00A71F52">
              <w:t xml:space="preserve"> </w:t>
            </w:r>
            <w:r w:rsidR="009806D4">
              <w:t xml:space="preserve">and </w:t>
            </w:r>
            <w:r w:rsidR="0081107C">
              <w:t>a</w:t>
            </w:r>
            <w:r w:rsidR="009806D4">
              <w:t xml:space="preserve"> </w:t>
            </w:r>
            <w:r w:rsidR="009806D4" w:rsidRPr="009806D4">
              <w:rPr>
                <w:rStyle w:val="JDFElement"/>
              </w:rPr>
              <w:t>PurchareOrder</w:t>
            </w:r>
            <w:r w:rsidR="009806D4">
              <w:rPr>
                <w:rStyle w:val="JDFTermRef"/>
              </w:rPr>
              <w:t xml:space="preserve"> </w:t>
            </w:r>
            <w:fldSimple w:instr=" REF BusinessObjectGlossary \h  \* MERGEFORMAT ">
              <w:r w:rsidR="00BC3338" w:rsidRPr="00BC3338">
                <w:rPr>
                  <w:rStyle w:val="JDFTermRef"/>
                </w:rPr>
                <w:t>Business Object</w:t>
              </w:r>
            </w:fldSimple>
            <w:r w:rsidR="009806D4">
              <w:rPr>
                <w:rStyle w:val="JDFTermRef"/>
              </w:rPr>
              <w:t xml:space="preserve"> </w:t>
            </w:r>
            <w:r>
              <w:t xml:space="preserve">describes </w:t>
            </w:r>
            <w:r w:rsidR="009806D4">
              <w:t xml:space="preserve">a </w:t>
            </w:r>
            <w:r w:rsidR="00867A74">
              <w:t>purchase</w:t>
            </w:r>
            <w:r w:rsidR="00A71F52">
              <w:t xml:space="preserve"> </w:t>
            </w:r>
            <w:r w:rsidR="007B1942">
              <w:t>o</w:t>
            </w:r>
            <w:r w:rsidR="00A71F52">
              <w:t>rder</w:t>
            </w:r>
            <w:r w:rsidR="009806D4">
              <w:t xml:space="preserve"> </w:t>
            </w:r>
            <w:fldSimple w:instr=" REF BusinessTransaction \h  \* MERGEFORMAT ">
              <w:r w:rsidR="00BC3338" w:rsidRPr="00BC3338">
                <w:rPr>
                  <w:rStyle w:val="JDFTermRef"/>
                </w:rPr>
                <w:t>Business Transaction</w:t>
              </w:r>
            </w:fldSimple>
            <w:r w:rsidR="00A71F52">
              <w:t>.</w:t>
            </w:r>
          </w:p>
        </w:tc>
      </w:tr>
      <w:tr w:rsidR="00CB68D2" w:rsidRPr="00B2238A">
        <w:trPr>
          <w:jc w:val="center"/>
        </w:trPr>
        <w:tc>
          <w:tcPr>
            <w:tcW w:w="1902" w:type="dxa"/>
            <w:tcBorders>
              <w:top w:val="single" w:sz="12" w:space="0" w:color="000080"/>
              <w:bottom w:val="single" w:sz="12" w:space="0" w:color="000080"/>
            </w:tcBorders>
          </w:tcPr>
          <w:p w:rsidR="00CB68D2" w:rsidRDefault="00CD016A" w:rsidP="0038583B">
            <w:pPr>
              <w:pStyle w:val="TableCellLeft"/>
              <w:rPr>
                <w:rStyle w:val="JDFTerm"/>
              </w:rPr>
            </w:pPr>
            <w:bookmarkStart w:id="36" w:name="BusinessTransaction"/>
            <w:r>
              <w:rPr>
                <w:rStyle w:val="JDFTerm"/>
              </w:rPr>
              <w:t xml:space="preserve">Business </w:t>
            </w:r>
            <w:r w:rsidR="00CB68D2">
              <w:rPr>
                <w:rStyle w:val="JDFTerm"/>
              </w:rPr>
              <w:t>Transaction</w:t>
            </w:r>
            <w:bookmarkEnd w:id="36"/>
          </w:p>
        </w:tc>
        <w:tc>
          <w:tcPr>
            <w:tcW w:w="7482" w:type="dxa"/>
            <w:tcBorders>
              <w:top w:val="single" w:sz="12" w:space="0" w:color="000080"/>
              <w:bottom w:val="single" w:sz="12" w:space="0" w:color="000080"/>
            </w:tcBorders>
          </w:tcPr>
          <w:p w:rsidR="00CB68D2" w:rsidRDefault="00CB68D2" w:rsidP="009D4B31">
            <w:pPr>
              <w:pStyle w:val="TableCellLeft"/>
            </w:pPr>
            <w:r>
              <w:t xml:space="preserve">When a </w:t>
            </w:r>
            <w:fldSimple w:instr=" REF PrintBuyer \h  \* MERGEFORMAT ">
              <w:r w:rsidR="00BC3338" w:rsidRPr="00BC3338">
                <w:rPr>
                  <w:rStyle w:val="JDFTermRef"/>
                </w:rPr>
                <w:t>Print Buyer</w:t>
              </w:r>
            </w:fldSimple>
            <w:r w:rsidR="0081107C">
              <w:t xml:space="preserve"> </w:t>
            </w:r>
            <w:r w:rsidR="00CD016A">
              <w:t xml:space="preserve">sends a </w:t>
            </w:r>
            <w:fldSimple w:instr=" REF PrintTalkDocument \h  \* MERGEFORMAT ">
              <w:r w:rsidR="00BC3338" w:rsidRPr="00BC3338">
                <w:rPr>
                  <w:rStyle w:val="JDFTermRef"/>
                </w:rPr>
                <w:t>PrintTalk Document</w:t>
              </w:r>
            </w:fldSimple>
            <w:r w:rsidR="0081107C">
              <w:t xml:space="preserve"> to a </w:t>
            </w:r>
            <w:fldSimple w:instr=" REF PrintProvider \h  \* MERGEFORMAT ">
              <w:r w:rsidR="00BC3338" w:rsidRPr="00BC3338">
                <w:rPr>
                  <w:rStyle w:val="JDFTermRef"/>
                </w:rPr>
                <w:t>Print Provider</w:t>
              </w:r>
            </w:fldSimple>
            <w:r w:rsidR="0081107C">
              <w:rPr>
                <w:rStyle w:val="JDFTermRef"/>
              </w:rPr>
              <w:t xml:space="preserve">, </w:t>
            </w:r>
            <w:r w:rsidR="0081107C">
              <w:t xml:space="preserve">or a </w:t>
            </w:r>
            <w:fldSimple w:instr=" REF PrintProvider \h  \* MERGEFORMAT ">
              <w:r w:rsidR="00BC3338" w:rsidRPr="00BC3338">
                <w:rPr>
                  <w:rStyle w:val="JDFTermRef"/>
                </w:rPr>
                <w:t>Print Provider</w:t>
              </w:r>
            </w:fldSimple>
            <w:r w:rsidR="0081107C">
              <w:t xml:space="preserve"> sends a </w:t>
            </w:r>
            <w:fldSimple w:instr=" REF PrintTalkDocument \h  \* MERGEFORMAT ">
              <w:r w:rsidR="00BC3338" w:rsidRPr="00BC3338">
                <w:rPr>
                  <w:rStyle w:val="JDFTermRef"/>
                </w:rPr>
                <w:t>PrintTalk Document</w:t>
              </w:r>
            </w:fldSimple>
            <w:r w:rsidR="0081107C">
              <w:t xml:space="preserve"> to a </w:t>
            </w:r>
            <w:fldSimple w:instr=" REF PrintBuyer \h  \* MERGEFORMAT ">
              <w:r w:rsidR="00BC3338" w:rsidRPr="00BC3338">
                <w:rPr>
                  <w:rStyle w:val="JDFTermRef"/>
                </w:rPr>
                <w:t>Print Buyer</w:t>
              </w:r>
            </w:fldSimple>
            <w:r w:rsidR="0081107C">
              <w:t xml:space="preserve">, the </w:t>
            </w:r>
            <w:fldSimple w:instr=" REF BusinessObjectGlossary \h  \* MERGEFORMAT ">
              <w:r w:rsidR="00BC3338" w:rsidRPr="00BC3338">
                <w:rPr>
                  <w:rStyle w:val="JDFTermRef"/>
                </w:rPr>
                <w:t>Business Object</w:t>
              </w:r>
            </w:fldSimple>
            <w:r w:rsidR="00634D7E">
              <w:t xml:space="preserve"> within the</w:t>
            </w:r>
            <w:r w:rsidR="00CD016A">
              <w:t xml:space="preserve"> </w:t>
            </w:r>
            <w:fldSimple w:instr=" REF PrintTalkDocument \h  \* MERGEFORMAT ">
              <w:r w:rsidR="00BC3338" w:rsidRPr="00BC3338">
                <w:rPr>
                  <w:rStyle w:val="JDFTermRef"/>
                </w:rPr>
                <w:t>PrintTalk Document</w:t>
              </w:r>
            </w:fldSimple>
            <w:r w:rsidR="00634D7E">
              <w:rPr>
                <w:rStyle w:val="JDFTermRef"/>
              </w:rPr>
              <w:t xml:space="preserve"> </w:t>
            </w:r>
            <w:r w:rsidR="00CD016A">
              <w:t xml:space="preserve">describes a </w:t>
            </w:r>
            <w:r>
              <w:t xml:space="preserve"> </w:t>
            </w:r>
            <w:fldSimple w:instr=" REF BusinessTransaction \h  \* MERGEFORMAT ">
              <w:r w:rsidR="00BC3338" w:rsidRPr="00BC3338">
                <w:rPr>
                  <w:rStyle w:val="JDFTermRef"/>
                </w:rPr>
                <w:t>Business Transaction</w:t>
              </w:r>
            </w:fldSimple>
            <w:r w:rsidR="0081107C">
              <w:t xml:space="preserve"> between the </w:t>
            </w:r>
            <w:fldSimple w:instr=" REF PrintBuyer \h  \* MERGEFORMAT ">
              <w:r w:rsidR="00BC3338" w:rsidRPr="00BC3338">
                <w:rPr>
                  <w:rStyle w:val="JDFTermRef"/>
                </w:rPr>
                <w:t>Print Buyer</w:t>
              </w:r>
            </w:fldSimple>
            <w:r w:rsidR="0081107C">
              <w:t xml:space="preserve"> and </w:t>
            </w:r>
            <w:fldSimple w:instr=" REF PrintProvider \h  \* MERGEFORMAT ">
              <w:r w:rsidR="00BC3338" w:rsidRPr="00BC3338">
                <w:rPr>
                  <w:rStyle w:val="JDFTermRef"/>
                </w:rPr>
                <w:t>Print Provider</w:t>
              </w:r>
            </w:fldSimple>
            <w:r w:rsidR="00DB1BAB">
              <w:t>.</w:t>
            </w:r>
          </w:p>
        </w:tc>
      </w:tr>
      <w:tr w:rsidR="00CD016A" w:rsidRPr="00B2238A">
        <w:trPr>
          <w:jc w:val="center"/>
        </w:trPr>
        <w:tc>
          <w:tcPr>
            <w:tcW w:w="1902" w:type="dxa"/>
            <w:tcBorders>
              <w:top w:val="single" w:sz="12" w:space="0" w:color="000080"/>
              <w:bottom w:val="single" w:sz="12" w:space="0" w:color="000080"/>
            </w:tcBorders>
          </w:tcPr>
          <w:p w:rsidR="00CD016A" w:rsidRDefault="00CD016A" w:rsidP="0038583B">
            <w:pPr>
              <w:pStyle w:val="TableCellLeft"/>
              <w:rPr>
                <w:rStyle w:val="JDFTerm"/>
              </w:rPr>
            </w:pPr>
            <w:bookmarkStart w:id="37" w:name="ChangeOrder"/>
            <w:r>
              <w:rPr>
                <w:rStyle w:val="JDFTerm"/>
              </w:rPr>
              <w:t>Change Order</w:t>
            </w:r>
            <w:bookmarkEnd w:id="37"/>
          </w:p>
        </w:tc>
        <w:tc>
          <w:tcPr>
            <w:tcW w:w="7482" w:type="dxa"/>
            <w:tcBorders>
              <w:top w:val="single" w:sz="12" w:space="0" w:color="000080"/>
              <w:bottom w:val="single" w:sz="12" w:space="0" w:color="000080"/>
            </w:tcBorders>
          </w:tcPr>
          <w:p w:rsidR="00CD016A" w:rsidRDefault="004B3379" w:rsidP="009D4B31">
            <w:pPr>
              <w:pStyle w:val="TableCellLeft"/>
            </w:pPr>
            <w:r>
              <w:t xml:space="preserve">A </w:t>
            </w:r>
            <w:fldSimple w:instr=" REF BusinessTransaction \h  \* MERGEFORMAT ">
              <w:r w:rsidR="00BC3338" w:rsidRPr="00BC3338">
                <w:rPr>
                  <w:rStyle w:val="JDFTermRef"/>
                </w:rPr>
                <w:t>Business Transaction</w:t>
              </w:r>
            </w:fldSimple>
            <w:r w:rsidR="003D47B2">
              <w:t xml:space="preserve"> that </w:t>
            </w:r>
            <w:r w:rsidR="00634D7E">
              <w:t>requests</w:t>
            </w:r>
            <w:r w:rsidR="003D47B2">
              <w:t xml:space="preserve"> changes</w:t>
            </w:r>
            <w:r w:rsidR="00634D7E">
              <w:t xml:space="preserve"> to </w:t>
            </w:r>
            <w:fldSimple w:instr=" REF ConfirmedJob \h  \* MERGEFORMAT ">
              <w:r w:rsidR="00BC3338" w:rsidRPr="00BC3338">
                <w:rPr>
                  <w:rStyle w:val="JDFTermRef"/>
                </w:rPr>
                <w:t>Confirmed Job</w:t>
              </w:r>
            </w:fldSimple>
            <w:r w:rsidR="00D62075">
              <w:rPr>
                <w:rStyle w:val="JDFTermRef"/>
              </w:rPr>
              <w:t>.</w:t>
            </w:r>
          </w:p>
        </w:tc>
      </w:tr>
      <w:tr w:rsidR="006C60CC" w:rsidRPr="00B2238A">
        <w:trPr>
          <w:cantSplit/>
          <w:jc w:val="center"/>
        </w:trPr>
        <w:tc>
          <w:tcPr>
            <w:tcW w:w="1902" w:type="dxa"/>
            <w:tcBorders>
              <w:top w:val="single" w:sz="12" w:space="0" w:color="000080"/>
              <w:bottom w:val="single" w:sz="12" w:space="0" w:color="000080"/>
            </w:tcBorders>
          </w:tcPr>
          <w:p w:rsidR="006C60CC" w:rsidRDefault="006C60CC" w:rsidP="0038583B">
            <w:pPr>
              <w:pStyle w:val="TableCellLeft"/>
              <w:rPr>
                <w:rStyle w:val="JDFTerm"/>
              </w:rPr>
            </w:pPr>
            <w:bookmarkStart w:id="38" w:name="ConfirmedJob"/>
            <w:r>
              <w:rPr>
                <w:rStyle w:val="JDFTerm"/>
              </w:rPr>
              <w:t>Confirmed Job</w:t>
            </w:r>
            <w:bookmarkEnd w:id="38"/>
          </w:p>
        </w:tc>
        <w:tc>
          <w:tcPr>
            <w:tcW w:w="7482" w:type="dxa"/>
            <w:tcBorders>
              <w:top w:val="single" w:sz="12" w:space="0" w:color="000080"/>
              <w:bottom w:val="single" w:sz="12" w:space="0" w:color="000080"/>
            </w:tcBorders>
          </w:tcPr>
          <w:p w:rsidR="006C60CC" w:rsidRDefault="00D62075" w:rsidP="009D4B31">
            <w:pPr>
              <w:pStyle w:val="TableCellLeft"/>
            </w:pPr>
            <w:r>
              <w:t>A</w:t>
            </w:r>
            <w:r w:rsidR="006C60CC">
              <w:t xml:space="preserve"> Job (producing </w:t>
            </w:r>
            <w:fldSimple w:instr=" REF PrintProduct \h  \* MERGEFORMAT ">
              <w:r w:rsidR="00BC3338" w:rsidRPr="00BC3338">
                <w:rPr>
                  <w:rStyle w:val="JDFTermRef"/>
                </w:rPr>
                <w:t>Print Product</w:t>
              </w:r>
            </w:fldSimple>
            <w:r w:rsidR="006C60CC">
              <w:t>)</w:t>
            </w:r>
            <w:r w:rsidR="006C60CC">
              <w:rPr>
                <w:rStyle w:val="JDFTermRef"/>
              </w:rPr>
              <w:t xml:space="preserve"> </w:t>
            </w:r>
            <w:r w:rsidR="006C60CC">
              <w:t xml:space="preserve">that a </w:t>
            </w:r>
            <w:fldSimple w:instr=" REF PrintBuyer \h  \* MERGEFORMAT ">
              <w:r w:rsidR="00BC3338" w:rsidRPr="00BC3338">
                <w:rPr>
                  <w:rStyle w:val="JDFTermRef"/>
                </w:rPr>
                <w:t>Print Buyer</w:t>
              </w:r>
            </w:fldSimple>
            <w:r w:rsidR="006C60CC">
              <w:t xml:space="preserve"> and </w:t>
            </w:r>
            <w:fldSimple w:instr=" REF PrintProvider \h  \* MERGEFORMAT ">
              <w:r w:rsidR="00BC3338" w:rsidRPr="00BC3338">
                <w:rPr>
                  <w:rStyle w:val="JDFTermRef"/>
                </w:rPr>
                <w:t>Print Provider</w:t>
              </w:r>
            </w:fldSimple>
            <w:r w:rsidR="006C60CC" w:rsidRPr="005027BA">
              <w:rPr>
                <w:rStyle w:val="JDFTermRef"/>
              </w:rPr>
              <w:t xml:space="preserve"> </w:t>
            </w:r>
            <w:r w:rsidR="006C60CC">
              <w:t>have agreed to after negotiating a contract for it</w:t>
            </w:r>
            <w:r>
              <w:t xml:space="preserve">. The </w:t>
            </w:r>
            <w:fldSimple w:instr=" REF PrintProvider \h  \* MERGEFORMAT ">
              <w:r w:rsidR="00BC3338" w:rsidRPr="00BC3338">
                <w:rPr>
                  <w:rStyle w:val="JDFTermRef"/>
                </w:rPr>
                <w:t>Print Provider</w:t>
              </w:r>
            </w:fldSimple>
            <w:r w:rsidR="006C60CC">
              <w:t xml:space="preserve"> consummat</w:t>
            </w:r>
            <w:r>
              <w:t>es</w:t>
            </w:r>
            <w:r w:rsidR="006C60CC">
              <w:t xml:space="preserve"> the agreement </w:t>
            </w:r>
            <w:r>
              <w:t>by confirming</w:t>
            </w:r>
            <w:r w:rsidR="006C60CC">
              <w:t xml:space="preserve"> </w:t>
            </w:r>
            <w:r>
              <w:t xml:space="preserve">the </w:t>
            </w:r>
            <w:fldSimple w:instr=" REF PrintBuyer \h  \* MERGEFORMAT ">
              <w:r w:rsidR="00BC3338" w:rsidRPr="00BC3338">
                <w:rPr>
                  <w:rStyle w:val="JDFTermRef"/>
                </w:rPr>
                <w:t>Print Buyer</w:t>
              </w:r>
            </w:fldSimple>
            <w:r>
              <w:rPr>
                <w:rStyle w:val="JDFTermRef"/>
              </w:rPr>
              <w:t xml:space="preserve">’s </w:t>
            </w:r>
            <w:r w:rsidR="006C60CC">
              <w:t>purchase order.</w:t>
            </w:r>
          </w:p>
        </w:tc>
      </w:tr>
      <w:tr w:rsidR="00B11CF8" w:rsidRPr="00B2238A">
        <w:trPr>
          <w:jc w:val="center"/>
        </w:trPr>
        <w:tc>
          <w:tcPr>
            <w:tcW w:w="1902" w:type="dxa"/>
            <w:tcBorders>
              <w:top w:val="single" w:sz="12" w:space="0" w:color="000080"/>
              <w:bottom w:val="single" w:sz="12" w:space="0" w:color="000080"/>
            </w:tcBorders>
          </w:tcPr>
          <w:p w:rsidR="00B11CF8" w:rsidRDefault="00B11CF8" w:rsidP="0038583B">
            <w:pPr>
              <w:pStyle w:val="TableCellLeft"/>
              <w:rPr>
                <w:rStyle w:val="JDFTerm"/>
              </w:rPr>
            </w:pPr>
            <w:bookmarkStart w:id="39" w:name="Invalid"/>
            <w:r>
              <w:rPr>
                <w:rStyle w:val="JDFTerm"/>
              </w:rPr>
              <w:t>Invalid</w:t>
            </w:r>
            <w:bookmarkEnd w:id="39"/>
          </w:p>
        </w:tc>
        <w:tc>
          <w:tcPr>
            <w:tcW w:w="7482" w:type="dxa"/>
            <w:tcBorders>
              <w:top w:val="single" w:sz="12" w:space="0" w:color="000080"/>
              <w:bottom w:val="single" w:sz="12" w:space="0" w:color="000080"/>
            </w:tcBorders>
          </w:tcPr>
          <w:p w:rsidR="00B11CF8" w:rsidRDefault="00B11CF8" w:rsidP="009D4B31">
            <w:pPr>
              <w:pStyle w:val="TableCellLeft"/>
            </w:pPr>
            <w:r>
              <w:t xml:space="preserve">When used in the context of a </w:t>
            </w:r>
            <w:fldSimple w:instr=" REF BusinessObjectGlossary \h  \* MERGEFORMAT ">
              <w:r w:rsidR="00BC3338" w:rsidRPr="00BC3338">
                <w:rPr>
                  <w:rStyle w:val="JDFTermRef"/>
                </w:rPr>
                <w:t>Business Object</w:t>
              </w:r>
            </w:fldSimple>
            <w:r>
              <w:t xml:space="preserve">, it refers to a </w:t>
            </w:r>
            <w:fldSimple w:instr=" REF BusinessObjectGlossary \h  \* MERGEFORMAT ">
              <w:r w:rsidR="00BC3338" w:rsidRPr="00BC3338">
                <w:rPr>
                  <w:rStyle w:val="JDFTermRef"/>
                </w:rPr>
                <w:t>Business Object</w:t>
              </w:r>
            </w:fldSimple>
            <w:r>
              <w:rPr>
                <w:rStyle w:val="JDFTermRef"/>
              </w:rPr>
              <w:t xml:space="preserve"> </w:t>
            </w:r>
            <w:r>
              <w:t xml:space="preserve">that is no longer </w:t>
            </w:r>
            <w:fldSimple w:instr=" REF Pending \h  \* MERGEFORMAT ">
              <w:r w:rsidR="00BC3338" w:rsidRPr="00BC3338">
                <w:rPr>
                  <w:rStyle w:val="JDFTermRef"/>
                </w:rPr>
                <w:t>Pending</w:t>
              </w:r>
            </w:fldSimple>
            <w:r>
              <w:t xml:space="preserve"> and is thus no longer accessible.</w:t>
            </w:r>
          </w:p>
        </w:tc>
      </w:tr>
      <w:tr w:rsidR="00CD016A" w:rsidRPr="00B2238A">
        <w:trPr>
          <w:jc w:val="center"/>
        </w:trPr>
        <w:tc>
          <w:tcPr>
            <w:tcW w:w="1902" w:type="dxa"/>
            <w:tcBorders>
              <w:top w:val="single" w:sz="12" w:space="0" w:color="000080"/>
              <w:bottom w:val="single" w:sz="12" w:space="0" w:color="000080"/>
            </w:tcBorders>
          </w:tcPr>
          <w:p w:rsidR="00CD016A" w:rsidRDefault="00CD016A" w:rsidP="0038583B">
            <w:pPr>
              <w:pStyle w:val="TableCellLeft"/>
              <w:rPr>
                <w:rStyle w:val="JDFTerm"/>
              </w:rPr>
            </w:pPr>
            <w:bookmarkStart w:id="40" w:name="Item"/>
            <w:r>
              <w:rPr>
                <w:rStyle w:val="JDFTerm"/>
              </w:rPr>
              <w:t>Item</w:t>
            </w:r>
            <w:bookmarkEnd w:id="40"/>
          </w:p>
        </w:tc>
        <w:tc>
          <w:tcPr>
            <w:tcW w:w="7482" w:type="dxa"/>
            <w:tcBorders>
              <w:top w:val="single" w:sz="12" w:space="0" w:color="000080"/>
              <w:bottom w:val="single" w:sz="12" w:space="0" w:color="000080"/>
            </w:tcBorders>
          </w:tcPr>
          <w:p w:rsidR="00CD016A" w:rsidRDefault="00CD016A" w:rsidP="004B735D">
            <w:pPr>
              <w:pStyle w:val="TableCellLeft"/>
            </w:pPr>
            <w:r>
              <w:t xml:space="preserve">Something that is priced separately in a </w:t>
            </w:r>
            <w:r w:rsidR="004B735D" w:rsidRPr="004B735D">
              <w:rPr>
                <w:rStyle w:val="JDFElement"/>
              </w:rPr>
              <w:t>Q</w:t>
            </w:r>
            <w:r w:rsidRPr="004B735D">
              <w:rPr>
                <w:rStyle w:val="JDFElement"/>
              </w:rPr>
              <w:t>uote</w:t>
            </w:r>
            <w:r w:rsidR="004B735D">
              <w:t xml:space="preserve">, </w:t>
            </w:r>
            <w:r w:rsidR="004B735D" w:rsidRPr="004B735D">
              <w:rPr>
                <w:rStyle w:val="JDFElement"/>
              </w:rPr>
              <w:t>PurchaseO</w:t>
            </w:r>
            <w:r w:rsidR="007736DC" w:rsidRPr="004B735D">
              <w:rPr>
                <w:rStyle w:val="JDFElement"/>
              </w:rPr>
              <w:t>rder</w:t>
            </w:r>
            <w:r w:rsidR="007736DC">
              <w:t xml:space="preserve"> </w:t>
            </w:r>
            <w:r w:rsidR="004B735D">
              <w:t xml:space="preserve">or </w:t>
            </w:r>
            <w:r w:rsidR="004B735D" w:rsidRPr="004B735D">
              <w:rPr>
                <w:rStyle w:val="JDFElement"/>
              </w:rPr>
              <w:t>Invoice</w:t>
            </w:r>
            <w:r>
              <w:t>.</w:t>
            </w:r>
          </w:p>
        </w:tc>
      </w:tr>
      <w:tr w:rsidR="007118D3" w:rsidRPr="00B2238A">
        <w:trPr>
          <w:jc w:val="center"/>
        </w:trPr>
        <w:tc>
          <w:tcPr>
            <w:tcW w:w="1902" w:type="dxa"/>
            <w:tcBorders>
              <w:top w:val="single" w:sz="12" w:space="0" w:color="000080"/>
              <w:bottom w:val="single" w:sz="12" w:space="0" w:color="000080"/>
            </w:tcBorders>
          </w:tcPr>
          <w:p w:rsidR="007118D3" w:rsidRDefault="007118D3" w:rsidP="0038583B">
            <w:pPr>
              <w:pStyle w:val="TableCellLeft"/>
              <w:rPr>
                <w:rStyle w:val="JDFTerm"/>
              </w:rPr>
            </w:pPr>
            <w:bookmarkStart w:id="41" w:name="NegotiationPhase"/>
            <w:r>
              <w:rPr>
                <w:rStyle w:val="JDFTerm"/>
              </w:rPr>
              <w:t>Negotiation Phase</w:t>
            </w:r>
            <w:bookmarkEnd w:id="41"/>
          </w:p>
        </w:tc>
        <w:tc>
          <w:tcPr>
            <w:tcW w:w="7482" w:type="dxa"/>
            <w:tcBorders>
              <w:top w:val="single" w:sz="12" w:space="0" w:color="000080"/>
              <w:bottom w:val="single" w:sz="12" w:space="0" w:color="000080"/>
            </w:tcBorders>
          </w:tcPr>
          <w:p w:rsidR="007118D3" w:rsidRDefault="007118D3" w:rsidP="009D4B31">
            <w:pPr>
              <w:pStyle w:val="TableCellLeft"/>
            </w:pPr>
            <w:r>
              <w:t xml:space="preserve">The phase during which a </w:t>
            </w:r>
            <w:fldSimple w:instr=" REF PrintBuyer \h  \* MERGEFORMAT ">
              <w:r w:rsidR="00BC3338" w:rsidRPr="00BC3338">
                <w:rPr>
                  <w:rStyle w:val="JDFTermRef"/>
                </w:rPr>
                <w:t>Print Buyer</w:t>
              </w:r>
            </w:fldSimple>
            <w:r>
              <w:t xml:space="preserve"> and </w:t>
            </w:r>
            <w:fldSimple w:instr=" REF PrintProvider \h  \* MERGEFORMAT ">
              <w:r w:rsidR="00BC3338" w:rsidRPr="00BC3338">
                <w:rPr>
                  <w:rStyle w:val="JDFTermRef"/>
                </w:rPr>
                <w:t>Print Provider</w:t>
              </w:r>
            </w:fldSimple>
            <w:r>
              <w:t xml:space="preserve"> negotiate a contract for </w:t>
            </w:r>
            <w:fldSimple w:instr=" REF PrintProduct \h  \* MERGEFORMAT ">
              <w:r w:rsidR="00BC3338" w:rsidRPr="00BC3338">
                <w:rPr>
                  <w:rStyle w:val="JDFTermRef"/>
                </w:rPr>
                <w:t>Print Product</w:t>
              </w:r>
            </w:fldSimple>
            <w:r>
              <w:t xml:space="preserve"> by exchanging </w:t>
            </w:r>
            <w:fldSimple w:instr=" REF BusinessObjectGlossary \h  \* MERGEFORMAT ">
              <w:r w:rsidR="00BC3338" w:rsidRPr="00BC3338">
                <w:rPr>
                  <w:rStyle w:val="JDFTermRef"/>
                </w:rPr>
                <w:t>Business Object</w:t>
              </w:r>
            </w:fldSimple>
            <w:r>
              <w:rPr>
                <w:rStyle w:val="JDFTermRef"/>
              </w:rPr>
              <w:t>s</w:t>
            </w:r>
            <w:r w:rsidRPr="007118D3">
              <w:t>. The</w:t>
            </w:r>
            <w:r>
              <w:t xml:space="preserve"> </w:t>
            </w:r>
            <w:fldSimple w:instr=" REF ProductionPhase \h  \* MERGEFORMAT ">
              <w:r w:rsidR="00BC3338" w:rsidRPr="00BC3338">
                <w:rPr>
                  <w:rStyle w:val="JDFTermRef"/>
                </w:rPr>
                <w:t>Production Phase</w:t>
              </w:r>
            </w:fldSimple>
            <w:r w:rsidRPr="007118D3">
              <w:t xml:space="preserve"> follow</w:t>
            </w:r>
            <w:r>
              <w:t xml:space="preserve">s the </w:t>
            </w:r>
            <w:fldSimple w:instr=" REF NegotiationPhase \h  \* MERGEFORMAT ">
              <w:r w:rsidR="00BC3338" w:rsidRPr="00BC3338">
                <w:rPr>
                  <w:rStyle w:val="JDFTermRef"/>
                </w:rPr>
                <w:t>Negotiation Phase</w:t>
              </w:r>
            </w:fldSimple>
            <w:r>
              <w:rPr>
                <w:rStyle w:val="JDFTermRef"/>
              </w:rPr>
              <w:t>.</w:t>
            </w:r>
          </w:p>
        </w:tc>
      </w:tr>
      <w:tr w:rsidR="00FB0499" w:rsidRPr="00B2238A">
        <w:trPr>
          <w:jc w:val="center"/>
        </w:trPr>
        <w:tc>
          <w:tcPr>
            <w:tcW w:w="1902" w:type="dxa"/>
            <w:tcBorders>
              <w:top w:val="single" w:sz="12" w:space="0" w:color="000080"/>
              <w:bottom w:val="single" w:sz="12" w:space="0" w:color="000080"/>
            </w:tcBorders>
          </w:tcPr>
          <w:p w:rsidR="00FB0499" w:rsidRDefault="00FB0499" w:rsidP="00C858A0">
            <w:pPr>
              <w:pStyle w:val="TableCellLeft"/>
              <w:rPr>
                <w:rStyle w:val="JDFTerm"/>
              </w:rPr>
            </w:pPr>
            <w:bookmarkStart w:id="42" w:name="Pending"/>
            <w:r>
              <w:rPr>
                <w:rStyle w:val="JDFTerm"/>
              </w:rPr>
              <w:t>Pending</w:t>
            </w:r>
            <w:bookmarkEnd w:id="42"/>
          </w:p>
        </w:tc>
        <w:tc>
          <w:tcPr>
            <w:tcW w:w="7482" w:type="dxa"/>
            <w:tcBorders>
              <w:top w:val="single" w:sz="12" w:space="0" w:color="000080"/>
              <w:bottom w:val="single" w:sz="12" w:space="0" w:color="000080"/>
            </w:tcBorders>
          </w:tcPr>
          <w:p w:rsidR="00FB0499" w:rsidRDefault="00FB0499" w:rsidP="00C858A0">
            <w:pPr>
              <w:pStyle w:val="TableCellLeft"/>
            </w:pPr>
            <w:r>
              <w:t xml:space="preserve">When used in the context of a </w:t>
            </w:r>
            <w:fldSimple w:instr=" REF BusinessObjectGlossary \h  \* MERGEFORMAT ">
              <w:r w:rsidR="00BC3338" w:rsidRPr="00BC3338">
                <w:rPr>
                  <w:rStyle w:val="JDFTermRef"/>
                </w:rPr>
                <w:t>Business Object</w:t>
              </w:r>
            </w:fldSimple>
            <w:r>
              <w:t xml:space="preserve">, it refers to a </w:t>
            </w:r>
            <w:fldSimple w:instr=" REF PendingBusinessObject \h  \* MERGEFORMAT ">
              <w:r w:rsidR="00BC3338" w:rsidRPr="00BC3338">
                <w:rPr>
                  <w:rStyle w:val="JDFTermRef"/>
                </w:rPr>
                <w:t>Pending Business Object</w:t>
              </w:r>
            </w:fldSimple>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3" w:name="PendingBusinessObject"/>
            <w:r>
              <w:rPr>
                <w:rStyle w:val="JDFTerm"/>
              </w:rPr>
              <w:t>Pending Business Object</w:t>
            </w:r>
            <w:bookmarkEnd w:id="43"/>
          </w:p>
        </w:tc>
        <w:tc>
          <w:tcPr>
            <w:tcW w:w="7482" w:type="dxa"/>
            <w:tcBorders>
              <w:top w:val="single" w:sz="12" w:space="0" w:color="000080"/>
              <w:bottom w:val="single" w:sz="12" w:space="0" w:color="000080"/>
            </w:tcBorders>
          </w:tcPr>
          <w:p w:rsidR="00FB0499" w:rsidRDefault="00FB0499" w:rsidP="009D4B31">
            <w:pPr>
              <w:pStyle w:val="TableCellLeft"/>
            </w:pPr>
            <w:r>
              <w:t xml:space="preserve">A </w:t>
            </w:r>
            <w:fldSimple w:instr=" REF BusinessObjectGlossary \h  \* MERGEFORMAT ">
              <w:r w:rsidR="00BC3338" w:rsidRPr="00BC3338">
                <w:rPr>
                  <w:rStyle w:val="JDFTermRef"/>
                </w:rPr>
                <w:t>Business Object</w:t>
              </w:r>
            </w:fldSimple>
            <w:r>
              <w:rPr>
                <w:rStyle w:val="JDFTermRef"/>
              </w:rPr>
              <w:t xml:space="preserve"> </w:t>
            </w:r>
            <w:r>
              <w:t xml:space="preserve">that other </w:t>
            </w:r>
            <w:fldSimple w:instr=" REF BusinessObjectGlossary \h  \* MERGEFORMAT ">
              <w:r w:rsidR="00BC3338" w:rsidRPr="00BC3338">
                <w:rPr>
                  <w:rStyle w:val="JDFTermRef"/>
                </w:rPr>
                <w:t>Business Object</w:t>
              </w:r>
            </w:fldSimple>
            <w:r w:rsidRPr="004B3379">
              <w:rPr>
                <w:rStyle w:val="JDFTermRef"/>
              </w:rPr>
              <w:t>s</w:t>
            </w:r>
            <w:r>
              <w:t xml:space="preserve"> can reference via </w:t>
            </w:r>
            <w:r w:rsidRPr="000D16C9">
              <w:rPr>
                <w:rStyle w:val="XPath"/>
              </w:rPr>
              <w:t>@</w:t>
            </w:r>
            <w:r w:rsidRPr="006A357E">
              <w:rPr>
                <w:rStyle w:val="JDFAttributeName"/>
              </w:rPr>
              <w:t>BusinessRefID</w:t>
            </w:r>
            <w:r>
              <w:t xml:space="preserve"> and </w:t>
            </w:r>
            <w:r w:rsidRPr="000D16C9">
              <w:rPr>
                <w:rStyle w:val="XPath"/>
              </w:rPr>
              <w:t>@</w:t>
            </w:r>
            <w:r w:rsidRPr="006A357E">
              <w:rPr>
                <w:rStyle w:val="JDFAttributeName"/>
              </w:rPr>
              <w:t>ReplaceID</w:t>
            </w:r>
            <w:r>
              <w:t xml:space="preserve">.  A </w:t>
            </w:r>
            <w:fldSimple w:instr=" REF BusinessObjectGlossary \h  \* MERGEFORMAT ">
              <w:r w:rsidR="00BC3338" w:rsidRPr="00BC3338">
                <w:rPr>
                  <w:rStyle w:val="JDFTermRef"/>
                </w:rPr>
                <w:t>Business Object</w:t>
              </w:r>
            </w:fldSimple>
            <w:r>
              <w:rPr>
                <w:rStyle w:val="JDFTermRef"/>
              </w:rPr>
              <w:t xml:space="preserve"> </w:t>
            </w:r>
            <w:r w:rsidRPr="009A1B86">
              <w:rPr>
                <w:i/>
              </w:rPr>
              <w:t>X</w:t>
            </w:r>
            <w:r>
              <w:t xml:space="preserve"> is pending from the time a </w:t>
            </w:r>
            <w:fldSimple w:instr=" REF PrintBuyer \h  \* MERGEFORMAT ">
              <w:r w:rsidR="00BC3338" w:rsidRPr="00BC3338">
                <w:rPr>
                  <w:rStyle w:val="JDFTermRef"/>
                </w:rPr>
                <w:t>Print Buyer</w:t>
              </w:r>
            </w:fldSimple>
            <w:r>
              <w:t xml:space="preserve"> or </w:t>
            </w:r>
            <w:fldSimple w:instr=" REF PrintProvider \h  \* MERGEFORMAT ">
              <w:r w:rsidR="00BC3338" w:rsidRPr="00BC3338">
                <w:rPr>
                  <w:rStyle w:val="JDFTermRef"/>
                </w:rPr>
                <w:t>Print Provider</w:t>
              </w:r>
            </w:fldSimple>
            <w:r>
              <w:t xml:space="preserve"> creates it until</w:t>
            </w:r>
          </w:p>
          <w:p w:rsidR="00FB0499" w:rsidRDefault="00FB0499" w:rsidP="000D16C9">
            <w:pPr>
              <w:pStyle w:val="ListBullet2"/>
            </w:pPr>
            <w:r>
              <w:t xml:space="preserve">it expires, </w:t>
            </w:r>
          </w:p>
          <w:p w:rsidR="00FB0499" w:rsidRDefault="00FB0499" w:rsidP="000D16C9">
            <w:pPr>
              <w:pStyle w:val="ListBullet2"/>
              <w:rPr>
                <w:rStyle w:val="ListBullet2Char"/>
              </w:rPr>
            </w:pPr>
            <w:r w:rsidRPr="000D16C9">
              <w:rPr>
                <w:rStyle w:val="ListBullet2Char"/>
              </w:rPr>
              <w:t xml:space="preserve">its creator sends a </w:t>
            </w:r>
            <w:fldSimple w:instr=" REF _Ref364867225 \h  \* MERGEFORMAT ">
              <w:r w:rsidR="00BC3338" w:rsidRPr="00BC3338">
                <w:rPr>
                  <w:rStyle w:val="JDFElementRef"/>
                </w:rPr>
                <w:t>Cancellation</w:t>
              </w:r>
            </w:fldSimple>
            <w:r>
              <w:t xml:space="preserve"> </w:t>
            </w:r>
            <w:r w:rsidRPr="000D16C9">
              <w:rPr>
                <w:rStyle w:val="ListBullet2Char"/>
              </w:rPr>
              <w:t xml:space="preserve">whose </w:t>
            </w:r>
            <w:r w:rsidRPr="009A1B86">
              <w:rPr>
                <w:rStyle w:val="XPath"/>
              </w:rPr>
              <w:t>@</w:t>
            </w:r>
            <w:r w:rsidRPr="006A357E">
              <w:rPr>
                <w:rStyle w:val="JDFAttributeName"/>
              </w:rPr>
              <w:t>BusinessRefID</w:t>
            </w:r>
            <w:r w:rsidRPr="000D16C9">
              <w:rPr>
                <w:rStyle w:val="ListBullet2Char"/>
              </w:rPr>
              <w:t xml:space="preserve"> references </w:t>
            </w:r>
            <w:r w:rsidRPr="009A1B86">
              <w:rPr>
                <w:i/>
              </w:rPr>
              <w:t>X</w:t>
            </w:r>
            <w:r w:rsidRPr="000D16C9">
              <w:rPr>
                <w:rStyle w:val="ListBullet2Char"/>
              </w:rPr>
              <w:t xml:space="preserve">, or </w:t>
            </w:r>
          </w:p>
          <w:p w:rsidR="00FB0499" w:rsidRDefault="00FB0499" w:rsidP="006A357E">
            <w:pPr>
              <w:pStyle w:val="ListBullet2"/>
              <w:spacing w:after="60"/>
            </w:pPr>
            <w:r>
              <w:rPr>
                <w:rStyle w:val="ListBullet2Char"/>
              </w:rPr>
              <w:t xml:space="preserve">its creator sends a </w:t>
            </w:r>
            <w:fldSimple w:instr=" REF BusinessObjectGlossary \h  \* MERGEFORMAT ">
              <w:r w:rsidR="00BC3338" w:rsidRPr="00BC3338">
                <w:rPr>
                  <w:rStyle w:val="JDFTermRef"/>
                </w:rPr>
                <w:t>Business Object</w:t>
              </w:r>
            </w:fldSimple>
            <w:r>
              <w:rPr>
                <w:rStyle w:val="JDFTermRef"/>
              </w:rPr>
              <w:t xml:space="preserve"> </w:t>
            </w:r>
            <w:r w:rsidRPr="000D16C9">
              <w:rPr>
                <w:rStyle w:val="ListBullet2Char"/>
              </w:rPr>
              <w:t xml:space="preserve">whose </w:t>
            </w:r>
            <w:r w:rsidRPr="009A1B86">
              <w:rPr>
                <w:rStyle w:val="XPath"/>
              </w:rPr>
              <w:t>@</w:t>
            </w:r>
            <w:r w:rsidRPr="006A357E">
              <w:rPr>
                <w:rStyle w:val="JDFAttributeName"/>
              </w:rPr>
              <w:t>ReplaceID</w:t>
            </w:r>
            <w:r w:rsidRPr="000D16C9">
              <w:rPr>
                <w:rStyle w:val="ListBullet2Char"/>
              </w:rPr>
              <w:t xml:space="preserve"> references </w:t>
            </w:r>
            <w:r w:rsidRPr="009A1B86">
              <w:rPr>
                <w:i/>
              </w:rPr>
              <w:t>X</w:t>
            </w:r>
            <w:r w:rsidRPr="000D16C9">
              <w:rPr>
                <w:rStyle w:val="ListBullet2Char"/>
              </w:rPr>
              <w:t>.</w:t>
            </w:r>
          </w:p>
        </w:tc>
      </w:tr>
      <w:tr w:rsidR="00FB0499" w:rsidRPr="00B2238A">
        <w:trPr>
          <w:jc w:val="center"/>
        </w:trPr>
        <w:tc>
          <w:tcPr>
            <w:tcW w:w="1902" w:type="dxa"/>
            <w:tcBorders>
              <w:top w:val="single" w:sz="12" w:space="0" w:color="000080"/>
              <w:bottom w:val="single" w:sz="12" w:space="0" w:color="000080"/>
            </w:tcBorders>
          </w:tcPr>
          <w:p w:rsidR="00FB0499" w:rsidRPr="00FC1110" w:rsidRDefault="00FB0499" w:rsidP="0038583B">
            <w:pPr>
              <w:pStyle w:val="TableCellLeft"/>
              <w:rPr>
                <w:rStyle w:val="JDFTerm"/>
                <w:highlight w:val="cyan"/>
              </w:rPr>
            </w:pPr>
            <w:bookmarkStart w:id="44" w:name="PrintBuyer"/>
            <w:r>
              <w:rPr>
                <w:rStyle w:val="JDFTerm"/>
              </w:rPr>
              <w:t>Print Buyer</w:t>
            </w:r>
            <w:bookmarkEnd w:id="44"/>
          </w:p>
        </w:tc>
        <w:tc>
          <w:tcPr>
            <w:tcW w:w="7482" w:type="dxa"/>
            <w:tcBorders>
              <w:top w:val="single" w:sz="12" w:space="0" w:color="000080"/>
              <w:bottom w:val="single" w:sz="12" w:space="0" w:color="000080"/>
            </w:tcBorders>
          </w:tcPr>
          <w:p w:rsidR="00FB0499" w:rsidRPr="001F6ECA" w:rsidRDefault="00FB0499" w:rsidP="009D4B31">
            <w:pPr>
              <w:pStyle w:val="TableCellLeft"/>
            </w:pPr>
            <w:r>
              <w:t xml:space="preserve">The customer that is buying </w:t>
            </w:r>
            <w:fldSimple w:instr=" REF PrintProduct \h  \* MERGEFORMAT ">
              <w:r w:rsidR="00BC3338" w:rsidRPr="00BC3338">
                <w:rPr>
                  <w:rStyle w:val="JDFTermRef"/>
                </w:rPr>
                <w:t>Print Product</w:t>
              </w:r>
            </w:fldSimple>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C858A0">
            <w:pPr>
              <w:pStyle w:val="TableCellLeft"/>
              <w:rPr>
                <w:rStyle w:val="JDFTerm"/>
              </w:rPr>
            </w:pPr>
            <w:bookmarkStart w:id="45" w:name="PrintProduct"/>
            <w:r>
              <w:rPr>
                <w:rStyle w:val="JDFTerm"/>
              </w:rPr>
              <w:t>Print Product</w:t>
            </w:r>
            <w:bookmarkEnd w:id="45"/>
          </w:p>
        </w:tc>
        <w:tc>
          <w:tcPr>
            <w:tcW w:w="7482" w:type="dxa"/>
            <w:tcBorders>
              <w:top w:val="single" w:sz="12" w:space="0" w:color="000080"/>
              <w:bottom w:val="single" w:sz="12" w:space="0" w:color="000080"/>
            </w:tcBorders>
          </w:tcPr>
          <w:p w:rsidR="00FB0499" w:rsidRDefault="00FB0499" w:rsidP="00C858A0">
            <w:pPr>
              <w:pStyle w:val="TableCellLeft"/>
            </w:pPr>
            <w:r>
              <w:t xml:space="preserve">The printed matter produced according to a contract negotiated between the </w:t>
            </w:r>
            <w:fldSimple w:instr=" REF PrintBuyer \h  \* MERGEFORMAT ">
              <w:r w:rsidR="00BC3338" w:rsidRPr="00BC3338">
                <w:rPr>
                  <w:rStyle w:val="JDFTermRef"/>
                </w:rPr>
                <w:t>Print Buyer</w:t>
              </w:r>
            </w:fldSimple>
            <w:r>
              <w:t xml:space="preserve"> and </w:t>
            </w:r>
            <w:fldSimple w:instr=" REF PrintProvider \h  \* MERGEFORMAT ">
              <w:r w:rsidR="00BC3338" w:rsidRPr="00BC3338">
                <w:rPr>
                  <w:rStyle w:val="JDFTermRef"/>
                </w:rPr>
                <w:t>Print Provider</w:t>
              </w:r>
            </w:fldSimple>
            <w:r>
              <w:t xml:space="preserve"> using the PrintTalk negotiation process</w:t>
            </w:r>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6" w:name="PrintProvider"/>
            <w:r>
              <w:rPr>
                <w:rStyle w:val="JDFTerm"/>
              </w:rPr>
              <w:t>Print Provider</w:t>
            </w:r>
            <w:bookmarkEnd w:id="46"/>
          </w:p>
        </w:tc>
        <w:tc>
          <w:tcPr>
            <w:tcW w:w="7482" w:type="dxa"/>
            <w:tcBorders>
              <w:top w:val="single" w:sz="12" w:space="0" w:color="000080"/>
              <w:bottom w:val="single" w:sz="12" w:space="0" w:color="000080"/>
            </w:tcBorders>
          </w:tcPr>
          <w:p w:rsidR="00FB0499" w:rsidRDefault="00FB0499" w:rsidP="009D4B31">
            <w:pPr>
              <w:pStyle w:val="TableCellLeft"/>
            </w:pPr>
            <w:r>
              <w:t xml:space="preserve">The producer of the </w:t>
            </w:r>
            <w:fldSimple w:instr=" REF PrintProduct \h  \* MERGEFORMAT ">
              <w:r w:rsidR="00BC3338" w:rsidRPr="00BC3338">
                <w:rPr>
                  <w:rStyle w:val="JDFTermRef"/>
                </w:rPr>
                <w:t>Print Product</w:t>
              </w:r>
            </w:fldSimple>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7" w:name="PrintTalkDocument"/>
            <w:r>
              <w:rPr>
                <w:rStyle w:val="JDFTerm"/>
              </w:rPr>
              <w:t>PrintTalk Document</w:t>
            </w:r>
            <w:bookmarkEnd w:id="47"/>
          </w:p>
        </w:tc>
        <w:tc>
          <w:tcPr>
            <w:tcW w:w="7482" w:type="dxa"/>
            <w:tcBorders>
              <w:top w:val="single" w:sz="12" w:space="0" w:color="000080"/>
              <w:bottom w:val="single" w:sz="12" w:space="0" w:color="000080"/>
            </w:tcBorders>
          </w:tcPr>
          <w:p w:rsidR="00FB0499" w:rsidRDefault="00FB0499" w:rsidP="00FE08CF">
            <w:pPr>
              <w:pStyle w:val="TableCellLeft"/>
            </w:pPr>
            <w:r>
              <w:t xml:space="preserve">An XML document whose Root </w:t>
            </w:r>
            <w:r w:rsidR="00C6565D">
              <w:t>element</w:t>
            </w:r>
            <w:r>
              <w:t xml:space="preserve"> has a Type of "PrintTalk" and which follows the rules of this document, the PrintTalk 1.5 specification.</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8" w:name="ProductionPhase"/>
            <w:r>
              <w:rPr>
                <w:rStyle w:val="JDFTerm"/>
              </w:rPr>
              <w:t>Production Phase</w:t>
            </w:r>
            <w:bookmarkEnd w:id="48"/>
          </w:p>
        </w:tc>
        <w:tc>
          <w:tcPr>
            <w:tcW w:w="7482" w:type="dxa"/>
            <w:tcBorders>
              <w:top w:val="single" w:sz="12" w:space="0" w:color="000080"/>
              <w:bottom w:val="single" w:sz="12" w:space="0" w:color="000080"/>
            </w:tcBorders>
          </w:tcPr>
          <w:p w:rsidR="00FB0499" w:rsidRDefault="00FB0499" w:rsidP="009D4B31">
            <w:pPr>
              <w:pStyle w:val="TableCellLeft"/>
            </w:pPr>
            <w:r>
              <w:t xml:space="preserve">The phase during which a </w:t>
            </w:r>
            <w:fldSimple w:instr=" REF PrintProvider \h  \* MERGEFORMAT ">
              <w:r w:rsidR="00BC3338" w:rsidRPr="00BC3338">
                <w:rPr>
                  <w:rStyle w:val="JDFTermRef"/>
                </w:rPr>
                <w:t>Print Provider</w:t>
              </w:r>
            </w:fldSimple>
            <w:r>
              <w:t xml:space="preserve"> produces and ships </w:t>
            </w:r>
            <w:fldSimple w:instr=" REF PrintProduct \h  \* MERGEFORMAT ">
              <w:r w:rsidR="00BC3338" w:rsidRPr="00BC3338">
                <w:rPr>
                  <w:rStyle w:val="JDFTermRef"/>
                </w:rPr>
                <w:t>Print Product</w:t>
              </w:r>
            </w:fldSimple>
            <w:r>
              <w:rPr>
                <w:rStyle w:val="JDFTermRef"/>
              </w:rPr>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49" w:name="ReQuote"/>
            <w:r>
              <w:rPr>
                <w:rStyle w:val="JDFTerm"/>
              </w:rPr>
              <w:t>Re-Quote</w:t>
            </w:r>
            <w:bookmarkEnd w:id="49"/>
          </w:p>
        </w:tc>
        <w:tc>
          <w:tcPr>
            <w:tcW w:w="7482" w:type="dxa"/>
            <w:tcBorders>
              <w:top w:val="single" w:sz="12" w:space="0" w:color="000080"/>
              <w:bottom w:val="single" w:sz="12" w:space="0" w:color="000080"/>
            </w:tcBorders>
          </w:tcPr>
          <w:p w:rsidR="00FB0499" w:rsidRDefault="00FB0499" w:rsidP="009D4B31">
            <w:pPr>
              <w:pStyle w:val="TableCellLeft"/>
            </w:pPr>
            <w:r>
              <w:t xml:space="preserve">An additional </w:t>
            </w:r>
            <w:r w:rsidRPr="00C96D4D">
              <w:rPr>
                <w:rStyle w:val="JDFElement"/>
              </w:rPr>
              <w:t>Quotation</w:t>
            </w:r>
            <w:r w:rsidRPr="00C96D4D">
              <w:t xml:space="preserve"> for</w:t>
            </w:r>
            <w:r>
              <w:t xml:space="preserve"> a variation in a Job, for which the </w:t>
            </w:r>
            <w:fldSimple w:instr=" REF PrintProvider \h  \* MERGEFORMAT ">
              <w:r w:rsidR="00BC3338" w:rsidRPr="00BC3338">
                <w:rPr>
                  <w:rStyle w:val="JDFTermRef"/>
                </w:rPr>
                <w:t>Print Provider</w:t>
              </w:r>
            </w:fldSimple>
            <w:r>
              <w:t xml:space="preserve"> has already issued a </w:t>
            </w:r>
            <w:r w:rsidRPr="00C96D4D">
              <w:rPr>
                <w:rStyle w:val="JDFElement"/>
              </w:rPr>
              <w:t>Quotation</w:t>
            </w:r>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50" w:name="Supersede"/>
            <w:r>
              <w:rPr>
                <w:rStyle w:val="JDFTerm"/>
              </w:rPr>
              <w:t>Supersede</w:t>
            </w:r>
            <w:bookmarkEnd w:id="50"/>
          </w:p>
        </w:tc>
        <w:tc>
          <w:tcPr>
            <w:tcW w:w="7482" w:type="dxa"/>
            <w:tcBorders>
              <w:top w:val="single" w:sz="12" w:space="0" w:color="000080"/>
              <w:bottom w:val="single" w:sz="12" w:space="0" w:color="000080"/>
            </w:tcBorders>
          </w:tcPr>
          <w:p w:rsidR="00FB0499" w:rsidRDefault="00FB0499" w:rsidP="00CA059A">
            <w:pPr>
              <w:pStyle w:val="TableCellLeft"/>
            </w:pPr>
            <w:r>
              <w:t xml:space="preserve">If </w:t>
            </w:r>
            <w:fldSimple w:instr=" REF BusinessObjectGlossary \h  \* MERGEFORMAT ">
              <w:r w:rsidR="00BC3338" w:rsidRPr="00BC3338">
                <w:rPr>
                  <w:rStyle w:val="JDFTermRef"/>
                </w:rPr>
                <w:t>Business Object</w:t>
              </w:r>
            </w:fldSimple>
            <w:r>
              <w:t xml:space="preserve"> </w:t>
            </w:r>
            <w:r w:rsidRPr="005027BA">
              <w:rPr>
                <w:i/>
              </w:rPr>
              <w:t>X</w:t>
            </w:r>
            <w:r>
              <w:t xml:space="preserve"> </w:t>
            </w:r>
            <w:fldSimple w:instr=" REF Supersede \h  \* MERGEFORMAT ">
              <w:r w:rsidR="00BC3338" w:rsidRPr="00BC3338">
                <w:rPr>
                  <w:rStyle w:val="JDFTermRef"/>
                </w:rPr>
                <w:t>Supersede</w:t>
              </w:r>
            </w:fldSimple>
            <w:r w:rsidRPr="005027BA">
              <w:rPr>
                <w:rStyle w:val="JDFTermRef"/>
              </w:rPr>
              <w:t>s</w:t>
            </w:r>
            <w:r>
              <w:t xml:space="preserve"> </w:t>
            </w:r>
            <w:fldSimple w:instr=" REF BusinessObjectGlossary \h  \* MERGEFORMAT ">
              <w:r w:rsidR="00BC3338" w:rsidRPr="00BC3338">
                <w:rPr>
                  <w:rStyle w:val="JDFTermRef"/>
                </w:rPr>
                <w:t>Business Object</w:t>
              </w:r>
            </w:fldSimple>
            <w:r>
              <w:t xml:space="preserve"> </w:t>
            </w:r>
            <w:r>
              <w:rPr>
                <w:i/>
              </w:rPr>
              <w:t>Y</w:t>
            </w:r>
            <w:r w:rsidRPr="005027BA">
              <w:t xml:space="preserve">, </w:t>
            </w:r>
            <w:fldSimple w:instr=" REF BusinessObjectGlossary \h  \* MERGEFORMAT ">
              <w:r w:rsidR="00BC3338" w:rsidRPr="00BC3338">
                <w:rPr>
                  <w:rStyle w:val="JDFTermRef"/>
                </w:rPr>
                <w:t>Business Object</w:t>
              </w:r>
            </w:fldSimple>
            <w:r>
              <w:t xml:space="preserve"> </w:t>
            </w:r>
            <w:r w:rsidRPr="005027BA">
              <w:rPr>
                <w:i/>
              </w:rPr>
              <w:t>X</w:t>
            </w:r>
            <w:r w:rsidRPr="005027BA">
              <w:t xml:space="preserve"> </w:t>
            </w:r>
            <w:r>
              <w:t xml:space="preserve"> </w:t>
            </w:r>
            <w:r w:rsidRPr="005027BA">
              <w:t>bec</w:t>
            </w:r>
            <w:r>
              <w:t xml:space="preserve">omes a </w:t>
            </w:r>
            <w:fldSimple w:instr=" REF PendingBusinessObject \h  \* MERGEFORMAT ">
              <w:r w:rsidR="00BC3338" w:rsidRPr="00BC3338">
                <w:rPr>
                  <w:rStyle w:val="JDFTermRef"/>
                </w:rPr>
                <w:t>Pending Business Object</w:t>
              </w:r>
            </w:fldSimple>
            <w:r>
              <w:t xml:space="preserve"> and </w:t>
            </w:r>
            <w:fldSimple w:instr=" REF BusinessObjectGlossary \h  \* MERGEFORMAT ">
              <w:r w:rsidR="00BC3338" w:rsidRPr="00BC3338">
                <w:rPr>
                  <w:rStyle w:val="JDFTermRef"/>
                </w:rPr>
                <w:t>Business Object</w:t>
              </w:r>
            </w:fldSimple>
            <w:r>
              <w:t xml:space="preserve"> </w:t>
            </w:r>
            <w:r>
              <w:rPr>
                <w:i/>
              </w:rPr>
              <w:t>Y</w:t>
            </w:r>
            <w:r w:rsidRPr="005027BA">
              <w:t xml:space="preserve"> bec</w:t>
            </w:r>
            <w:r>
              <w:t xml:space="preserve">omes a </w:t>
            </w:r>
            <w:fldSimple w:instr=" REF SupersededBusinessObject \h  \* MERGEFORMAT ">
              <w:r w:rsidR="00BC3338" w:rsidRPr="00BC3338">
                <w:rPr>
                  <w:rStyle w:val="JDFTermRef"/>
                </w:rPr>
                <w:t>Superseded Business Object</w:t>
              </w:r>
            </w:fldSimple>
            <w:r w:rsidR="00DB1BAB">
              <w:t>.</w:t>
            </w:r>
          </w:p>
        </w:tc>
      </w:tr>
      <w:tr w:rsidR="00FB0499" w:rsidRPr="00B2238A">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51" w:name="SupersededBusinessObject"/>
            <w:r>
              <w:rPr>
                <w:rStyle w:val="JDFTerm"/>
              </w:rPr>
              <w:lastRenderedPageBreak/>
              <w:t>Superseded Business Object</w:t>
            </w:r>
            <w:bookmarkEnd w:id="51"/>
          </w:p>
        </w:tc>
        <w:tc>
          <w:tcPr>
            <w:tcW w:w="7482" w:type="dxa"/>
            <w:tcBorders>
              <w:top w:val="single" w:sz="12" w:space="0" w:color="000080"/>
              <w:bottom w:val="single" w:sz="12" w:space="0" w:color="000080"/>
            </w:tcBorders>
          </w:tcPr>
          <w:p w:rsidR="00FB0499" w:rsidRDefault="00FB0499" w:rsidP="009D4B31">
            <w:pPr>
              <w:pStyle w:val="TableCellLeft"/>
            </w:pPr>
            <w:r>
              <w:t xml:space="preserve">When a </w:t>
            </w:r>
            <w:fldSimple w:instr=" REF PrintBuyer \h  \* MERGEFORMAT ">
              <w:r w:rsidR="00BC3338" w:rsidRPr="00BC3338">
                <w:rPr>
                  <w:rStyle w:val="JDFTermRef"/>
                </w:rPr>
                <w:t>Print Buyer</w:t>
              </w:r>
            </w:fldSimple>
            <w:r>
              <w:t xml:space="preserve"> or </w:t>
            </w:r>
            <w:fldSimple w:instr=" REF PrintProvider \h  \* MERGEFORMAT ">
              <w:r w:rsidR="00BC3338" w:rsidRPr="00BC3338">
                <w:rPr>
                  <w:rStyle w:val="JDFTermRef"/>
                </w:rPr>
                <w:t>Print Provider</w:t>
              </w:r>
            </w:fldSimple>
            <w:r>
              <w:t xml:space="preserve"> sends a </w:t>
            </w:r>
            <w:fldSimple w:instr=" REF BusinessObjectGlossary \h  \* MERGEFORMAT ">
              <w:r w:rsidR="00BC3338" w:rsidRPr="00BC3338">
                <w:rPr>
                  <w:rStyle w:val="JDFTermRef"/>
                </w:rPr>
                <w:t>Business Object</w:t>
              </w:r>
            </w:fldSimple>
            <w:r>
              <w:rPr>
                <w:rStyle w:val="JDFTermRef"/>
              </w:rPr>
              <w:t xml:space="preserve"> </w:t>
            </w:r>
            <w:r>
              <w:rPr>
                <w:i/>
              </w:rPr>
              <w:t>X</w:t>
            </w:r>
            <w:r>
              <w:t xml:space="preserve"> with a </w:t>
            </w:r>
            <w:r w:rsidRPr="00126309">
              <w:rPr>
                <w:rStyle w:val="XPath"/>
              </w:rPr>
              <w:t>@ReplaceID</w:t>
            </w:r>
            <w:r>
              <w:t xml:space="preserve"> that references some other </w:t>
            </w:r>
            <w:fldSimple w:instr=" REF BusinessObjectGlossary \h  \* MERGEFORMAT ">
              <w:r w:rsidR="00BC3338" w:rsidRPr="00BC3338">
                <w:rPr>
                  <w:rStyle w:val="JDFTermRef"/>
                </w:rPr>
                <w:t>Business Object</w:t>
              </w:r>
            </w:fldSimple>
            <w:r>
              <w:rPr>
                <w:rStyle w:val="JDFTermRef"/>
              </w:rPr>
              <w:t xml:space="preserve"> </w:t>
            </w:r>
            <w:r w:rsidRPr="00126309">
              <w:rPr>
                <w:i/>
              </w:rPr>
              <w:t>Y</w:t>
            </w:r>
            <w:r>
              <w:t xml:space="preserve"> of the same type, </w:t>
            </w:r>
            <w:fldSimple w:instr=" REF BusinessObjectGlossary \h  \* MERGEFORMAT ">
              <w:r w:rsidR="00BC3338" w:rsidRPr="00BC3338">
                <w:rPr>
                  <w:rStyle w:val="JDFTermRef"/>
                </w:rPr>
                <w:t>Business Object</w:t>
              </w:r>
            </w:fldSimple>
            <w:r>
              <w:rPr>
                <w:rStyle w:val="JDFTermRef"/>
              </w:rPr>
              <w:t xml:space="preserve"> </w:t>
            </w:r>
            <w:r w:rsidRPr="00126309">
              <w:rPr>
                <w:i/>
              </w:rPr>
              <w:t>Y</w:t>
            </w:r>
            <w:r>
              <w:rPr>
                <w:i/>
              </w:rPr>
              <w:t xml:space="preserve"> </w:t>
            </w:r>
            <w:r>
              <w:t xml:space="preserve"> becomes a </w:t>
            </w:r>
            <w:fldSimple w:instr=" REF SupersededBusinessObject \h  \* MERGEFORMAT ">
              <w:r w:rsidR="00BC3338" w:rsidRPr="00BC3338">
                <w:rPr>
                  <w:rStyle w:val="JDFTermRef"/>
                </w:rPr>
                <w:t>Superseded Business Object</w:t>
              </w:r>
            </w:fldSimple>
            <w:r>
              <w:t xml:space="preserve"> and </w:t>
            </w:r>
            <w:fldSimple w:instr=" REF BusinessObjectGlossary \h  \* MERGEFORMAT ">
              <w:r w:rsidR="00BC3338" w:rsidRPr="00BC3338">
                <w:rPr>
                  <w:rStyle w:val="JDFTermRef"/>
                </w:rPr>
                <w:t>Business Object</w:t>
              </w:r>
            </w:fldSimple>
            <w:r>
              <w:rPr>
                <w:rStyle w:val="JDFTermRef"/>
              </w:rPr>
              <w:t xml:space="preserve"> </w:t>
            </w:r>
            <w:r>
              <w:rPr>
                <w:i/>
              </w:rPr>
              <w:t>X</w:t>
            </w:r>
            <w:r>
              <w:t xml:space="preserve"> become a </w:t>
            </w:r>
            <w:fldSimple w:instr=" REF PendingBusinessObject \h  \* MERGEFORMAT ">
              <w:r w:rsidR="00BC3338" w:rsidRPr="00BC3338">
                <w:rPr>
                  <w:rStyle w:val="JDFTermRef"/>
                </w:rPr>
                <w:t>Pending Business Object</w:t>
              </w:r>
            </w:fldSimple>
            <w:r w:rsidRPr="00126309">
              <w:t>,</w:t>
            </w:r>
            <w:r>
              <w:rPr>
                <w:i/>
              </w:rPr>
              <w:t xml:space="preserve"> </w:t>
            </w:r>
            <w:r>
              <w:t xml:space="preserve"> A </w:t>
            </w:r>
            <w:fldSimple w:instr=" REF SupersededBusinessObject \h  \* MERGEFORMAT ">
              <w:r w:rsidR="00BC3338" w:rsidRPr="00BC3338">
                <w:rPr>
                  <w:rStyle w:val="JDFTermRef"/>
                </w:rPr>
                <w:t>Superseded Business Object</w:t>
              </w:r>
            </w:fldSimple>
            <w:r>
              <w:t xml:space="preserve"> is </w:t>
            </w:r>
            <w:fldSimple w:instr=" REF Invalid \h  \* MERGEFORMAT ">
              <w:r w:rsidR="00BC3338" w:rsidRPr="00BC3338">
                <w:rPr>
                  <w:rStyle w:val="JDFTermRef"/>
                </w:rPr>
                <w:t>Invalid</w:t>
              </w:r>
            </w:fldSimple>
            <w:r>
              <w:t xml:space="preserve"> and not </w:t>
            </w:r>
            <w:fldSimple w:instr=" REF Pending \h  \* MERGEFORMAT ">
              <w:r w:rsidR="00BC3338" w:rsidRPr="00BC3338">
                <w:rPr>
                  <w:rStyle w:val="JDFTermRef"/>
                </w:rPr>
                <w:t>Pending</w:t>
              </w:r>
            </w:fldSimple>
            <w:r>
              <w:t>.</w:t>
            </w:r>
          </w:p>
        </w:tc>
      </w:tr>
      <w:tr w:rsidR="00FB0499" w:rsidRPr="00B2238A" w:rsidTr="002B6BC9">
        <w:trPr>
          <w:jc w:val="center"/>
        </w:trPr>
        <w:tc>
          <w:tcPr>
            <w:tcW w:w="1902" w:type="dxa"/>
            <w:tcBorders>
              <w:top w:val="single" w:sz="12" w:space="0" w:color="000080"/>
              <w:bottom w:val="single" w:sz="12" w:space="0" w:color="000080"/>
            </w:tcBorders>
          </w:tcPr>
          <w:p w:rsidR="00FB0499" w:rsidRDefault="00FB0499" w:rsidP="0038583B">
            <w:pPr>
              <w:pStyle w:val="TableCellLeft"/>
              <w:rPr>
                <w:rStyle w:val="JDFTerm"/>
              </w:rPr>
            </w:pPr>
            <w:bookmarkStart w:id="52" w:name="Superseding"/>
            <w:r>
              <w:rPr>
                <w:rStyle w:val="JDFTerm"/>
              </w:rPr>
              <w:t>Superseding</w:t>
            </w:r>
            <w:bookmarkEnd w:id="52"/>
            <w:r>
              <w:rPr>
                <w:rStyle w:val="JDFTerm"/>
              </w:rPr>
              <w:t xml:space="preserve"> Business Object</w:t>
            </w:r>
          </w:p>
        </w:tc>
        <w:tc>
          <w:tcPr>
            <w:tcW w:w="7482" w:type="dxa"/>
            <w:tcBorders>
              <w:top w:val="single" w:sz="12" w:space="0" w:color="000080"/>
              <w:bottom w:val="single" w:sz="12" w:space="0" w:color="000080"/>
            </w:tcBorders>
          </w:tcPr>
          <w:p w:rsidR="00FB0499" w:rsidRDefault="00FB0499" w:rsidP="009D4B31">
            <w:pPr>
              <w:pStyle w:val="TableCellLeft"/>
            </w:pPr>
            <w:r>
              <w:t xml:space="preserve">A </w:t>
            </w:r>
            <w:fldSimple w:instr=" REF BusinessObjectGlossary \h  \* MERGEFORMAT ">
              <w:r w:rsidR="00BC3338" w:rsidRPr="00BC3338">
                <w:rPr>
                  <w:rStyle w:val="JDFTermRef"/>
                </w:rPr>
                <w:t>Business Object</w:t>
              </w:r>
            </w:fldSimple>
            <w:r>
              <w:t xml:space="preserve"> that </w:t>
            </w:r>
            <w:fldSimple w:instr=" REF Supersede \h  \* MERGEFORMAT ">
              <w:r w:rsidR="00BC3338" w:rsidRPr="00BC3338">
                <w:rPr>
                  <w:rStyle w:val="JDFTermRef"/>
                </w:rPr>
                <w:t>Supersede</w:t>
              </w:r>
            </w:fldSimple>
            <w:r w:rsidRPr="005027BA">
              <w:rPr>
                <w:rStyle w:val="JDFTermRef"/>
              </w:rPr>
              <w:t>s</w:t>
            </w:r>
            <w:r>
              <w:t xml:space="preserve"> some other </w:t>
            </w:r>
            <w:fldSimple w:instr=" REF BusinessObjectGlossary \h  \* MERGEFORMAT ">
              <w:r w:rsidR="00BC3338" w:rsidRPr="00BC3338">
                <w:rPr>
                  <w:rStyle w:val="JDFTermRef"/>
                </w:rPr>
                <w:t>Business Object</w:t>
              </w:r>
            </w:fldSimple>
            <w:r w:rsidR="00DB1BAB">
              <w:t>.</w:t>
            </w:r>
          </w:p>
        </w:tc>
      </w:tr>
    </w:tbl>
    <w:p w:rsidR="00986AED" w:rsidRPr="002629BA" w:rsidRDefault="00986AED" w:rsidP="002629BA">
      <w:pPr>
        <w:pStyle w:val="TableLine-After"/>
      </w:pPr>
    </w:p>
    <w:p w:rsidR="00B8495F" w:rsidRDefault="00B8495F">
      <w:pPr>
        <w:rPr>
          <w:rFonts w:ascii="Arial" w:hAnsi="Arial"/>
          <w:b/>
          <w:kern w:val="28"/>
          <w:sz w:val="36"/>
        </w:rPr>
      </w:pPr>
      <w:bookmarkStart w:id="53" w:name="_Toc515093707"/>
      <w:bookmarkStart w:id="54" w:name="_Toc515094227"/>
      <w:bookmarkStart w:id="55" w:name="_Toc515377912"/>
      <w:bookmarkEnd w:id="7"/>
      <w:bookmarkEnd w:id="8"/>
      <w:bookmarkEnd w:id="9"/>
      <w:r>
        <w:br w:type="page"/>
      </w:r>
    </w:p>
    <w:p w:rsidR="00B11ECD" w:rsidRDefault="00B11ECD" w:rsidP="00B11ECD">
      <w:pPr>
        <w:pStyle w:val="Heading1"/>
      </w:pPr>
      <w:bookmarkStart w:id="56" w:name="_Toc411174873"/>
      <w:r>
        <w:lastRenderedPageBreak/>
        <w:t>PrintTalk</w:t>
      </w:r>
      <w:r w:rsidRPr="0018189C">
        <w:t xml:space="preserve"> Structure</w:t>
      </w:r>
      <w:bookmarkEnd w:id="56"/>
    </w:p>
    <w:bookmarkEnd w:id="53"/>
    <w:bookmarkEnd w:id="54"/>
    <w:bookmarkEnd w:id="55"/>
    <w:p w:rsidR="00324AC0" w:rsidRPr="0018189C" w:rsidRDefault="004D32F0" w:rsidP="002D1F1B">
      <w:pPr>
        <w:pStyle w:val="BodyText"/>
      </w:pPr>
      <w:r>
        <w:t>A</w:t>
      </w:r>
      <w:r w:rsidR="006A357E">
        <w:t xml:space="preserve"> </w:t>
      </w:r>
      <w:fldSimple w:instr=" REF PrintTalkDocument \h  \* MERGEFORMAT ">
        <w:r w:rsidR="00BC3338" w:rsidRPr="00BC3338">
          <w:rPr>
            <w:rStyle w:val="JDFTermRef"/>
          </w:rPr>
          <w:t>PrintTalk Document</w:t>
        </w:r>
      </w:fldSimple>
      <w:r w:rsidR="009765AE">
        <w:rPr>
          <w:rStyle w:val="JDFTerm"/>
        </w:rPr>
        <w:t xml:space="preserve"> </w:t>
      </w:r>
      <w:r w:rsidR="00B25555">
        <w:t>is</w:t>
      </w:r>
      <w:r w:rsidR="00EB04BC" w:rsidRPr="0018189C">
        <w:t xml:space="preserve"> JDF </w:t>
      </w:r>
      <w:r w:rsidR="00B25555">
        <w:t>wrapped in PrintTalk</w:t>
      </w:r>
      <w:r w:rsidR="00E26512">
        <w:t xml:space="preserve">, which is similar to </w:t>
      </w:r>
      <w:r w:rsidR="00EB04BC" w:rsidRPr="0018189C">
        <w:t xml:space="preserve">cXML. </w:t>
      </w:r>
      <w:r w:rsidR="004D3EAA">
        <w:t>L</w:t>
      </w:r>
      <w:r w:rsidR="00EB04BC" w:rsidRPr="0018189C">
        <w:t xml:space="preserve">ike cXML, the top two </w:t>
      </w:r>
      <w:r w:rsidR="00C6565D">
        <w:t>element</w:t>
      </w:r>
      <w:r w:rsidR="00FF01CA">
        <w:t xml:space="preserve">s of a </w:t>
      </w:r>
      <w:fldSimple w:instr=" REF PrintTalkDocument \h  \* MERGEFORMAT ">
        <w:r w:rsidR="00BC3338" w:rsidRPr="00BC3338">
          <w:rPr>
            <w:rStyle w:val="JDFTermRef"/>
          </w:rPr>
          <w:t>PrintTalk Document</w:t>
        </w:r>
      </w:fldSimple>
      <w:r w:rsidR="00AF35FC">
        <w:t xml:space="preserve"> SHALL</w:t>
      </w:r>
      <w:r w:rsidR="00B25555">
        <w:t xml:space="preserve"> be </w:t>
      </w:r>
      <w:r w:rsidR="00FF01CA">
        <w:t>a</w:t>
      </w:r>
      <w:r w:rsidR="00EB04BC" w:rsidRPr="0018189C">
        <w:t xml:space="preserve"> </w:t>
      </w:r>
      <w:fldSimple w:instr=" REF _Ref364867313 \h  \* MERGEFORMAT ">
        <w:r w:rsidR="00BC3338" w:rsidRPr="00BC3338">
          <w:rPr>
            <w:rStyle w:val="JDFElementRef"/>
          </w:rPr>
          <w:t>Header</w:t>
        </w:r>
      </w:fldSimple>
      <w:r w:rsidR="006A357E">
        <w:rPr>
          <w:rStyle w:val="JDFElementRef"/>
        </w:rPr>
        <w:t xml:space="preserve"> </w:t>
      </w:r>
      <w:r w:rsidR="00C6565D">
        <w:t>element</w:t>
      </w:r>
      <w:r w:rsidR="00FF01CA">
        <w:t xml:space="preserve"> </w:t>
      </w:r>
      <w:r w:rsidR="00EB04BC" w:rsidRPr="0018189C">
        <w:t>and</w:t>
      </w:r>
      <w:r w:rsidR="00FF01CA">
        <w:t xml:space="preserve"> a</w:t>
      </w:r>
      <w:r w:rsidR="00EB04BC" w:rsidRPr="0018189C">
        <w:t xml:space="preserve"> </w:t>
      </w:r>
      <w:fldSimple w:instr=" REF _Ref364867358 \h  \* MERGEFORMAT ">
        <w:r w:rsidR="00BC3338" w:rsidRPr="00BC3338">
          <w:rPr>
            <w:rStyle w:val="JDFElementRef"/>
          </w:rPr>
          <w:t>Request</w:t>
        </w:r>
      </w:fldSimple>
      <w:r w:rsidR="006A357E">
        <w:rPr>
          <w:rStyle w:val="JDFElementRef"/>
        </w:rPr>
        <w:t xml:space="preserve"> </w:t>
      </w:r>
      <w:r w:rsidR="00C6565D">
        <w:t>element</w:t>
      </w:r>
      <w:r w:rsidR="00EB04BC" w:rsidRPr="00FF01CA">
        <w:t>.</w:t>
      </w:r>
      <w:r w:rsidR="00EB04BC" w:rsidRPr="0018189C">
        <w:t xml:space="preserve">  The </w:t>
      </w:r>
      <w:fldSimple w:instr=" REF _Ref364867313 \h  \* MERGEFORMAT ">
        <w:r w:rsidR="00BC3338" w:rsidRPr="00BC3338">
          <w:rPr>
            <w:rStyle w:val="JDFElementRef"/>
          </w:rPr>
          <w:t>Header</w:t>
        </w:r>
      </w:fldSimple>
      <w:r w:rsidR="006A357E">
        <w:rPr>
          <w:rStyle w:val="JDFElementRef"/>
        </w:rPr>
        <w:t xml:space="preserve"> </w:t>
      </w:r>
      <w:r w:rsidR="00EB04BC" w:rsidRPr="0018189C">
        <w:t xml:space="preserve">concept </w:t>
      </w:r>
      <w:r w:rsidR="00FF01CA">
        <w:t>comes</w:t>
      </w:r>
      <w:r w:rsidR="00EB04BC" w:rsidRPr="0018189C">
        <w:t xml:space="preserve"> directly from cXML</w:t>
      </w:r>
      <w:r w:rsidR="00E26512">
        <w:t>, and</w:t>
      </w:r>
      <w:r w:rsidR="00EB04BC" w:rsidRPr="0018189C">
        <w:t xml:space="preserve"> identifies the parties involved in this correspondence.  The </w:t>
      </w:r>
      <w:fldSimple w:instr=" REF _Ref364867358 \h  \* MERGEFORMAT ">
        <w:r w:rsidR="00BC3338" w:rsidRPr="00BC3338">
          <w:rPr>
            <w:rStyle w:val="JDFElementRef"/>
          </w:rPr>
          <w:t>Request</w:t>
        </w:r>
      </w:fldSimple>
      <w:r w:rsidR="006A357E">
        <w:rPr>
          <w:rStyle w:val="JDFElementRef"/>
        </w:rPr>
        <w:t xml:space="preserve"> </w:t>
      </w:r>
      <w:r w:rsidR="00C6565D">
        <w:t>element</w:t>
      </w:r>
      <w:r w:rsidR="00FF01CA" w:rsidRPr="0018189C">
        <w:t xml:space="preserve"> </w:t>
      </w:r>
      <w:r w:rsidR="00AF35FC">
        <w:t>SHALL</w:t>
      </w:r>
      <w:r w:rsidR="00B25555">
        <w:t xml:space="preserve"> </w:t>
      </w:r>
      <w:r w:rsidR="00EB04BC" w:rsidRPr="0018189C">
        <w:t xml:space="preserve">contain </w:t>
      </w:r>
      <w:r>
        <w:t xml:space="preserve">exactly </w:t>
      </w:r>
      <w:r w:rsidR="00EB04BC" w:rsidRPr="0018189C">
        <w:t xml:space="preserve">one </w:t>
      </w:r>
      <w:r>
        <w:t>PrintTalk</w:t>
      </w:r>
      <w:r w:rsidR="006F0B38">
        <w:t xml:space="preserve"> </w:t>
      </w:r>
      <w:fldSimple w:instr=" REF BusinessObjectGlossary \h  \* MERGEFORMAT ">
        <w:r w:rsidR="00BC3338" w:rsidRPr="00BC3338">
          <w:rPr>
            <w:rStyle w:val="JDFTermRef"/>
          </w:rPr>
          <w:t>Business Object</w:t>
        </w:r>
      </w:fldSimple>
      <w:r w:rsidR="00EB04BC" w:rsidRPr="0018189C">
        <w:t xml:space="preserve">. </w:t>
      </w:r>
    </w:p>
    <w:p w:rsidR="00EB04BC" w:rsidRDefault="00324AC0" w:rsidP="002D1F1B">
      <w:pPr>
        <w:pStyle w:val="BodyText"/>
        <w:rPr>
          <w:szCs w:val="22"/>
        </w:rPr>
      </w:pPr>
      <w:r w:rsidRPr="0018189C">
        <w:t xml:space="preserve">Whenever </w:t>
      </w:r>
      <w:r w:rsidR="00C6565D">
        <w:t>element</w:t>
      </w:r>
      <w:r w:rsidRPr="0018189C">
        <w:t xml:space="preserve">s or </w:t>
      </w:r>
      <w:r w:rsidR="00C6565D">
        <w:t>attribute</w:t>
      </w:r>
      <w:r w:rsidRPr="0018189C">
        <w:t xml:space="preserve">s are specified with a </w:t>
      </w:r>
      <w:r w:rsidR="004D32F0">
        <w:t>“</w:t>
      </w:r>
      <w:r w:rsidRPr="0018189C">
        <w:t>jdf</w:t>
      </w:r>
      <w:r w:rsidR="004D32F0">
        <w:t>”</w:t>
      </w:r>
      <w:r w:rsidRPr="0018189C">
        <w:t xml:space="preserve"> namespace prefix, this </w:t>
      </w:r>
      <w:r w:rsidR="004D32F0">
        <w:t xml:space="preserve">prefix </w:t>
      </w:r>
      <w:r w:rsidRPr="0018189C">
        <w:t xml:space="preserve">specifies the presence of that </w:t>
      </w:r>
      <w:r w:rsidR="00C6565D">
        <w:t>element</w:t>
      </w:r>
      <w:r w:rsidRPr="0018189C">
        <w:t xml:space="preserve"> from the JDF namespace </w:t>
      </w:r>
      <w:r w:rsidRPr="00FF01CA">
        <w:rPr>
          <w:rStyle w:val="XPath"/>
        </w:rPr>
        <w:t>xmlns</w:t>
      </w:r>
      <w:proofErr w:type="gramStart"/>
      <w:r w:rsidRPr="00FF01CA">
        <w:rPr>
          <w:rStyle w:val="XPath"/>
        </w:rPr>
        <w:t>:jdf</w:t>
      </w:r>
      <w:proofErr w:type="gramEnd"/>
      <w:r w:rsidRPr="00FF01CA">
        <w:rPr>
          <w:rStyle w:val="XPath"/>
        </w:rPr>
        <w:t>=</w:t>
      </w:r>
      <w:r w:rsidRPr="001D7939">
        <w:rPr>
          <w:rStyle w:val="XPath"/>
        </w:rPr>
        <w:t>"http://www.CIP4.org/JDFSchema_1_1</w:t>
      </w:r>
      <w:r w:rsidR="00FF01CA" w:rsidRPr="001D7939">
        <w:rPr>
          <w:rStyle w:val="XPath"/>
        </w:rPr>
        <w:t>"</w:t>
      </w:r>
      <w:r w:rsidR="00FF01CA">
        <w:rPr>
          <w:szCs w:val="22"/>
        </w:rPr>
        <w:t xml:space="preserve">. A PrintTalk implementation </w:t>
      </w:r>
      <w:r w:rsidR="00AF35FC">
        <w:rPr>
          <w:szCs w:val="22"/>
        </w:rPr>
        <w:t>SHALL</w:t>
      </w:r>
      <w:r w:rsidR="00FF01CA">
        <w:rPr>
          <w:szCs w:val="22"/>
        </w:rPr>
        <w:t xml:space="preserve"> support s</w:t>
      </w:r>
      <w:r w:rsidRPr="0018189C">
        <w:rPr>
          <w:szCs w:val="22"/>
        </w:rPr>
        <w:t xml:space="preserve">tandard namespace handling as defined in </w:t>
      </w:r>
      <w:r w:rsidR="007C0763">
        <w:rPr>
          <w:szCs w:val="22"/>
        </w:rPr>
        <w:fldChar w:fldCharType="begin"/>
      </w:r>
      <w:r w:rsidR="006966BC">
        <w:rPr>
          <w:szCs w:val="22"/>
        </w:rPr>
        <w:instrText xml:space="preserve"> REF XMLNS \h </w:instrText>
      </w:r>
      <w:r w:rsidR="007C0763">
        <w:rPr>
          <w:szCs w:val="22"/>
        </w:rPr>
      </w:r>
      <w:r w:rsidR="007C0763">
        <w:rPr>
          <w:szCs w:val="22"/>
        </w:rPr>
        <w:fldChar w:fldCharType="separate"/>
      </w:r>
      <w:r w:rsidR="00BC3338" w:rsidRPr="00305A27">
        <w:t>[</w:t>
      </w:r>
      <w:r w:rsidR="00BC3338" w:rsidRPr="0018189C">
        <w:rPr>
          <w:szCs w:val="22"/>
        </w:rPr>
        <w:t>XMLNS</w:t>
      </w:r>
      <w:r w:rsidR="00BC3338" w:rsidRPr="00305A27">
        <w:t>]</w:t>
      </w:r>
      <w:r w:rsidR="007C0763">
        <w:rPr>
          <w:szCs w:val="22"/>
        </w:rPr>
        <w:fldChar w:fldCharType="end"/>
      </w:r>
      <w:r w:rsidRPr="0018189C">
        <w:rPr>
          <w:szCs w:val="22"/>
        </w:rPr>
        <w:t>. Thus the prefix "jdf:" is used as</w:t>
      </w:r>
      <w:r w:rsidR="00FF01CA">
        <w:rPr>
          <w:szCs w:val="22"/>
        </w:rPr>
        <w:t xml:space="preserve"> an</w:t>
      </w:r>
      <w:r w:rsidRPr="0018189C">
        <w:rPr>
          <w:szCs w:val="22"/>
        </w:rPr>
        <w:t xml:space="preserve"> example only</w:t>
      </w:r>
      <w:r w:rsidR="00FF01CA">
        <w:rPr>
          <w:szCs w:val="22"/>
        </w:rPr>
        <w:t>.</w:t>
      </w:r>
      <w:r w:rsidRPr="0018189C">
        <w:rPr>
          <w:szCs w:val="22"/>
        </w:rPr>
        <w:t xml:space="preserve"> </w:t>
      </w:r>
      <w:r w:rsidR="00FF01CA">
        <w:rPr>
          <w:szCs w:val="22"/>
        </w:rPr>
        <w:t>A</w:t>
      </w:r>
      <w:r w:rsidRPr="0018189C">
        <w:rPr>
          <w:szCs w:val="22"/>
        </w:rPr>
        <w:t>ny element from the JDF namespace MAY be specified</w:t>
      </w:r>
      <w:r w:rsidR="006966BC">
        <w:rPr>
          <w:szCs w:val="22"/>
        </w:rPr>
        <w:t xml:space="preserve"> with any prefix conforming to </w:t>
      </w:r>
      <w:r w:rsidR="007C0763">
        <w:rPr>
          <w:szCs w:val="22"/>
        </w:rPr>
        <w:fldChar w:fldCharType="begin"/>
      </w:r>
      <w:r w:rsidR="006966BC">
        <w:rPr>
          <w:szCs w:val="22"/>
        </w:rPr>
        <w:instrText xml:space="preserve"> REF XMLNS \h </w:instrText>
      </w:r>
      <w:r w:rsidR="007C0763">
        <w:rPr>
          <w:szCs w:val="22"/>
        </w:rPr>
      </w:r>
      <w:r w:rsidR="007C0763">
        <w:rPr>
          <w:szCs w:val="22"/>
        </w:rPr>
        <w:fldChar w:fldCharType="separate"/>
      </w:r>
      <w:r w:rsidR="00BC3338" w:rsidRPr="00305A27">
        <w:t>[</w:t>
      </w:r>
      <w:r w:rsidR="00BC3338" w:rsidRPr="0018189C">
        <w:rPr>
          <w:szCs w:val="22"/>
        </w:rPr>
        <w:t>XMLNS</w:t>
      </w:r>
      <w:r w:rsidR="00BC3338" w:rsidRPr="00305A27">
        <w:t>]</w:t>
      </w:r>
      <w:r w:rsidR="007C0763">
        <w:rPr>
          <w:szCs w:val="22"/>
        </w:rPr>
        <w:fldChar w:fldCharType="end"/>
      </w:r>
      <w:r w:rsidR="00FF01CA">
        <w:rPr>
          <w:szCs w:val="22"/>
        </w:rPr>
        <w:t>,</w:t>
      </w:r>
      <w:r w:rsidR="006966BC">
        <w:rPr>
          <w:szCs w:val="22"/>
        </w:rPr>
        <w:t xml:space="preserve"> </w:t>
      </w:r>
      <w:r w:rsidRPr="0018189C">
        <w:rPr>
          <w:szCs w:val="22"/>
        </w:rPr>
        <w:t>including the default (empty) namespace prefix.</w:t>
      </w:r>
    </w:p>
    <w:p w:rsidR="0000696F" w:rsidRPr="002D1F1B" w:rsidRDefault="0000696F" w:rsidP="002D1F1B">
      <w:pPr>
        <w:pStyle w:val="BodyText"/>
        <w:rPr>
          <w:szCs w:val="22"/>
        </w:rPr>
      </w:pPr>
      <w:r>
        <w:rPr>
          <w:szCs w:val="22"/>
        </w:rPr>
        <w:t>This document does not specify the transport for a PrintTalk Object. The</w:t>
      </w:r>
      <w:r w:rsidRPr="0000696F">
        <w:rPr>
          <w:szCs w:val="22"/>
        </w:rPr>
        <w:t xml:space="preserve"> </w:t>
      </w:r>
      <w:r>
        <w:rPr>
          <w:szCs w:val="22"/>
        </w:rPr>
        <w:t xml:space="preserve">selection of transport is left to the </w:t>
      </w:r>
      <w:r w:rsidR="00867A74">
        <w:rPr>
          <w:szCs w:val="22"/>
        </w:rPr>
        <w:t>implementer</w:t>
      </w:r>
      <w:r>
        <w:rPr>
          <w:szCs w:val="22"/>
        </w:rPr>
        <w:t xml:space="preserve">. For example, a PrintTalk Object </w:t>
      </w:r>
      <w:r w:rsidR="00F61F9F">
        <w:rPr>
          <w:szCs w:val="22"/>
        </w:rPr>
        <w:t xml:space="preserve">MAY </w:t>
      </w:r>
      <w:r>
        <w:rPr>
          <w:szCs w:val="22"/>
        </w:rPr>
        <w:t xml:space="preserve">be sent via email as an attachment, or it </w:t>
      </w:r>
      <w:r w:rsidR="00F61F9F">
        <w:rPr>
          <w:szCs w:val="22"/>
        </w:rPr>
        <w:t xml:space="preserve">MAY </w:t>
      </w:r>
      <w:r>
        <w:rPr>
          <w:szCs w:val="22"/>
        </w:rPr>
        <w:t xml:space="preserve">be sent via HTTP using the </w:t>
      </w:r>
      <w:r w:rsidR="00F61F9F">
        <w:rPr>
          <w:szCs w:val="22"/>
        </w:rPr>
        <w:t xml:space="preserve">POST </w:t>
      </w:r>
      <w:r>
        <w:rPr>
          <w:szCs w:val="22"/>
        </w:rPr>
        <w:t>or GET Method.</w:t>
      </w:r>
      <w:r w:rsidR="00EE0BD3">
        <w:rPr>
          <w:szCs w:val="22"/>
        </w:rPr>
        <w:t xml:space="preserve"> </w:t>
      </w:r>
      <w:r w:rsidR="00C76750">
        <w:rPr>
          <w:szCs w:val="22"/>
        </w:rPr>
        <w:t>Note that future ICS documents MAY restrict the transport protocol for PrintTalk in the context of specific interfaces.</w:t>
      </w:r>
    </w:p>
    <w:p w:rsidR="00EB04BC" w:rsidRDefault="00EB04BC" w:rsidP="002D1F1B">
      <w:pPr>
        <w:pStyle w:val="BodyText"/>
      </w:pPr>
      <w:r w:rsidRPr="0018189C">
        <w:t xml:space="preserve">The following pages provide a detailed explanation of each </w:t>
      </w:r>
      <w:r w:rsidR="00FF01CA">
        <w:t xml:space="preserve">PrintTalk </w:t>
      </w:r>
      <w:r w:rsidR="00C6565D">
        <w:t>element</w:t>
      </w:r>
      <w:r w:rsidRPr="0018189C">
        <w:t xml:space="preserve">.  </w:t>
      </w:r>
      <w:r w:rsidR="007C0763">
        <w:fldChar w:fldCharType="begin"/>
      </w:r>
      <w:r w:rsidR="00FF01CA">
        <w:instrText xml:space="preserve"> REF _Ref81739457 \h </w:instrText>
      </w:r>
      <w:r w:rsidR="007C0763">
        <w:fldChar w:fldCharType="separate"/>
      </w:r>
      <w:r w:rsidR="00BC3338" w:rsidRPr="00305A27">
        <w:t xml:space="preserve">Figure </w:t>
      </w:r>
      <w:r w:rsidR="00BC3338">
        <w:rPr>
          <w:noProof/>
        </w:rPr>
        <w:t>1</w:t>
      </w:r>
      <w:r w:rsidR="007C0763">
        <w:fldChar w:fldCharType="end"/>
      </w:r>
      <w:r w:rsidR="00FF01CA">
        <w:t xml:space="preserve"> </w:t>
      </w:r>
      <w:r w:rsidR="006A357E">
        <w:t xml:space="preserve">shows </w:t>
      </w:r>
      <w:r w:rsidR="006A357E" w:rsidRPr="0018189C">
        <w:t>a</w:t>
      </w:r>
      <w:r w:rsidRPr="0018189C">
        <w:t xml:space="preserve"> high level view of the PrintTalk structure</w:t>
      </w:r>
      <w:r w:rsidR="00FF01CA">
        <w:t>, where ea</w:t>
      </w:r>
      <w:r w:rsidR="00C64B96">
        <w:t>c</w:t>
      </w:r>
      <w:r w:rsidR="00FF01CA">
        <w:t>h box represent</w:t>
      </w:r>
      <w:r w:rsidR="00237BCD">
        <w:t>s either</w:t>
      </w:r>
      <w:r w:rsidR="00FF01CA">
        <w:t xml:space="preserve"> an XML declaration (the first one) or a PrintTalk </w:t>
      </w:r>
      <w:r w:rsidR="00C6565D">
        <w:t>element</w:t>
      </w:r>
      <w:r w:rsidR="00FF01CA">
        <w:t xml:space="preserve">. </w:t>
      </w:r>
    </w:p>
    <w:p w:rsidR="008E3EAA" w:rsidRPr="0018189C" w:rsidRDefault="008E3EAA" w:rsidP="008E3EAA">
      <w:pPr>
        <w:pStyle w:val="FigureCaption"/>
      </w:pPr>
      <w:bookmarkStart w:id="57" w:name="_Ref81739457"/>
      <w:bookmarkStart w:id="58" w:name="_Toc75931326"/>
      <w:bookmarkStart w:id="59" w:name="_Toc138611674"/>
      <w:bookmarkStart w:id="60" w:name="_Ref164341553"/>
      <w:bookmarkStart w:id="61" w:name="_Toc411174956"/>
      <w:r w:rsidRPr="00305A27">
        <w:t xml:space="preserve">Figure </w:t>
      </w:r>
      <w:r w:rsidR="007C0763">
        <w:fldChar w:fldCharType="begin"/>
      </w:r>
      <w:r w:rsidR="003F4D71">
        <w:instrText xml:space="preserve"> SEQ Figure \* ARABIC </w:instrText>
      </w:r>
      <w:r w:rsidR="007C0763">
        <w:fldChar w:fldCharType="separate"/>
      </w:r>
      <w:r w:rsidR="00BC3338">
        <w:rPr>
          <w:noProof/>
        </w:rPr>
        <w:t>1</w:t>
      </w:r>
      <w:r w:rsidR="007C0763">
        <w:rPr>
          <w:noProof/>
        </w:rPr>
        <w:fldChar w:fldCharType="end"/>
      </w:r>
      <w:bookmarkEnd w:id="57"/>
      <w:r w:rsidRPr="00305A27">
        <w:t xml:space="preserve">: </w:t>
      </w:r>
      <w:bookmarkEnd w:id="58"/>
      <w:bookmarkEnd w:id="59"/>
      <w:r>
        <w:t>Structure of PrintTalk Node</w:t>
      </w:r>
      <w:bookmarkEnd w:id="60"/>
      <w:bookmarkEnd w:id="61"/>
    </w:p>
    <w:p w:rsidR="00EB04BC" w:rsidRPr="0018189C" w:rsidRDefault="00EB04BC"/>
    <w:p w:rsidR="00EB04BC" w:rsidRPr="0018189C" w:rsidRDefault="00EB04BC">
      <w:pPr>
        <w:pBdr>
          <w:top w:val="single" w:sz="4" w:space="1" w:color="auto" w:shadow="1"/>
          <w:left w:val="single" w:sz="4" w:space="4" w:color="auto" w:shadow="1"/>
          <w:bottom w:val="single" w:sz="4" w:space="1" w:color="auto" w:shadow="1"/>
          <w:right w:val="single" w:sz="4" w:space="4" w:color="auto" w:shadow="1"/>
        </w:pBdr>
        <w:outlineLvl w:val="0"/>
      </w:pPr>
      <w:bookmarkStart w:id="62" w:name="_Toc164364493"/>
      <w:r w:rsidRPr="0018189C">
        <w:t>XML</w:t>
      </w:r>
      <w:bookmarkEnd w:id="62"/>
    </w:p>
    <w:p w:rsidR="00EB04BC" w:rsidRPr="0018189C" w:rsidRDefault="00EB04BC">
      <w:pPr>
        <w:rPr>
          <w:sz w:val="16"/>
        </w:rPr>
      </w:pPr>
    </w:p>
    <w:p w:rsidR="00EB04BC" w:rsidRPr="00201CD4" w:rsidRDefault="007C0763">
      <w:pPr>
        <w:pBdr>
          <w:top w:val="single" w:sz="4" w:space="1" w:color="auto" w:shadow="1"/>
          <w:left w:val="single" w:sz="4" w:space="4" w:color="auto" w:shadow="1"/>
          <w:bottom w:val="single" w:sz="4" w:space="1" w:color="auto" w:shadow="1"/>
          <w:right w:val="single" w:sz="4" w:space="4" w:color="auto" w:shadow="1"/>
        </w:pBdr>
        <w:outlineLvl w:val="0"/>
        <w:rPr>
          <w:rStyle w:val="JDFElementRef"/>
        </w:rPr>
      </w:pPr>
      <w:fldSimple w:instr=" REF _Ref164421170 \h  \* MERGEFORMAT ">
        <w:r w:rsidR="00BC3338" w:rsidRPr="00BC3338">
          <w:rPr>
            <w:rStyle w:val="JDFElementRef"/>
          </w:rPr>
          <w:t>PrintTalk</w:t>
        </w:r>
      </w:fldSimple>
    </w:p>
    <w:p w:rsidR="00EB04BC" w:rsidRPr="0018189C" w:rsidRDefault="00EB04BC">
      <w:pPr>
        <w:rPr>
          <w:sz w:val="16"/>
        </w:rPr>
      </w:pPr>
    </w:p>
    <w:p w:rsidR="00EB04BC" w:rsidRPr="00201CD4" w:rsidRDefault="007C0763">
      <w:pPr>
        <w:pBdr>
          <w:top w:val="single" w:sz="4" w:space="1" w:color="auto" w:shadow="1"/>
          <w:left w:val="single" w:sz="4" w:space="4" w:color="auto" w:shadow="1"/>
          <w:bottom w:val="single" w:sz="4" w:space="1" w:color="auto" w:shadow="1"/>
          <w:right w:val="single" w:sz="4" w:space="4" w:color="auto" w:shadow="1"/>
        </w:pBdr>
        <w:ind w:left="720"/>
        <w:outlineLvl w:val="0"/>
        <w:rPr>
          <w:rStyle w:val="JDFElementRef"/>
        </w:rPr>
      </w:pPr>
      <w:fldSimple w:instr=" REF _Ref164421262 \h  \* MERGEFORMAT ">
        <w:r w:rsidR="00BC3338" w:rsidRPr="00BC3338">
          <w:rPr>
            <w:rStyle w:val="JDFElementRef"/>
          </w:rPr>
          <w:t>Header</w:t>
        </w:r>
      </w:fldSimple>
    </w:p>
    <w:p w:rsidR="00EB04BC" w:rsidRPr="0018189C" w:rsidRDefault="00EB04BC">
      <w:pPr>
        <w:ind w:left="720"/>
        <w:rPr>
          <w:sz w:val="16"/>
        </w:rPr>
      </w:pPr>
    </w:p>
    <w:p w:rsidR="00EB04BC" w:rsidRPr="00201CD4" w:rsidRDefault="007C0763">
      <w:pPr>
        <w:pBdr>
          <w:top w:val="single" w:sz="4" w:space="1" w:color="auto" w:shadow="1"/>
          <w:left w:val="single" w:sz="4" w:space="4" w:color="auto" w:shadow="1"/>
          <w:bottom w:val="single" w:sz="4" w:space="1" w:color="auto" w:shadow="1"/>
          <w:right w:val="single" w:sz="4" w:space="4" w:color="auto" w:shadow="1"/>
        </w:pBdr>
        <w:ind w:left="1440"/>
        <w:outlineLvl w:val="0"/>
        <w:rPr>
          <w:rStyle w:val="JDFElementRef"/>
        </w:rPr>
      </w:pPr>
      <w:fldSimple w:instr=" REF _Ref164421817 \h  \* MERGEFORMAT ">
        <w:r w:rsidR="00BC3338" w:rsidRPr="00BC3338">
          <w:rPr>
            <w:rStyle w:val="JDFElementRef"/>
          </w:rPr>
          <w:t>From</w:t>
        </w:r>
      </w:fldSimple>
    </w:p>
    <w:p w:rsidR="00EB04BC" w:rsidRPr="0018189C" w:rsidRDefault="00EB04BC">
      <w:pPr>
        <w:ind w:left="720"/>
        <w:rPr>
          <w:sz w:val="16"/>
        </w:rPr>
      </w:pPr>
    </w:p>
    <w:bookmarkStart w:id="63" w:name="_Toc164364497"/>
    <w:p w:rsidR="00EB04BC" w:rsidRPr="0018189C" w:rsidRDefault="007C0763">
      <w:pPr>
        <w:pBdr>
          <w:top w:val="single" w:sz="4" w:space="1" w:color="auto" w:shadow="1"/>
          <w:left w:val="single" w:sz="4" w:space="4" w:color="auto" w:shadow="1"/>
          <w:bottom w:val="single" w:sz="4" w:space="1" w:color="auto" w:shadow="1"/>
          <w:right w:val="single" w:sz="4" w:space="4" w:color="auto" w:shadow="1"/>
        </w:pBdr>
        <w:ind w:left="2160"/>
        <w:outlineLvl w:val="0"/>
      </w:pPr>
      <w:r w:rsidRPr="00201CD4">
        <w:rPr>
          <w:rStyle w:val="JDFElementRef"/>
        </w:rPr>
        <w:fldChar w:fldCharType="begin"/>
      </w:r>
      <w:r w:rsidR="00201CD4" w:rsidRPr="00201CD4">
        <w:rPr>
          <w:rStyle w:val="JDFElementRef"/>
        </w:rPr>
        <w:instrText xml:space="preserve"> REF _Ref166583397 \h </w:instrText>
      </w:r>
      <w:r w:rsidR="00201CD4">
        <w:rPr>
          <w:rStyle w:val="JDFElementRef"/>
        </w:rPr>
        <w:instrText xml:space="preserve"> \* MERGEFORMAT </w:instrText>
      </w:r>
      <w:r w:rsidRPr="00201CD4">
        <w:rPr>
          <w:rStyle w:val="JDFElementRef"/>
        </w:rPr>
      </w:r>
      <w:r w:rsidRPr="00201CD4">
        <w:rPr>
          <w:rStyle w:val="JDFElementRef"/>
        </w:rPr>
        <w:fldChar w:fldCharType="separate"/>
      </w:r>
      <w:r w:rsidR="00BC3338" w:rsidRPr="00BC3338">
        <w:rPr>
          <w:rStyle w:val="JDFElementRef"/>
        </w:rPr>
        <w:t>Credential</w:t>
      </w:r>
      <w:r w:rsidRPr="00201CD4">
        <w:rPr>
          <w:rStyle w:val="JDFElementRef"/>
        </w:rPr>
        <w:fldChar w:fldCharType="end"/>
      </w:r>
      <w:r w:rsidR="00EB04BC" w:rsidRPr="0018189C">
        <w:t>…</w:t>
      </w:r>
      <w:bookmarkEnd w:id="63"/>
    </w:p>
    <w:p w:rsidR="00EB04BC" w:rsidRPr="0018189C" w:rsidRDefault="00EB04BC">
      <w:pPr>
        <w:ind w:left="720"/>
        <w:rPr>
          <w:sz w:val="16"/>
        </w:rPr>
      </w:pPr>
    </w:p>
    <w:p w:rsidR="00EB04BC" w:rsidRPr="00201CD4" w:rsidRDefault="007C0763">
      <w:pPr>
        <w:pBdr>
          <w:top w:val="single" w:sz="4" w:space="1" w:color="auto" w:shadow="1"/>
          <w:left w:val="single" w:sz="4" w:space="4" w:color="auto" w:shadow="1"/>
          <w:bottom w:val="single" w:sz="4" w:space="1" w:color="auto" w:shadow="1"/>
          <w:right w:val="single" w:sz="4" w:space="4" w:color="auto" w:shadow="1"/>
        </w:pBdr>
        <w:ind w:left="1440"/>
        <w:outlineLvl w:val="0"/>
        <w:rPr>
          <w:rStyle w:val="JDFElementRef"/>
        </w:rPr>
      </w:pPr>
      <w:fldSimple w:instr=" REF _Ref164421819 \h  \* MERGEFORMAT ">
        <w:r w:rsidR="00BC3338" w:rsidRPr="00BC3338">
          <w:rPr>
            <w:rStyle w:val="JDFElementRef"/>
          </w:rPr>
          <w:t>To</w:t>
        </w:r>
      </w:fldSimple>
    </w:p>
    <w:p w:rsidR="00EB04BC" w:rsidRPr="0018189C" w:rsidRDefault="00EB04BC">
      <w:pPr>
        <w:ind w:left="720"/>
        <w:rPr>
          <w:sz w:val="16"/>
        </w:rPr>
      </w:pPr>
    </w:p>
    <w:bookmarkStart w:id="64" w:name="_Toc164364499"/>
    <w:p w:rsidR="00EB04BC" w:rsidRPr="0018189C" w:rsidRDefault="007C0763">
      <w:pPr>
        <w:pBdr>
          <w:top w:val="single" w:sz="4" w:space="1" w:color="auto" w:shadow="1"/>
          <w:left w:val="single" w:sz="4" w:space="4" w:color="auto" w:shadow="1"/>
          <w:bottom w:val="single" w:sz="4" w:space="1" w:color="auto" w:shadow="1"/>
          <w:right w:val="single" w:sz="4" w:space="4" w:color="auto" w:shadow="1"/>
        </w:pBdr>
        <w:ind w:left="2160"/>
        <w:outlineLvl w:val="0"/>
      </w:pPr>
      <w:r w:rsidRPr="00201CD4">
        <w:rPr>
          <w:rStyle w:val="JDFElementRef"/>
        </w:rPr>
        <w:fldChar w:fldCharType="begin"/>
      </w:r>
      <w:r w:rsidR="00201CD4" w:rsidRPr="00201CD4">
        <w:rPr>
          <w:rStyle w:val="JDFElementRef"/>
        </w:rPr>
        <w:instrText xml:space="preserve"> REF _Ref166583397 \h </w:instrText>
      </w:r>
      <w:r w:rsidR="00201CD4">
        <w:rPr>
          <w:rStyle w:val="JDFElementRef"/>
        </w:rPr>
        <w:instrText xml:space="preserve"> \* MERGEFORMAT </w:instrText>
      </w:r>
      <w:r w:rsidRPr="00201CD4">
        <w:rPr>
          <w:rStyle w:val="JDFElementRef"/>
        </w:rPr>
      </w:r>
      <w:r w:rsidRPr="00201CD4">
        <w:rPr>
          <w:rStyle w:val="JDFElementRef"/>
        </w:rPr>
        <w:fldChar w:fldCharType="separate"/>
      </w:r>
      <w:r w:rsidR="00BC3338" w:rsidRPr="00BC3338">
        <w:rPr>
          <w:rStyle w:val="JDFElementRef"/>
        </w:rPr>
        <w:t>Credential</w:t>
      </w:r>
      <w:r w:rsidRPr="00201CD4">
        <w:rPr>
          <w:rStyle w:val="JDFElementRef"/>
        </w:rPr>
        <w:fldChar w:fldCharType="end"/>
      </w:r>
      <w:r w:rsidR="00EB04BC" w:rsidRPr="0018189C">
        <w:t>…</w:t>
      </w:r>
      <w:bookmarkEnd w:id="64"/>
    </w:p>
    <w:p w:rsidR="00EB04BC" w:rsidRPr="0018189C" w:rsidRDefault="00EB04BC">
      <w:pPr>
        <w:ind w:left="720"/>
        <w:rPr>
          <w:sz w:val="16"/>
        </w:rPr>
      </w:pPr>
    </w:p>
    <w:p w:rsidR="00EB04BC" w:rsidRPr="00237BCD" w:rsidRDefault="007C0763">
      <w:pPr>
        <w:pBdr>
          <w:top w:val="single" w:sz="4" w:space="1" w:color="auto" w:shadow="1"/>
          <w:left w:val="single" w:sz="4" w:space="4" w:color="auto" w:shadow="1"/>
          <w:bottom w:val="single" w:sz="4" w:space="1" w:color="auto" w:shadow="1"/>
          <w:right w:val="single" w:sz="4" w:space="4" w:color="auto" w:shadow="1"/>
        </w:pBdr>
        <w:ind w:left="1440"/>
        <w:outlineLvl w:val="0"/>
        <w:rPr>
          <w:rStyle w:val="JDFElement"/>
        </w:rPr>
      </w:pPr>
      <w:fldSimple w:instr=" REF _Ref164421822 \h  \* MERGEFORMAT ">
        <w:r w:rsidR="00BC3338" w:rsidRPr="00BC3338">
          <w:rPr>
            <w:rStyle w:val="JDFElementRef"/>
          </w:rPr>
          <w:t>Sender</w:t>
        </w:r>
      </w:fldSimple>
    </w:p>
    <w:p w:rsidR="00EB04BC" w:rsidRPr="0018189C" w:rsidRDefault="00EB04BC">
      <w:pPr>
        <w:ind w:left="720"/>
        <w:rPr>
          <w:sz w:val="16"/>
        </w:rPr>
      </w:pPr>
    </w:p>
    <w:bookmarkStart w:id="65" w:name="_Toc164364501"/>
    <w:p w:rsidR="00EB04BC" w:rsidRPr="0018189C" w:rsidRDefault="007C0763">
      <w:pPr>
        <w:pBdr>
          <w:top w:val="single" w:sz="4" w:space="1" w:color="auto" w:shadow="1"/>
          <w:left w:val="single" w:sz="4" w:space="4" w:color="auto" w:shadow="1"/>
          <w:bottom w:val="single" w:sz="4" w:space="1" w:color="auto" w:shadow="1"/>
          <w:right w:val="single" w:sz="4" w:space="4" w:color="auto" w:shadow="1"/>
        </w:pBdr>
        <w:ind w:left="2160"/>
        <w:outlineLvl w:val="0"/>
      </w:pPr>
      <w:r w:rsidRPr="00201CD4">
        <w:rPr>
          <w:rStyle w:val="JDFElementRef"/>
        </w:rPr>
        <w:fldChar w:fldCharType="begin"/>
      </w:r>
      <w:r w:rsidR="00201CD4" w:rsidRPr="00201CD4">
        <w:rPr>
          <w:rStyle w:val="JDFElementRef"/>
        </w:rPr>
        <w:instrText xml:space="preserve"> REF _Ref166583397 \h </w:instrText>
      </w:r>
      <w:r w:rsidR="00201CD4">
        <w:rPr>
          <w:rStyle w:val="JDFElementRef"/>
        </w:rPr>
        <w:instrText xml:space="preserve"> \* MERGEFORMAT </w:instrText>
      </w:r>
      <w:r w:rsidRPr="00201CD4">
        <w:rPr>
          <w:rStyle w:val="JDFElementRef"/>
        </w:rPr>
      </w:r>
      <w:r w:rsidRPr="00201CD4">
        <w:rPr>
          <w:rStyle w:val="JDFElementRef"/>
        </w:rPr>
        <w:fldChar w:fldCharType="separate"/>
      </w:r>
      <w:r w:rsidR="00BC3338" w:rsidRPr="00BC3338">
        <w:rPr>
          <w:rStyle w:val="JDFElementRef"/>
        </w:rPr>
        <w:t>Credential</w:t>
      </w:r>
      <w:r w:rsidRPr="00201CD4">
        <w:rPr>
          <w:rStyle w:val="JDFElementRef"/>
        </w:rPr>
        <w:fldChar w:fldCharType="end"/>
      </w:r>
      <w:r w:rsidR="00EB04BC" w:rsidRPr="0018189C">
        <w:t>…</w:t>
      </w:r>
      <w:bookmarkEnd w:id="65"/>
    </w:p>
    <w:p w:rsidR="00EB04BC" w:rsidRPr="0018189C" w:rsidRDefault="00EB04BC">
      <w:pPr>
        <w:ind w:left="720"/>
        <w:rPr>
          <w:sz w:val="16"/>
        </w:rPr>
      </w:pPr>
    </w:p>
    <w:p w:rsidR="00EB04BC" w:rsidRPr="00237BCD" w:rsidRDefault="007C0763">
      <w:pPr>
        <w:pBdr>
          <w:top w:val="single" w:sz="4" w:space="1" w:color="auto" w:shadow="1"/>
          <w:left w:val="single" w:sz="4" w:space="4" w:color="auto" w:shadow="1"/>
          <w:bottom w:val="single" w:sz="4" w:space="1" w:color="auto" w:shadow="1"/>
          <w:right w:val="single" w:sz="4" w:space="4" w:color="auto" w:shadow="1"/>
        </w:pBdr>
        <w:ind w:left="720"/>
        <w:outlineLvl w:val="0"/>
        <w:rPr>
          <w:rStyle w:val="JDFElement"/>
        </w:rPr>
      </w:pPr>
      <w:fldSimple w:instr=" REF _Ref164422532 \h  \* MERGEFORMAT ">
        <w:r w:rsidR="00BC3338" w:rsidRPr="00BC3338">
          <w:rPr>
            <w:rStyle w:val="JDFElementRef"/>
          </w:rPr>
          <w:t>Request</w:t>
        </w:r>
      </w:fldSimple>
    </w:p>
    <w:p w:rsidR="00EB04BC" w:rsidRPr="0018189C" w:rsidRDefault="00EB04BC">
      <w:pPr>
        <w:ind w:left="720"/>
        <w:rPr>
          <w:sz w:val="16"/>
        </w:rPr>
      </w:pPr>
    </w:p>
    <w:p w:rsidR="00EB04BC" w:rsidRPr="0018189C" w:rsidRDefault="00237BCD">
      <w:pPr>
        <w:pBdr>
          <w:top w:val="single" w:sz="4" w:space="1" w:color="auto" w:shadow="1"/>
          <w:left w:val="single" w:sz="4" w:space="4" w:color="auto" w:shadow="1"/>
          <w:bottom w:val="single" w:sz="4" w:space="1" w:color="auto" w:shadow="1"/>
          <w:right w:val="single" w:sz="4" w:space="4" w:color="auto" w:shadow="1"/>
        </w:pBdr>
        <w:ind w:left="1440"/>
      </w:pPr>
      <w:r w:rsidRPr="00237BCD">
        <w:rPr>
          <w:rStyle w:val="JDFElement"/>
        </w:rPr>
        <w:t>Business</w:t>
      </w:r>
      <w:r w:rsidR="009005DD" w:rsidRPr="00237BCD">
        <w:rPr>
          <w:rStyle w:val="JDFElement"/>
        </w:rPr>
        <w:t>Object</w:t>
      </w:r>
      <w:r w:rsidR="00EB04BC" w:rsidRPr="00237BCD">
        <w:rPr>
          <w:rStyle w:val="JDFElement"/>
        </w:rPr>
        <w:t xml:space="preserve"> </w:t>
      </w:r>
      <w:r w:rsidR="00EB04BC" w:rsidRPr="0018189C">
        <w:t>(</w:t>
      </w:r>
      <w:fldSimple w:instr=" REF _Ref164422350 \h  \* MERGEFORMAT ">
        <w:r w:rsidR="00BC3338" w:rsidRPr="00BC3338">
          <w:rPr>
            <w:rStyle w:val="JDFElementRef"/>
          </w:rPr>
          <w:t>RFQ</w:t>
        </w:r>
      </w:fldSimple>
      <w:r w:rsidR="00EB04BC" w:rsidRPr="0018189C">
        <w:t>,</w:t>
      </w:r>
      <w:r>
        <w:t xml:space="preserve"> </w:t>
      </w:r>
      <w:fldSimple w:instr=" REF _Ref164422352 \h  \* MERGEFORMAT ">
        <w:r w:rsidR="00BC3338" w:rsidRPr="00BC3338">
          <w:rPr>
            <w:rStyle w:val="JDFElementRef"/>
          </w:rPr>
          <w:t>Quotation</w:t>
        </w:r>
      </w:fldSimple>
      <w:r w:rsidR="00036709" w:rsidRPr="0018189C">
        <w:t xml:space="preserve">, </w:t>
      </w:r>
      <w:fldSimple w:instr=" REF _Ref164422357 \h  \* MERGEFORMAT ">
        <w:r w:rsidR="00BC3338" w:rsidRPr="00BC3338">
          <w:rPr>
            <w:rStyle w:val="JDFElementRef"/>
          </w:rPr>
          <w:t>PurchaseOrder</w:t>
        </w:r>
      </w:fldSimple>
      <w:r w:rsidR="00EB04BC" w:rsidRPr="0018189C">
        <w:t xml:space="preserve">, </w:t>
      </w:r>
      <w:fldSimple w:instr=" REF _Ref164422361 \h  \* MERGEFORMAT ">
        <w:r w:rsidR="00BC3338" w:rsidRPr="00BC3338">
          <w:rPr>
            <w:rStyle w:val="JDFElementRef"/>
          </w:rPr>
          <w:t>Confirmation</w:t>
        </w:r>
      </w:fldSimple>
      <w:r w:rsidRPr="00673051">
        <w:t xml:space="preserve">, </w:t>
      </w:r>
      <w:fldSimple w:instr=" REF _Ref164422362 \h  \* MERGEFORMAT ">
        <w:r w:rsidR="00BC3338" w:rsidRPr="00BC3338">
          <w:rPr>
            <w:rStyle w:val="JDFElementRef"/>
          </w:rPr>
          <w:t>Cancellation</w:t>
        </w:r>
      </w:fldSimple>
      <w:r w:rsidR="00EB04BC" w:rsidRPr="0018189C">
        <w:t xml:space="preserve">, </w:t>
      </w:r>
      <w:fldSimple w:instr=" REF _Ref164422364 \h  \* MERGEFORMAT ">
        <w:r w:rsidR="00BC3338" w:rsidRPr="00BC3338">
          <w:rPr>
            <w:rStyle w:val="JDFElementRef"/>
          </w:rPr>
          <w:t>Refusal</w:t>
        </w:r>
      </w:fldSimple>
      <w:r w:rsidR="00EB04BC" w:rsidRPr="0018189C">
        <w:t xml:space="preserve">, </w:t>
      </w:r>
      <w:fldSimple w:instr=" REF _Ref164422368 \h  \* MERGEFORMAT ">
        <w:r w:rsidR="00BC3338" w:rsidRPr="00BC3338">
          <w:rPr>
            <w:rStyle w:val="JDFElementRef"/>
          </w:rPr>
          <w:t>OrderStatusRequest</w:t>
        </w:r>
      </w:fldSimple>
      <w:r w:rsidR="00EB04BC" w:rsidRPr="0018189C">
        <w:t xml:space="preserve">, </w:t>
      </w:r>
      <w:fldSimple w:instr=" REF _Ref164422370 \h  \* MERGEFORMAT ">
        <w:r w:rsidR="00BC3338" w:rsidRPr="00BC3338">
          <w:rPr>
            <w:rStyle w:val="JDFElementRef"/>
          </w:rPr>
          <w:t>OrderStatusResponse</w:t>
        </w:r>
      </w:fldSimple>
      <w:r w:rsidR="00EB04BC" w:rsidRPr="0018189C">
        <w:t>,</w:t>
      </w:r>
      <w:r w:rsidR="00D07AD9">
        <w:t xml:space="preserve"> </w:t>
      </w:r>
      <w:fldSimple w:instr=" REF _Ref404017885 \h  \* MERGEFORMAT ">
        <w:r w:rsidR="00BC3338" w:rsidRPr="00BC3338">
          <w:rPr>
            <w:rStyle w:val="JDFElementRef"/>
          </w:rPr>
          <w:t>StockLevelRequest</w:t>
        </w:r>
      </w:fldSimple>
      <w:r w:rsidR="00D07AD9">
        <w:t xml:space="preserve">, </w:t>
      </w:r>
      <w:fldSimple w:instr=" REF _Ref404017896 \h  \* MERGEFORMAT ">
        <w:r w:rsidR="00BC3338" w:rsidRPr="00BC3338">
          <w:rPr>
            <w:rStyle w:val="JDFElementRef"/>
          </w:rPr>
          <w:t>StockLevelResponse</w:t>
        </w:r>
      </w:fldSimple>
      <w:r w:rsidR="00D07AD9">
        <w:t>,</w:t>
      </w:r>
      <w:r w:rsidR="00EB04BC" w:rsidRPr="0018189C">
        <w:t xml:space="preserve"> </w:t>
      </w:r>
      <w:fldSimple w:instr=" REF _Ref164422371 \h  \* MERGEFORMAT ">
        <w:r w:rsidR="00BC3338" w:rsidRPr="00BC3338">
          <w:rPr>
            <w:rStyle w:val="JDFElementRef"/>
          </w:rPr>
          <w:t>ProofApprovalRequest</w:t>
        </w:r>
      </w:fldSimple>
      <w:r w:rsidR="00EB04BC" w:rsidRPr="0018189C">
        <w:t xml:space="preserve">, </w:t>
      </w:r>
      <w:fldSimple w:instr=" REF _Ref164422373 \h  \* MERGEFORMAT ">
        <w:r w:rsidR="00BC3338" w:rsidRPr="00BC3338">
          <w:rPr>
            <w:rStyle w:val="JDFElementRef"/>
          </w:rPr>
          <w:t>ProofApprovalResponse</w:t>
        </w:r>
      </w:fldSimple>
      <w:r w:rsidR="00803ABF" w:rsidRPr="0018189C">
        <w:t xml:space="preserve">, </w:t>
      </w:r>
      <w:fldSimple w:instr=" REF _Ref164422359 \h  \* MERGEFORMAT ">
        <w:r w:rsidR="00BC3338" w:rsidRPr="00BC3338">
          <w:rPr>
            <w:rStyle w:val="JDFElementRef"/>
          </w:rPr>
          <w:t>Invoice</w:t>
        </w:r>
      </w:fldSimple>
      <w:r w:rsidRPr="0018189C">
        <w:t xml:space="preserve">, </w:t>
      </w:r>
      <w:fldSimple w:instr=" REF _Ref164422376 \h  \* MERGEFORMAT ">
        <w:r w:rsidR="00BC3338" w:rsidRPr="00BC3338">
          <w:rPr>
            <w:rStyle w:val="JDFElementRef"/>
          </w:rPr>
          <w:t>ReturnJob</w:t>
        </w:r>
      </w:fldSimple>
      <w:r w:rsidR="00EB04BC" w:rsidRPr="0018189C">
        <w:t xml:space="preserve">) </w:t>
      </w:r>
    </w:p>
    <w:p w:rsidR="00EB04BC" w:rsidRPr="0018189C" w:rsidRDefault="00EB04BC">
      <w:pPr>
        <w:pStyle w:val="Header"/>
        <w:tabs>
          <w:tab w:val="clear" w:pos="4320"/>
          <w:tab w:val="clear" w:pos="8640"/>
        </w:tabs>
        <w:ind w:left="720"/>
        <w:rPr>
          <w:sz w:val="16"/>
        </w:rPr>
      </w:pPr>
    </w:p>
    <w:p w:rsidR="00EB04BC" w:rsidRPr="00237BCD" w:rsidRDefault="00C27C44">
      <w:pPr>
        <w:pBdr>
          <w:top w:val="single" w:sz="4" w:space="1" w:color="auto" w:shadow="1"/>
          <w:left w:val="single" w:sz="4" w:space="4" w:color="auto" w:shadow="1"/>
          <w:bottom w:val="single" w:sz="4" w:space="1" w:color="auto" w:shadow="1"/>
          <w:right w:val="single" w:sz="4" w:space="4" w:color="auto" w:shadow="1"/>
        </w:pBdr>
        <w:ind w:left="2160"/>
        <w:outlineLvl w:val="0"/>
        <w:rPr>
          <w:rStyle w:val="JDFElement"/>
        </w:rPr>
      </w:pPr>
      <w:bookmarkStart w:id="66" w:name="_Toc164364503"/>
      <w:proofErr w:type="gramStart"/>
      <w:r w:rsidRPr="00237BCD">
        <w:rPr>
          <w:rStyle w:val="JDFElement"/>
        </w:rPr>
        <w:t>jdf:</w:t>
      </w:r>
      <w:proofErr w:type="gramEnd"/>
      <w:r w:rsidR="00EB04BC" w:rsidRPr="00237BCD">
        <w:rPr>
          <w:rStyle w:val="JDFElement"/>
        </w:rPr>
        <w:t>JDF</w:t>
      </w:r>
      <w:bookmarkEnd w:id="66"/>
    </w:p>
    <w:p w:rsidR="00EB04BC" w:rsidRPr="0018189C" w:rsidRDefault="00EB04BC">
      <w:pPr>
        <w:ind w:left="720"/>
        <w:rPr>
          <w:sz w:val="16"/>
        </w:rPr>
      </w:pPr>
    </w:p>
    <w:p w:rsidR="00EE0BD3" w:rsidRPr="00EE0BD3" w:rsidRDefault="00EE0BD3" w:rsidP="00EE0BD3">
      <w:pPr>
        <w:pStyle w:val="Heading2"/>
      </w:pPr>
      <w:bookmarkStart w:id="67" w:name="_Toc411174874"/>
      <w:bookmarkStart w:id="68" w:name="_Toc164364504"/>
      <w:r>
        <w:lastRenderedPageBreak/>
        <w:t xml:space="preserve">MIME and HTTP </w:t>
      </w:r>
      <w:r w:rsidRPr="00EE0BD3">
        <w:t>Content-Type</w:t>
      </w:r>
      <w:bookmarkEnd w:id="67"/>
    </w:p>
    <w:p w:rsidR="007907F6" w:rsidRDefault="00EE0BD3" w:rsidP="000707DA">
      <w:pPr>
        <w:pStyle w:val="BodyText"/>
      </w:pPr>
      <w:r>
        <w:t xml:space="preserve">If PrintTalk is packaged in a MIME wrapper or posted over HTTP, the respective Content-Type header value SHOULD be set to: </w:t>
      </w:r>
      <w:r w:rsidRPr="00EE0BD3">
        <w:t>application/vnd-cip4-ptk+xml</w:t>
      </w:r>
      <w:r>
        <w:t>.</w:t>
      </w:r>
      <w:r w:rsidRPr="00EE0BD3">
        <w:t xml:space="preserve"> </w:t>
      </w:r>
    </w:p>
    <w:p w:rsidR="0039237D" w:rsidRPr="008E3EAA" w:rsidRDefault="0039237D" w:rsidP="00EE0BD3">
      <w:pPr>
        <w:pStyle w:val="Heading2"/>
      </w:pPr>
      <w:bookmarkStart w:id="69" w:name="_Toc411174875"/>
      <w:r>
        <w:t xml:space="preserve">XML </w:t>
      </w:r>
      <w:r w:rsidR="00D12B96">
        <w:t>Declaration</w:t>
      </w:r>
      <w:bookmarkEnd w:id="68"/>
      <w:bookmarkEnd w:id="69"/>
    </w:p>
    <w:p w:rsidR="00FF01CA" w:rsidRPr="00FF01CA" w:rsidRDefault="009765AE" w:rsidP="00FF01CA">
      <w:pPr>
        <w:pStyle w:val="BodyText"/>
      </w:pPr>
      <w:r>
        <w:t>A</w:t>
      </w:r>
      <w:r w:rsidR="00FF01CA">
        <w:t xml:space="preserve"> </w:t>
      </w:r>
      <w:fldSimple w:instr=" REF PrintTalkDocument \h  \* MERGEFORMAT ">
        <w:r w:rsidR="00BC3338" w:rsidRPr="00BC3338">
          <w:rPr>
            <w:rStyle w:val="JDFTermRef"/>
          </w:rPr>
          <w:t>PrintTalk Document</w:t>
        </w:r>
      </w:fldSimple>
      <w:r>
        <w:rPr>
          <w:rStyle w:val="JDFTerm"/>
        </w:rPr>
        <w:t xml:space="preserve"> </w:t>
      </w:r>
      <w:r w:rsidR="00EE0BD3">
        <w:t xml:space="preserve">SHOULD </w:t>
      </w:r>
      <w:r w:rsidR="00FF01CA">
        <w:t>start with the s</w:t>
      </w:r>
      <w:r w:rsidR="00FF01CA" w:rsidRPr="0018189C">
        <w:t xml:space="preserve">tandard XML </w:t>
      </w:r>
      <w:r w:rsidR="00FF01CA">
        <w:t xml:space="preserve">Declaration. </w:t>
      </w:r>
      <w:r w:rsidR="008B3E58">
        <w:t xml:space="preserve">An </w:t>
      </w:r>
      <w:r w:rsidR="00FF01CA">
        <w:t>example</w:t>
      </w:r>
      <w:r w:rsidR="008B3E58">
        <w:t xml:space="preserve"> is</w:t>
      </w:r>
      <w:r w:rsidR="00FF01CA">
        <w:t>:</w:t>
      </w:r>
    </w:p>
    <w:p w:rsidR="00EB04BC" w:rsidRPr="00FF01CA" w:rsidRDefault="00EB04BC" w:rsidP="00806712">
      <w:pPr>
        <w:pStyle w:val="Samplecode01"/>
      </w:pPr>
      <w:proofErr w:type="gramStart"/>
      <w:r w:rsidRPr="001B7D71">
        <w:t>&lt;?</w:t>
      </w:r>
      <w:r w:rsidRPr="00806712">
        <w:rPr>
          <w:rStyle w:val="XMLTag"/>
        </w:rPr>
        <w:t>xml</w:t>
      </w:r>
      <w:proofErr w:type="gramEnd"/>
      <w:r w:rsidRPr="001D7939">
        <w:t xml:space="preserve"> </w:t>
      </w:r>
      <w:r w:rsidRPr="00806712">
        <w:rPr>
          <w:rStyle w:val="XMLAttrName"/>
        </w:rPr>
        <w:t>version</w:t>
      </w:r>
      <w:r w:rsidRPr="001D7939">
        <w:t>=</w:t>
      </w:r>
      <w:r w:rsidRPr="00806712">
        <w:rPr>
          <w:rStyle w:val="XMLAttrName"/>
        </w:rPr>
        <w:t>"1.0"</w:t>
      </w:r>
      <w:r w:rsidRPr="001D7939">
        <w:t xml:space="preserve"> </w:t>
      </w:r>
      <w:r w:rsidRPr="00806712">
        <w:rPr>
          <w:rStyle w:val="XMLAttrName"/>
        </w:rPr>
        <w:t>encoding</w:t>
      </w:r>
      <w:r w:rsidRPr="001B7D71">
        <w:t>=</w:t>
      </w:r>
      <w:r w:rsidRPr="00806712">
        <w:rPr>
          <w:rStyle w:val="XMLAttrValue"/>
        </w:rPr>
        <w:t>"utf-8"</w:t>
      </w:r>
      <w:r w:rsidRPr="001B7D71">
        <w:t>?&gt;</w:t>
      </w:r>
    </w:p>
    <w:p w:rsidR="00EB04BC" w:rsidRPr="0018189C" w:rsidRDefault="00EB04BC">
      <w:pPr>
        <w:rPr>
          <w:color w:val="008080"/>
          <w:sz w:val="17"/>
        </w:rPr>
      </w:pPr>
    </w:p>
    <w:p w:rsidR="0039237D" w:rsidRDefault="0039237D" w:rsidP="00D57B73">
      <w:pPr>
        <w:pStyle w:val="Heading2"/>
      </w:pPr>
      <w:bookmarkStart w:id="70" w:name="_Toc164364505"/>
      <w:bookmarkStart w:id="71" w:name="_Toc411174876"/>
      <w:r>
        <w:t xml:space="preserve">PrintTalk </w:t>
      </w:r>
      <w:r w:rsidR="00D12B96">
        <w:t>Node</w:t>
      </w:r>
      <w:bookmarkEnd w:id="70"/>
      <w:bookmarkEnd w:id="71"/>
    </w:p>
    <w:p w:rsidR="008B3E58" w:rsidRPr="008B3E58" w:rsidRDefault="008B3E58" w:rsidP="008B3E58">
      <w:r>
        <w:t xml:space="preserve">The </w:t>
      </w:r>
      <w:r w:rsidR="001B7D71">
        <w:t xml:space="preserve">Root </w:t>
      </w:r>
      <w:r w:rsidR="00C6565D">
        <w:t>element</w:t>
      </w:r>
      <w:r>
        <w:t xml:space="preserve"> in a </w:t>
      </w:r>
      <w:fldSimple w:instr=" REF PrintTalkDocument \h  \* MERGEFORMAT ">
        <w:r w:rsidR="00BC3338" w:rsidRPr="00BC3338">
          <w:rPr>
            <w:rStyle w:val="JDFTermRef"/>
          </w:rPr>
          <w:t>PrintTalk Document</w:t>
        </w:r>
      </w:fldSimple>
      <w:r w:rsidR="009765AE">
        <w:rPr>
          <w:rStyle w:val="JDFTerm"/>
        </w:rPr>
        <w:t xml:space="preserve"> </w:t>
      </w:r>
      <w:r w:rsidR="00AF35FC">
        <w:t>SHALL</w:t>
      </w:r>
      <w:r w:rsidR="001B7D71">
        <w:t xml:space="preserve"> be</w:t>
      </w:r>
      <w:r>
        <w:t xml:space="preserve"> </w:t>
      </w:r>
      <w:r w:rsidR="00BE6AFC">
        <w:t>an</w:t>
      </w:r>
      <w:r>
        <w:t xml:space="preserve"> </w:t>
      </w:r>
      <w:r w:rsidR="00C6565D">
        <w:t>element</w:t>
      </w:r>
      <w:r w:rsidR="00BE6AFC" w:rsidRPr="00BE6AFC">
        <w:t xml:space="preserve"> whose type is </w:t>
      </w:r>
      <w:r w:rsidR="00BE6AFC">
        <w:t>"</w:t>
      </w:r>
      <w:r w:rsidR="00BE6AFC" w:rsidRPr="008B3E58">
        <w:rPr>
          <w:rStyle w:val="JDFElement"/>
        </w:rPr>
        <w:t>PrintTalk</w:t>
      </w:r>
      <w:r w:rsidR="00BE6AFC">
        <w:t>"</w:t>
      </w:r>
      <w:r>
        <w:t>. An example is:</w:t>
      </w:r>
    </w:p>
    <w:p w:rsidR="00EB04BC" w:rsidRPr="0018189C" w:rsidRDefault="00EB04BC">
      <w:pPr>
        <w:rPr>
          <w:sz w:val="16"/>
        </w:rPr>
      </w:pPr>
    </w:p>
    <w:p w:rsidR="00EB04BC" w:rsidRPr="001D7939" w:rsidRDefault="00EB04BC" w:rsidP="00806712">
      <w:pPr>
        <w:pStyle w:val="Samplecode01"/>
        <w:keepNext/>
      </w:pPr>
      <w:r w:rsidRPr="001B7D71">
        <w:t>&lt;</w:t>
      </w:r>
      <w:r w:rsidRPr="00863DD3">
        <w:rPr>
          <w:rStyle w:val="XMLTag"/>
        </w:rPr>
        <w:t>PrintTalk</w:t>
      </w:r>
      <w:r w:rsidRPr="001D7939">
        <w:rPr>
          <w:color w:val="FF0000"/>
        </w:rPr>
        <w:t xml:space="preserve"> </w:t>
      </w:r>
      <w:r w:rsidRPr="00863DD3">
        <w:rPr>
          <w:rStyle w:val="XMLAttrName"/>
        </w:rPr>
        <w:t>version</w:t>
      </w:r>
      <w:r w:rsidRPr="001B7D71">
        <w:t>=</w:t>
      </w:r>
      <w:r w:rsidRPr="004B0841">
        <w:rPr>
          <w:rStyle w:val="XMLAttrValue"/>
        </w:rPr>
        <w:t>"1.</w:t>
      </w:r>
      <w:r w:rsidR="00870008" w:rsidRPr="004B0841">
        <w:rPr>
          <w:rStyle w:val="XMLAttrValue"/>
        </w:rPr>
        <w:t>5</w:t>
      </w:r>
      <w:r w:rsidRPr="004B0841">
        <w:rPr>
          <w:rStyle w:val="XMLAttrValue"/>
        </w:rPr>
        <w:t>"</w:t>
      </w:r>
      <w:r w:rsidRPr="001D7939">
        <w:rPr>
          <w:color w:val="FF0000"/>
        </w:rPr>
        <w:t xml:space="preserve"> </w:t>
      </w:r>
      <w:r w:rsidRPr="00863DD3">
        <w:rPr>
          <w:rStyle w:val="XMLAttrName"/>
        </w:rPr>
        <w:t>payloadID</w:t>
      </w:r>
      <w:r w:rsidRPr="001B7D71">
        <w:t>=</w:t>
      </w:r>
      <w:r w:rsidRPr="004B0841">
        <w:rPr>
          <w:rStyle w:val="XMLAttrValue"/>
        </w:rPr>
        <w:t>"107778"</w:t>
      </w:r>
      <w:r w:rsidRPr="001D7939">
        <w:rPr>
          <w:color w:val="FF0000"/>
        </w:rPr>
        <w:t xml:space="preserve"> </w:t>
      </w:r>
      <w:r w:rsidR="00C64B96" w:rsidRPr="001209A7">
        <w:rPr>
          <w:rStyle w:val="XMLAttrName"/>
        </w:rPr>
        <w:t>Timestamp</w:t>
      </w:r>
      <w:r w:rsidRPr="001B7D71">
        <w:t>=</w:t>
      </w:r>
      <w:r w:rsidRPr="004B0841">
        <w:rPr>
          <w:rStyle w:val="XMLAttrValue"/>
        </w:rPr>
        <w:t>"</w:t>
      </w:r>
      <w:r w:rsidR="00870008" w:rsidRPr="004B0841">
        <w:rPr>
          <w:rStyle w:val="XMLAttrValue"/>
        </w:rPr>
        <w:t>2013</w:t>
      </w:r>
      <w:r w:rsidRPr="004B0841">
        <w:rPr>
          <w:rStyle w:val="XMLAttrValue"/>
        </w:rPr>
        <w:t>-02-01T22:39</w:t>
      </w:r>
      <w:r w:rsidR="005823E1" w:rsidRPr="004B0841">
        <w:rPr>
          <w:rStyle w:val="XMLAttrValue"/>
        </w:rPr>
        <w:t>:00</w:t>
      </w:r>
      <w:r w:rsidRPr="004B0841">
        <w:rPr>
          <w:rStyle w:val="XMLAttrValue"/>
        </w:rPr>
        <w:t>Z"</w:t>
      </w:r>
      <w:r w:rsidR="00C27C44" w:rsidRPr="001D7939">
        <w:t xml:space="preserve"> </w:t>
      </w:r>
      <w:r w:rsidR="00C27C44" w:rsidRPr="00863DD3">
        <w:rPr>
          <w:rStyle w:val="XMLAttrName"/>
        </w:rPr>
        <w:t>xmlns</w:t>
      </w:r>
      <w:r w:rsidR="00C27C44" w:rsidRPr="001B7D71">
        <w:t>=</w:t>
      </w:r>
      <w:r w:rsidR="00C27C44" w:rsidRPr="004B0841">
        <w:rPr>
          <w:rStyle w:val="XMLAttrValue"/>
        </w:rPr>
        <w:t>"http://www.printtalk.org/schema</w:t>
      </w:r>
      <w:r w:rsidR="005823E1" w:rsidRPr="004B0841">
        <w:rPr>
          <w:rStyle w:val="XMLAttrValue"/>
        </w:rPr>
        <w:t>_15</w:t>
      </w:r>
      <w:r w:rsidR="00C27C44" w:rsidRPr="004B0841">
        <w:rPr>
          <w:rStyle w:val="XMLAttrValue"/>
        </w:rPr>
        <w:t>"</w:t>
      </w:r>
      <w:r w:rsidRPr="001B7D71">
        <w:t>&gt;</w:t>
      </w:r>
    </w:p>
    <w:p w:rsidR="008B3E58" w:rsidRPr="001209A7" w:rsidRDefault="008B3E58" w:rsidP="00806712">
      <w:pPr>
        <w:pStyle w:val="Samplecode02"/>
        <w:keepNext/>
      </w:pPr>
      <w:r w:rsidRPr="001D7939">
        <w:t>...</w:t>
      </w:r>
    </w:p>
    <w:p w:rsidR="008E3EAA" w:rsidRDefault="008B3E58" w:rsidP="00806712">
      <w:pPr>
        <w:pStyle w:val="Samplecode01"/>
        <w:keepLines/>
        <w:rPr>
          <w:color w:val="0000FF"/>
        </w:rPr>
      </w:pPr>
      <w:r w:rsidRPr="001B7D71">
        <w:rPr>
          <w:color w:val="0000FF"/>
        </w:rPr>
        <w:t>&lt;/</w:t>
      </w:r>
      <w:r w:rsidRPr="00863DD3">
        <w:rPr>
          <w:rStyle w:val="XMLTag"/>
        </w:rPr>
        <w:t>PrintTalk</w:t>
      </w:r>
      <w:r w:rsidRPr="001D7939">
        <w:t xml:space="preserve"> </w:t>
      </w:r>
      <w:r w:rsidRPr="001B7D71">
        <w:rPr>
          <w:color w:val="0000FF"/>
        </w:rPr>
        <w:t>&gt;</w:t>
      </w:r>
    </w:p>
    <w:p w:rsidR="00863DD3" w:rsidRDefault="00863DD3" w:rsidP="001B7D71">
      <w:pPr>
        <w:pStyle w:val="SampleXML"/>
        <w:rPr>
          <w:color w:val="0000FF"/>
        </w:rPr>
      </w:pPr>
    </w:p>
    <w:p w:rsidR="008E3EAA" w:rsidRDefault="008E3EAA" w:rsidP="008E3EAA">
      <w:pPr>
        <w:pStyle w:val="CaptionICS"/>
        <w:tabs>
          <w:tab w:val="left" w:pos="1620"/>
        </w:tabs>
      </w:pPr>
      <w:bookmarkStart w:id="72" w:name="_Toc411174965"/>
      <w:r w:rsidRPr="00305A27">
        <w:t xml:space="preserve">Table </w:t>
      </w:r>
      <w:r w:rsidR="007C0763">
        <w:fldChar w:fldCharType="begin"/>
      </w:r>
      <w:r w:rsidR="003F4D71">
        <w:instrText xml:space="preserve"> SEQ "Table" \*ARABIC </w:instrText>
      </w:r>
      <w:r w:rsidR="007C0763">
        <w:fldChar w:fldCharType="separate"/>
      </w:r>
      <w:r w:rsidR="00BC3338">
        <w:rPr>
          <w:noProof/>
        </w:rPr>
        <w:t>2</w:t>
      </w:r>
      <w:r w:rsidR="007C0763">
        <w:rPr>
          <w:noProof/>
        </w:rPr>
        <w:fldChar w:fldCharType="end"/>
      </w:r>
      <w:r w:rsidRPr="00305A27">
        <w:t xml:space="preserve">: </w:t>
      </w:r>
      <w:bookmarkStart w:id="73" w:name="_Ref164421170"/>
      <w:r w:rsidR="0039237D">
        <w:t>PrintTalk</w:t>
      </w:r>
      <w:bookmarkEnd w:id="72"/>
      <w:bookmarkEnd w:id="73"/>
    </w:p>
    <w:p w:rsidR="008E3EAA" w:rsidRPr="00E2272E" w:rsidRDefault="008E3EAA" w:rsidP="008E3EAA">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8E3EAA" w:rsidRPr="00305A27" w:rsidTr="00E60EB0">
        <w:trPr>
          <w:tblHeader/>
          <w:jc w:val="center"/>
        </w:trPr>
        <w:tc>
          <w:tcPr>
            <w:tcW w:w="2160" w:type="dxa"/>
            <w:tcBorders>
              <w:top w:val="single" w:sz="18" w:space="0" w:color="000080"/>
              <w:bottom w:val="single" w:sz="4" w:space="0" w:color="auto"/>
            </w:tcBorders>
            <w:shd w:val="clear" w:color="auto" w:fill="000080"/>
          </w:tcPr>
          <w:p w:rsidR="008E3EAA" w:rsidRPr="0018189C" w:rsidRDefault="008E3EAA" w:rsidP="00D12B96">
            <w:pPr>
              <w:pStyle w:val="TableHeading"/>
            </w:pPr>
            <w:r>
              <w:t>Name</w:t>
            </w:r>
          </w:p>
        </w:tc>
        <w:tc>
          <w:tcPr>
            <w:tcW w:w="1440" w:type="dxa"/>
            <w:tcBorders>
              <w:top w:val="single" w:sz="18" w:space="0" w:color="000080"/>
              <w:bottom w:val="single" w:sz="4" w:space="0" w:color="auto"/>
            </w:tcBorders>
            <w:shd w:val="clear" w:color="auto" w:fill="000080"/>
          </w:tcPr>
          <w:p w:rsidR="008E3EAA" w:rsidRPr="00305A27" w:rsidRDefault="0039237D" w:rsidP="00D12B96">
            <w:pPr>
              <w:pStyle w:val="TableHeading"/>
            </w:pPr>
            <w:r w:rsidRPr="0018189C">
              <w:t>Data Type</w:t>
            </w:r>
          </w:p>
        </w:tc>
        <w:tc>
          <w:tcPr>
            <w:tcW w:w="5760" w:type="dxa"/>
            <w:tcBorders>
              <w:top w:val="single" w:sz="18" w:space="0" w:color="000080"/>
              <w:bottom w:val="single" w:sz="4" w:space="0" w:color="auto"/>
            </w:tcBorders>
            <w:shd w:val="clear" w:color="auto" w:fill="000080"/>
          </w:tcPr>
          <w:p w:rsidR="008E3EAA" w:rsidRPr="0018189C" w:rsidRDefault="008E3EAA" w:rsidP="00D12B96">
            <w:pPr>
              <w:pStyle w:val="TableHeading"/>
            </w:pPr>
            <w:r w:rsidRPr="0018189C">
              <w:t>Description</w:t>
            </w:r>
          </w:p>
        </w:tc>
      </w:tr>
      <w:tr w:rsidR="0039237D" w:rsidRPr="00305A27" w:rsidTr="00E60EB0">
        <w:trPr>
          <w:jc w:val="center"/>
        </w:trPr>
        <w:tc>
          <w:tcPr>
            <w:tcW w:w="2160" w:type="dxa"/>
            <w:tcBorders>
              <w:top w:val="single" w:sz="4" w:space="0" w:color="auto"/>
              <w:bottom w:val="single" w:sz="12" w:space="0" w:color="000080"/>
            </w:tcBorders>
          </w:tcPr>
          <w:p w:rsidR="0039237D" w:rsidRPr="0039237D" w:rsidRDefault="0039237D" w:rsidP="0039237D">
            <w:pPr>
              <w:pStyle w:val="TableCellLeft"/>
              <w:rPr>
                <w:rStyle w:val="JDFAttributeName"/>
              </w:rPr>
            </w:pPr>
            <w:r w:rsidRPr="0039237D">
              <w:rPr>
                <w:rStyle w:val="JDFAttributeName"/>
              </w:rPr>
              <w:t>payloadID</w:t>
            </w:r>
          </w:p>
        </w:tc>
        <w:tc>
          <w:tcPr>
            <w:tcW w:w="1440" w:type="dxa"/>
            <w:tcBorders>
              <w:top w:val="single" w:sz="4" w:space="0" w:color="auto"/>
              <w:bottom w:val="single" w:sz="12" w:space="0" w:color="000080"/>
            </w:tcBorders>
          </w:tcPr>
          <w:p w:rsidR="0039237D" w:rsidRPr="0039237D" w:rsidRDefault="007B402B" w:rsidP="0039237D">
            <w:pPr>
              <w:pStyle w:val="TableCellLeft"/>
            </w:pPr>
            <w:r>
              <w:t>s</w:t>
            </w:r>
            <w:r w:rsidR="0039237D" w:rsidRPr="0039237D">
              <w:t>tring</w:t>
            </w:r>
          </w:p>
        </w:tc>
        <w:tc>
          <w:tcPr>
            <w:tcW w:w="5760" w:type="dxa"/>
            <w:tcBorders>
              <w:top w:val="single" w:sz="4" w:space="0" w:color="auto"/>
              <w:bottom w:val="single" w:sz="12" w:space="0" w:color="000080"/>
            </w:tcBorders>
          </w:tcPr>
          <w:p w:rsidR="0039237D" w:rsidRPr="0018189C" w:rsidRDefault="0039237D" w:rsidP="001B6E05">
            <w:pPr>
              <w:pStyle w:val="TableCellLeft"/>
              <w:rPr>
                <w:snapToGrid w:val="0"/>
                <w:lang w:eastAsia="de-DE"/>
              </w:rPr>
            </w:pPr>
            <w:r w:rsidRPr="0039237D">
              <w:rPr>
                <w:b/>
              </w:rPr>
              <w:t>From cXML:</w:t>
            </w:r>
            <w:r w:rsidRPr="0018189C">
              <w:rPr>
                <w:b/>
              </w:rPr>
              <w:t xml:space="preserve">  </w:t>
            </w:r>
            <w:r w:rsidRPr="0018189C">
              <w:t xml:space="preserve">A unique number with respect to space and time, used for logging purposes to identify documents that might have been lost or had problems. This value SHOULD not </w:t>
            </w:r>
            <w:r w:rsidRPr="001B6E05">
              <w:t>change</w:t>
            </w:r>
            <w:r w:rsidRPr="0018189C">
              <w:t xml:space="preserve"> for retry attempts.</w:t>
            </w:r>
          </w:p>
        </w:tc>
      </w:tr>
      <w:tr w:rsidR="0039237D" w:rsidRPr="00305A27">
        <w:trPr>
          <w:jc w:val="center"/>
        </w:trPr>
        <w:tc>
          <w:tcPr>
            <w:tcW w:w="2160" w:type="dxa"/>
            <w:tcBorders>
              <w:top w:val="single" w:sz="12" w:space="0" w:color="000080"/>
              <w:bottom w:val="single" w:sz="12" w:space="0" w:color="000080"/>
            </w:tcBorders>
          </w:tcPr>
          <w:p w:rsidR="0039237D" w:rsidRPr="0018189C" w:rsidRDefault="0039237D" w:rsidP="0039237D">
            <w:pPr>
              <w:pStyle w:val="TableCellLeft"/>
              <w:rPr>
                <w:rStyle w:val="Attribute"/>
              </w:rPr>
            </w:pPr>
            <w:r w:rsidRPr="0039237D">
              <w:rPr>
                <w:rStyle w:val="JDFAttributeName"/>
              </w:rPr>
              <w:t>Timestamp</w:t>
            </w:r>
          </w:p>
        </w:tc>
        <w:tc>
          <w:tcPr>
            <w:tcW w:w="1440" w:type="dxa"/>
            <w:tcBorders>
              <w:top w:val="single" w:sz="12" w:space="0" w:color="000080"/>
              <w:bottom w:val="single" w:sz="12" w:space="0" w:color="000080"/>
            </w:tcBorders>
          </w:tcPr>
          <w:p w:rsidR="0039237D" w:rsidRPr="0039237D" w:rsidRDefault="007B402B" w:rsidP="0039237D">
            <w:pPr>
              <w:pStyle w:val="TableCellLeft"/>
            </w:pPr>
            <w:r>
              <w:t>dateTime</w:t>
            </w:r>
          </w:p>
        </w:tc>
        <w:tc>
          <w:tcPr>
            <w:tcW w:w="5760" w:type="dxa"/>
            <w:tcBorders>
              <w:top w:val="single" w:sz="12" w:space="0" w:color="000080"/>
              <w:bottom w:val="single" w:sz="12" w:space="0" w:color="000080"/>
            </w:tcBorders>
          </w:tcPr>
          <w:p w:rsidR="0039237D" w:rsidRPr="0018189C" w:rsidRDefault="0039237D" w:rsidP="008A7561">
            <w:pPr>
              <w:pStyle w:val="TableCellLeft"/>
            </w:pPr>
            <w:r w:rsidRPr="0039237D">
              <w:rPr>
                <w:b/>
              </w:rPr>
              <w:t>From cXML:</w:t>
            </w:r>
            <w:r w:rsidRPr="0018189C">
              <w:t xml:space="preserve"> The date and time the message was sent, in </w:t>
            </w:r>
            <w:r w:rsidR="007C0763">
              <w:fldChar w:fldCharType="begin"/>
            </w:r>
            <w:r w:rsidR="008A7561">
              <w:instrText xml:space="preserve"> REF ISO8601 \h </w:instrText>
            </w:r>
            <w:r w:rsidR="007C0763">
              <w:fldChar w:fldCharType="separate"/>
            </w:r>
            <w:r w:rsidR="00BC3338">
              <w:t>[ISO8601]</w:t>
            </w:r>
            <w:r w:rsidR="007C0763">
              <w:fldChar w:fldCharType="end"/>
            </w:r>
            <w:r w:rsidRPr="0018189C">
              <w:t xml:space="preserve"> format.  </w:t>
            </w:r>
            <w:r w:rsidR="00C02AAE" w:rsidRPr="001B6E05">
              <w:t>Time</w:t>
            </w:r>
            <w:r w:rsidR="0034647C" w:rsidRPr="001B6E05">
              <w:t>s</w:t>
            </w:r>
            <w:r w:rsidR="00C02AAE" w:rsidRPr="001B6E05">
              <w:t>tamp</w:t>
            </w:r>
            <w:r w:rsidRPr="0018189C">
              <w:t xml:space="preserve"> </w:t>
            </w:r>
            <w:r w:rsidR="00AF35FC">
              <w:t>SHALL</w:t>
            </w:r>
            <w:r w:rsidRPr="0018189C">
              <w:t xml:space="preserve"> </w:t>
            </w:r>
            <w:r w:rsidR="00CF0D29" w:rsidRPr="001B6E05">
              <w:t>NOT</w:t>
            </w:r>
            <w:r w:rsidRPr="0018189C">
              <w:t xml:space="preserve"> change for retry attempts.</w:t>
            </w:r>
          </w:p>
        </w:tc>
      </w:tr>
      <w:tr w:rsidR="00487958" w:rsidRPr="0018189C" w:rsidTr="00796323">
        <w:trPr>
          <w:jc w:val="center"/>
        </w:trPr>
        <w:tc>
          <w:tcPr>
            <w:tcW w:w="2160" w:type="dxa"/>
            <w:tcBorders>
              <w:top w:val="single" w:sz="12" w:space="0" w:color="000080"/>
              <w:bottom w:val="single" w:sz="12" w:space="0" w:color="000080"/>
            </w:tcBorders>
          </w:tcPr>
          <w:p w:rsidR="00487958" w:rsidRPr="0039237D" w:rsidRDefault="00487958" w:rsidP="00796323">
            <w:pPr>
              <w:pStyle w:val="TableCellLeft"/>
              <w:rPr>
                <w:rStyle w:val="JDFAttributeName"/>
              </w:rPr>
            </w:pPr>
            <w:r w:rsidRPr="0039237D">
              <w:rPr>
                <w:rStyle w:val="JDFAttributeName"/>
              </w:rPr>
              <w:t>version</w:t>
            </w:r>
          </w:p>
        </w:tc>
        <w:tc>
          <w:tcPr>
            <w:tcW w:w="1440" w:type="dxa"/>
            <w:tcBorders>
              <w:top w:val="single" w:sz="12" w:space="0" w:color="000080"/>
              <w:bottom w:val="single" w:sz="12" w:space="0" w:color="000080"/>
            </w:tcBorders>
          </w:tcPr>
          <w:p w:rsidR="00487958" w:rsidRPr="0039237D" w:rsidRDefault="00487958" w:rsidP="00796323">
            <w:pPr>
              <w:pStyle w:val="TableCellLeft"/>
            </w:pPr>
            <w:r>
              <w:t>s</w:t>
            </w:r>
            <w:r w:rsidRPr="0039237D">
              <w:t>tring</w:t>
            </w:r>
          </w:p>
        </w:tc>
        <w:tc>
          <w:tcPr>
            <w:tcW w:w="5760" w:type="dxa"/>
            <w:tcBorders>
              <w:top w:val="single" w:sz="12" w:space="0" w:color="000080"/>
              <w:bottom w:val="single" w:sz="12" w:space="0" w:color="000080"/>
            </w:tcBorders>
          </w:tcPr>
          <w:p w:rsidR="00487958" w:rsidRPr="0018189C" w:rsidRDefault="00487958" w:rsidP="00796323">
            <w:pPr>
              <w:pStyle w:val="TableCellLeft"/>
            </w:pPr>
            <w:r w:rsidRPr="0018189C">
              <w:t>The version of PrintTalk.  The current release is "1.</w:t>
            </w:r>
            <w:r>
              <w:t>5</w:t>
            </w:r>
            <w:r w:rsidRPr="0018189C">
              <w:t>"</w:t>
            </w:r>
            <w:r w:rsidR="00434021">
              <w:t>.</w:t>
            </w:r>
          </w:p>
        </w:tc>
      </w:tr>
      <w:tr w:rsidR="0039237D" w:rsidRPr="00305A27">
        <w:trPr>
          <w:jc w:val="center"/>
        </w:trPr>
        <w:tc>
          <w:tcPr>
            <w:tcW w:w="2160" w:type="dxa"/>
            <w:tcBorders>
              <w:top w:val="single" w:sz="12" w:space="0" w:color="000080"/>
              <w:bottom w:val="single" w:sz="12" w:space="0" w:color="000080"/>
            </w:tcBorders>
          </w:tcPr>
          <w:p w:rsidR="0039237D" w:rsidRPr="0018189C" w:rsidRDefault="0039237D" w:rsidP="0039237D">
            <w:pPr>
              <w:pStyle w:val="TableCellLeft"/>
              <w:rPr>
                <w:rStyle w:val="Attribute"/>
              </w:rPr>
            </w:pPr>
            <w:proofErr w:type="gramStart"/>
            <w:r w:rsidRPr="0039237D">
              <w:rPr>
                <w:rStyle w:val="JDFAttributeName"/>
              </w:rPr>
              <w:t>xmlns</w:t>
            </w:r>
            <w:r w:rsidRPr="0039237D">
              <w:t xml:space="preserve"> ?</w:t>
            </w:r>
            <w:proofErr w:type="gramEnd"/>
          </w:p>
        </w:tc>
        <w:tc>
          <w:tcPr>
            <w:tcW w:w="1440" w:type="dxa"/>
            <w:tcBorders>
              <w:top w:val="single" w:sz="12" w:space="0" w:color="000080"/>
              <w:bottom w:val="single" w:sz="12" w:space="0" w:color="000080"/>
            </w:tcBorders>
          </w:tcPr>
          <w:p w:rsidR="0039237D" w:rsidRPr="0039237D" w:rsidRDefault="0039237D" w:rsidP="0039237D">
            <w:pPr>
              <w:pStyle w:val="TableCellLeft"/>
            </w:pPr>
            <w:r w:rsidRPr="0039237D">
              <w:t>URI</w:t>
            </w:r>
          </w:p>
        </w:tc>
        <w:tc>
          <w:tcPr>
            <w:tcW w:w="5760" w:type="dxa"/>
            <w:tcBorders>
              <w:top w:val="single" w:sz="12" w:space="0" w:color="000080"/>
              <w:bottom w:val="single" w:sz="12" w:space="0" w:color="000080"/>
            </w:tcBorders>
          </w:tcPr>
          <w:p w:rsidR="0039237D" w:rsidRPr="0018189C" w:rsidRDefault="0039237D" w:rsidP="00C85544">
            <w:pPr>
              <w:pStyle w:val="TableCellLeft"/>
              <w:rPr>
                <w:rFonts w:ascii="TimesNewRomanPSMT" w:eastAsia="MS Mincho" w:hAnsi="TimesNewRomanPSMT" w:cs="TimesNewRomanPSMT"/>
                <w:color w:val="000000"/>
                <w:lang w:eastAsia="ja-JP"/>
              </w:rPr>
            </w:pPr>
            <w:r w:rsidRPr="0018189C">
              <w:rPr>
                <w:rFonts w:ascii="TimesNewRomanPSMT" w:eastAsia="MS Mincho" w:hAnsi="TimesNewRomanPSMT" w:cs="TimesNewRomanPSMT"/>
                <w:color w:val="000000"/>
                <w:lang w:eastAsia="ja-JP"/>
              </w:rPr>
              <w:t xml:space="preserve">PrintTalk supports use of XML namespaces. The namespace </w:t>
            </w:r>
            <w:r w:rsidR="00AF35FC">
              <w:rPr>
                <w:rFonts w:ascii="TimesNewRomanPSMT" w:eastAsia="MS Mincho" w:hAnsi="TimesNewRomanPSMT" w:cs="TimesNewRomanPSMT"/>
                <w:color w:val="000000"/>
                <w:lang w:eastAsia="ja-JP"/>
              </w:rPr>
              <w:t>SHALL</w:t>
            </w:r>
            <w:r w:rsidRPr="0018189C">
              <w:rPr>
                <w:rFonts w:ascii="TimesNewRomanPSMT" w:eastAsia="MS Mincho" w:hAnsi="TimesNewRomanPSMT" w:cs="TimesNewRomanPSMT"/>
                <w:color w:val="000000"/>
                <w:lang w:eastAsia="ja-JP"/>
              </w:rPr>
              <w:t xml:space="preserve"> be declared in the PrintTalk element. For details on using namespaces in XML, see</w:t>
            </w:r>
            <w:r w:rsidR="00CE0E18">
              <w:rPr>
                <w:rFonts w:ascii="TimesNewRomanPSMT" w:eastAsia="MS Mincho" w:hAnsi="TimesNewRomanPSMT" w:cs="TimesNewRomanPSMT"/>
                <w:color w:val="000000"/>
                <w:lang w:eastAsia="ja-JP"/>
              </w:rPr>
              <w:t xml:space="preserve"> </w:t>
            </w:r>
            <w:r w:rsidRPr="0018189C">
              <w:rPr>
                <w:rFonts w:ascii="TimesNewRomanPSMT" w:eastAsia="MS Mincho" w:hAnsi="TimesNewRomanPSMT" w:cs="TimesNewRomanPSMT"/>
                <w:color w:val="808080"/>
                <w:lang w:eastAsia="ja-JP"/>
              </w:rPr>
              <w:t>[XMLNS]</w:t>
            </w:r>
            <w:r w:rsidRPr="0018189C">
              <w:rPr>
                <w:rFonts w:ascii="TimesNewRomanPSMT" w:eastAsia="MS Mincho" w:hAnsi="TimesNewRomanPSMT" w:cs="TimesNewRomanPSMT"/>
                <w:color w:val="000000"/>
                <w:lang w:eastAsia="ja-JP"/>
              </w:rPr>
              <w:t>. For version 1.</w:t>
            </w:r>
            <w:r w:rsidR="00C85544">
              <w:rPr>
                <w:rFonts w:ascii="TimesNewRomanPSMT" w:eastAsia="MS Mincho" w:hAnsi="TimesNewRomanPSMT" w:cs="TimesNewRomanPSMT"/>
                <w:color w:val="000000"/>
                <w:lang w:eastAsia="ja-JP"/>
              </w:rPr>
              <w:t>5</w:t>
            </w:r>
            <w:r w:rsidR="00C85544" w:rsidRPr="0018189C">
              <w:rPr>
                <w:rFonts w:ascii="TimesNewRomanPSMT" w:eastAsia="MS Mincho" w:hAnsi="TimesNewRomanPSMT" w:cs="TimesNewRomanPSMT"/>
                <w:color w:val="000000"/>
                <w:lang w:eastAsia="ja-JP"/>
              </w:rPr>
              <w:t xml:space="preserve"> </w:t>
            </w:r>
            <w:r w:rsidRPr="0018189C">
              <w:rPr>
                <w:rFonts w:ascii="TimesNewRomanPSMT" w:eastAsia="MS Mincho" w:hAnsi="TimesNewRomanPSMT" w:cs="TimesNewRomanPSMT"/>
                <w:color w:val="000000"/>
                <w:lang w:eastAsia="ja-JP"/>
              </w:rPr>
              <w:t xml:space="preserve">of PrintTalk, </w:t>
            </w:r>
            <w:r w:rsidRPr="0018189C">
              <w:rPr>
                <w:rFonts w:ascii="Verdana-Italic" w:eastAsia="MS Mincho" w:hAnsi="Verdana-Italic" w:cs="Verdana-Italic"/>
                <w:i/>
                <w:iCs/>
                <w:color w:val="000000"/>
                <w:lang w:eastAsia="ja-JP"/>
              </w:rPr>
              <w:t xml:space="preserve">xmlns </w:t>
            </w:r>
            <w:r w:rsidRPr="0018189C">
              <w:rPr>
                <w:rFonts w:ascii="CourierNewPS-ItalicMT" w:eastAsia="MS Mincho" w:hAnsi="CourierNewPS-ItalicMT" w:cs="CourierNewPS-ItalicMT"/>
                <w:i/>
                <w:iCs/>
                <w:color w:val="000000"/>
                <w:lang w:eastAsia="ja-JP"/>
              </w:rPr>
              <w:t>=</w:t>
            </w:r>
            <w:r w:rsidR="006966BC">
              <w:rPr>
                <w:rFonts w:ascii="CourierNewPS-ItalicMT" w:eastAsia="MS Mincho" w:hAnsi="CourierNewPS-ItalicMT" w:cs="CourierNewPS-ItalicMT"/>
                <w:i/>
                <w:iCs/>
                <w:color w:val="000000"/>
                <w:lang w:eastAsia="ja-JP"/>
              </w:rPr>
              <w:t xml:space="preserve"> </w:t>
            </w:r>
            <w:r w:rsidR="00434021" w:rsidRPr="0018189C">
              <w:t>"</w:t>
            </w:r>
            <w:r w:rsidRPr="001D7939">
              <w:t>http://www.printtalk.org/schema_</w:t>
            </w:r>
            <w:r w:rsidR="00C85544" w:rsidRPr="001D7939">
              <w:t>1</w:t>
            </w:r>
            <w:r w:rsidR="00C85544">
              <w:t>5</w:t>
            </w:r>
            <w:r w:rsidR="00434021" w:rsidRPr="0018189C">
              <w:t>"</w:t>
            </w:r>
            <w:r w:rsidRPr="006966BC">
              <w:rPr>
                <w:rFonts w:eastAsia="MS Mincho"/>
              </w:rPr>
              <w:t>.</w:t>
            </w:r>
          </w:p>
        </w:tc>
      </w:tr>
      <w:tr w:rsidR="006966BC" w:rsidRPr="00305A27">
        <w:trPr>
          <w:jc w:val="center"/>
        </w:trPr>
        <w:tc>
          <w:tcPr>
            <w:tcW w:w="2160" w:type="dxa"/>
            <w:tcBorders>
              <w:top w:val="single" w:sz="12" w:space="0" w:color="000080"/>
              <w:bottom w:val="single" w:sz="12" w:space="0" w:color="000080"/>
            </w:tcBorders>
          </w:tcPr>
          <w:p w:rsidR="006966BC" w:rsidRPr="00BE6AFC" w:rsidRDefault="007C0763" w:rsidP="0039237D">
            <w:pPr>
              <w:pStyle w:val="TableCellLeft"/>
              <w:rPr>
                <w:rStyle w:val="JDFElementRef"/>
              </w:rPr>
            </w:pPr>
            <w:fldSimple w:instr=" REF _Ref164421262 \h  \* MERGEFORMAT ">
              <w:r w:rsidR="00BC3338" w:rsidRPr="00BC3338">
                <w:rPr>
                  <w:rStyle w:val="JDFElementRef"/>
                </w:rPr>
                <w:t>Header</w:t>
              </w:r>
            </w:fldSimple>
          </w:p>
        </w:tc>
        <w:tc>
          <w:tcPr>
            <w:tcW w:w="1440" w:type="dxa"/>
            <w:tcBorders>
              <w:top w:val="single" w:sz="12" w:space="0" w:color="000080"/>
              <w:bottom w:val="single" w:sz="12" w:space="0" w:color="000080"/>
            </w:tcBorders>
          </w:tcPr>
          <w:p w:rsidR="006966BC" w:rsidRPr="0039237D" w:rsidRDefault="006966BC" w:rsidP="0039237D">
            <w:pPr>
              <w:pStyle w:val="TableCellLeft"/>
            </w:pPr>
            <w:r>
              <w:t>element</w:t>
            </w:r>
          </w:p>
        </w:tc>
        <w:tc>
          <w:tcPr>
            <w:tcW w:w="5760" w:type="dxa"/>
            <w:tcBorders>
              <w:top w:val="single" w:sz="12" w:space="0" w:color="000080"/>
              <w:bottom w:val="single" w:sz="12" w:space="0" w:color="000080"/>
            </w:tcBorders>
          </w:tcPr>
          <w:p w:rsidR="006966BC" w:rsidRDefault="006966BC" w:rsidP="0039237D">
            <w:pPr>
              <w:pStyle w:val="TableCellLeft"/>
            </w:pPr>
            <w:r w:rsidRPr="0018189C">
              <w:t xml:space="preserve">The </w:t>
            </w:r>
            <w:r w:rsidRPr="004D32F0">
              <w:rPr>
                <w:rStyle w:val="JDFElement"/>
              </w:rPr>
              <w:t>Header</w:t>
            </w:r>
            <w:r w:rsidRPr="0018189C">
              <w:t xml:space="preserve"> </w:t>
            </w:r>
            <w:r>
              <w:t>defined in</w:t>
            </w:r>
            <w:r w:rsidRPr="0018189C">
              <w:t xml:space="preserve"> </w:t>
            </w:r>
            <w:fldSimple w:instr=" REF cXMLUG \h  \* MERGEFORMAT ">
              <w:r w:rsidR="00BC3338" w:rsidRPr="00305A27">
                <w:t>[</w:t>
              </w:r>
              <w:r w:rsidR="00BC3338" w:rsidRPr="0018189C">
                <w:t>cXML</w:t>
              </w:r>
              <w:r w:rsidR="00BC3338">
                <w:t xml:space="preserve"> 1.2</w:t>
              </w:r>
              <w:r w:rsidR="00BC3338" w:rsidRPr="00305A27">
                <w:t>]</w:t>
              </w:r>
            </w:fldSimple>
            <w:r>
              <w:t>.</w:t>
            </w:r>
          </w:p>
          <w:p w:rsidR="007644A8" w:rsidRPr="0018189C" w:rsidRDefault="007644A8" w:rsidP="0039237D">
            <w:pPr>
              <w:pStyle w:val="TableCellLeft"/>
              <w:rPr>
                <w:rFonts w:ascii="TimesNewRomanPSMT" w:eastAsia="MS Mincho" w:hAnsi="TimesNewRomanPSMT" w:cs="TimesNewRomanPSMT"/>
                <w:color w:val="000000"/>
                <w:lang w:eastAsia="ja-JP"/>
              </w:rPr>
            </w:pPr>
            <w:r>
              <w:t xml:space="preserve">See </w:t>
            </w:r>
            <w:r w:rsidR="007C0763">
              <w:fldChar w:fldCharType="begin"/>
            </w:r>
            <w:r>
              <w:instrText xml:space="preserve"> REF _Ref164348773 \h </w:instrText>
            </w:r>
            <w:r w:rsidR="007C0763">
              <w:fldChar w:fldCharType="separate"/>
            </w:r>
            <w:r w:rsidR="00BC3338" w:rsidRPr="001D7939">
              <w:t xml:space="preserve">Table </w:t>
            </w:r>
            <w:r w:rsidR="00BC3338">
              <w:rPr>
                <w:noProof/>
              </w:rPr>
              <w:t>3</w:t>
            </w:r>
            <w:r w:rsidR="00BC3338" w:rsidRPr="001D7939">
              <w:t>: Header</w:t>
            </w:r>
            <w:r w:rsidR="007C0763">
              <w:fldChar w:fldCharType="end"/>
            </w:r>
            <w:r>
              <w:t>.</w:t>
            </w:r>
          </w:p>
        </w:tc>
      </w:tr>
      <w:tr w:rsidR="00094A3C" w:rsidRPr="00305A27">
        <w:trPr>
          <w:jc w:val="center"/>
        </w:trPr>
        <w:tc>
          <w:tcPr>
            <w:tcW w:w="2160" w:type="dxa"/>
            <w:tcBorders>
              <w:top w:val="single" w:sz="12" w:space="0" w:color="000080"/>
              <w:bottom w:val="single" w:sz="18" w:space="0" w:color="000080"/>
            </w:tcBorders>
          </w:tcPr>
          <w:p w:rsidR="00094A3C" w:rsidRPr="00BE6AFC" w:rsidRDefault="007C0763" w:rsidP="007753A0">
            <w:pPr>
              <w:pStyle w:val="TableCellLeft"/>
              <w:rPr>
                <w:rStyle w:val="JDFElementRef"/>
              </w:rPr>
            </w:pPr>
            <w:fldSimple w:instr=" REF _Ref164422532 \h  \* MERGEFORMAT ">
              <w:r w:rsidR="00BC3338" w:rsidRPr="00BC3338">
                <w:rPr>
                  <w:rStyle w:val="JDFElementRef"/>
                </w:rPr>
                <w:t>Request</w:t>
              </w:r>
            </w:fldSimple>
          </w:p>
        </w:tc>
        <w:tc>
          <w:tcPr>
            <w:tcW w:w="1440" w:type="dxa"/>
            <w:tcBorders>
              <w:top w:val="single" w:sz="12" w:space="0" w:color="000080"/>
              <w:bottom w:val="single" w:sz="18" w:space="0" w:color="000080"/>
            </w:tcBorders>
          </w:tcPr>
          <w:p w:rsidR="00094A3C" w:rsidRPr="0039237D" w:rsidRDefault="00094A3C" w:rsidP="007753A0">
            <w:pPr>
              <w:pStyle w:val="TableCellLeft"/>
            </w:pPr>
            <w:r>
              <w:t>element</w:t>
            </w:r>
          </w:p>
        </w:tc>
        <w:tc>
          <w:tcPr>
            <w:tcW w:w="5760" w:type="dxa"/>
            <w:tcBorders>
              <w:top w:val="single" w:sz="12" w:space="0" w:color="000080"/>
              <w:bottom w:val="single" w:sz="18" w:space="0" w:color="000080"/>
            </w:tcBorders>
          </w:tcPr>
          <w:p w:rsidR="00094A3C" w:rsidRDefault="00094A3C" w:rsidP="007753A0">
            <w:pPr>
              <w:pStyle w:val="TableCellLeft"/>
            </w:pPr>
            <w:r w:rsidRPr="0018189C">
              <w:t xml:space="preserve">The </w:t>
            </w:r>
            <w:r w:rsidR="000C29E8">
              <w:rPr>
                <w:rStyle w:val="JDFElement"/>
              </w:rPr>
              <w:t>Request</w:t>
            </w:r>
            <w:r w:rsidRPr="0018189C">
              <w:t xml:space="preserve"> </w:t>
            </w:r>
            <w:r>
              <w:t>defined in</w:t>
            </w:r>
            <w:r w:rsidRPr="0018189C">
              <w:t xml:space="preserve"> </w:t>
            </w:r>
            <w:fldSimple w:instr=" REF cXMLUG \h  \* MERGEFORMAT ">
              <w:r w:rsidR="00BC3338" w:rsidRPr="00305A27">
                <w:t>[</w:t>
              </w:r>
              <w:r w:rsidR="00BC3338" w:rsidRPr="0018189C">
                <w:t>cXML</w:t>
              </w:r>
              <w:r w:rsidR="00BC3338">
                <w:t xml:space="preserve"> 1.2</w:t>
              </w:r>
              <w:r w:rsidR="00BC3338" w:rsidRPr="00305A27">
                <w:t>]</w:t>
              </w:r>
            </w:fldSimple>
            <w:r w:rsidR="000C29E8">
              <w:t xml:space="preserve"> and as further specified in this document</w:t>
            </w:r>
            <w:r>
              <w:t>.</w:t>
            </w:r>
          </w:p>
          <w:p w:rsidR="00094A3C" w:rsidRPr="0018189C" w:rsidRDefault="00094A3C" w:rsidP="007753A0">
            <w:pPr>
              <w:pStyle w:val="TableCellLeft"/>
              <w:rPr>
                <w:rFonts w:ascii="TimesNewRomanPSMT" w:eastAsia="MS Mincho" w:hAnsi="TimesNewRomanPSMT" w:cs="TimesNewRomanPSMT"/>
                <w:color w:val="000000"/>
                <w:lang w:eastAsia="ja-JP"/>
              </w:rPr>
            </w:pPr>
            <w:r>
              <w:t xml:space="preserve">See </w:t>
            </w:r>
            <w:r w:rsidR="007C0763">
              <w:fldChar w:fldCharType="begin"/>
            </w:r>
            <w:r w:rsidR="000C29E8">
              <w:instrText xml:space="preserve"> REF _Ref164420849 \h </w:instrText>
            </w:r>
            <w:r w:rsidR="007C0763">
              <w:fldChar w:fldCharType="separate"/>
            </w:r>
            <w:r w:rsidR="00BC3338" w:rsidRPr="00305A27">
              <w:t xml:space="preserve">Table </w:t>
            </w:r>
            <w:r w:rsidR="00BC3338">
              <w:rPr>
                <w:noProof/>
              </w:rPr>
              <w:t>8</w:t>
            </w:r>
            <w:r w:rsidR="00BC3338" w:rsidRPr="00305A27">
              <w:t xml:space="preserve">: </w:t>
            </w:r>
            <w:r w:rsidR="00BC3338" w:rsidRPr="0018189C">
              <w:t>Request</w:t>
            </w:r>
            <w:r w:rsidR="007C0763">
              <w:fldChar w:fldCharType="end"/>
            </w:r>
            <w:r>
              <w:t>.</w:t>
            </w:r>
          </w:p>
        </w:tc>
      </w:tr>
    </w:tbl>
    <w:p w:rsidR="008E3EAA" w:rsidRPr="00305A27" w:rsidRDefault="008E3EAA" w:rsidP="008E3EAA">
      <w:pPr>
        <w:pStyle w:val="TableLine-After"/>
      </w:pPr>
    </w:p>
    <w:p w:rsidR="008E3EAA" w:rsidRPr="001D7939" w:rsidRDefault="00B13CF0" w:rsidP="00C85BE0">
      <w:pPr>
        <w:pStyle w:val="Heading2"/>
      </w:pPr>
      <w:bookmarkStart w:id="74" w:name="_Toc164364506"/>
      <w:bookmarkStart w:id="75" w:name="_Ref364867313"/>
      <w:bookmarkStart w:id="76" w:name="_Toc411174877"/>
      <w:r w:rsidRPr="001D7939">
        <w:t>Header</w:t>
      </w:r>
      <w:bookmarkEnd w:id="74"/>
      <w:bookmarkEnd w:id="75"/>
      <w:bookmarkEnd w:id="76"/>
    </w:p>
    <w:p w:rsidR="00B13CF0" w:rsidRPr="001D7939" w:rsidRDefault="00DF623F" w:rsidP="00BE6AFC">
      <w:pPr>
        <w:pStyle w:val="BodyText"/>
      </w:pPr>
      <w:r w:rsidRPr="0018189C">
        <w:t xml:space="preserve">The </w:t>
      </w:r>
      <w:r w:rsidRPr="00BE6AFC">
        <w:rPr>
          <w:rStyle w:val="JDFElement"/>
        </w:rPr>
        <w:t>Header</w:t>
      </w:r>
      <w:r w:rsidRPr="0018189C">
        <w:t xml:space="preserve"> </w:t>
      </w:r>
      <w:r w:rsidR="00C6565D">
        <w:t>element</w:t>
      </w:r>
      <w:r w:rsidRPr="0018189C">
        <w:t xml:space="preserve"> </w:t>
      </w:r>
      <w:r>
        <w:t>comes</w:t>
      </w:r>
      <w:r w:rsidRPr="0018189C">
        <w:t xml:space="preserve"> directly from</w:t>
      </w:r>
      <w:r w:rsidR="006A357E">
        <w:t xml:space="preserve"> </w:t>
      </w:r>
      <w:r w:rsidR="00FA5D74">
        <w:t>cXML</w:t>
      </w:r>
      <w:r w:rsidRPr="0018189C">
        <w:t xml:space="preserve">.  Refer to the </w:t>
      </w:r>
      <w:r w:rsidRPr="0018189C">
        <w:rPr>
          <w:i/>
        </w:rPr>
        <w:t>cXML Users Guide</w:t>
      </w:r>
      <w:r w:rsidR="008B3E58">
        <w:rPr>
          <w:i/>
        </w:rPr>
        <w:t xml:space="preserve"> </w:t>
      </w:r>
      <w:fldSimple w:instr=" REF cXMLUG \h  \* MERGEFORMAT ">
        <w:r w:rsidR="00BC3338" w:rsidRPr="00305A27">
          <w:t>[</w:t>
        </w:r>
        <w:r w:rsidR="00BC3338" w:rsidRPr="0018189C">
          <w:t>cXML</w:t>
        </w:r>
        <w:r w:rsidR="00BC3338">
          <w:t xml:space="preserve"> 1.2</w:t>
        </w:r>
        <w:r w:rsidR="00BC3338" w:rsidRPr="00305A27">
          <w:t>]</w:t>
        </w:r>
      </w:fldSimple>
      <w:r>
        <w:t>.</w:t>
      </w:r>
    </w:p>
    <w:p w:rsidR="005D0367" w:rsidRPr="0018189C" w:rsidRDefault="005D0367" w:rsidP="00BE6AFC">
      <w:pPr>
        <w:pStyle w:val="BodyText"/>
      </w:pPr>
      <w:r w:rsidRPr="00B13CF0">
        <w:rPr>
          <w:b/>
        </w:rPr>
        <w:t>From cXML:</w:t>
      </w:r>
      <w:r w:rsidRPr="0018189C">
        <w:t xml:space="preserve"> The </w:t>
      </w:r>
      <w:fldSimple w:instr=" REF _Ref164421817 \h  \* MERGEFORMAT ">
        <w:r w:rsidR="00BC3338" w:rsidRPr="00BC3338">
          <w:rPr>
            <w:rStyle w:val="JDFElementRef"/>
          </w:rPr>
          <w:t>From</w:t>
        </w:r>
      </w:fldSimple>
      <w:r w:rsidRPr="0018189C">
        <w:t xml:space="preserve">, </w:t>
      </w:r>
      <w:r w:rsidR="007C0763">
        <w:fldChar w:fldCharType="begin"/>
      </w:r>
      <w:r w:rsidR="00B14A07">
        <w:instrText xml:space="preserve"> REF _Ref164421819 \h  \* MERGEFORMAT </w:instrText>
      </w:r>
      <w:r w:rsidR="007C0763">
        <w:fldChar w:fldCharType="separate"/>
      </w:r>
      <w:proofErr w:type="gramStart"/>
      <w:r w:rsidR="00BC3338" w:rsidRPr="00BC3338">
        <w:rPr>
          <w:rStyle w:val="JDFElementRef"/>
        </w:rPr>
        <w:t>To</w:t>
      </w:r>
      <w:proofErr w:type="gramEnd"/>
      <w:r w:rsidR="007C0763">
        <w:fldChar w:fldCharType="end"/>
      </w:r>
      <w:r w:rsidRPr="0018189C">
        <w:t xml:space="preserve"> and </w:t>
      </w:r>
      <w:fldSimple w:instr=" REF _Ref164421822 \h  \* MERGEFORMAT ">
        <w:r w:rsidR="00BC3338" w:rsidRPr="00BC3338">
          <w:rPr>
            <w:rStyle w:val="JDFElementRef"/>
          </w:rPr>
          <w:t>Sender</w:t>
        </w:r>
      </w:fldSimple>
      <w:r w:rsidR="006A357E">
        <w:rPr>
          <w:rStyle w:val="JDFElementRef"/>
        </w:rPr>
        <w:t xml:space="preserve"> </w:t>
      </w:r>
      <w:r w:rsidR="00C6565D">
        <w:t>element</w:t>
      </w:r>
      <w:r w:rsidRPr="0018189C">
        <w:t xml:space="preserve">s allow receiving systems to identify and authorize parties. The </w:t>
      </w:r>
      <w:fldSimple w:instr=" REF _Ref164421817 \h  \* MERGEFORMAT ">
        <w:r w:rsidR="00BC3338" w:rsidRPr="00BC3338">
          <w:rPr>
            <w:rStyle w:val="JDFElementRef"/>
          </w:rPr>
          <w:t>From</w:t>
        </w:r>
      </w:fldSimple>
      <w:r w:rsidR="006A357E">
        <w:rPr>
          <w:rStyle w:val="JDFElementRef"/>
        </w:rPr>
        <w:t xml:space="preserve"> </w:t>
      </w:r>
      <w:r w:rsidRPr="0018189C">
        <w:t xml:space="preserve">and </w:t>
      </w:r>
      <w:r w:rsidR="007C0763">
        <w:fldChar w:fldCharType="begin"/>
      </w:r>
      <w:r w:rsidR="00B14A07">
        <w:instrText xml:space="preserve"> REF _Ref164421819 \h  \* MERGEFORMAT </w:instrText>
      </w:r>
      <w:r w:rsidR="007C0763">
        <w:fldChar w:fldCharType="separate"/>
      </w:r>
      <w:proofErr w:type="gramStart"/>
      <w:r w:rsidR="00BC3338" w:rsidRPr="00BC3338">
        <w:rPr>
          <w:rStyle w:val="JDFElementRef"/>
        </w:rPr>
        <w:t>To</w:t>
      </w:r>
      <w:proofErr w:type="gramEnd"/>
      <w:r w:rsidR="007C0763">
        <w:fldChar w:fldCharType="end"/>
      </w:r>
      <w:r w:rsidR="006A357E">
        <w:rPr>
          <w:rStyle w:val="JDFElementRef"/>
        </w:rPr>
        <w:t xml:space="preserve"> </w:t>
      </w:r>
      <w:r w:rsidR="00C6565D">
        <w:t>element</w:t>
      </w:r>
      <w:r w:rsidRPr="0018189C">
        <w:t xml:space="preserve">s in a document do not change. However, as the document travels to its destination, intermediate nodes (such as Ariba Network) </w:t>
      </w:r>
      <w:r w:rsidR="001209A7">
        <w:t>MAY</w:t>
      </w:r>
      <w:r w:rsidR="001209A7" w:rsidRPr="0018189C">
        <w:t xml:space="preserve"> </w:t>
      </w:r>
      <w:r w:rsidRPr="0018189C">
        <w:t xml:space="preserve">change the </w:t>
      </w:r>
      <w:fldSimple w:instr=" REF _Ref164421822 \h  \* MERGEFORMAT ">
        <w:r w:rsidR="00BC3338" w:rsidRPr="00BC3338">
          <w:rPr>
            <w:rStyle w:val="JDFElementRef"/>
          </w:rPr>
          <w:t>Sender</w:t>
        </w:r>
      </w:fldSimple>
      <w:r w:rsidR="006A357E">
        <w:rPr>
          <w:rStyle w:val="JDFElementRef"/>
        </w:rPr>
        <w:t xml:space="preserve"> </w:t>
      </w:r>
      <w:r w:rsidRPr="0018189C">
        <w:t>element.</w:t>
      </w:r>
    </w:p>
    <w:p w:rsidR="00EB04BC" w:rsidRPr="0018189C" w:rsidRDefault="005D0367" w:rsidP="00BE6AFC">
      <w:pPr>
        <w:pStyle w:val="BodyText"/>
      </w:pPr>
      <w:r w:rsidRPr="0018189C">
        <w:t xml:space="preserve">For example, in an </w:t>
      </w:r>
      <w:r w:rsidRPr="00B13CF0">
        <w:rPr>
          <w:rStyle w:val="JDFElement"/>
        </w:rPr>
        <w:t>RFQ</w:t>
      </w:r>
      <w:r w:rsidRPr="0018189C">
        <w:t xml:space="preserve">, the </w:t>
      </w:r>
      <w:r w:rsidR="002629BA">
        <w:t>“</w:t>
      </w:r>
      <w:r w:rsidRPr="00B13CF0">
        <w:rPr>
          <w:rStyle w:val="JDFElement"/>
        </w:rPr>
        <w:t>From</w:t>
      </w:r>
      <w:r w:rsidR="002629BA" w:rsidRPr="002629BA">
        <w:t>”</w:t>
      </w:r>
      <w:r w:rsidRPr="0018189C">
        <w:t xml:space="preserve"> party is the </w:t>
      </w:r>
      <w:fldSimple w:instr=" REF PrintBuyer \h  \* MERGEFORMAT ">
        <w:r w:rsidR="00BC3338" w:rsidRPr="00BC3338">
          <w:rPr>
            <w:rStyle w:val="JDFTermRef"/>
          </w:rPr>
          <w:t>Print Buyer</w:t>
        </w:r>
      </w:fldSimple>
      <w:r w:rsidRPr="0018189C">
        <w:t xml:space="preserve">.  The </w:t>
      </w:r>
      <w:r w:rsidR="002629BA">
        <w:t>“</w:t>
      </w:r>
      <w:r w:rsidRPr="00B13CF0">
        <w:rPr>
          <w:rStyle w:val="JDFElement"/>
        </w:rPr>
        <w:t>To</w:t>
      </w:r>
      <w:r w:rsidR="002629BA" w:rsidRPr="002629BA">
        <w:t>”</w:t>
      </w:r>
      <w:r w:rsidRPr="0018189C">
        <w:t xml:space="preserve"> party is the </w:t>
      </w:r>
      <w:fldSimple w:instr=" REF PrintProvider \h  \* MERGEFORMAT ">
        <w:r w:rsidR="00BC3338" w:rsidRPr="00BC3338">
          <w:rPr>
            <w:rStyle w:val="JDFTermRef"/>
          </w:rPr>
          <w:t>Print Provider</w:t>
        </w:r>
      </w:fldSimple>
      <w:r w:rsidRPr="0018189C">
        <w:t xml:space="preserve">.  In the subsequent </w:t>
      </w:r>
      <w:r w:rsidRPr="00B13CF0">
        <w:rPr>
          <w:rStyle w:val="JDFElement"/>
        </w:rPr>
        <w:t>Quotation</w:t>
      </w:r>
      <w:r w:rsidRPr="0018189C">
        <w:t xml:space="preserve">, those roles </w:t>
      </w:r>
      <w:r>
        <w:t xml:space="preserve">are </w:t>
      </w:r>
      <w:r w:rsidRPr="0018189C">
        <w:t>reverse</w:t>
      </w:r>
      <w:r>
        <w:t>d</w:t>
      </w:r>
      <w:r w:rsidRPr="0018189C">
        <w:t xml:space="preserve">.  The </w:t>
      </w:r>
      <w:r w:rsidRPr="00B13CF0">
        <w:rPr>
          <w:rStyle w:val="JDFElement"/>
        </w:rPr>
        <w:t>Sender</w:t>
      </w:r>
      <w:r w:rsidRPr="0018189C">
        <w:t xml:space="preserve"> is always the party sending the message</w:t>
      </w:r>
      <w:r w:rsidR="00DB1BAB">
        <w:t>.</w:t>
      </w:r>
    </w:p>
    <w:p w:rsidR="00B13CF0" w:rsidRDefault="00B13CF0" w:rsidP="00B13CF0">
      <w:pPr>
        <w:pStyle w:val="CaptionICS"/>
        <w:tabs>
          <w:tab w:val="left" w:pos="1620"/>
        </w:tabs>
      </w:pPr>
      <w:bookmarkStart w:id="77" w:name="_Ref164348773"/>
      <w:bookmarkStart w:id="78" w:name="_Toc411174966"/>
      <w:r w:rsidRPr="001D7939">
        <w:lastRenderedPageBreak/>
        <w:t xml:space="preserve">Table </w:t>
      </w:r>
      <w:r w:rsidR="007C0763">
        <w:fldChar w:fldCharType="begin"/>
      </w:r>
      <w:r w:rsidR="003F4D71">
        <w:instrText xml:space="preserve"> SEQ "Table" \*ARABIC </w:instrText>
      </w:r>
      <w:r w:rsidR="007C0763">
        <w:fldChar w:fldCharType="separate"/>
      </w:r>
      <w:r w:rsidR="00BC3338">
        <w:rPr>
          <w:noProof/>
        </w:rPr>
        <w:t>3</w:t>
      </w:r>
      <w:r w:rsidR="007C0763">
        <w:rPr>
          <w:noProof/>
        </w:rPr>
        <w:fldChar w:fldCharType="end"/>
      </w:r>
      <w:r w:rsidRPr="001D7939">
        <w:t xml:space="preserve">: </w:t>
      </w:r>
      <w:bookmarkStart w:id="79" w:name="_Ref164421262"/>
      <w:r w:rsidRPr="001D7939">
        <w:t>Header</w:t>
      </w:r>
      <w:bookmarkEnd w:id="77"/>
      <w:bookmarkEnd w:id="78"/>
      <w:bookmarkEnd w:id="79"/>
    </w:p>
    <w:p w:rsidR="000C29E8" w:rsidRPr="00A25DEB" w:rsidRDefault="000C29E8" w:rsidP="000C29E8">
      <w:pPr>
        <w:pStyle w:val="TableLine-Before"/>
        <w:rPr>
          <w:rStyle w:val="JDFElement"/>
        </w:rPr>
      </w:pPr>
      <w:r w:rsidRPr="00EE0337">
        <w:rPr>
          <w:rStyle w:val="TableLine-ReferenceChar"/>
        </w:rPr>
        <w:t>Referenced by:</w:t>
      </w:r>
      <w:r w:rsidRPr="00A25DEB">
        <w:t xml:space="preserve"> </w:t>
      </w:r>
      <w:bookmarkStart w:id="80" w:name="_Hlt86346430"/>
      <w:bookmarkEnd w:id="80"/>
      <w:r w:rsidR="007C0763" w:rsidRPr="000C29E8">
        <w:rPr>
          <w:rStyle w:val="JDFElementRef"/>
        </w:rPr>
        <w:fldChar w:fldCharType="begin"/>
      </w:r>
      <w:r w:rsidRPr="000C29E8">
        <w:rPr>
          <w:rStyle w:val="JDFElementRef"/>
        </w:rPr>
        <w:instrText xml:space="preserve"> REF _Ref164421170 \h </w:instrText>
      </w:r>
      <w:r>
        <w:rPr>
          <w:rStyle w:val="JDFElementRef"/>
        </w:rPr>
        <w:instrText xml:space="preserve"> \* MERGEFORMAT </w:instrText>
      </w:r>
      <w:r w:rsidR="007C0763" w:rsidRPr="000C29E8">
        <w:rPr>
          <w:rStyle w:val="JDFElementRef"/>
        </w:rPr>
      </w:r>
      <w:r w:rsidR="007C0763" w:rsidRPr="000C29E8">
        <w:rPr>
          <w:rStyle w:val="JDFElementRef"/>
        </w:rPr>
        <w:fldChar w:fldCharType="separate"/>
      </w:r>
      <w:r w:rsidR="00BC3338" w:rsidRPr="00BC3338">
        <w:rPr>
          <w:rStyle w:val="JDFElementRef"/>
        </w:rPr>
        <w:t>PrintTalk</w:t>
      </w:r>
      <w:r w:rsidR="007C0763" w:rsidRPr="000C29E8">
        <w:rPr>
          <w:rStyle w:val="JDFElementRef"/>
        </w:rPr>
        <w:fldChar w:fldCharType="end"/>
      </w:r>
    </w:p>
    <w:p w:rsidR="00B13CF0" w:rsidRPr="00E2272E" w:rsidRDefault="00B13CF0" w:rsidP="00B13CF0">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B13CF0" w:rsidRPr="00305A27" w:rsidTr="00E60EB0">
        <w:trPr>
          <w:tblHeader/>
          <w:jc w:val="center"/>
        </w:trPr>
        <w:tc>
          <w:tcPr>
            <w:tcW w:w="2160" w:type="dxa"/>
            <w:tcBorders>
              <w:top w:val="single" w:sz="18" w:space="0" w:color="000080"/>
              <w:bottom w:val="single" w:sz="4" w:space="0" w:color="auto"/>
            </w:tcBorders>
            <w:shd w:val="clear" w:color="auto" w:fill="000080"/>
          </w:tcPr>
          <w:p w:rsidR="00B13CF0" w:rsidRPr="0018189C" w:rsidRDefault="00B13CF0" w:rsidP="00067081">
            <w:pPr>
              <w:pStyle w:val="TableHeading"/>
            </w:pPr>
            <w:r>
              <w:t>Name</w:t>
            </w:r>
          </w:p>
        </w:tc>
        <w:tc>
          <w:tcPr>
            <w:tcW w:w="1440" w:type="dxa"/>
            <w:tcBorders>
              <w:top w:val="single" w:sz="18" w:space="0" w:color="000080"/>
              <w:bottom w:val="single" w:sz="4" w:space="0" w:color="auto"/>
            </w:tcBorders>
            <w:shd w:val="clear" w:color="auto" w:fill="000080"/>
          </w:tcPr>
          <w:p w:rsidR="00B13CF0" w:rsidRPr="00305A27" w:rsidRDefault="00B13CF0"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B13CF0" w:rsidRPr="0018189C" w:rsidRDefault="00B13CF0" w:rsidP="00067081">
            <w:pPr>
              <w:pStyle w:val="TableHeading"/>
            </w:pPr>
            <w:r w:rsidRPr="0018189C">
              <w:t>Description</w:t>
            </w:r>
          </w:p>
        </w:tc>
      </w:tr>
      <w:tr w:rsidR="005D0367" w:rsidRPr="00305A27" w:rsidTr="00E60EB0">
        <w:trPr>
          <w:jc w:val="center"/>
        </w:trPr>
        <w:tc>
          <w:tcPr>
            <w:tcW w:w="2160" w:type="dxa"/>
            <w:tcBorders>
              <w:top w:val="single" w:sz="4" w:space="0" w:color="auto"/>
              <w:bottom w:val="single" w:sz="12" w:space="0" w:color="000080"/>
            </w:tcBorders>
          </w:tcPr>
          <w:p w:rsidR="005D0367" w:rsidRPr="00BE6AFC" w:rsidRDefault="007C0763" w:rsidP="00067081">
            <w:pPr>
              <w:pStyle w:val="TableCellLeft"/>
              <w:rPr>
                <w:rStyle w:val="JDFElementRef"/>
              </w:rPr>
            </w:pPr>
            <w:fldSimple w:instr=" REF _Ref164421817 \h  \* MERGEFORMAT ">
              <w:r w:rsidR="00BC3338" w:rsidRPr="00BC3338">
                <w:rPr>
                  <w:rStyle w:val="JDFElementRef"/>
                </w:rPr>
                <w:t>From</w:t>
              </w:r>
            </w:fldSimple>
          </w:p>
        </w:tc>
        <w:tc>
          <w:tcPr>
            <w:tcW w:w="1440" w:type="dxa"/>
            <w:tcBorders>
              <w:top w:val="single" w:sz="4" w:space="0" w:color="auto"/>
              <w:bottom w:val="single" w:sz="12" w:space="0" w:color="000080"/>
            </w:tcBorders>
          </w:tcPr>
          <w:p w:rsidR="005D0367" w:rsidRPr="0039237D" w:rsidRDefault="005D0367" w:rsidP="00067081">
            <w:pPr>
              <w:pStyle w:val="TableCellLeft"/>
            </w:pPr>
            <w:r>
              <w:t>element</w:t>
            </w:r>
          </w:p>
        </w:tc>
        <w:tc>
          <w:tcPr>
            <w:tcW w:w="5760" w:type="dxa"/>
            <w:tcBorders>
              <w:top w:val="single" w:sz="4" w:space="0" w:color="auto"/>
              <w:bottom w:val="single" w:sz="12" w:space="0" w:color="000080"/>
            </w:tcBorders>
          </w:tcPr>
          <w:p w:rsidR="005D0367" w:rsidRDefault="005D0367" w:rsidP="005D0367">
            <w:pPr>
              <w:pStyle w:val="TableCellLeft"/>
              <w:rPr>
                <w:rFonts w:ascii="Times-Roman" w:hAnsi="Times-Roman" w:cs="Times-Roman"/>
              </w:rPr>
            </w:pPr>
            <w:r w:rsidRPr="00B13CF0">
              <w:rPr>
                <w:b/>
              </w:rPr>
              <w:t>From cXML:</w:t>
            </w:r>
            <w:r w:rsidRPr="0018189C">
              <w:t xml:space="preserve"> </w:t>
            </w:r>
            <w:r>
              <w:t xml:space="preserve"> </w:t>
            </w:r>
            <w:r>
              <w:rPr>
                <w:rFonts w:ascii="Times-Roman" w:hAnsi="Times-Roman" w:cs="Times-Roman"/>
              </w:rPr>
              <w:t>identifies the originator of the cXML request.</w:t>
            </w:r>
          </w:p>
          <w:p w:rsidR="007644A8" w:rsidRPr="005D0367" w:rsidRDefault="007644A8" w:rsidP="005D0367">
            <w:pPr>
              <w:pStyle w:val="TableCellLeft"/>
            </w:pPr>
            <w:r>
              <w:rPr>
                <w:rFonts w:ascii="Times-Roman" w:hAnsi="Times-Roman" w:cs="Times-Roman"/>
              </w:rPr>
              <w:t xml:space="preserve">See </w:t>
            </w:r>
            <w:r w:rsidR="007C0763">
              <w:rPr>
                <w:rFonts w:ascii="Times-Roman" w:hAnsi="Times-Roman" w:cs="Times-Roman"/>
              </w:rPr>
              <w:fldChar w:fldCharType="begin"/>
            </w:r>
            <w:r>
              <w:rPr>
                <w:rFonts w:ascii="Times-Roman" w:hAnsi="Times-Roman" w:cs="Times-Roman"/>
              </w:rPr>
              <w:instrText xml:space="preserve"> REF _Ref164348692 \h </w:instrText>
            </w:r>
            <w:r w:rsidR="007C0763">
              <w:rPr>
                <w:rFonts w:ascii="Times-Roman" w:hAnsi="Times-Roman" w:cs="Times-Roman"/>
              </w:rPr>
            </w:r>
            <w:r w:rsidR="007C0763">
              <w:rPr>
                <w:rFonts w:ascii="Times-Roman" w:hAnsi="Times-Roman" w:cs="Times-Roman"/>
              </w:rPr>
              <w:fldChar w:fldCharType="separate"/>
            </w:r>
            <w:r w:rsidR="00BC3338" w:rsidRPr="00305A27">
              <w:t xml:space="preserve">Table </w:t>
            </w:r>
            <w:r w:rsidR="00BC3338">
              <w:rPr>
                <w:noProof/>
              </w:rPr>
              <w:t>4</w:t>
            </w:r>
            <w:r w:rsidR="00BC3338" w:rsidRPr="00305A27">
              <w:t xml:space="preserve">: </w:t>
            </w:r>
            <w:r w:rsidR="00BC3338">
              <w:t>From</w:t>
            </w:r>
            <w:r w:rsidR="007C0763">
              <w:rPr>
                <w:rFonts w:ascii="Times-Roman" w:hAnsi="Times-Roman" w:cs="Times-Roman"/>
              </w:rPr>
              <w:fldChar w:fldCharType="end"/>
            </w:r>
            <w:r>
              <w:rPr>
                <w:rFonts w:ascii="Times-Roman" w:hAnsi="Times-Roman" w:cs="Times-Roman"/>
              </w:rPr>
              <w:t>.</w:t>
            </w:r>
          </w:p>
        </w:tc>
      </w:tr>
      <w:tr w:rsidR="005D0367" w:rsidRPr="00305A27" w:rsidTr="00FD2003">
        <w:trPr>
          <w:cantSplit/>
          <w:jc w:val="center"/>
        </w:trPr>
        <w:tc>
          <w:tcPr>
            <w:tcW w:w="2160" w:type="dxa"/>
            <w:tcBorders>
              <w:top w:val="single" w:sz="12" w:space="0" w:color="000080"/>
              <w:bottom w:val="single" w:sz="12" w:space="0" w:color="000080"/>
            </w:tcBorders>
          </w:tcPr>
          <w:p w:rsidR="005D0367" w:rsidRPr="00BE6AFC" w:rsidRDefault="007C0763" w:rsidP="00067081">
            <w:pPr>
              <w:pStyle w:val="TableCellLeft"/>
              <w:rPr>
                <w:rStyle w:val="JDFElementRef"/>
              </w:rPr>
            </w:pPr>
            <w:fldSimple w:instr=" REF _Ref164421822 \h  \* MERGEFORMAT ">
              <w:r w:rsidR="00BC3338" w:rsidRPr="00BC3338">
                <w:rPr>
                  <w:rStyle w:val="JDFElementRef"/>
                </w:rPr>
                <w:t>Sender</w:t>
              </w:r>
            </w:fldSimple>
          </w:p>
        </w:tc>
        <w:tc>
          <w:tcPr>
            <w:tcW w:w="1440" w:type="dxa"/>
            <w:tcBorders>
              <w:top w:val="single" w:sz="12" w:space="0" w:color="000080"/>
              <w:bottom w:val="single" w:sz="12" w:space="0" w:color="000080"/>
            </w:tcBorders>
          </w:tcPr>
          <w:p w:rsidR="005D0367" w:rsidRPr="0039237D" w:rsidRDefault="005D0367" w:rsidP="00067081">
            <w:pPr>
              <w:pStyle w:val="TableCellLeft"/>
            </w:pPr>
            <w:r>
              <w:t>element</w:t>
            </w:r>
          </w:p>
        </w:tc>
        <w:tc>
          <w:tcPr>
            <w:tcW w:w="5760" w:type="dxa"/>
            <w:tcBorders>
              <w:top w:val="single" w:sz="12" w:space="0" w:color="000080"/>
              <w:bottom w:val="single" w:sz="12" w:space="0" w:color="000080"/>
            </w:tcBorders>
          </w:tcPr>
          <w:p w:rsidR="005D0367" w:rsidRDefault="005D0367" w:rsidP="005D0367">
            <w:pPr>
              <w:pStyle w:val="TableCellLeft"/>
            </w:pPr>
            <w:r w:rsidRPr="00B13CF0">
              <w:rPr>
                <w:b/>
              </w:rPr>
              <w:t>From cXML:</w:t>
            </w:r>
            <w:r w:rsidRPr="0018189C">
              <w:t xml:space="preserve"> </w:t>
            </w:r>
            <w:r>
              <w:rPr>
                <w:rFonts w:ascii="Times-Roman" w:hAnsi="Times-Roman" w:cs="Times-Roman"/>
              </w:rPr>
              <w:t xml:space="preserve">allows the receiving party to identify and authenticate the party that opened the HTTP connection. It contains a stronger authentication </w:t>
            </w:r>
            <w:fldSimple w:instr=" REF _Ref166583397 \h  \* MERGEFORMAT ">
              <w:r w:rsidR="00BC3338" w:rsidRPr="00BC3338">
                <w:rPr>
                  <w:rStyle w:val="JDFElementRef"/>
                </w:rPr>
                <w:t>Credential</w:t>
              </w:r>
            </w:fldSimple>
            <w:r w:rsidR="006A357E">
              <w:rPr>
                <w:rStyle w:val="JDFElementRef"/>
              </w:rPr>
              <w:t xml:space="preserve"> </w:t>
            </w:r>
            <w:r>
              <w:rPr>
                <w:rFonts w:ascii="Times-Roman" w:hAnsi="Times-Roman" w:cs="Times-Roman"/>
              </w:rPr>
              <w:t xml:space="preserve">than the ones in the </w:t>
            </w:r>
            <w:fldSimple w:instr=" REF _Ref164421817 \h  \* MERGEFORMAT ">
              <w:r w:rsidR="00BC3338" w:rsidRPr="00BC3338">
                <w:rPr>
                  <w:rStyle w:val="JDFElementRef"/>
                </w:rPr>
                <w:t>From</w:t>
              </w:r>
            </w:fldSimple>
            <w:r w:rsidR="006A357E">
              <w:rPr>
                <w:rStyle w:val="JDFElementRef"/>
              </w:rPr>
              <w:t xml:space="preserve"> </w:t>
            </w:r>
            <w:r>
              <w:rPr>
                <w:rFonts w:ascii="Times-Roman" w:hAnsi="Times-Roman" w:cs="Times-Roman"/>
              </w:rPr>
              <w:t xml:space="preserve">or </w:t>
            </w:r>
            <w:fldSimple w:instr=" REF _Ref164421819 \h  \* MERGEFORMAT ">
              <w:r w:rsidR="00BC3338" w:rsidRPr="00BC3338">
                <w:rPr>
                  <w:rStyle w:val="JDFElementRef"/>
                </w:rPr>
                <w:t>To</w:t>
              </w:r>
            </w:fldSimple>
            <w:r w:rsidR="006A357E">
              <w:rPr>
                <w:rStyle w:val="JDFElementRef"/>
              </w:rPr>
              <w:t xml:space="preserve"> </w:t>
            </w:r>
            <w:r w:rsidR="00C6565D">
              <w:rPr>
                <w:rFonts w:ascii="Times-Roman" w:hAnsi="Times-Roman" w:cs="Times-Roman"/>
              </w:rPr>
              <w:t>element</w:t>
            </w:r>
            <w:r>
              <w:rPr>
                <w:rFonts w:ascii="Times-Roman" w:hAnsi="Times-Roman" w:cs="Times-Roman"/>
              </w:rPr>
              <w:t xml:space="preserve">s, because the receiving party </w:t>
            </w:r>
            <w:r w:rsidR="00AF35FC">
              <w:rPr>
                <w:rFonts w:ascii="Times-Roman" w:hAnsi="Times-Roman" w:cs="Times-Roman"/>
              </w:rPr>
              <w:t>SHALL</w:t>
            </w:r>
            <w:r>
              <w:rPr>
                <w:rFonts w:ascii="Times-Roman" w:hAnsi="Times-Roman" w:cs="Times-Roman"/>
              </w:rPr>
              <w:t xml:space="preserve"> authenticate who is </w:t>
            </w:r>
            <w:r>
              <w:t>asking it to perform work.</w:t>
            </w:r>
          </w:p>
          <w:p w:rsidR="007644A8" w:rsidRPr="005D0367" w:rsidRDefault="007644A8" w:rsidP="005D0367">
            <w:pPr>
              <w:pStyle w:val="TableCellLeft"/>
              <w:rPr>
                <w:rFonts w:ascii="Times-Roman" w:hAnsi="Times-Roman" w:cs="Times-Roman"/>
              </w:rPr>
            </w:pPr>
            <w:r>
              <w:rPr>
                <w:rFonts w:ascii="Times-Roman" w:hAnsi="Times-Roman" w:cs="Times-Roman"/>
              </w:rPr>
              <w:t xml:space="preserve">See </w:t>
            </w:r>
            <w:r w:rsidR="007C0763">
              <w:rPr>
                <w:rFonts w:ascii="Times-Roman" w:hAnsi="Times-Roman" w:cs="Times-Roman"/>
              </w:rPr>
              <w:fldChar w:fldCharType="begin"/>
            </w:r>
            <w:r>
              <w:rPr>
                <w:rFonts w:ascii="Times-Roman" w:hAnsi="Times-Roman" w:cs="Times-Roman"/>
              </w:rPr>
              <w:instrText xml:space="preserve"> REF _Ref164348738 \h </w:instrText>
            </w:r>
            <w:r w:rsidR="007C0763">
              <w:rPr>
                <w:rFonts w:ascii="Times-Roman" w:hAnsi="Times-Roman" w:cs="Times-Roman"/>
              </w:rPr>
            </w:r>
            <w:r w:rsidR="007C0763">
              <w:rPr>
                <w:rFonts w:ascii="Times-Roman" w:hAnsi="Times-Roman" w:cs="Times-Roman"/>
              </w:rPr>
              <w:fldChar w:fldCharType="separate"/>
            </w:r>
            <w:r w:rsidR="00BC3338" w:rsidRPr="00305A27">
              <w:t xml:space="preserve">Table </w:t>
            </w:r>
            <w:r w:rsidR="00BC3338">
              <w:rPr>
                <w:noProof/>
              </w:rPr>
              <w:t>6</w:t>
            </w:r>
            <w:r w:rsidR="00BC3338" w:rsidRPr="00305A27">
              <w:t xml:space="preserve">: </w:t>
            </w:r>
            <w:r w:rsidR="00BC3338">
              <w:t>Sender</w:t>
            </w:r>
            <w:r w:rsidR="007C0763">
              <w:rPr>
                <w:rFonts w:ascii="Times-Roman" w:hAnsi="Times-Roman" w:cs="Times-Roman"/>
              </w:rPr>
              <w:fldChar w:fldCharType="end"/>
            </w:r>
            <w:r>
              <w:rPr>
                <w:rFonts w:ascii="Times-Roman" w:hAnsi="Times-Roman" w:cs="Times-Roman"/>
              </w:rPr>
              <w:t>.</w:t>
            </w:r>
          </w:p>
        </w:tc>
      </w:tr>
      <w:tr w:rsidR="00487958" w:rsidRPr="0018189C" w:rsidTr="00796323">
        <w:trPr>
          <w:jc w:val="center"/>
        </w:trPr>
        <w:tc>
          <w:tcPr>
            <w:tcW w:w="2160" w:type="dxa"/>
            <w:tcBorders>
              <w:top w:val="single" w:sz="12" w:space="0" w:color="000080"/>
              <w:bottom w:val="single" w:sz="12" w:space="0" w:color="000080"/>
            </w:tcBorders>
          </w:tcPr>
          <w:p w:rsidR="00487958" w:rsidRPr="00BE6AFC" w:rsidRDefault="007C0763" w:rsidP="00796323">
            <w:pPr>
              <w:pStyle w:val="TableCellLeft"/>
              <w:rPr>
                <w:rStyle w:val="JDFElementRef"/>
              </w:rPr>
            </w:pPr>
            <w:fldSimple w:instr=" REF _Ref164421819 \h  \* MERGEFORMAT ">
              <w:r w:rsidR="00BC3338" w:rsidRPr="00BC3338">
                <w:rPr>
                  <w:rStyle w:val="JDFElementRef"/>
                </w:rPr>
                <w:t>To</w:t>
              </w:r>
            </w:fldSimple>
          </w:p>
        </w:tc>
        <w:tc>
          <w:tcPr>
            <w:tcW w:w="1440" w:type="dxa"/>
            <w:tcBorders>
              <w:top w:val="single" w:sz="12" w:space="0" w:color="000080"/>
              <w:bottom w:val="single" w:sz="12" w:space="0" w:color="000080"/>
            </w:tcBorders>
          </w:tcPr>
          <w:p w:rsidR="00487958" w:rsidRPr="0039237D" w:rsidRDefault="00487958" w:rsidP="00796323">
            <w:pPr>
              <w:pStyle w:val="TableCellLeft"/>
            </w:pPr>
            <w:r>
              <w:t>element</w:t>
            </w:r>
          </w:p>
        </w:tc>
        <w:tc>
          <w:tcPr>
            <w:tcW w:w="5760" w:type="dxa"/>
            <w:tcBorders>
              <w:top w:val="single" w:sz="12" w:space="0" w:color="000080"/>
              <w:bottom w:val="single" w:sz="12" w:space="0" w:color="000080"/>
            </w:tcBorders>
          </w:tcPr>
          <w:p w:rsidR="00487958" w:rsidRDefault="00487958" w:rsidP="00796323">
            <w:pPr>
              <w:pStyle w:val="TableCellLeft"/>
            </w:pPr>
            <w:r w:rsidRPr="00B13CF0">
              <w:rPr>
                <w:b/>
              </w:rPr>
              <w:t>From cXML:</w:t>
            </w:r>
            <w:r w:rsidRPr="0018189C">
              <w:t xml:space="preserve"> </w:t>
            </w:r>
            <w:r>
              <w:rPr>
                <w:rFonts w:ascii="Times-Roman" w:hAnsi="Times-Roman" w:cs="Times-Roman"/>
              </w:rPr>
              <w:t>identifies the destination of the cXML request.</w:t>
            </w:r>
          </w:p>
          <w:p w:rsidR="00487958" w:rsidRPr="0018189C" w:rsidRDefault="00487958" w:rsidP="00796323">
            <w:pPr>
              <w:pStyle w:val="TableCellLeft"/>
              <w:rPr>
                <w:snapToGrid w:val="0"/>
                <w:lang w:eastAsia="de-DE"/>
              </w:rPr>
            </w:pPr>
            <w:r>
              <w:rPr>
                <w:rFonts w:ascii="Times-Roman" w:hAnsi="Times-Roman" w:cs="Times-Roman"/>
              </w:rPr>
              <w:t xml:space="preserve">See </w:t>
            </w:r>
            <w:r w:rsidR="007C0763">
              <w:rPr>
                <w:rFonts w:ascii="Times-Roman" w:hAnsi="Times-Roman" w:cs="Times-Roman"/>
              </w:rPr>
              <w:fldChar w:fldCharType="begin"/>
            </w:r>
            <w:r>
              <w:rPr>
                <w:rFonts w:ascii="Times-Roman" w:hAnsi="Times-Roman" w:cs="Times-Roman"/>
              </w:rPr>
              <w:instrText xml:space="preserve"> REF _Ref164348720 \h </w:instrText>
            </w:r>
            <w:r w:rsidR="007C0763">
              <w:rPr>
                <w:rFonts w:ascii="Times-Roman" w:hAnsi="Times-Roman" w:cs="Times-Roman"/>
              </w:rPr>
            </w:r>
            <w:r w:rsidR="007C0763">
              <w:rPr>
                <w:rFonts w:ascii="Times-Roman" w:hAnsi="Times-Roman" w:cs="Times-Roman"/>
              </w:rPr>
              <w:fldChar w:fldCharType="separate"/>
            </w:r>
            <w:r w:rsidR="00BC3338" w:rsidRPr="00305A27">
              <w:t xml:space="preserve">Table </w:t>
            </w:r>
            <w:r w:rsidR="00BC3338">
              <w:rPr>
                <w:noProof/>
              </w:rPr>
              <w:t>5</w:t>
            </w:r>
            <w:r w:rsidR="00BC3338" w:rsidRPr="00305A27">
              <w:t xml:space="preserve">: </w:t>
            </w:r>
            <w:r w:rsidR="00BC3338">
              <w:t>To</w:t>
            </w:r>
            <w:r w:rsidR="007C0763">
              <w:rPr>
                <w:rFonts w:ascii="Times-Roman" w:hAnsi="Times-Roman" w:cs="Times-Roman"/>
              </w:rPr>
              <w:fldChar w:fldCharType="end"/>
            </w:r>
            <w:r>
              <w:rPr>
                <w:rFonts w:ascii="Times-Roman" w:hAnsi="Times-Roman" w:cs="Times-Roman"/>
              </w:rPr>
              <w:t>.</w:t>
            </w:r>
          </w:p>
        </w:tc>
      </w:tr>
    </w:tbl>
    <w:p w:rsidR="00343EFC" w:rsidRDefault="00343EFC" w:rsidP="00B13CF0">
      <w:pPr>
        <w:pStyle w:val="TableLine-After"/>
      </w:pPr>
    </w:p>
    <w:p w:rsidR="00343EFC" w:rsidRDefault="00343EFC">
      <w:r>
        <w:br w:type="page"/>
      </w:r>
    </w:p>
    <w:p w:rsidR="00B13CF0" w:rsidRPr="00305A27" w:rsidRDefault="00B13CF0" w:rsidP="00B13CF0">
      <w:pPr>
        <w:pStyle w:val="TableLine-After"/>
      </w:pPr>
    </w:p>
    <w:p w:rsidR="00B13CF0" w:rsidRPr="001D7939" w:rsidRDefault="00B13CF0" w:rsidP="00C85BE0">
      <w:pPr>
        <w:pStyle w:val="Heading3"/>
      </w:pPr>
      <w:bookmarkStart w:id="81" w:name="_Toc164364507"/>
      <w:bookmarkStart w:id="82" w:name="_Toc411174878"/>
      <w:r w:rsidRPr="001D7939">
        <w:t>Example</w:t>
      </w:r>
      <w:r w:rsidR="00DF623F" w:rsidRPr="001D7939">
        <w:t xml:space="preserve"> of a Header</w:t>
      </w:r>
      <w:bookmarkEnd w:id="81"/>
      <w:bookmarkEnd w:id="82"/>
    </w:p>
    <w:p w:rsidR="00DF623F" w:rsidRPr="0018189C" w:rsidRDefault="00DF623F" w:rsidP="00DF623F">
      <w:pPr>
        <w:pStyle w:val="BodyText"/>
      </w:pPr>
      <w:r w:rsidRPr="0018189C">
        <w:t>Th</w:t>
      </w:r>
      <w:r>
        <w:t>e following</w:t>
      </w:r>
      <w:r w:rsidRPr="0018189C">
        <w:t xml:space="preserve"> is an example of a </w:t>
      </w:r>
      <w:fldSimple w:instr=" REF _Ref164421262 \h  \* MERGEFORMAT ">
        <w:r w:rsidR="00BC3338" w:rsidRPr="00BC3338">
          <w:rPr>
            <w:rStyle w:val="JDFElementRef"/>
          </w:rPr>
          <w:t>Header</w:t>
        </w:r>
      </w:fldSimple>
      <w:r w:rsidR="006A357E">
        <w:rPr>
          <w:rStyle w:val="JDFElementRef"/>
        </w:rPr>
        <w:t xml:space="preserve"> </w:t>
      </w:r>
      <w:r w:rsidRPr="0018189C">
        <w:t xml:space="preserve">taken from a </w:t>
      </w:r>
      <w:fldSimple w:instr=" REF _Ref164422352 \h  \* MERGEFORMAT ">
        <w:r w:rsidR="00BC3338" w:rsidRPr="00BC3338">
          <w:rPr>
            <w:rStyle w:val="JDFElementRef"/>
          </w:rPr>
          <w:t>Quotation</w:t>
        </w:r>
      </w:fldSimple>
      <w:r w:rsidRPr="0018189C">
        <w:t xml:space="preserve">.  In this example, the “To” party is a </w:t>
      </w:r>
      <w:fldSimple w:instr=" REF PrintBuyer \h  \* MERGEFORMAT ">
        <w:r w:rsidR="00BC3338" w:rsidRPr="00BC3338">
          <w:rPr>
            <w:rStyle w:val="JDFTermRef"/>
          </w:rPr>
          <w:t>Print Buyer</w:t>
        </w:r>
      </w:fldSimple>
      <w:r w:rsidRPr="0018189C">
        <w:t xml:space="preserve"> company called </w:t>
      </w:r>
      <w:r w:rsidR="00BE6AFC">
        <w:t>“</w:t>
      </w:r>
      <w:r w:rsidRPr="0018189C">
        <w:t>PeterPan</w:t>
      </w:r>
      <w:r w:rsidR="00BE6AFC">
        <w:t>”</w:t>
      </w:r>
      <w:r w:rsidRPr="0018189C">
        <w:t xml:space="preserve">.  The DUNS number uniquely identifies them.  The “From” party is a </w:t>
      </w:r>
      <w:fldSimple w:instr=" REF PrintProvider \h  \* MERGEFORMAT ">
        <w:r w:rsidR="00BC3338" w:rsidRPr="00BC3338">
          <w:rPr>
            <w:rStyle w:val="JDFTermRef"/>
          </w:rPr>
          <w:t>Print Provider</w:t>
        </w:r>
      </w:fldSimple>
      <w:r w:rsidRPr="0018189C">
        <w:t xml:space="preserve">.  </w:t>
      </w:r>
      <w:r w:rsidR="00F930C5">
        <w:t>It</w:t>
      </w:r>
      <w:r w:rsidRPr="0018189C">
        <w:t xml:space="preserve"> too, </w:t>
      </w:r>
      <w:r w:rsidR="00F930C5">
        <w:t>is</w:t>
      </w:r>
      <w:r w:rsidRPr="0018189C">
        <w:t xml:space="preserve"> uniquely identified by a DUNS number.  The </w:t>
      </w:r>
      <w:r w:rsidR="009765AE">
        <w:t>“</w:t>
      </w:r>
      <w:r w:rsidRPr="0018189C">
        <w:t>Sender</w:t>
      </w:r>
      <w:r w:rsidR="009765AE">
        <w:t>”</w:t>
      </w:r>
      <w:r w:rsidRPr="0018189C">
        <w:t xml:space="preserve"> is the party sending this </w:t>
      </w:r>
      <w:fldSimple w:instr=" REF PrintTalkDocument \h  \* MERGEFORMAT ">
        <w:r w:rsidR="00BC3338" w:rsidRPr="00BC3338">
          <w:rPr>
            <w:rStyle w:val="JDFTermRef"/>
          </w:rPr>
          <w:t>PrintTalk Document</w:t>
        </w:r>
      </w:fldSimple>
      <w:r w:rsidRPr="0018189C">
        <w:t>.  In this case</w:t>
      </w:r>
      <w:r w:rsidR="00F930C5">
        <w:t>,</w:t>
      </w:r>
      <w:r w:rsidRPr="0018189C">
        <w:t xml:space="preserve"> it’s an eCommerce company.  The </w:t>
      </w:r>
      <w:r w:rsidRPr="009765AE">
        <w:rPr>
          <w:rStyle w:val="JDFElement"/>
        </w:rPr>
        <w:t>SharedSecret</w:t>
      </w:r>
      <w:r w:rsidRPr="0018189C">
        <w:t xml:space="preserve"> element is a password known to (at least) the eCommerce company and the “To” party.</w:t>
      </w:r>
    </w:p>
    <w:p w:rsidR="00B13CF0" w:rsidRPr="001D7939" w:rsidRDefault="00DF623F" w:rsidP="008B3E58">
      <w:pPr>
        <w:pStyle w:val="BodyText"/>
      </w:pPr>
      <w:r w:rsidRPr="0018189C">
        <w:t>The content and exact format of this section depend</w:t>
      </w:r>
      <w:r w:rsidR="00ED1409">
        <w:t>s</w:t>
      </w:r>
      <w:r w:rsidRPr="0018189C">
        <w:t xml:space="preserve"> on the specific implementation.  All parties </w:t>
      </w:r>
      <w:r w:rsidR="00ED1409">
        <w:t>SHOULD</w:t>
      </w:r>
      <w:r w:rsidR="00ED1409" w:rsidRPr="0018189C">
        <w:t xml:space="preserve"> </w:t>
      </w:r>
      <w:r w:rsidRPr="0018189C">
        <w:t xml:space="preserve">agree to the format prior to sending messages.  </w:t>
      </w:r>
    </w:p>
    <w:p w:rsidR="00EB04BC" w:rsidRPr="001D7939" w:rsidRDefault="00EB04BC" w:rsidP="00806712">
      <w:pPr>
        <w:pStyle w:val="Samplecode01"/>
        <w:rPr>
          <w:color w:val="000000"/>
          <w:sz w:val="17"/>
        </w:rPr>
      </w:pPr>
      <w:r w:rsidRPr="001D7939">
        <w:rPr>
          <w:color w:val="0000FF"/>
          <w:sz w:val="17"/>
        </w:rPr>
        <w:t>&lt;</w:t>
      </w:r>
      <w:r w:rsidRPr="00806712">
        <w:rPr>
          <w:rStyle w:val="XMLTag"/>
        </w:rPr>
        <w:t>Header</w:t>
      </w:r>
      <w:r w:rsidRPr="001D7939">
        <w:rPr>
          <w:color w:val="0000FF"/>
          <w:sz w:val="17"/>
        </w:rPr>
        <w:t>&gt;</w:t>
      </w:r>
    </w:p>
    <w:p w:rsidR="00806712" w:rsidRDefault="00EB04BC" w:rsidP="00806712">
      <w:pPr>
        <w:pStyle w:val="Samplecode02"/>
        <w:rPr>
          <w:color w:val="0000FF"/>
        </w:rPr>
      </w:pPr>
      <w:r w:rsidRPr="001D7939">
        <w:rPr>
          <w:color w:val="0000FF"/>
        </w:rPr>
        <w:t>&lt;</w:t>
      </w:r>
      <w:r w:rsidRPr="001209A7">
        <w:rPr>
          <w:rStyle w:val="XMLTag"/>
        </w:rPr>
        <w:t>From</w:t>
      </w:r>
      <w:r w:rsidRPr="001D7939">
        <w:rPr>
          <w:color w:val="0000FF"/>
        </w:rPr>
        <w:t>&gt;</w:t>
      </w:r>
    </w:p>
    <w:p w:rsidR="00EB04BC" w:rsidRPr="00806712" w:rsidRDefault="00EB04BC" w:rsidP="00806712">
      <w:pPr>
        <w:pStyle w:val="Samplecode03"/>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"DNS"</w:t>
      </w:r>
      <w:r w:rsidRPr="001D7939">
        <w:rPr>
          <w:color w:val="0000FF"/>
          <w:sz w:val="17"/>
        </w:rPr>
        <w:t>&gt;</w:t>
      </w:r>
    </w:p>
    <w:p w:rsidR="00EB04BC" w:rsidRPr="001D7939" w:rsidRDefault="00EB04BC" w:rsidP="00806712">
      <w:pPr>
        <w:pStyle w:val="Samplecode04"/>
      </w:pPr>
      <w:r w:rsidRPr="001D7939">
        <w:rPr>
          <w:color w:val="0000FF"/>
        </w:rPr>
        <w:t>&lt;</w:t>
      </w:r>
      <w:r w:rsidRPr="001209A7">
        <w:rPr>
          <w:rStyle w:val="XMLTag"/>
        </w:rPr>
        <w:t>Identity</w:t>
      </w:r>
      <w:r w:rsidRPr="001D7939">
        <w:rPr>
          <w:color w:val="0000FF"/>
        </w:rPr>
        <w:t>&gt;</w:t>
      </w:r>
      <w:r w:rsidRPr="001D7939">
        <w:t>AnExcellentPrinter.com</w:t>
      </w:r>
      <w:r w:rsidRPr="001D7939">
        <w:rPr>
          <w:color w:val="0000FF"/>
        </w:rPr>
        <w:t>&lt;/</w:t>
      </w:r>
      <w:r w:rsidRPr="00806712">
        <w:rPr>
          <w:rStyle w:val="XMLTag"/>
        </w:rPr>
        <w:t>Identity</w:t>
      </w:r>
      <w:r w:rsidRPr="001D7939">
        <w:rPr>
          <w:color w:val="0000FF"/>
        </w:rPr>
        <w:t>&gt;</w:t>
      </w:r>
    </w:p>
    <w:p w:rsidR="00EB04BC" w:rsidRPr="001D7939" w:rsidRDefault="00EB04BC" w:rsidP="00806712">
      <w:pPr>
        <w:pStyle w:val="Samplecode03"/>
        <w:rPr>
          <w:color w:val="000000"/>
          <w:sz w:val="17"/>
        </w:rPr>
      </w:pPr>
      <w:r w:rsidRPr="001D7939">
        <w:rPr>
          <w:sz w:val="17"/>
        </w:rPr>
        <w:t>&lt;/</w:t>
      </w:r>
      <w:r w:rsidRPr="001209A7">
        <w:rPr>
          <w:rStyle w:val="XMLTag"/>
        </w:rPr>
        <w:t>Credential</w:t>
      </w:r>
      <w:r w:rsidRPr="001D7939">
        <w:rPr>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034981">
        <w:rPr>
          <w:rStyle w:val="XMLAttrName"/>
        </w:rPr>
        <w:t>domain</w:t>
      </w:r>
      <w:r w:rsidRPr="001D7939">
        <w:rPr>
          <w:color w:val="0000FF"/>
          <w:sz w:val="17"/>
        </w:rPr>
        <w:t>=</w:t>
      </w:r>
      <w:r w:rsidRPr="00806712">
        <w:rPr>
          <w:rStyle w:val="XMLAttrValue"/>
        </w:rPr>
        <w:t>"ECompany.com"</w:t>
      </w:r>
      <w:r w:rsidRPr="001D7939">
        <w:rPr>
          <w:color w:val="0000FF"/>
          <w:sz w:val="17"/>
        </w:rPr>
        <w:t>&gt;</w:t>
      </w:r>
    </w:p>
    <w:p w:rsidR="00EB04BC" w:rsidRPr="001D7939" w:rsidRDefault="00EB04BC"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r w:rsidRPr="001D7939">
        <w:rPr>
          <w:color w:val="000000"/>
          <w:sz w:val="17"/>
        </w:rPr>
        <w:t>Polkadot</w:t>
      </w:r>
      <w:r w:rsidRPr="001D7939">
        <w:rPr>
          <w:color w:val="0000FF"/>
          <w:sz w:val="17"/>
        </w:rPr>
        <w:t>&lt;/</w:t>
      </w:r>
      <w:r w:rsidRPr="00806712">
        <w:rPr>
          <w:rStyle w:val="XMLTag"/>
        </w:rPr>
        <w:t>Identity</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"DUNS"</w:t>
      </w:r>
      <w:r w:rsidRPr="001D7939">
        <w:rPr>
          <w:color w:val="0000FF"/>
          <w:sz w:val="17"/>
        </w:rPr>
        <w:t>&gt;</w:t>
      </w:r>
    </w:p>
    <w:p w:rsidR="00EB04BC" w:rsidRPr="001D7939" w:rsidRDefault="00EB04BC"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r w:rsidRPr="001D7939">
        <w:rPr>
          <w:color w:val="000000"/>
          <w:sz w:val="17"/>
        </w:rPr>
        <w:t>3040392</w:t>
      </w:r>
      <w:r w:rsidRPr="001D7939">
        <w:rPr>
          <w:color w:val="0000FF"/>
          <w:sz w:val="17"/>
        </w:rPr>
        <w:t>&lt;/</w:t>
      </w:r>
      <w:r w:rsidRPr="00806712">
        <w:rPr>
          <w:rStyle w:val="XMLTag"/>
        </w:rPr>
        <w:t>Identity</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C76750" w:rsidRPr="001D7939" w:rsidRDefault="00C76750"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"jdf</w:t>
      </w:r>
      <w:proofErr w:type="gramStart"/>
      <w:r w:rsidRPr="00806712">
        <w:rPr>
          <w:rStyle w:val="XMLAttrValue"/>
        </w:rPr>
        <w:t>:CustomerID</w:t>
      </w:r>
      <w:proofErr w:type="gramEnd"/>
      <w:r w:rsidRPr="00806712">
        <w:rPr>
          <w:rStyle w:val="XMLAttrValue"/>
        </w:rPr>
        <w:t>"</w:t>
      </w:r>
      <w:r w:rsidRPr="001D7939">
        <w:rPr>
          <w:color w:val="0000FF"/>
          <w:sz w:val="17"/>
        </w:rPr>
        <w:t>&gt;</w:t>
      </w:r>
    </w:p>
    <w:p w:rsidR="00C76750" w:rsidRPr="001D7939" w:rsidRDefault="00C76750"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r>
        <w:rPr>
          <w:color w:val="000000"/>
          <w:sz w:val="17"/>
        </w:rPr>
        <w:t>C1234</w:t>
      </w:r>
      <w:r w:rsidRPr="001D7939">
        <w:rPr>
          <w:color w:val="0000FF"/>
          <w:sz w:val="17"/>
        </w:rPr>
        <w:t>&lt;/</w:t>
      </w:r>
      <w:r w:rsidRPr="00806712">
        <w:rPr>
          <w:rStyle w:val="XMLTag"/>
        </w:rPr>
        <w:t>Identity</w:t>
      </w:r>
      <w:r w:rsidRPr="001D7939">
        <w:rPr>
          <w:color w:val="0000FF"/>
          <w:sz w:val="17"/>
        </w:rPr>
        <w:t>&gt;</w:t>
      </w:r>
    </w:p>
    <w:p w:rsidR="00C76750" w:rsidRPr="001D7939" w:rsidRDefault="00C76750"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2"/>
        <w:rPr>
          <w:color w:val="000000"/>
        </w:rPr>
      </w:pPr>
      <w:r w:rsidRPr="001D7939">
        <w:rPr>
          <w:color w:val="0000FF"/>
        </w:rPr>
        <w:t>&lt;/</w:t>
      </w:r>
      <w:r w:rsidRPr="001209A7">
        <w:rPr>
          <w:rStyle w:val="XMLTag"/>
        </w:rPr>
        <w:t>From</w:t>
      </w:r>
      <w:r w:rsidRPr="001D7939">
        <w:rPr>
          <w:color w:val="0000FF"/>
        </w:rPr>
        <w:t>&gt;</w:t>
      </w:r>
    </w:p>
    <w:p w:rsidR="00EB04BC" w:rsidRPr="001D7939" w:rsidRDefault="00EB04BC" w:rsidP="00806712">
      <w:pPr>
        <w:pStyle w:val="Samplecode02"/>
        <w:rPr>
          <w:color w:val="000000"/>
        </w:rPr>
      </w:pPr>
      <w:r w:rsidRPr="001D7939">
        <w:rPr>
          <w:color w:val="0000FF"/>
        </w:rPr>
        <w:t>&lt;</w:t>
      </w:r>
      <w:r w:rsidRPr="001209A7">
        <w:rPr>
          <w:rStyle w:val="XMLTag"/>
        </w:rPr>
        <w:t>To</w:t>
      </w:r>
      <w:r w:rsidRPr="001D7939">
        <w:rPr>
          <w:color w:val="0000FF"/>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"DNS"</w:t>
      </w:r>
      <w:r w:rsidRPr="001D7939">
        <w:rPr>
          <w:color w:val="0000FF"/>
          <w:sz w:val="17"/>
        </w:rPr>
        <w:t>&gt;</w:t>
      </w:r>
    </w:p>
    <w:p w:rsidR="00EB04BC" w:rsidRPr="001D7939" w:rsidRDefault="00C85BE0" w:rsidP="00C85BE0">
      <w:pPr>
        <w:pStyle w:val="Samplecode05"/>
        <w:ind w:left="0" w:firstLine="0"/>
        <w:rPr>
          <w:color w:val="000000"/>
        </w:rPr>
      </w:pPr>
      <w:r>
        <w:rPr>
          <w:color w:val="0000FF"/>
        </w:rPr>
        <w:tab/>
      </w:r>
      <w:r>
        <w:rPr>
          <w:color w:val="0000FF"/>
        </w:rPr>
        <w:tab/>
      </w:r>
      <w:r>
        <w:rPr>
          <w:color w:val="0000FF"/>
        </w:rPr>
        <w:tab/>
      </w:r>
      <w:r>
        <w:rPr>
          <w:color w:val="0000FF"/>
        </w:rPr>
        <w:tab/>
      </w:r>
      <w:r w:rsidR="00EB04BC" w:rsidRPr="001D7939">
        <w:rPr>
          <w:color w:val="0000FF"/>
        </w:rPr>
        <w:t>&lt;</w:t>
      </w:r>
      <w:r w:rsidR="00EB04BC" w:rsidRPr="001209A7">
        <w:rPr>
          <w:rStyle w:val="XMLTag"/>
        </w:rPr>
        <w:t>Identity</w:t>
      </w:r>
      <w:r w:rsidR="00EB04BC" w:rsidRPr="001D7939">
        <w:rPr>
          <w:color w:val="0000FF"/>
        </w:rPr>
        <w:t>&gt;</w:t>
      </w:r>
      <w:r w:rsidR="00EB04BC" w:rsidRPr="001D7939">
        <w:rPr>
          <w:color w:val="000000"/>
        </w:rPr>
        <w:t>pan-o-ramic.com</w:t>
      </w:r>
      <w:r w:rsidR="00EB04BC" w:rsidRPr="001D7939">
        <w:rPr>
          <w:color w:val="0000FF"/>
        </w:rPr>
        <w:t>&lt;/</w:t>
      </w:r>
      <w:r w:rsidR="00EB04BC" w:rsidRPr="00806712">
        <w:rPr>
          <w:rStyle w:val="XMLTag"/>
        </w:rPr>
        <w:t>Identity</w:t>
      </w:r>
      <w:r w:rsidR="00EB04BC" w:rsidRPr="001D7939">
        <w:rPr>
          <w:color w:val="0000FF"/>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"ECompany.com"</w:t>
      </w:r>
      <w:r w:rsidRPr="001D7939">
        <w:rPr>
          <w:color w:val="0000FF"/>
          <w:sz w:val="17"/>
        </w:rPr>
        <w:t>&gt;</w:t>
      </w:r>
    </w:p>
    <w:p w:rsidR="00EB04BC" w:rsidRPr="001D7939" w:rsidRDefault="00EB04BC"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r w:rsidRPr="001D7939">
        <w:rPr>
          <w:color w:val="000000"/>
          <w:sz w:val="17"/>
        </w:rPr>
        <w:t>PeterPan</w:t>
      </w:r>
      <w:r w:rsidRPr="001D7939">
        <w:rPr>
          <w:color w:val="0000FF"/>
          <w:sz w:val="17"/>
        </w:rPr>
        <w:t>&lt;/</w:t>
      </w:r>
      <w:r w:rsidRPr="00806712">
        <w:rPr>
          <w:rStyle w:val="XMLTag"/>
        </w:rPr>
        <w:t>Identity</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"DUNS"</w:t>
      </w:r>
      <w:r w:rsidRPr="001D7939">
        <w:rPr>
          <w:color w:val="0000FF"/>
          <w:sz w:val="17"/>
        </w:rPr>
        <w:t>&gt;</w:t>
      </w:r>
    </w:p>
    <w:p w:rsidR="00EB04BC" w:rsidRPr="001D7939" w:rsidRDefault="00EB04BC" w:rsidP="00806712">
      <w:pPr>
        <w:pStyle w:val="Samplecode04"/>
        <w:rPr>
          <w:color w:val="000000"/>
          <w:sz w:val="17"/>
        </w:rPr>
      </w:pPr>
      <w:r w:rsidRPr="001D7939">
        <w:rPr>
          <w:color w:val="0000FF"/>
          <w:sz w:val="17"/>
        </w:rPr>
        <w:t>&lt;</w:t>
      </w:r>
      <w:r w:rsidRPr="001209A7">
        <w:rPr>
          <w:rStyle w:val="XMLTag"/>
        </w:rPr>
        <w:t>Identity</w:t>
      </w:r>
      <w:r w:rsidRPr="001D7939">
        <w:rPr>
          <w:color w:val="0000FF"/>
          <w:sz w:val="17"/>
        </w:rPr>
        <w:t>&gt;</w:t>
      </w:r>
      <w:r w:rsidRPr="001D7939">
        <w:rPr>
          <w:color w:val="000000"/>
          <w:sz w:val="17"/>
        </w:rPr>
        <w:t>93009388</w:t>
      </w:r>
      <w:r w:rsidRPr="001D7939">
        <w:rPr>
          <w:color w:val="0000FF"/>
          <w:sz w:val="17"/>
        </w:rPr>
        <w:t>&lt;/</w:t>
      </w:r>
      <w:r w:rsidRPr="00806712">
        <w:rPr>
          <w:rStyle w:val="XMLTag"/>
        </w:rPr>
        <w:t>Identity</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2"/>
        <w:rPr>
          <w:color w:val="000000"/>
        </w:rPr>
      </w:pPr>
      <w:r w:rsidRPr="001D7939">
        <w:t>&lt;/</w:t>
      </w:r>
      <w:r w:rsidRPr="001209A7">
        <w:rPr>
          <w:rStyle w:val="XMLTag"/>
        </w:rPr>
        <w:t>To</w:t>
      </w:r>
      <w:r w:rsidRPr="001D7939">
        <w:t>&gt;</w:t>
      </w:r>
    </w:p>
    <w:p w:rsidR="00EB04BC" w:rsidRPr="001D7939" w:rsidRDefault="00EB04BC" w:rsidP="00806712">
      <w:pPr>
        <w:pStyle w:val="Samplecode02"/>
        <w:rPr>
          <w:color w:val="000000"/>
        </w:rPr>
      </w:pPr>
      <w:r w:rsidRPr="001D7939">
        <w:t>&lt;</w:t>
      </w:r>
      <w:r w:rsidRPr="001209A7">
        <w:rPr>
          <w:rStyle w:val="XMLTag"/>
        </w:rPr>
        <w:t>Sender</w:t>
      </w:r>
      <w:r w:rsidRPr="001D7939">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FF0000"/>
          <w:sz w:val="17"/>
        </w:rPr>
        <w:t xml:space="preserve"> </w:t>
      </w:r>
      <w:r w:rsidRPr="00806712">
        <w:rPr>
          <w:rStyle w:val="XMLAttrName"/>
        </w:rPr>
        <w:t>domain</w:t>
      </w:r>
      <w:r w:rsidRPr="001D7939">
        <w:rPr>
          <w:color w:val="0000FF"/>
          <w:sz w:val="17"/>
        </w:rPr>
        <w:t>=</w:t>
      </w:r>
      <w:r w:rsidRPr="00806712">
        <w:rPr>
          <w:rStyle w:val="XMLAttrValue"/>
        </w:rPr>
        <w:t>"</w:t>
      </w:r>
      <w:r w:rsidRPr="001D7939">
        <w:rPr>
          <w:color w:val="000000"/>
          <w:sz w:val="17"/>
        </w:rPr>
        <w:t>DNS</w:t>
      </w:r>
      <w:r w:rsidRPr="00806712">
        <w:rPr>
          <w:rStyle w:val="XMLAttrValue"/>
        </w:rPr>
        <w:t>"</w:t>
      </w:r>
      <w:r w:rsidRPr="001D7939">
        <w:rPr>
          <w:color w:val="0000FF"/>
          <w:sz w:val="17"/>
        </w:rPr>
        <w:t>&gt;</w:t>
      </w:r>
    </w:p>
    <w:p w:rsidR="00EB04BC" w:rsidRPr="001D7939" w:rsidRDefault="00C85BE0" w:rsidP="00C85BE0">
      <w:pPr>
        <w:pStyle w:val="Samplecode05"/>
        <w:ind w:left="0" w:firstLine="0"/>
        <w:rPr>
          <w:color w:val="000000"/>
        </w:rPr>
      </w:pPr>
      <w:r>
        <w:rPr>
          <w:color w:val="0000FF"/>
        </w:rPr>
        <w:tab/>
      </w:r>
      <w:r>
        <w:rPr>
          <w:color w:val="0000FF"/>
        </w:rPr>
        <w:tab/>
      </w:r>
      <w:r>
        <w:rPr>
          <w:color w:val="0000FF"/>
        </w:rPr>
        <w:tab/>
      </w:r>
      <w:r>
        <w:rPr>
          <w:color w:val="0000FF"/>
        </w:rPr>
        <w:tab/>
      </w:r>
      <w:r w:rsidR="00EB04BC" w:rsidRPr="001D7939">
        <w:rPr>
          <w:color w:val="0000FF"/>
        </w:rPr>
        <w:t>&lt;</w:t>
      </w:r>
      <w:r w:rsidR="00EB04BC" w:rsidRPr="001209A7">
        <w:rPr>
          <w:rStyle w:val="XMLTag"/>
        </w:rPr>
        <w:t>Identity</w:t>
      </w:r>
      <w:r w:rsidR="00EB04BC" w:rsidRPr="001D7939">
        <w:rPr>
          <w:color w:val="0000FF"/>
        </w:rPr>
        <w:t>&gt;</w:t>
      </w:r>
      <w:r w:rsidR="00EB04BC" w:rsidRPr="001D7939">
        <w:rPr>
          <w:color w:val="000000"/>
        </w:rPr>
        <w:t>ECompany.com</w:t>
      </w:r>
      <w:r w:rsidR="00EB04BC" w:rsidRPr="001D7939">
        <w:rPr>
          <w:color w:val="0000FF"/>
        </w:rPr>
        <w:t>&lt;/</w:t>
      </w:r>
      <w:r w:rsidR="00EB04BC" w:rsidRPr="00806712">
        <w:rPr>
          <w:rStyle w:val="XMLTag"/>
        </w:rPr>
        <w:t>Identity</w:t>
      </w:r>
      <w:r w:rsidR="00EB04BC" w:rsidRPr="001D7939">
        <w:rPr>
          <w:color w:val="0000FF"/>
        </w:rPr>
        <w:t>&gt;</w:t>
      </w:r>
    </w:p>
    <w:p w:rsidR="00EB04BC" w:rsidRPr="001D7939" w:rsidRDefault="00C85BE0" w:rsidP="00806712">
      <w:pPr>
        <w:pStyle w:val="Samplecode03"/>
        <w:rPr>
          <w:color w:val="000000"/>
          <w:sz w:val="17"/>
        </w:rPr>
      </w:pPr>
      <w:r>
        <w:rPr>
          <w:color w:val="0000FF"/>
          <w:sz w:val="17"/>
        </w:rPr>
        <w:tab/>
      </w:r>
      <w:r w:rsidR="00EB04BC" w:rsidRPr="001D7939">
        <w:rPr>
          <w:color w:val="0000FF"/>
          <w:sz w:val="17"/>
        </w:rPr>
        <w:t>&lt;</w:t>
      </w:r>
      <w:r w:rsidR="00EB04BC" w:rsidRPr="001209A7">
        <w:rPr>
          <w:rStyle w:val="XMLTag"/>
        </w:rPr>
        <w:t>SharedSecret</w:t>
      </w:r>
      <w:r w:rsidR="00EB04BC" w:rsidRPr="001D7939">
        <w:rPr>
          <w:color w:val="0000FF"/>
          <w:sz w:val="17"/>
        </w:rPr>
        <w:t>&gt;</w:t>
      </w:r>
      <w:r w:rsidR="00EB04BC" w:rsidRPr="001D7939">
        <w:rPr>
          <w:color w:val="000000"/>
          <w:sz w:val="17"/>
        </w:rPr>
        <w:t>rosebud</w:t>
      </w:r>
      <w:r w:rsidR="00EB04BC" w:rsidRPr="001D7939">
        <w:rPr>
          <w:color w:val="0000FF"/>
          <w:sz w:val="17"/>
        </w:rPr>
        <w:t>&lt;/</w:t>
      </w:r>
      <w:r w:rsidR="00EB04BC" w:rsidRPr="00806712">
        <w:rPr>
          <w:rStyle w:val="XMLTag"/>
        </w:rPr>
        <w:t>SharedSecret</w:t>
      </w:r>
      <w:r w:rsidR="00EB04BC"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Credential</w:t>
      </w:r>
      <w:r w:rsidRPr="001D7939">
        <w:rPr>
          <w:color w:val="0000FF"/>
          <w:sz w:val="17"/>
        </w:rPr>
        <w:t>&gt;</w:t>
      </w:r>
    </w:p>
    <w:p w:rsidR="00EB04BC" w:rsidRPr="001D7939" w:rsidRDefault="00EB04BC" w:rsidP="00806712">
      <w:pPr>
        <w:pStyle w:val="Samplecode03"/>
        <w:rPr>
          <w:color w:val="000000"/>
          <w:sz w:val="17"/>
        </w:rPr>
      </w:pPr>
      <w:r w:rsidRPr="001D7939">
        <w:rPr>
          <w:color w:val="0000FF"/>
          <w:sz w:val="17"/>
        </w:rPr>
        <w:t>&lt;</w:t>
      </w:r>
      <w:r w:rsidRPr="001209A7">
        <w:rPr>
          <w:rStyle w:val="XMLTag"/>
        </w:rPr>
        <w:t>UserAgent</w:t>
      </w:r>
      <w:r w:rsidRPr="001D7939">
        <w:rPr>
          <w:color w:val="0000FF"/>
          <w:sz w:val="17"/>
        </w:rPr>
        <w:t>&gt;</w:t>
      </w:r>
      <w:r w:rsidRPr="001D7939">
        <w:rPr>
          <w:color w:val="000000"/>
          <w:sz w:val="17"/>
        </w:rPr>
        <w:t>Print Buyer v.54.9</w:t>
      </w:r>
      <w:r w:rsidRPr="001D7939">
        <w:rPr>
          <w:color w:val="0000FF"/>
          <w:sz w:val="17"/>
        </w:rPr>
        <w:t>&lt;/</w:t>
      </w:r>
      <w:r w:rsidRPr="00806712">
        <w:rPr>
          <w:rStyle w:val="XMLTag"/>
        </w:rPr>
        <w:t>UserAgent</w:t>
      </w:r>
      <w:r w:rsidRPr="001D7939">
        <w:rPr>
          <w:color w:val="0000FF"/>
          <w:sz w:val="17"/>
        </w:rPr>
        <w:t>&gt;</w:t>
      </w:r>
    </w:p>
    <w:p w:rsidR="00EB04BC" w:rsidRPr="001D7939" w:rsidRDefault="00EB04BC" w:rsidP="00806712">
      <w:pPr>
        <w:pStyle w:val="Samplecode02"/>
        <w:rPr>
          <w:color w:val="0000FF"/>
          <w:sz w:val="17"/>
        </w:rPr>
      </w:pPr>
      <w:r w:rsidRPr="001D7939">
        <w:rPr>
          <w:color w:val="0000FF"/>
          <w:sz w:val="17"/>
        </w:rPr>
        <w:t>&lt;/</w:t>
      </w:r>
      <w:r w:rsidRPr="001209A7">
        <w:rPr>
          <w:rStyle w:val="XMLTag"/>
        </w:rPr>
        <w:t>Sender</w:t>
      </w:r>
      <w:r w:rsidRPr="001D7939">
        <w:rPr>
          <w:color w:val="0000FF"/>
          <w:sz w:val="17"/>
        </w:rPr>
        <w:t>&gt;</w:t>
      </w:r>
    </w:p>
    <w:p w:rsidR="00343EFC" w:rsidRDefault="00EB04BC" w:rsidP="00806712">
      <w:pPr>
        <w:pStyle w:val="Samplecode01"/>
        <w:rPr>
          <w:color w:val="0000FF"/>
          <w:sz w:val="17"/>
        </w:rPr>
      </w:pPr>
      <w:r w:rsidRPr="001D7939">
        <w:rPr>
          <w:color w:val="0000FF"/>
          <w:sz w:val="17"/>
        </w:rPr>
        <w:t>&lt;/</w:t>
      </w:r>
      <w:r w:rsidRPr="001209A7">
        <w:rPr>
          <w:rStyle w:val="XMLTag"/>
        </w:rPr>
        <w:t>Header</w:t>
      </w:r>
      <w:r w:rsidRPr="001D7939">
        <w:rPr>
          <w:color w:val="0000FF"/>
          <w:sz w:val="17"/>
        </w:rPr>
        <w:t>&gt;</w:t>
      </w:r>
    </w:p>
    <w:p w:rsidR="00EB04BC" w:rsidRPr="00343EFC" w:rsidRDefault="00343EFC" w:rsidP="00343EFC">
      <w:pPr>
        <w:rPr>
          <w:rFonts w:ascii="Courier New" w:hAnsi="Courier New"/>
          <w:color w:val="0000FF"/>
          <w:sz w:val="17"/>
          <w:szCs w:val="24"/>
        </w:rPr>
      </w:pPr>
      <w:r>
        <w:rPr>
          <w:color w:val="0000FF"/>
          <w:sz w:val="17"/>
        </w:rPr>
        <w:br w:type="page"/>
      </w:r>
    </w:p>
    <w:p w:rsidR="00EB04BC" w:rsidRDefault="00B13CF0" w:rsidP="00C85BE0">
      <w:pPr>
        <w:pStyle w:val="Heading3"/>
      </w:pPr>
      <w:bookmarkStart w:id="83" w:name="_Toc164364508"/>
      <w:bookmarkStart w:id="84" w:name="_Ref364867817"/>
      <w:bookmarkStart w:id="85" w:name="_Toc411174879"/>
      <w:r>
        <w:lastRenderedPageBreak/>
        <w:t>From</w:t>
      </w:r>
      <w:bookmarkEnd w:id="83"/>
      <w:bookmarkEnd w:id="84"/>
      <w:bookmarkEnd w:id="85"/>
    </w:p>
    <w:p w:rsidR="00B13CF0" w:rsidRDefault="00B13CF0" w:rsidP="00B13CF0">
      <w:pPr>
        <w:pStyle w:val="CaptionICS"/>
        <w:tabs>
          <w:tab w:val="left" w:pos="1620"/>
        </w:tabs>
      </w:pPr>
      <w:bookmarkStart w:id="86" w:name="_Ref164348692"/>
      <w:bookmarkStart w:id="87" w:name="_Toc411174967"/>
      <w:r w:rsidRPr="00305A27">
        <w:t xml:space="preserve">Table </w:t>
      </w:r>
      <w:r w:rsidR="007C0763">
        <w:fldChar w:fldCharType="begin"/>
      </w:r>
      <w:r w:rsidR="003F4D71">
        <w:instrText xml:space="preserve"> SEQ "Table" \*ARABIC </w:instrText>
      </w:r>
      <w:r w:rsidR="007C0763">
        <w:fldChar w:fldCharType="separate"/>
      </w:r>
      <w:r w:rsidR="00BC3338">
        <w:rPr>
          <w:noProof/>
        </w:rPr>
        <w:t>4</w:t>
      </w:r>
      <w:r w:rsidR="007C0763">
        <w:rPr>
          <w:noProof/>
        </w:rPr>
        <w:fldChar w:fldCharType="end"/>
      </w:r>
      <w:r w:rsidRPr="00305A27">
        <w:t xml:space="preserve">: </w:t>
      </w:r>
      <w:bookmarkStart w:id="88" w:name="_Ref164421817"/>
      <w:r w:rsidR="00DF623F">
        <w:t>From</w:t>
      </w:r>
      <w:bookmarkEnd w:id="86"/>
      <w:bookmarkEnd w:id="87"/>
      <w:bookmarkEnd w:id="88"/>
    </w:p>
    <w:p w:rsidR="000C29E8" w:rsidRPr="00A25DEB" w:rsidRDefault="000C29E8" w:rsidP="000C29E8">
      <w:pPr>
        <w:pStyle w:val="TableLine-Before"/>
        <w:rPr>
          <w:rStyle w:val="JDFElement"/>
        </w:rPr>
      </w:pPr>
      <w:r w:rsidRPr="00EE0337">
        <w:rPr>
          <w:rStyle w:val="TableLine-ReferenceChar"/>
        </w:rPr>
        <w:t>Referenced by:</w:t>
      </w:r>
      <w:r w:rsidRPr="00A25DEB">
        <w:t xml:space="preserve"> </w:t>
      </w:r>
      <w:fldSimple w:instr=" REF _Ref164421262 \h  \* MERGEFORMAT ">
        <w:r w:rsidR="00BC3338" w:rsidRPr="00BC3338">
          <w:rPr>
            <w:rStyle w:val="JDFElementRef"/>
          </w:rPr>
          <w:t>Header</w:t>
        </w:r>
      </w:fldSimple>
    </w:p>
    <w:p w:rsidR="00B13CF0" w:rsidRPr="00E2272E" w:rsidRDefault="00B13CF0" w:rsidP="00B13CF0">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B13CF0" w:rsidRPr="00305A27" w:rsidTr="00E60EB0">
        <w:trPr>
          <w:tblHeader/>
          <w:jc w:val="center"/>
        </w:trPr>
        <w:tc>
          <w:tcPr>
            <w:tcW w:w="2160" w:type="dxa"/>
            <w:tcBorders>
              <w:top w:val="single" w:sz="18" w:space="0" w:color="000080"/>
              <w:bottom w:val="single" w:sz="4" w:space="0" w:color="auto"/>
            </w:tcBorders>
            <w:shd w:val="clear" w:color="auto" w:fill="000080"/>
          </w:tcPr>
          <w:p w:rsidR="00B13CF0" w:rsidRPr="0018189C" w:rsidRDefault="00B13CF0" w:rsidP="00067081">
            <w:pPr>
              <w:pStyle w:val="TableHeading"/>
            </w:pPr>
            <w:r>
              <w:t>Name</w:t>
            </w:r>
          </w:p>
        </w:tc>
        <w:tc>
          <w:tcPr>
            <w:tcW w:w="1440" w:type="dxa"/>
            <w:tcBorders>
              <w:top w:val="single" w:sz="18" w:space="0" w:color="000080"/>
              <w:bottom w:val="single" w:sz="4" w:space="0" w:color="auto"/>
            </w:tcBorders>
            <w:shd w:val="clear" w:color="auto" w:fill="000080"/>
          </w:tcPr>
          <w:p w:rsidR="00B13CF0" w:rsidRPr="00305A27" w:rsidRDefault="00B13CF0"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B13CF0" w:rsidRPr="0018189C" w:rsidRDefault="00B13CF0" w:rsidP="00067081">
            <w:pPr>
              <w:pStyle w:val="TableHeading"/>
            </w:pPr>
            <w:r w:rsidRPr="0018189C">
              <w:t>Description</w:t>
            </w:r>
          </w:p>
        </w:tc>
      </w:tr>
      <w:tr w:rsidR="00B13CF0" w:rsidRPr="00305A27" w:rsidTr="00E60EB0">
        <w:trPr>
          <w:jc w:val="center"/>
        </w:trPr>
        <w:tc>
          <w:tcPr>
            <w:tcW w:w="2160" w:type="dxa"/>
            <w:tcBorders>
              <w:top w:val="single" w:sz="4" w:space="0" w:color="auto"/>
              <w:bottom w:val="single" w:sz="18" w:space="0" w:color="000080"/>
            </w:tcBorders>
          </w:tcPr>
          <w:p w:rsidR="00B13CF0" w:rsidRPr="00B13CF0" w:rsidRDefault="007C0763" w:rsidP="00067081">
            <w:pPr>
              <w:pStyle w:val="TableCellLeft"/>
              <w:rPr>
                <w:rStyle w:val="JDFElement"/>
              </w:rPr>
            </w:pPr>
            <w:fldSimple w:instr=" REF _Ref166583397 \h  \* MERGEFORMAT ">
              <w:r w:rsidR="00BC3338" w:rsidRPr="00BC3338">
                <w:rPr>
                  <w:rStyle w:val="JDFElementRef"/>
                </w:rPr>
                <w:t>Credential</w:t>
              </w:r>
            </w:fldSimple>
            <w:r w:rsidR="00D17A38" w:rsidRPr="00C85544">
              <w:t xml:space="preserve"> </w:t>
            </w:r>
            <w:r w:rsidR="00DF623F" w:rsidRPr="00C85544">
              <w:t>+</w:t>
            </w:r>
          </w:p>
        </w:tc>
        <w:tc>
          <w:tcPr>
            <w:tcW w:w="1440" w:type="dxa"/>
            <w:tcBorders>
              <w:top w:val="single" w:sz="4" w:space="0" w:color="auto"/>
              <w:bottom w:val="single" w:sz="18" w:space="0" w:color="000080"/>
            </w:tcBorders>
          </w:tcPr>
          <w:p w:rsidR="00B13CF0" w:rsidRPr="0039237D" w:rsidRDefault="00B13CF0" w:rsidP="00067081">
            <w:pPr>
              <w:pStyle w:val="TableCellLeft"/>
            </w:pPr>
            <w:r>
              <w:t>element</w:t>
            </w:r>
          </w:p>
        </w:tc>
        <w:tc>
          <w:tcPr>
            <w:tcW w:w="5760" w:type="dxa"/>
            <w:tcBorders>
              <w:top w:val="single" w:sz="4" w:space="0" w:color="auto"/>
              <w:bottom w:val="single" w:sz="18" w:space="0" w:color="000080"/>
            </w:tcBorders>
          </w:tcPr>
          <w:p w:rsidR="00C76750" w:rsidRDefault="00C76750" w:rsidP="00487958">
            <w:pPr>
              <w:pStyle w:val="TableCellLeft"/>
              <w:rPr>
                <w:rFonts w:ascii="TimesNewRomanPSMT" w:eastAsia="MS Mincho" w:hAnsi="TimesNewRomanPSMT" w:cs="TimesNewRomanPSMT"/>
                <w:color w:val="000000"/>
                <w:lang w:eastAsia="ja-JP"/>
              </w:rPr>
            </w:pPr>
            <w:r>
              <w:rPr>
                <w:rFonts w:ascii="TimesNewRomanPSMT" w:eastAsia="MS Mincho" w:hAnsi="TimesNewRomanPSMT" w:cs="TimesNewRomanPSMT"/>
                <w:color w:val="000000"/>
                <w:lang w:eastAsia="ja-JP"/>
              </w:rPr>
              <w:t xml:space="preserve">A customer identifier that is known by the receiver (see </w:t>
            </w:r>
            <w:r w:rsidRPr="00806712">
              <w:rPr>
                <w:rStyle w:val="Resource"/>
                <w:rFonts w:eastAsia="MS Mincho"/>
              </w:rPr>
              <w:t>jdf:CustomerInfo</w:t>
            </w:r>
            <w:r>
              <w:rPr>
                <w:rFonts w:ascii="TimesNewRomanPSMT" w:eastAsia="MS Mincho" w:hAnsi="TimesNewRomanPSMT" w:cs="TimesNewRomanPSMT"/>
                <w:color w:val="000000"/>
                <w:lang w:eastAsia="ja-JP"/>
              </w:rPr>
              <w:t>/@</w:t>
            </w:r>
            <w:r w:rsidRPr="00487958">
              <w:rPr>
                <w:rStyle w:val="JDFAttributeName"/>
                <w:rFonts w:eastAsia="MS Mincho"/>
              </w:rPr>
              <w:t>CustomerID</w:t>
            </w:r>
            <w:r>
              <w:rPr>
                <w:rFonts w:ascii="TimesNewRomanPSMT" w:eastAsia="MS Mincho" w:hAnsi="TimesNewRomanPSMT" w:cs="TimesNewRomanPSMT"/>
                <w:color w:val="000000"/>
                <w:lang w:eastAsia="ja-JP"/>
              </w:rPr>
              <w:t xml:space="preserve">) SHALL be specified as </w:t>
            </w:r>
            <w:fldSimple w:instr=" REF _Ref166583397 \h  \* MERGEFORMAT ">
              <w:r w:rsidR="00BC3338" w:rsidRPr="00BC3338">
                <w:rPr>
                  <w:rStyle w:val="JDFElementRef"/>
                </w:rPr>
                <w:t>Credential</w:t>
              </w:r>
            </w:fldSimple>
            <w:r w:rsidR="00487958" w:rsidRPr="00C85544">
              <w:t xml:space="preserve"> </w:t>
            </w:r>
            <w:r>
              <w:rPr>
                <w:rFonts w:ascii="TimesNewRomanPSMT" w:eastAsia="MS Mincho" w:hAnsi="TimesNewRomanPSMT" w:cs="TimesNewRomanPSMT"/>
                <w:color w:val="000000"/>
                <w:lang w:eastAsia="ja-JP"/>
              </w:rPr>
              <w:t>[@</w:t>
            </w:r>
            <w:r w:rsidRPr="00487958">
              <w:rPr>
                <w:rStyle w:val="JDFAttributeName"/>
                <w:rFonts w:eastAsia="MS Mincho"/>
              </w:rPr>
              <w:t>domain</w:t>
            </w:r>
            <w:r>
              <w:rPr>
                <w:rFonts w:ascii="TimesNewRomanPSMT" w:eastAsia="MS Mincho" w:hAnsi="TimesNewRomanPSMT" w:cs="TimesNewRomanPSMT"/>
                <w:color w:val="000000"/>
                <w:lang w:eastAsia="ja-JP"/>
              </w:rPr>
              <w:t>=</w:t>
            </w:r>
            <w:r w:rsidR="00487958">
              <w:rPr>
                <w:rFonts w:ascii="TimesNewRomanPSMT" w:eastAsia="MS Mincho" w:hAnsi="TimesNewRomanPSMT" w:cs="TimesNewRomanPSMT"/>
                <w:color w:val="000000"/>
                <w:lang w:eastAsia="ja-JP"/>
              </w:rPr>
              <w:t>"</w:t>
            </w:r>
            <w:r w:rsidRPr="00622600">
              <w:rPr>
                <w:rStyle w:val="JDFAttributeValue"/>
                <w:rFonts w:eastAsia="MS Mincho"/>
              </w:rPr>
              <w:t>jdf</w:t>
            </w:r>
            <w:proofErr w:type="gramStart"/>
            <w:r w:rsidRPr="00622600">
              <w:rPr>
                <w:rStyle w:val="JDFAttributeValue"/>
                <w:rFonts w:eastAsia="MS Mincho"/>
              </w:rPr>
              <w:t>:CustomerID</w:t>
            </w:r>
            <w:proofErr w:type="gramEnd"/>
            <w:r w:rsidR="00487958">
              <w:rPr>
                <w:rFonts w:ascii="TimesNewRomanPSMT" w:eastAsia="MS Mincho" w:hAnsi="TimesNewRomanPSMT" w:cs="TimesNewRomanPSMT"/>
                <w:color w:val="000000"/>
                <w:lang w:eastAsia="ja-JP"/>
              </w:rPr>
              <w:t>"</w:t>
            </w:r>
            <w:r>
              <w:rPr>
                <w:rFonts w:ascii="TimesNewRomanPSMT" w:eastAsia="MS Mincho" w:hAnsi="TimesNewRomanPSMT" w:cs="TimesNewRomanPSMT"/>
                <w:color w:val="000000"/>
                <w:lang w:eastAsia="ja-JP"/>
              </w:rPr>
              <w:t>]/</w:t>
            </w:r>
            <w:r w:rsidR="00487958" w:rsidRPr="00487958">
              <w:rPr>
                <w:rStyle w:val="JDFElement"/>
              </w:rPr>
              <w:t>Identity</w:t>
            </w:r>
            <w:r>
              <w:rPr>
                <w:rFonts w:ascii="TimesNewRomanPSMT" w:eastAsia="MS Mincho" w:hAnsi="TimesNewRomanPSMT" w:cs="TimesNewRomanPSMT"/>
                <w:color w:val="000000"/>
                <w:lang w:eastAsia="ja-JP"/>
              </w:rPr>
              <w:t>.</w:t>
            </w:r>
          </w:p>
          <w:p w:rsidR="0000068A" w:rsidRPr="0018189C" w:rsidRDefault="0000068A" w:rsidP="00487958">
            <w:pPr>
              <w:pStyle w:val="TableCellLeft"/>
              <w:rPr>
                <w:rFonts w:ascii="TimesNewRomanPSMT" w:eastAsia="MS Mincho" w:hAnsi="TimesNewRomanPSMT" w:cs="TimesNewRomanPSMT"/>
                <w:color w:val="000000"/>
                <w:lang w:eastAsia="ja-JP"/>
              </w:rPr>
            </w:pPr>
            <w:r>
              <w:rPr>
                <w:rFonts w:ascii="TimesNewRomanPSMT" w:eastAsia="MS Mincho" w:hAnsi="TimesNewRomanPSMT" w:cs="TimesNewRomanPSMT"/>
                <w:color w:val="000000"/>
                <w:lang w:eastAsia="ja-JP"/>
              </w:rPr>
              <w:t xml:space="preserve">See </w:t>
            </w:r>
            <w:r w:rsidR="007C0763">
              <w:rPr>
                <w:rFonts w:ascii="TimesNewRomanPSMT" w:eastAsia="MS Mincho" w:hAnsi="TimesNewRomanPSMT" w:cs="TimesNewRomanPSMT"/>
                <w:color w:val="000000"/>
                <w:lang w:eastAsia="ja-JP"/>
              </w:rPr>
              <w:fldChar w:fldCharType="begin"/>
            </w:r>
            <w:r>
              <w:rPr>
                <w:rFonts w:ascii="TimesNewRomanPSMT" w:eastAsia="MS Mincho" w:hAnsi="TimesNewRomanPSMT" w:cs="TimesNewRomanPSMT"/>
                <w:color w:val="000000"/>
                <w:lang w:eastAsia="ja-JP"/>
              </w:rPr>
              <w:instrText xml:space="preserve"> REF _Ref164348647 \h </w:instrText>
            </w:r>
            <w:r w:rsidR="007C0763">
              <w:rPr>
                <w:rFonts w:ascii="TimesNewRomanPSMT" w:eastAsia="MS Mincho" w:hAnsi="TimesNewRomanPSMT" w:cs="TimesNewRomanPSMT"/>
                <w:color w:val="000000"/>
                <w:lang w:eastAsia="ja-JP"/>
              </w:rPr>
            </w:r>
            <w:r w:rsidR="007C0763">
              <w:rPr>
                <w:rFonts w:ascii="TimesNewRomanPSMT" w:eastAsia="MS Mincho" w:hAnsi="TimesNewRomanPSMT" w:cs="TimesNewRomanPSMT"/>
                <w:color w:val="000000"/>
                <w:lang w:eastAsia="ja-JP"/>
              </w:rPr>
              <w:fldChar w:fldCharType="separate"/>
            </w:r>
            <w:r w:rsidR="00BC3338" w:rsidRPr="00305A27">
              <w:t xml:space="preserve">Table </w:t>
            </w:r>
            <w:r w:rsidR="00BC3338">
              <w:rPr>
                <w:noProof/>
              </w:rPr>
              <w:t>7</w:t>
            </w:r>
            <w:r w:rsidR="00BC3338" w:rsidRPr="00305A27">
              <w:t xml:space="preserve">: </w:t>
            </w:r>
            <w:r w:rsidR="00BC3338" w:rsidRPr="00B93E8B">
              <w:t>Credential</w:t>
            </w:r>
            <w:r w:rsidR="007C0763">
              <w:rPr>
                <w:rFonts w:ascii="TimesNewRomanPSMT" w:eastAsia="MS Mincho" w:hAnsi="TimesNewRomanPSMT" w:cs="TimesNewRomanPSMT"/>
                <w:color w:val="000000"/>
                <w:lang w:eastAsia="ja-JP"/>
              </w:rPr>
              <w:fldChar w:fldCharType="end"/>
            </w:r>
            <w:r>
              <w:rPr>
                <w:rFonts w:ascii="TimesNewRomanPSMT" w:eastAsia="MS Mincho" w:hAnsi="TimesNewRomanPSMT" w:cs="TimesNewRomanPSMT"/>
                <w:color w:val="000000"/>
                <w:lang w:eastAsia="ja-JP"/>
              </w:rPr>
              <w:t>.</w:t>
            </w:r>
          </w:p>
        </w:tc>
      </w:tr>
    </w:tbl>
    <w:p w:rsidR="00EB04BC" w:rsidRDefault="00EB04BC" w:rsidP="005D0367">
      <w:pPr>
        <w:pStyle w:val="TableLine-After"/>
      </w:pPr>
      <w:r w:rsidRPr="0018189C">
        <w:t>.</w:t>
      </w:r>
    </w:p>
    <w:p w:rsidR="005D0367" w:rsidRDefault="005D0367" w:rsidP="00C85BE0">
      <w:pPr>
        <w:pStyle w:val="Heading3"/>
      </w:pPr>
      <w:bookmarkStart w:id="89" w:name="_Toc164364509"/>
      <w:bookmarkStart w:id="90" w:name="_Toc411174880"/>
      <w:r>
        <w:t>To</w:t>
      </w:r>
      <w:bookmarkEnd w:id="89"/>
      <w:bookmarkEnd w:id="90"/>
    </w:p>
    <w:p w:rsidR="005D0367" w:rsidRDefault="005D0367" w:rsidP="005D0367">
      <w:pPr>
        <w:pStyle w:val="CaptionICS"/>
        <w:tabs>
          <w:tab w:val="left" w:pos="1620"/>
        </w:tabs>
      </w:pPr>
      <w:bookmarkStart w:id="91" w:name="_Ref164348720"/>
      <w:bookmarkStart w:id="92" w:name="_Toc411174968"/>
      <w:r w:rsidRPr="00305A27">
        <w:t xml:space="preserve">Table </w:t>
      </w:r>
      <w:r w:rsidR="007C0763">
        <w:fldChar w:fldCharType="begin"/>
      </w:r>
      <w:r w:rsidR="003F4D71">
        <w:instrText xml:space="preserve"> SEQ "Table" \*ARABIC </w:instrText>
      </w:r>
      <w:r w:rsidR="007C0763">
        <w:fldChar w:fldCharType="separate"/>
      </w:r>
      <w:r w:rsidR="00BC3338">
        <w:rPr>
          <w:noProof/>
        </w:rPr>
        <w:t>5</w:t>
      </w:r>
      <w:r w:rsidR="007C0763">
        <w:rPr>
          <w:noProof/>
        </w:rPr>
        <w:fldChar w:fldCharType="end"/>
      </w:r>
      <w:r w:rsidRPr="00305A27">
        <w:t xml:space="preserve">: </w:t>
      </w:r>
      <w:bookmarkStart w:id="93" w:name="_Ref164421819"/>
      <w:r>
        <w:t>To</w:t>
      </w:r>
      <w:bookmarkEnd w:id="91"/>
      <w:bookmarkEnd w:id="92"/>
      <w:bookmarkEnd w:id="93"/>
    </w:p>
    <w:p w:rsidR="000C29E8" w:rsidRPr="00A25DEB" w:rsidRDefault="000C29E8" w:rsidP="000C29E8">
      <w:pPr>
        <w:pStyle w:val="TableLine-Before"/>
        <w:rPr>
          <w:rStyle w:val="JDFElement"/>
        </w:rPr>
      </w:pPr>
      <w:r w:rsidRPr="00EE0337">
        <w:rPr>
          <w:rStyle w:val="TableLine-ReferenceChar"/>
        </w:rPr>
        <w:t>Referenced by:</w:t>
      </w:r>
      <w:r w:rsidRPr="00A25DEB">
        <w:t xml:space="preserve"> </w:t>
      </w:r>
      <w:fldSimple w:instr=" REF _Ref164421262 \h  \* MERGEFORMAT ">
        <w:r w:rsidR="00BC3338" w:rsidRPr="00BC3338">
          <w:rPr>
            <w:rStyle w:val="JDFElementRef"/>
          </w:rPr>
          <w:t>Header</w:t>
        </w:r>
      </w:fldSimple>
    </w:p>
    <w:p w:rsidR="005D0367" w:rsidRPr="00E2272E" w:rsidRDefault="005D0367" w:rsidP="005D0367">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D0367" w:rsidRPr="00305A27" w:rsidTr="00E60EB0">
        <w:trPr>
          <w:tblHeader/>
          <w:jc w:val="center"/>
        </w:trPr>
        <w:tc>
          <w:tcPr>
            <w:tcW w:w="2160" w:type="dxa"/>
            <w:tcBorders>
              <w:top w:val="single" w:sz="18" w:space="0" w:color="000080"/>
              <w:bottom w:val="single" w:sz="4" w:space="0" w:color="auto"/>
            </w:tcBorders>
            <w:shd w:val="clear" w:color="auto" w:fill="000080"/>
          </w:tcPr>
          <w:p w:rsidR="005D0367" w:rsidRPr="0018189C" w:rsidRDefault="005D0367" w:rsidP="00067081">
            <w:pPr>
              <w:pStyle w:val="TableHeading"/>
            </w:pPr>
            <w:r>
              <w:t>Name</w:t>
            </w:r>
          </w:p>
        </w:tc>
        <w:tc>
          <w:tcPr>
            <w:tcW w:w="1440" w:type="dxa"/>
            <w:tcBorders>
              <w:top w:val="single" w:sz="18" w:space="0" w:color="000080"/>
              <w:bottom w:val="single" w:sz="4" w:space="0" w:color="auto"/>
            </w:tcBorders>
            <w:shd w:val="clear" w:color="auto" w:fill="000080"/>
          </w:tcPr>
          <w:p w:rsidR="005D0367" w:rsidRPr="00305A27" w:rsidRDefault="005D0367"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5D0367" w:rsidRPr="0018189C" w:rsidRDefault="005D0367" w:rsidP="00067081">
            <w:pPr>
              <w:pStyle w:val="TableHeading"/>
            </w:pPr>
            <w:r w:rsidRPr="0018189C">
              <w:t>Description</w:t>
            </w:r>
          </w:p>
        </w:tc>
      </w:tr>
      <w:tr w:rsidR="005D0367" w:rsidRPr="00305A27" w:rsidTr="00E60EB0">
        <w:trPr>
          <w:jc w:val="center"/>
        </w:trPr>
        <w:tc>
          <w:tcPr>
            <w:tcW w:w="2160" w:type="dxa"/>
            <w:tcBorders>
              <w:top w:val="single" w:sz="4" w:space="0" w:color="auto"/>
              <w:bottom w:val="single" w:sz="18" w:space="0" w:color="000080"/>
            </w:tcBorders>
          </w:tcPr>
          <w:p w:rsidR="005D0367" w:rsidRPr="00B13CF0" w:rsidRDefault="007C0763" w:rsidP="00067081">
            <w:pPr>
              <w:pStyle w:val="TableCellLeft"/>
              <w:rPr>
                <w:rStyle w:val="JDFElement"/>
              </w:rPr>
            </w:pPr>
            <w:fldSimple w:instr=" REF _Ref166583397 \h  \* MERGEFORMAT ">
              <w:r w:rsidR="00BC3338" w:rsidRPr="00BC3338">
                <w:rPr>
                  <w:rStyle w:val="JDFElementRef"/>
                </w:rPr>
                <w:t>Credential</w:t>
              </w:r>
            </w:fldSimple>
            <w:r w:rsidR="00D17A38">
              <w:rPr>
                <w:rStyle w:val="JDFElementRef"/>
              </w:rPr>
              <w:t xml:space="preserve"> </w:t>
            </w:r>
            <w:r w:rsidR="005D0367" w:rsidRPr="00C85544">
              <w:t>+</w:t>
            </w:r>
          </w:p>
        </w:tc>
        <w:tc>
          <w:tcPr>
            <w:tcW w:w="1440" w:type="dxa"/>
            <w:tcBorders>
              <w:top w:val="single" w:sz="4" w:space="0" w:color="auto"/>
              <w:bottom w:val="single" w:sz="18" w:space="0" w:color="000080"/>
            </w:tcBorders>
          </w:tcPr>
          <w:p w:rsidR="005D0367" w:rsidRPr="0039237D" w:rsidRDefault="005D0367" w:rsidP="00067081">
            <w:pPr>
              <w:pStyle w:val="TableCellLeft"/>
            </w:pPr>
            <w:r>
              <w:t>element</w:t>
            </w:r>
          </w:p>
        </w:tc>
        <w:tc>
          <w:tcPr>
            <w:tcW w:w="5760" w:type="dxa"/>
            <w:tcBorders>
              <w:top w:val="single" w:sz="4" w:space="0" w:color="auto"/>
              <w:bottom w:val="single" w:sz="18" w:space="0" w:color="000080"/>
            </w:tcBorders>
          </w:tcPr>
          <w:p w:rsidR="005D0367" w:rsidRPr="0018189C" w:rsidRDefault="007644A8" w:rsidP="00067081">
            <w:pPr>
              <w:pStyle w:val="TableCellLeft"/>
              <w:rPr>
                <w:rFonts w:ascii="TimesNewRomanPSMT" w:eastAsia="MS Mincho" w:hAnsi="TimesNewRomanPSMT" w:cs="TimesNewRomanPSMT"/>
                <w:color w:val="000000"/>
                <w:lang w:eastAsia="ja-JP"/>
              </w:rPr>
            </w:pPr>
            <w:r>
              <w:rPr>
                <w:rFonts w:ascii="TimesNewRomanPSMT" w:eastAsia="MS Mincho" w:hAnsi="TimesNewRomanPSMT" w:cs="TimesNewRomanPSMT"/>
                <w:color w:val="000000"/>
                <w:lang w:eastAsia="ja-JP"/>
              </w:rPr>
              <w:t xml:space="preserve">See </w:t>
            </w:r>
            <w:r w:rsidR="007C0763">
              <w:rPr>
                <w:rFonts w:ascii="TimesNewRomanPSMT" w:eastAsia="MS Mincho" w:hAnsi="TimesNewRomanPSMT" w:cs="TimesNewRomanPSMT"/>
                <w:color w:val="000000"/>
                <w:lang w:eastAsia="ja-JP"/>
              </w:rPr>
              <w:fldChar w:fldCharType="begin"/>
            </w:r>
            <w:r>
              <w:rPr>
                <w:rFonts w:ascii="TimesNewRomanPSMT" w:eastAsia="MS Mincho" w:hAnsi="TimesNewRomanPSMT" w:cs="TimesNewRomanPSMT"/>
                <w:color w:val="000000"/>
                <w:lang w:eastAsia="ja-JP"/>
              </w:rPr>
              <w:instrText xml:space="preserve"> REF _Ref164348647 \h </w:instrText>
            </w:r>
            <w:r w:rsidR="007C0763">
              <w:rPr>
                <w:rFonts w:ascii="TimesNewRomanPSMT" w:eastAsia="MS Mincho" w:hAnsi="TimesNewRomanPSMT" w:cs="TimesNewRomanPSMT"/>
                <w:color w:val="000000"/>
                <w:lang w:eastAsia="ja-JP"/>
              </w:rPr>
            </w:r>
            <w:r w:rsidR="007C0763">
              <w:rPr>
                <w:rFonts w:ascii="TimesNewRomanPSMT" w:eastAsia="MS Mincho" w:hAnsi="TimesNewRomanPSMT" w:cs="TimesNewRomanPSMT"/>
                <w:color w:val="000000"/>
                <w:lang w:eastAsia="ja-JP"/>
              </w:rPr>
              <w:fldChar w:fldCharType="separate"/>
            </w:r>
            <w:r w:rsidR="00BC3338" w:rsidRPr="00305A27">
              <w:t xml:space="preserve">Table </w:t>
            </w:r>
            <w:r w:rsidR="00BC3338">
              <w:rPr>
                <w:noProof/>
              </w:rPr>
              <w:t>7</w:t>
            </w:r>
            <w:r w:rsidR="00BC3338" w:rsidRPr="00305A27">
              <w:t xml:space="preserve">: </w:t>
            </w:r>
            <w:r w:rsidR="00BC3338" w:rsidRPr="00B93E8B">
              <w:t>Credential</w:t>
            </w:r>
            <w:r w:rsidR="007C0763">
              <w:rPr>
                <w:rFonts w:ascii="TimesNewRomanPSMT" w:eastAsia="MS Mincho" w:hAnsi="TimesNewRomanPSMT" w:cs="TimesNewRomanPSMT"/>
                <w:color w:val="000000"/>
                <w:lang w:eastAsia="ja-JP"/>
              </w:rPr>
              <w:fldChar w:fldCharType="end"/>
            </w:r>
            <w:r w:rsidR="0000068A">
              <w:rPr>
                <w:rFonts w:ascii="TimesNewRomanPSMT" w:eastAsia="MS Mincho" w:hAnsi="TimesNewRomanPSMT" w:cs="TimesNewRomanPSMT"/>
                <w:color w:val="000000"/>
                <w:lang w:eastAsia="ja-JP"/>
              </w:rPr>
              <w:t>.</w:t>
            </w:r>
          </w:p>
        </w:tc>
      </w:tr>
    </w:tbl>
    <w:p w:rsidR="005D0367" w:rsidRPr="0018189C" w:rsidRDefault="005D0367" w:rsidP="005D0367">
      <w:pPr>
        <w:pStyle w:val="TableLine-After"/>
      </w:pPr>
      <w:r w:rsidRPr="0018189C">
        <w:t>.</w:t>
      </w:r>
    </w:p>
    <w:p w:rsidR="005D0367" w:rsidRDefault="005D0367" w:rsidP="00C85BE0">
      <w:pPr>
        <w:pStyle w:val="Heading3"/>
      </w:pPr>
      <w:bookmarkStart w:id="94" w:name="_Toc164364510"/>
      <w:bookmarkStart w:id="95" w:name="_Toc411174881"/>
      <w:r>
        <w:t>Sender</w:t>
      </w:r>
      <w:bookmarkEnd w:id="94"/>
      <w:bookmarkEnd w:id="95"/>
    </w:p>
    <w:p w:rsidR="005D0367" w:rsidRDefault="005D0367" w:rsidP="005D0367">
      <w:pPr>
        <w:pStyle w:val="CaptionICS"/>
        <w:tabs>
          <w:tab w:val="left" w:pos="1620"/>
        </w:tabs>
      </w:pPr>
      <w:bookmarkStart w:id="96" w:name="_Ref164348738"/>
      <w:bookmarkStart w:id="97" w:name="_Toc411174969"/>
      <w:r w:rsidRPr="00305A27">
        <w:t xml:space="preserve">Table </w:t>
      </w:r>
      <w:r w:rsidR="007C0763">
        <w:fldChar w:fldCharType="begin"/>
      </w:r>
      <w:r w:rsidR="003F4D71">
        <w:instrText xml:space="preserve"> SEQ "Table" \*ARABIC </w:instrText>
      </w:r>
      <w:r w:rsidR="007C0763">
        <w:fldChar w:fldCharType="separate"/>
      </w:r>
      <w:r w:rsidR="00BC3338">
        <w:rPr>
          <w:noProof/>
        </w:rPr>
        <w:t>6</w:t>
      </w:r>
      <w:r w:rsidR="007C0763">
        <w:rPr>
          <w:noProof/>
        </w:rPr>
        <w:fldChar w:fldCharType="end"/>
      </w:r>
      <w:r w:rsidRPr="00305A27">
        <w:t xml:space="preserve">: </w:t>
      </w:r>
      <w:bookmarkStart w:id="98" w:name="_Ref164421822"/>
      <w:r>
        <w:t>Sender</w:t>
      </w:r>
      <w:bookmarkEnd w:id="96"/>
      <w:bookmarkEnd w:id="97"/>
      <w:bookmarkEnd w:id="98"/>
    </w:p>
    <w:p w:rsidR="000C29E8" w:rsidRPr="00A25DEB" w:rsidRDefault="000C29E8" w:rsidP="000C29E8">
      <w:pPr>
        <w:pStyle w:val="TableLine-Before"/>
        <w:rPr>
          <w:rStyle w:val="JDFElement"/>
        </w:rPr>
      </w:pPr>
      <w:r w:rsidRPr="00EE0337">
        <w:rPr>
          <w:rStyle w:val="TableLine-ReferenceChar"/>
        </w:rPr>
        <w:t>Referenced by:</w:t>
      </w:r>
      <w:r w:rsidRPr="00A25DEB">
        <w:t xml:space="preserve"> </w:t>
      </w:r>
      <w:fldSimple w:instr=" REF _Ref164421262 \h  \* MERGEFORMAT ">
        <w:r w:rsidR="00BC3338" w:rsidRPr="00BC3338">
          <w:rPr>
            <w:rStyle w:val="JDFElementRef"/>
          </w:rPr>
          <w:t>Header</w:t>
        </w:r>
      </w:fldSimple>
    </w:p>
    <w:p w:rsidR="005D0367" w:rsidRPr="00E2272E" w:rsidRDefault="005D0367" w:rsidP="005D0367">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D0367" w:rsidRPr="00305A27" w:rsidTr="00E60EB0">
        <w:trPr>
          <w:tblHeader/>
          <w:jc w:val="center"/>
        </w:trPr>
        <w:tc>
          <w:tcPr>
            <w:tcW w:w="2160" w:type="dxa"/>
            <w:tcBorders>
              <w:top w:val="single" w:sz="18" w:space="0" w:color="000080"/>
              <w:bottom w:val="single" w:sz="4" w:space="0" w:color="auto"/>
            </w:tcBorders>
            <w:shd w:val="clear" w:color="auto" w:fill="000080"/>
          </w:tcPr>
          <w:p w:rsidR="005D0367" w:rsidRPr="0018189C" w:rsidRDefault="005D0367" w:rsidP="00067081">
            <w:pPr>
              <w:pStyle w:val="TableHeading"/>
            </w:pPr>
            <w:r>
              <w:t>Name</w:t>
            </w:r>
          </w:p>
        </w:tc>
        <w:tc>
          <w:tcPr>
            <w:tcW w:w="1440" w:type="dxa"/>
            <w:tcBorders>
              <w:top w:val="single" w:sz="18" w:space="0" w:color="000080"/>
              <w:bottom w:val="single" w:sz="4" w:space="0" w:color="auto"/>
            </w:tcBorders>
            <w:shd w:val="clear" w:color="auto" w:fill="000080"/>
          </w:tcPr>
          <w:p w:rsidR="005D0367" w:rsidRPr="00305A27" w:rsidRDefault="005D0367"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5D0367" w:rsidRPr="0018189C" w:rsidRDefault="005D0367" w:rsidP="00067081">
            <w:pPr>
              <w:pStyle w:val="TableHeading"/>
            </w:pPr>
            <w:r w:rsidRPr="0018189C">
              <w:t>Description</w:t>
            </w:r>
          </w:p>
        </w:tc>
      </w:tr>
      <w:tr w:rsidR="005D0367" w:rsidRPr="00305A27" w:rsidTr="00E60EB0">
        <w:trPr>
          <w:jc w:val="center"/>
        </w:trPr>
        <w:tc>
          <w:tcPr>
            <w:tcW w:w="2160" w:type="dxa"/>
            <w:tcBorders>
              <w:top w:val="single" w:sz="4" w:space="0" w:color="auto"/>
              <w:bottom w:val="single" w:sz="12" w:space="0" w:color="000080"/>
            </w:tcBorders>
          </w:tcPr>
          <w:p w:rsidR="005D0367" w:rsidRPr="00B13CF0" w:rsidRDefault="007C0763" w:rsidP="00067081">
            <w:pPr>
              <w:pStyle w:val="TableCellLeft"/>
              <w:rPr>
                <w:rStyle w:val="JDFElement"/>
              </w:rPr>
            </w:pPr>
            <w:fldSimple w:instr=" REF _Ref166583397 \h  \* MERGEFORMAT ">
              <w:r w:rsidR="00BC3338" w:rsidRPr="00BC3338">
                <w:rPr>
                  <w:rStyle w:val="JDFElementRef"/>
                </w:rPr>
                <w:t>Credential</w:t>
              </w:r>
            </w:fldSimple>
            <w:r w:rsidR="005D0367" w:rsidRPr="00C85544">
              <w:t xml:space="preserve"> +</w:t>
            </w:r>
          </w:p>
        </w:tc>
        <w:tc>
          <w:tcPr>
            <w:tcW w:w="1440" w:type="dxa"/>
            <w:tcBorders>
              <w:top w:val="single" w:sz="4" w:space="0" w:color="auto"/>
              <w:bottom w:val="single" w:sz="12" w:space="0" w:color="000080"/>
            </w:tcBorders>
          </w:tcPr>
          <w:p w:rsidR="005D0367" w:rsidRPr="0039237D" w:rsidRDefault="005D0367" w:rsidP="00067081">
            <w:pPr>
              <w:pStyle w:val="TableCellLeft"/>
            </w:pPr>
            <w:r>
              <w:t>element</w:t>
            </w:r>
          </w:p>
        </w:tc>
        <w:tc>
          <w:tcPr>
            <w:tcW w:w="5760" w:type="dxa"/>
            <w:tcBorders>
              <w:top w:val="single" w:sz="4" w:space="0" w:color="auto"/>
              <w:bottom w:val="single" w:sz="12" w:space="0" w:color="000080"/>
            </w:tcBorders>
          </w:tcPr>
          <w:p w:rsidR="005D0367" w:rsidRPr="0018189C" w:rsidRDefault="007644A8" w:rsidP="00067081">
            <w:pPr>
              <w:pStyle w:val="TableCellLeft"/>
              <w:rPr>
                <w:rFonts w:ascii="TimesNewRomanPSMT" w:eastAsia="MS Mincho" w:hAnsi="TimesNewRomanPSMT" w:cs="TimesNewRomanPSMT"/>
                <w:color w:val="000000"/>
                <w:lang w:eastAsia="ja-JP"/>
              </w:rPr>
            </w:pPr>
            <w:r>
              <w:rPr>
                <w:rFonts w:ascii="TimesNewRomanPSMT" w:eastAsia="MS Mincho" w:hAnsi="TimesNewRomanPSMT" w:cs="TimesNewRomanPSMT"/>
                <w:color w:val="000000"/>
                <w:lang w:eastAsia="ja-JP"/>
              </w:rPr>
              <w:t xml:space="preserve">See </w:t>
            </w:r>
            <w:r w:rsidR="007C0763">
              <w:rPr>
                <w:rFonts w:ascii="TimesNewRomanPSMT" w:eastAsia="MS Mincho" w:hAnsi="TimesNewRomanPSMT" w:cs="TimesNewRomanPSMT"/>
                <w:color w:val="000000"/>
                <w:lang w:eastAsia="ja-JP"/>
              </w:rPr>
              <w:fldChar w:fldCharType="begin"/>
            </w:r>
            <w:r>
              <w:rPr>
                <w:rFonts w:ascii="TimesNewRomanPSMT" w:eastAsia="MS Mincho" w:hAnsi="TimesNewRomanPSMT" w:cs="TimesNewRomanPSMT"/>
                <w:color w:val="000000"/>
                <w:lang w:eastAsia="ja-JP"/>
              </w:rPr>
              <w:instrText xml:space="preserve"> REF _Ref164348647 \h </w:instrText>
            </w:r>
            <w:r w:rsidR="007C0763">
              <w:rPr>
                <w:rFonts w:ascii="TimesNewRomanPSMT" w:eastAsia="MS Mincho" w:hAnsi="TimesNewRomanPSMT" w:cs="TimesNewRomanPSMT"/>
                <w:color w:val="000000"/>
                <w:lang w:eastAsia="ja-JP"/>
              </w:rPr>
            </w:r>
            <w:r w:rsidR="007C0763">
              <w:rPr>
                <w:rFonts w:ascii="TimesNewRomanPSMT" w:eastAsia="MS Mincho" w:hAnsi="TimesNewRomanPSMT" w:cs="TimesNewRomanPSMT"/>
                <w:color w:val="000000"/>
                <w:lang w:eastAsia="ja-JP"/>
              </w:rPr>
              <w:fldChar w:fldCharType="separate"/>
            </w:r>
            <w:r w:rsidR="00BC3338" w:rsidRPr="00305A27">
              <w:t xml:space="preserve">Table </w:t>
            </w:r>
            <w:r w:rsidR="00BC3338">
              <w:rPr>
                <w:noProof/>
              </w:rPr>
              <w:t>7</w:t>
            </w:r>
            <w:r w:rsidR="00BC3338" w:rsidRPr="00305A27">
              <w:t xml:space="preserve">: </w:t>
            </w:r>
            <w:r w:rsidR="00BC3338" w:rsidRPr="00B93E8B">
              <w:t>Credential</w:t>
            </w:r>
            <w:r w:rsidR="007C0763">
              <w:rPr>
                <w:rFonts w:ascii="TimesNewRomanPSMT" w:eastAsia="MS Mincho" w:hAnsi="TimesNewRomanPSMT" w:cs="TimesNewRomanPSMT"/>
                <w:color w:val="000000"/>
                <w:lang w:eastAsia="ja-JP"/>
              </w:rPr>
              <w:fldChar w:fldCharType="end"/>
            </w:r>
            <w:r w:rsidR="0000068A">
              <w:rPr>
                <w:rFonts w:ascii="TimesNewRomanPSMT" w:eastAsia="MS Mincho" w:hAnsi="TimesNewRomanPSMT" w:cs="TimesNewRomanPSMT"/>
                <w:color w:val="000000"/>
                <w:lang w:eastAsia="ja-JP"/>
              </w:rPr>
              <w:t>.</w:t>
            </w:r>
          </w:p>
        </w:tc>
      </w:tr>
      <w:tr w:rsidR="006508A3" w:rsidRPr="00305A27">
        <w:trPr>
          <w:jc w:val="center"/>
        </w:trPr>
        <w:tc>
          <w:tcPr>
            <w:tcW w:w="2160" w:type="dxa"/>
            <w:tcBorders>
              <w:top w:val="single" w:sz="12" w:space="0" w:color="000080"/>
              <w:bottom w:val="single" w:sz="18" w:space="0" w:color="000080"/>
            </w:tcBorders>
          </w:tcPr>
          <w:p w:rsidR="006508A3" w:rsidRPr="00C45689" w:rsidRDefault="006508A3" w:rsidP="00067081">
            <w:pPr>
              <w:pStyle w:val="TableCellLeft"/>
              <w:rPr>
                <w:rStyle w:val="JDFElement"/>
              </w:rPr>
            </w:pPr>
            <w:r w:rsidRPr="00C45689">
              <w:rPr>
                <w:rStyle w:val="JDFElement"/>
              </w:rPr>
              <w:t>UserAgent</w:t>
            </w:r>
          </w:p>
        </w:tc>
        <w:tc>
          <w:tcPr>
            <w:tcW w:w="1440" w:type="dxa"/>
            <w:tcBorders>
              <w:top w:val="single" w:sz="12" w:space="0" w:color="000080"/>
              <w:bottom w:val="single" w:sz="18" w:space="0" w:color="000080"/>
            </w:tcBorders>
          </w:tcPr>
          <w:p w:rsidR="006508A3" w:rsidRDefault="006508A3" w:rsidP="00067081">
            <w:pPr>
              <w:pStyle w:val="TableCellLeft"/>
            </w:pPr>
            <w:r>
              <w:t>element</w:t>
            </w:r>
          </w:p>
        </w:tc>
        <w:tc>
          <w:tcPr>
            <w:tcW w:w="5760" w:type="dxa"/>
            <w:tcBorders>
              <w:top w:val="single" w:sz="12" w:space="0" w:color="000080"/>
              <w:bottom w:val="single" w:sz="18" w:space="0" w:color="000080"/>
            </w:tcBorders>
          </w:tcPr>
          <w:p w:rsidR="006508A3" w:rsidRDefault="00C45689" w:rsidP="00C45689">
            <w:pPr>
              <w:pStyle w:val="TableCellLeft"/>
              <w:rPr>
                <w:rFonts w:ascii="TimesNewRomanPSMT" w:eastAsia="MS Mincho" w:hAnsi="TimesNewRomanPSMT" w:cs="TimesNewRomanPSMT"/>
                <w:color w:val="000000"/>
                <w:lang w:eastAsia="ja-JP"/>
              </w:rPr>
            </w:pPr>
            <w:r>
              <w:t>See</w:t>
            </w:r>
            <w:r w:rsidRPr="0018189C">
              <w:t xml:space="preserve"> </w:t>
            </w:r>
            <w:r w:rsidR="007C0763">
              <w:fldChar w:fldCharType="begin"/>
            </w:r>
            <w:r>
              <w:rPr>
                <w:i/>
              </w:rPr>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t>.</w:t>
            </w:r>
          </w:p>
        </w:tc>
      </w:tr>
    </w:tbl>
    <w:p w:rsidR="005D0367" w:rsidRPr="0018189C" w:rsidRDefault="005D0367" w:rsidP="005D0367">
      <w:pPr>
        <w:pStyle w:val="TableLine-After"/>
      </w:pPr>
      <w:r w:rsidRPr="0018189C">
        <w:t>.</w:t>
      </w:r>
    </w:p>
    <w:p w:rsidR="00B93E8B" w:rsidRDefault="00B93E8B" w:rsidP="00C85BE0">
      <w:pPr>
        <w:pStyle w:val="Heading3"/>
      </w:pPr>
      <w:bookmarkStart w:id="99" w:name="_Toc164364511"/>
      <w:bookmarkStart w:id="100" w:name="_Toc411174882"/>
      <w:r w:rsidRPr="00B93E8B">
        <w:lastRenderedPageBreak/>
        <w:t>Credential</w:t>
      </w:r>
      <w:bookmarkEnd w:id="99"/>
      <w:bookmarkEnd w:id="100"/>
    </w:p>
    <w:p w:rsidR="00B93E8B" w:rsidRPr="00B93E8B" w:rsidRDefault="00B93E8B" w:rsidP="00B8495F">
      <w:pPr>
        <w:pStyle w:val="TableCellLeft"/>
        <w:keepNext/>
        <w:rPr>
          <w:rFonts w:ascii="TimesNewRomanPSMT" w:eastAsia="MS Mincho" w:hAnsi="TimesNewRomanPSMT" w:cs="TimesNewRomanPSMT"/>
          <w:color w:val="000000"/>
          <w:lang w:eastAsia="ja-JP"/>
        </w:rPr>
      </w:pPr>
      <w:r>
        <w:t xml:space="preserve">A </w:t>
      </w:r>
      <w:fldSimple w:instr=" REF _Ref166583397 \h  \* MERGEFORMAT ">
        <w:r w:rsidR="00BC3338" w:rsidRPr="00BC3338">
          <w:rPr>
            <w:rStyle w:val="JDFElementRef"/>
          </w:rPr>
          <w:t>Credential</w:t>
        </w:r>
      </w:fldSimple>
      <w:r w:rsidR="00C45689">
        <w:rPr>
          <w:rStyle w:val="JDFElement"/>
        </w:rPr>
        <w:t xml:space="preserve"> </w:t>
      </w:r>
      <w:r w:rsidRPr="0018189C">
        <w:t>identif</w:t>
      </w:r>
      <w:r>
        <w:t>ies</w:t>
      </w:r>
      <w:r w:rsidRPr="0018189C">
        <w:t xml:space="preserve"> and authenticate</w:t>
      </w:r>
      <w:r>
        <w:t>s</w:t>
      </w:r>
      <w:r w:rsidRPr="0018189C">
        <w:t xml:space="preserve"> the various parties involved in </w:t>
      </w:r>
      <w:r>
        <w:t>a</w:t>
      </w:r>
      <w:r w:rsidRPr="0018189C">
        <w:t xml:space="preserve"> transaction.</w:t>
      </w:r>
    </w:p>
    <w:p w:rsidR="00B93E8B" w:rsidRDefault="00B93E8B" w:rsidP="00B93E8B">
      <w:pPr>
        <w:pStyle w:val="CaptionICS"/>
        <w:tabs>
          <w:tab w:val="left" w:pos="1620"/>
        </w:tabs>
      </w:pPr>
      <w:bookmarkStart w:id="101" w:name="_Ref164348647"/>
      <w:bookmarkStart w:id="102" w:name="_Toc411174970"/>
      <w:r w:rsidRPr="00305A27">
        <w:t xml:space="preserve">Table </w:t>
      </w:r>
      <w:r w:rsidR="007C0763">
        <w:fldChar w:fldCharType="begin"/>
      </w:r>
      <w:r w:rsidR="003F4D71">
        <w:instrText xml:space="preserve"> SEQ "Table" \*ARABIC </w:instrText>
      </w:r>
      <w:r w:rsidR="007C0763">
        <w:fldChar w:fldCharType="separate"/>
      </w:r>
      <w:r w:rsidR="00BC3338">
        <w:rPr>
          <w:noProof/>
        </w:rPr>
        <w:t>7</w:t>
      </w:r>
      <w:r w:rsidR="007C0763">
        <w:rPr>
          <w:noProof/>
        </w:rPr>
        <w:fldChar w:fldCharType="end"/>
      </w:r>
      <w:r w:rsidRPr="00305A27">
        <w:t xml:space="preserve">: </w:t>
      </w:r>
      <w:bookmarkStart w:id="103" w:name="_Ref166583397"/>
      <w:r w:rsidRPr="00B93E8B">
        <w:t>Credential</w:t>
      </w:r>
      <w:bookmarkEnd w:id="101"/>
      <w:bookmarkEnd w:id="102"/>
      <w:bookmarkEnd w:id="103"/>
    </w:p>
    <w:p w:rsidR="00472794" w:rsidRPr="00A25DEB" w:rsidRDefault="00472794" w:rsidP="00472794">
      <w:pPr>
        <w:pStyle w:val="TableLine-Before"/>
        <w:rPr>
          <w:rStyle w:val="JDFElement"/>
        </w:rPr>
      </w:pPr>
      <w:r w:rsidRPr="00EE0337">
        <w:rPr>
          <w:rStyle w:val="TableLine-ReferenceChar"/>
        </w:rPr>
        <w:t>Referenced by:</w:t>
      </w:r>
      <w:r w:rsidRPr="00A25DEB">
        <w:t xml:space="preserve"> </w:t>
      </w:r>
      <w:fldSimple w:instr=" REF _Ref164421817 \h  \* MERGEFORMAT ">
        <w:r w:rsidR="00BC3338" w:rsidRPr="00BC3338">
          <w:rPr>
            <w:rStyle w:val="JDFElementRef"/>
          </w:rPr>
          <w:t>From</w:t>
        </w:r>
      </w:fldSimple>
      <w:r>
        <w:rPr>
          <w:rStyle w:val="JDFElementRef"/>
        </w:rPr>
        <w:t xml:space="preserve">, </w:t>
      </w:r>
      <w:fldSimple w:instr=" REF _Ref164421819 \h  \* MERGEFORMAT ">
        <w:r w:rsidR="00BC3338" w:rsidRPr="00BC3338">
          <w:rPr>
            <w:rStyle w:val="JDFElementRef"/>
          </w:rPr>
          <w:t>To</w:t>
        </w:r>
      </w:fldSimple>
      <w:r>
        <w:rPr>
          <w:rStyle w:val="JDFElementRef"/>
        </w:rPr>
        <w:t xml:space="preserve">, </w:t>
      </w:r>
      <w:fldSimple w:instr=" REF _Ref164421822 \h  \* MERGEFORMAT ">
        <w:r w:rsidR="00BC3338" w:rsidRPr="00BC3338">
          <w:rPr>
            <w:rStyle w:val="JDFElementRef"/>
          </w:rPr>
          <w:t>Sender</w:t>
        </w:r>
      </w:fldSimple>
    </w:p>
    <w:p w:rsidR="00B93E8B" w:rsidRPr="00E2272E" w:rsidRDefault="00B93E8B" w:rsidP="00B93E8B">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B93E8B" w:rsidRPr="00305A27" w:rsidTr="00BD0662">
        <w:trPr>
          <w:tblHeader/>
          <w:jc w:val="center"/>
        </w:trPr>
        <w:tc>
          <w:tcPr>
            <w:tcW w:w="2160" w:type="dxa"/>
            <w:tcBorders>
              <w:top w:val="single" w:sz="18" w:space="0" w:color="000080"/>
              <w:bottom w:val="single" w:sz="4" w:space="0" w:color="auto"/>
            </w:tcBorders>
            <w:shd w:val="clear" w:color="auto" w:fill="000080"/>
          </w:tcPr>
          <w:p w:rsidR="00B93E8B" w:rsidRPr="0018189C" w:rsidRDefault="00B93E8B" w:rsidP="00067081">
            <w:pPr>
              <w:pStyle w:val="TableHeading"/>
            </w:pPr>
            <w:r>
              <w:t>Name</w:t>
            </w:r>
          </w:p>
        </w:tc>
        <w:tc>
          <w:tcPr>
            <w:tcW w:w="1440" w:type="dxa"/>
            <w:tcBorders>
              <w:top w:val="single" w:sz="18" w:space="0" w:color="000080"/>
              <w:bottom w:val="single" w:sz="4" w:space="0" w:color="auto"/>
            </w:tcBorders>
            <w:shd w:val="clear" w:color="auto" w:fill="000080"/>
          </w:tcPr>
          <w:p w:rsidR="00B93E8B" w:rsidRPr="00305A27" w:rsidRDefault="00B93E8B"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B93E8B" w:rsidRPr="0018189C" w:rsidRDefault="00B93E8B" w:rsidP="00067081">
            <w:pPr>
              <w:pStyle w:val="TableHeading"/>
            </w:pPr>
            <w:r w:rsidRPr="0018189C">
              <w:t>Description</w:t>
            </w:r>
          </w:p>
        </w:tc>
      </w:tr>
      <w:tr w:rsidR="00B93E8B" w:rsidRPr="00305A27" w:rsidTr="00FD2003">
        <w:trPr>
          <w:cantSplit/>
          <w:jc w:val="center"/>
        </w:trPr>
        <w:tc>
          <w:tcPr>
            <w:tcW w:w="2160" w:type="dxa"/>
            <w:tcBorders>
              <w:top w:val="single" w:sz="4" w:space="0" w:color="auto"/>
              <w:bottom w:val="single" w:sz="12" w:space="0" w:color="000080"/>
            </w:tcBorders>
          </w:tcPr>
          <w:p w:rsidR="00B93E8B" w:rsidRPr="00B93E8B" w:rsidRDefault="00B93E8B" w:rsidP="00067081">
            <w:pPr>
              <w:pStyle w:val="TableCellLeft"/>
              <w:rPr>
                <w:rStyle w:val="JDFAttributeName"/>
              </w:rPr>
            </w:pPr>
            <w:r w:rsidRPr="00B93E8B">
              <w:rPr>
                <w:rStyle w:val="JDFAttributeName"/>
              </w:rPr>
              <w:t>domain</w:t>
            </w:r>
          </w:p>
        </w:tc>
        <w:tc>
          <w:tcPr>
            <w:tcW w:w="1440" w:type="dxa"/>
            <w:tcBorders>
              <w:top w:val="single" w:sz="4" w:space="0" w:color="auto"/>
              <w:bottom w:val="single" w:sz="12" w:space="0" w:color="000080"/>
            </w:tcBorders>
          </w:tcPr>
          <w:p w:rsidR="00B93E8B" w:rsidRPr="0039237D" w:rsidRDefault="00B93E8B" w:rsidP="00067081">
            <w:pPr>
              <w:pStyle w:val="TableCellLeft"/>
            </w:pPr>
            <w:r>
              <w:t>string</w:t>
            </w:r>
          </w:p>
        </w:tc>
        <w:tc>
          <w:tcPr>
            <w:tcW w:w="5760" w:type="dxa"/>
            <w:tcBorders>
              <w:top w:val="single" w:sz="4" w:space="0" w:color="auto"/>
              <w:bottom w:val="single" w:sz="12" w:space="0" w:color="000080"/>
            </w:tcBorders>
          </w:tcPr>
          <w:p w:rsidR="00826FEB" w:rsidRDefault="00826FEB" w:rsidP="00826FEB">
            <w:pPr>
              <w:pStyle w:val="TableCellLeft"/>
            </w:pPr>
            <w:r w:rsidRPr="00B13CF0">
              <w:rPr>
                <w:b/>
              </w:rPr>
              <w:t>From cXML:</w:t>
            </w:r>
            <w:r w:rsidRPr="0018189C">
              <w:t xml:space="preserve"> </w:t>
            </w:r>
            <w:r>
              <w:t>Specifies the type of credential. This attribute allows documents to contain multiple types of credentials for multiple authentication domains.</w:t>
            </w:r>
          </w:p>
          <w:p w:rsidR="00A72FA1" w:rsidRDefault="00826FEB" w:rsidP="00A72FA1">
            <w:pPr>
              <w:pStyle w:val="TableCellLeft"/>
            </w:pPr>
            <w:r w:rsidRPr="00B13CF0">
              <w:rPr>
                <w:b/>
              </w:rPr>
              <w:t>From cXML:</w:t>
            </w:r>
            <w:r w:rsidRPr="0018189C">
              <w:t xml:space="preserve"> </w:t>
            </w:r>
            <w:r>
              <w:t xml:space="preserve">For messages sent on Ariba Supplier Network, for instance, the domain </w:t>
            </w:r>
            <w:r w:rsidR="00C76750">
              <w:t xml:space="preserve">MAY </w:t>
            </w:r>
            <w:r>
              <w:t xml:space="preserve">be </w:t>
            </w:r>
            <w:r w:rsidRPr="001B6E05">
              <w:t>AribaNetworkUserId</w:t>
            </w:r>
            <w:r>
              <w:rPr>
                <w:sz w:val="16"/>
                <w:szCs w:val="16"/>
              </w:rPr>
              <w:t xml:space="preserve"> </w:t>
            </w:r>
            <w:r>
              <w:t xml:space="preserve">to indicate an email address, </w:t>
            </w:r>
            <w:r>
              <w:rPr>
                <w:sz w:val="16"/>
                <w:szCs w:val="16"/>
              </w:rPr>
              <w:t xml:space="preserve">DUNS </w:t>
            </w:r>
            <w:r>
              <w:t xml:space="preserve">for a D-U-N-S number, or NetworkId for a preassigned </w:t>
            </w:r>
            <w:r w:rsidR="00034981">
              <w:t>User</w:t>
            </w:r>
            <w:r>
              <w:t>ID.</w:t>
            </w:r>
            <w:r w:rsidR="00034981">
              <w:t xml:space="preserve"> In addition to</w:t>
            </w:r>
            <w:r w:rsidR="0077627E">
              <w:t xml:space="preserve"> the domains defined by</w:t>
            </w:r>
            <w:r w:rsidR="00725CC9">
              <w:t xml:space="preserve"> </w:t>
            </w:r>
            <w:r w:rsidR="007C0763">
              <w:fldChar w:fldCharType="begin"/>
            </w:r>
            <w:r w:rsidR="00725CC9">
              <w:rPr>
                <w:i/>
              </w:rPr>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rsidR="00725CC9">
              <w:t xml:space="preserve"> </w:t>
            </w:r>
            <w:r w:rsidR="0077627E">
              <w:t>.</w:t>
            </w:r>
          </w:p>
          <w:p w:rsidR="0077627E" w:rsidRPr="00140855" w:rsidRDefault="0077627E" w:rsidP="00A72FA1">
            <w:pPr>
              <w:pStyle w:val="TableCellLeft"/>
            </w:pPr>
            <w:r w:rsidRPr="0077627E">
              <w:rPr>
                <w:b/>
              </w:rPr>
              <w:t>Values include:</w:t>
            </w:r>
          </w:p>
        </w:tc>
      </w:tr>
      <w:tr w:rsidR="00FB0499" w:rsidRPr="00305A27" w:rsidTr="00BD0662">
        <w:trPr>
          <w:jc w:val="center"/>
        </w:trPr>
        <w:tc>
          <w:tcPr>
            <w:tcW w:w="2160" w:type="dxa"/>
            <w:tcBorders>
              <w:top w:val="single" w:sz="12" w:space="0" w:color="000080"/>
              <w:bottom w:val="single" w:sz="12" w:space="0" w:color="000080"/>
            </w:tcBorders>
            <w:shd w:val="clear" w:color="auto" w:fill="E0E0E0"/>
          </w:tcPr>
          <w:p w:rsidR="00FB0499" w:rsidRPr="00BD0662" w:rsidRDefault="00FB0499" w:rsidP="00C858A0">
            <w:pPr>
              <w:pStyle w:val="TableCellValueIndent"/>
              <w:rPr>
                <w:rStyle w:val="JDFAttributeValue"/>
              </w:rPr>
            </w:pPr>
            <w:r w:rsidRPr="00BD0662">
              <w:rPr>
                <w:rStyle w:val="JDFAttributeValue"/>
              </w:rPr>
              <w:t>jdf:AgentID</w:t>
            </w:r>
          </w:p>
        </w:tc>
        <w:tc>
          <w:tcPr>
            <w:tcW w:w="1440" w:type="dxa"/>
            <w:tcBorders>
              <w:top w:val="single" w:sz="12" w:space="0" w:color="000080"/>
              <w:bottom w:val="single" w:sz="12" w:space="0" w:color="000080"/>
            </w:tcBorders>
            <w:shd w:val="clear" w:color="auto" w:fill="E0E0E0"/>
          </w:tcPr>
          <w:p w:rsidR="00FB0499" w:rsidRDefault="00FB0499" w:rsidP="00C858A0">
            <w:pPr>
              <w:pStyle w:val="TableCellLeft"/>
            </w:pPr>
          </w:p>
        </w:tc>
        <w:tc>
          <w:tcPr>
            <w:tcW w:w="5760" w:type="dxa"/>
            <w:tcBorders>
              <w:top w:val="single" w:sz="12" w:space="0" w:color="000080"/>
              <w:bottom w:val="single" w:sz="12" w:space="0" w:color="000080"/>
            </w:tcBorders>
            <w:shd w:val="clear" w:color="auto" w:fill="E0E0E0"/>
          </w:tcPr>
          <w:p w:rsidR="00FB0499" w:rsidRDefault="00FB0499" w:rsidP="00C858A0">
            <w:pPr>
              <w:pStyle w:val="TableCellLeft"/>
            </w:pPr>
            <w:r>
              <w:t>Identifier of the individual user in the print buyer system.</w:t>
            </w:r>
          </w:p>
        </w:tc>
      </w:tr>
      <w:tr w:rsidR="00FB0499" w:rsidRPr="00305A27" w:rsidTr="00BD0662">
        <w:trPr>
          <w:jc w:val="center"/>
        </w:trPr>
        <w:tc>
          <w:tcPr>
            <w:tcW w:w="2160" w:type="dxa"/>
            <w:tcBorders>
              <w:top w:val="single" w:sz="12" w:space="0" w:color="000080"/>
              <w:bottom w:val="single" w:sz="12" w:space="0" w:color="000080"/>
            </w:tcBorders>
            <w:shd w:val="clear" w:color="auto" w:fill="E0E0E0"/>
          </w:tcPr>
          <w:p w:rsidR="00FB0499" w:rsidRPr="00BD0662" w:rsidRDefault="00FB0499" w:rsidP="00BD0662">
            <w:pPr>
              <w:pStyle w:val="TableCellValueIndent"/>
              <w:rPr>
                <w:rStyle w:val="JDFAttributeValue"/>
              </w:rPr>
            </w:pPr>
            <w:r w:rsidRPr="00BD0662">
              <w:rPr>
                <w:rStyle w:val="JDFAttributeValue"/>
              </w:rPr>
              <w:t>jdf:CustomerID</w:t>
            </w:r>
          </w:p>
        </w:tc>
        <w:tc>
          <w:tcPr>
            <w:tcW w:w="1440" w:type="dxa"/>
            <w:tcBorders>
              <w:top w:val="single" w:sz="12" w:space="0" w:color="000080"/>
              <w:bottom w:val="single" w:sz="12" w:space="0" w:color="000080"/>
            </w:tcBorders>
            <w:shd w:val="clear" w:color="auto" w:fill="E0E0E0"/>
          </w:tcPr>
          <w:p w:rsidR="00FB0499" w:rsidRDefault="00FB0499" w:rsidP="00067081">
            <w:pPr>
              <w:pStyle w:val="TableCellLeft"/>
            </w:pPr>
          </w:p>
        </w:tc>
        <w:tc>
          <w:tcPr>
            <w:tcW w:w="5760" w:type="dxa"/>
            <w:tcBorders>
              <w:top w:val="single" w:sz="12" w:space="0" w:color="000080"/>
              <w:bottom w:val="single" w:sz="12" w:space="0" w:color="000080"/>
            </w:tcBorders>
            <w:shd w:val="clear" w:color="auto" w:fill="E0E0E0"/>
          </w:tcPr>
          <w:p w:rsidR="00FB0499" w:rsidRDefault="00FB0499" w:rsidP="00067081">
            <w:pPr>
              <w:pStyle w:val="TableCellLeft"/>
            </w:pPr>
            <w:r>
              <w:t xml:space="preserve">Customer Identifier in the print provider system. </w:t>
            </w:r>
          </w:p>
        </w:tc>
      </w:tr>
      <w:tr w:rsidR="00BA338F" w:rsidRPr="00305A27" w:rsidTr="00BD0662">
        <w:trPr>
          <w:jc w:val="center"/>
        </w:trPr>
        <w:tc>
          <w:tcPr>
            <w:tcW w:w="2160" w:type="dxa"/>
            <w:tcBorders>
              <w:top w:val="single" w:sz="12" w:space="0" w:color="000080"/>
              <w:bottom w:val="single" w:sz="12" w:space="0" w:color="000080"/>
            </w:tcBorders>
            <w:shd w:val="clear" w:color="auto" w:fill="E0E0E0"/>
          </w:tcPr>
          <w:p w:rsidR="00BA338F" w:rsidRPr="00BD0662" w:rsidRDefault="00BA338F" w:rsidP="00BA338F">
            <w:pPr>
              <w:pStyle w:val="TableCellValueIndent"/>
              <w:rPr>
                <w:rStyle w:val="JDFAttributeValue"/>
              </w:rPr>
            </w:pPr>
            <w:r w:rsidRPr="00BD0662">
              <w:rPr>
                <w:rStyle w:val="JDFAttributeValue"/>
              </w:rPr>
              <w:t>jdf:</w:t>
            </w:r>
            <w:r>
              <w:rPr>
                <w:rStyle w:val="JDFAttributeValue"/>
              </w:rPr>
              <w:t>Shop</w:t>
            </w:r>
            <w:r w:rsidRPr="00BD0662">
              <w:rPr>
                <w:rStyle w:val="JDFAttributeValue"/>
              </w:rPr>
              <w:t>ID</w:t>
            </w:r>
          </w:p>
        </w:tc>
        <w:tc>
          <w:tcPr>
            <w:tcW w:w="1440" w:type="dxa"/>
            <w:tcBorders>
              <w:top w:val="single" w:sz="12" w:space="0" w:color="000080"/>
              <w:bottom w:val="single" w:sz="12" w:space="0" w:color="000080"/>
            </w:tcBorders>
            <w:shd w:val="clear" w:color="auto" w:fill="E0E0E0"/>
          </w:tcPr>
          <w:p w:rsidR="00BA338F" w:rsidRDefault="00BA338F" w:rsidP="00067081">
            <w:pPr>
              <w:pStyle w:val="TableCellLeft"/>
            </w:pPr>
          </w:p>
        </w:tc>
        <w:tc>
          <w:tcPr>
            <w:tcW w:w="5760" w:type="dxa"/>
            <w:tcBorders>
              <w:top w:val="single" w:sz="12" w:space="0" w:color="000080"/>
              <w:bottom w:val="single" w:sz="12" w:space="0" w:color="000080"/>
            </w:tcBorders>
            <w:shd w:val="clear" w:color="auto" w:fill="E0E0E0"/>
          </w:tcPr>
          <w:p w:rsidR="00BA338F" w:rsidRDefault="00BA338F" w:rsidP="00067081">
            <w:pPr>
              <w:pStyle w:val="TableCellLeft"/>
            </w:pPr>
            <w:r w:rsidRPr="00BA338F">
              <w:t xml:space="preserve">Identifier of the web shop if the </w:t>
            </w:r>
            <w:fldSimple w:instr=" REF BusinessObject \h  \* MERGEFORMAT ">
              <w:r w:rsidR="00BC3338" w:rsidRPr="00BC3338">
                <w:rPr>
                  <w:rStyle w:val="JDFElementRef"/>
                </w:rPr>
                <w:t>BusinessObject</w:t>
              </w:r>
            </w:fldSimple>
            <w:r>
              <w:t xml:space="preserve"> has been submitted in a web-to-</w:t>
            </w:r>
            <w:r w:rsidRPr="00BA338F">
              <w:t>print environment.</w:t>
            </w:r>
          </w:p>
        </w:tc>
      </w:tr>
      <w:tr w:rsidR="00FB0499" w:rsidRPr="00305A27" w:rsidTr="00FB0499">
        <w:trPr>
          <w:jc w:val="center"/>
        </w:trPr>
        <w:tc>
          <w:tcPr>
            <w:tcW w:w="2160" w:type="dxa"/>
            <w:tcBorders>
              <w:top w:val="single" w:sz="12" w:space="0" w:color="000080"/>
              <w:bottom w:val="single" w:sz="12" w:space="0" w:color="000080"/>
            </w:tcBorders>
          </w:tcPr>
          <w:p w:rsidR="00FB0499" w:rsidRDefault="00FB0499" w:rsidP="00067081">
            <w:pPr>
              <w:pStyle w:val="TableCellLeft"/>
              <w:rPr>
                <w:rStyle w:val="JDFElement"/>
              </w:rPr>
            </w:pPr>
            <w:proofErr w:type="gramStart"/>
            <w:r w:rsidRPr="00B93E8B">
              <w:rPr>
                <w:rStyle w:val="JDFAttributeName"/>
              </w:rPr>
              <w:t>type</w:t>
            </w:r>
            <w:r w:rsidRPr="000C29E8">
              <w:t xml:space="preserve"> ?</w:t>
            </w:r>
            <w:proofErr w:type="gramEnd"/>
          </w:p>
        </w:tc>
        <w:tc>
          <w:tcPr>
            <w:tcW w:w="1440" w:type="dxa"/>
            <w:tcBorders>
              <w:top w:val="single" w:sz="12" w:space="0" w:color="000080"/>
              <w:bottom w:val="single" w:sz="12" w:space="0" w:color="000080"/>
            </w:tcBorders>
          </w:tcPr>
          <w:p w:rsidR="00FB0499" w:rsidRDefault="00FB0499" w:rsidP="00067081">
            <w:pPr>
              <w:pStyle w:val="TableCellLeft"/>
            </w:pPr>
            <w:r>
              <w:t>string</w:t>
            </w:r>
          </w:p>
        </w:tc>
        <w:tc>
          <w:tcPr>
            <w:tcW w:w="5760" w:type="dxa"/>
            <w:tcBorders>
              <w:top w:val="single" w:sz="12" w:space="0" w:color="000080"/>
              <w:bottom w:val="single" w:sz="12" w:space="0" w:color="000080"/>
            </w:tcBorders>
          </w:tcPr>
          <w:p w:rsidR="00FB0499" w:rsidRDefault="00FB0499" w:rsidP="00067081">
            <w:pPr>
              <w:pStyle w:val="TableCellLeft"/>
            </w:pPr>
            <w:r>
              <w:t>See</w:t>
            </w:r>
            <w:r w:rsidRPr="0018189C">
              <w:t xml:space="preserve"> </w:t>
            </w:r>
            <w:r w:rsidR="007C0763">
              <w:fldChar w:fldCharType="begin"/>
            </w:r>
            <w:r>
              <w:rPr>
                <w:i/>
              </w:rPr>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t>.</w:t>
            </w:r>
          </w:p>
        </w:tc>
      </w:tr>
      <w:tr w:rsidR="00FB0499" w:rsidTr="00FB0499">
        <w:trPr>
          <w:jc w:val="center"/>
        </w:trPr>
        <w:tc>
          <w:tcPr>
            <w:tcW w:w="2160" w:type="dxa"/>
            <w:tcBorders>
              <w:top w:val="single" w:sz="12" w:space="0" w:color="000080"/>
              <w:bottom w:val="single" w:sz="12" w:space="0" w:color="000080"/>
            </w:tcBorders>
          </w:tcPr>
          <w:p w:rsidR="00FB0499" w:rsidRPr="00B93E8B" w:rsidRDefault="00FB0499" w:rsidP="00796323">
            <w:pPr>
              <w:pStyle w:val="TableCellLeft"/>
              <w:rPr>
                <w:rStyle w:val="JDFElement"/>
                <w:rFonts w:ascii="Helvetica-Bold" w:hAnsi="Helvetica-Bold" w:cs="Helvetica-Bold"/>
              </w:rPr>
            </w:pPr>
            <w:proofErr w:type="gramStart"/>
            <w:r w:rsidRPr="00B93E8B">
              <w:rPr>
                <w:rStyle w:val="JDFElement"/>
              </w:rPr>
              <w:t>CredentialMac</w:t>
            </w:r>
            <w:r w:rsidRPr="00B93E8B">
              <w:t xml:space="preserve"> ?</w:t>
            </w:r>
            <w:proofErr w:type="gramEnd"/>
          </w:p>
        </w:tc>
        <w:tc>
          <w:tcPr>
            <w:tcW w:w="1440" w:type="dxa"/>
            <w:tcBorders>
              <w:top w:val="single" w:sz="12" w:space="0" w:color="000080"/>
              <w:bottom w:val="single" w:sz="12" w:space="0" w:color="000080"/>
            </w:tcBorders>
          </w:tcPr>
          <w:p w:rsidR="00FB0499" w:rsidRDefault="00FB0499" w:rsidP="00796323">
            <w:pPr>
              <w:pStyle w:val="TableCellLeft"/>
            </w:pPr>
            <w:r>
              <w:t>element</w:t>
            </w:r>
          </w:p>
        </w:tc>
        <w:tc>
          <w:tcPr>
            <w:tcW w:w="5760" w:type="dxa"/>
            <w:tcBorders>
              <w:top w:val="single" w:sz="12" w:space="0" w:color="000080"/>
              <w:bottom w:val="single" w:sz="12" w:space="0" w:color="000080"/>
            </w:tcBorders>
          </w:tcPr>
          <w:p w:rsidR="00FB0499" w:rsidRDefault="00FB0499" w:rsidP="00796323">
            <w:pPr>
              <w:pStyle w:val="TableCellLeft"/>
            </w:pPr>
            <w:r>
              <w:t>See</w:t>
            </w:r>
            <w:r w:rsidRPr="0018189C">
              <w:t xml:space="preserve"> </w:t>
            </w:r>
            <w:r w:rsidR="007C0763">
              <w:fldChar w:fldCharType="begin"/>
            </w:r>
            <w:r>
              <w:rPr>
                <w:i/>
              </w:rPr>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t>.</w:t>
            </w:r>
          </w:p>
        </w:tc>
      </w:tr>
      <w:tr w:rsidR="00FB0499" w:rsidTr="00A75D71">
        <w:trPr>
          <w:jc w:val="center"/>
        </w:trPr>
        <w:tc>
          <w:tcPr>
            <w:tcW w:w="2160" w:type="dxa"/>
            <w:tcBorders>
              <w:top w:val="single" w:sz="12" w:space="0" w:color="000080"/>
              <w:bottom w:val="single" w:sz="12" w:space="0" w:color="000080"/>
            </w:tcBorders>
          </w:tcPr>
          <w:p w:rsidR="00FB0499" w:rsidRPr="00FC1AD7" w:rsidRDefault="00FB0499" w:rsidP="00A75D71">
            <w:pPr>
              <w:pStyle w:val="TableCellLeft"/>
              <w:rPr>
                <w:rStyle w:val="JDFElement"/>
              </w:rPr>
            </w:pPr>
            <w:r w:rsidRPr="00FC1AD7">
              <w:rPr>
                <w:rStyle w:val="JDFElement"/>
              </w:rPr>
              <w:t>Identity</w:t>
            </w:r>
          </w:p>
        </w:tc>
        <w:tc>
          <w:tcPr>
            <w:tcW w:w="1440" w:type="dxa"/>
            <w:tcBorders>
              <w:top w:val="single" w:sz="12" w:space="0" w:color="000080"/>
              <w:bottom w:val="single" w:sz="12" w:space="0" w:color="000080"/>
            </w:tcBorders>
          </w:tcPr>
          <w:p w:rsidR="00FB0499" w:rsidRDefault="00FB0499" w:rsidP="00A75D71">
            <w:pPr>
              <w:pStyle w:val="TableCellLeft"/>
            </w:pPr>
            <w:r>
              <w:t>element</w:t>
            </w:r>
          </w:p>
        </w:tc>
        <w:tc>
          <w:tcPr>
            <w:tcW w:w="5760" w:type="dxa"/>
            <w:tcBorders>
              <w:top w:val="single" w:sz="12" w:space="0" w:color="000080"/>
              <w:bottom w:val="single" w:sz="12" w:space="0" w:color="000080"/>
            </w:tcBorders>
          </w:tcPr>
          <w:p w:rsidR="00FB0499" w:rsidRDefault="00FB0499" w:rsidP="00A75D71">
            <w:pPr>
              <w:pStyle w:val="TableCellLeft"/>
            </w:pPr>
            <w:r w:rsidRPr="00B13CF0">
              <w:rPr>
                <w:b/>
              </w:rPr>
              <w:t>From cXML:</w:t>
            </w:r>
            <w:r w:rsidRPr="0018189C">
              <w:t xml:space="preserve"> </w:t>
            </w:r>
            <w:r>
              <w:t xml:space="preserve"> The text in the </w:t>
            </w:r>
            <w:r w:rsidR="00C6565D">
              <w:t>element</w:t>
            </w:r>
            <w:r>
              <w:t xml:space="preserve"> states who the </w:t>
            </w:r>
            <w:fldSimple w:instr=" REF _Ref166583397 \h  \* MERGEFORMAT ">
              <w:r w:rsidR="00BC3338" w:rsidRPr="00BC3338">
                <w:rPr>
                  <w:rStyle w:val="JDFElementRef"/>
                </w:rPr>
                <w:t>Credential</w:t>
              </w:r>
            </w:fldSimple>
            <w:r>
              <w:rPr>
                <w:rStyle w:val="JDFElement"/>
              </w:rPr>
              <w:t xml:space="preserve"> </w:t>
            </w:r>
            <w:r>
              <w:t xml:space="preserve">represents. </w:t>
            </w:r>
          </w:p>
          <w:p w:rsidR="00FB0499" w:rsidRDefault="00FB0499" w:rsidP="00A75D71">
            <w:pPr>
              <w:pStyle w:val="TableCellLeft"/>
            </w:pPr>
            <w:r>
              <w:t xml:space="preserve">For example, the text MAY be an email address or some other unique string of characters. </w:t>
            </w:r>
          </w:p>
          <w:p w:rsidR="00FB0499" w:rsidRDefault="00FB0499" w:rsidP="00A75D71">
            <w:pPr>
              <w:pStyle w:val="TableCellLeft"/>
            </w:pPr>
            <w:r>
              <w:t>See</w:t>
            </w:r>
            <w:r w:rsidRPr="0018189C">
              <w:t xml:space="preserve"> </w:t>
            </w:r>
            <w:r w:rsidR="007C0763">
              <w:fldChar w:fldCharType="begin"/>
            </w:r>
            <w:r>
              <w:rPr>
                <w:i/>
              </w:rPr>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t>.</w:t>
            </w:r>
          </w:p>
        </w:tc>
      </w:tr>
      <w:tr w:rsidR="00FB0499" w:rsidTr="00A75D71">
        <w:trPr>
          <w:jc w:val="center"/>
        </w:trPr>
        <w:tc>
          <w:tcPr>
            <w:tcW w:w="2160" w:type="dxa"/>
            <w:tcBorders>
              <w:top w:val="single" w:sz="12" w:space="0" w:color="000080"/>
              <w:bottom w:val="single" w:sz="12" w:space="0" w:color="000080"/>
            </w:tcBorders>
          </w:tcPr>
          <w:p w:rsidR="00FB0499" w:rsidRPr="00B93E8B" w:rsidRDefault="00FB0499" w:rsidP="00A75D71">
            <w:pPr>
              <w:pStyle w:val="TableCellLeft"/>
              <w:rPr>
                <w:rStyle w:val="JDFElement"/>
              </w:rPr>
            </w:pPr>
            <w:proofErr w:type="gramStart"/>
            <w:r w:rsidRPr="00B93E8B">
              <w:rPr>
                <w:rStyle w:val="JDFElement"/>
              </w:rPr>
              <w:t>SharedSecret</w:t>
            </w:r>
            <w:r w:rsidRPr="00B93E8B">
              <w:t xml:space="preserve"> ?</w:t>
            </w:r>
            <w:proofErr w:type="gramEnd"/>
          </w:p>
        </w:tc>
        <w:tc>
          <w:tcPr>
            <w:tcW w:w="1440" w:type="dxa"/>
            <w:tcBorders>
              <w:top w:val="single" w:sz="12" w:space="0" w:color="000080"/>
              <w:bottom w:val="single" w:sz="12" w:space="0" w:color="000080"/>
            </w:tcBorders>
          </w:tcPr>
          <w:p w:rsidR="00FB0499" w:rsidRDefault="00FB0499" w:rsidP="00A75D71">
            <w:pPr>
              <w:pStyle w:val="TableCellLeft"/>
            </w:pPr>
            <w:r>
              <w:t>element</w:t>
            </w:r>
          </w:p>
        </w:tc>
        <w:tc>
          <w:tcPr>
            <w:tcW w:w="5760" w:type="dxa"/>
            <w:tcBorders>
              <w:top w:val="single" w:sz="12" w:space="0" w:color="000080"/>
              <w:bottom w:val="single" w:sz="12" w:space="0" w:color="000080"/>
            </w:tcBorders>
          </w:tcPr>
          <w:p w:rsidR="00FB0499" w:rsidRDefault="00FB0499" w:rsidP="00A75D71">
            <w:pPr>
              <w:pStyle w:val="TableCellLeft"/>
            </w:pPr>
            <w:r>
              <w:t>See</w:t>
            </w:r>
            <w:r w:rsidRPr="0018189C">
              <w:t xml:space="preserve"> </w:t>
            </w:r>
            <w:r w:rsidR="007C0763">
              <w:fldChar w:fldCharType="begin"/>
            </w:r>
            <w:r>
              <w:rPr>
                <w:i/>
              </w:rPr>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t>.</w:t>
            </w:r>
          </w:p>
        </w:tc>
      </w:tr>
    </w:tbl>
    <w:p w:rsidR="005D0367" w:rsidRDefault="005D0367" w:rsidP="005D0367">
      <w:pPr>
        <w:pStyle w:val="TableLine-After"/>
      </w:pPr>
    </w:p>
    <w:p w:rsidR="00386CA5" w:rsidRPr="0018189C" w:rsidRDefault="00386CA5" w:rsidP="00BD4EDE">
      <w:pPr>
        <w:pStyle w:val="Heading2"/>
      </w:pPr>
      <w:bookmarkStart w:id="104" w:name="_Toc164364518"/>
      <w:bookmarkStart w:id="105" w:name="_Ref364867358"/>
      <w:bookmarkStart w:id="106" w:name="_Toc411174883"/>
      <w:r w:rsidRPr="0018189C">
        <w:t>Request</w:t>
      </w:r>
      <w:bookmarkEnd w:id="104"/>
      <w:bookmarkEnd w:id="105"/>
      <w:bookmarkEnd w:id="106"/>
    </w:p>
    <w:p w:rsidR="00386CA5" w:rsidRDefault="00386CA5" w:rsidP="00386CA5">
      <w:pPr>
        <w:pStyle w:val="BodyText"/>
      </w:pPr>
      <w:r w:rsidRPr="0018189C">
        <w:t xml:space="preserve">The </w:t>
      </w:r>
      <w:fldSimple w:instr=" REF _Ref164422532 \h  \* MERGEFORMAT ">
        <w:r w:rsidR="00BC3338" w:rsidRPr="00BC3338">
          <w:rPr>
            <w:rStyle w:val="JDFElementRef"/>
          </w:rPr>
          <w:t>Request</w:t>
        </w:r>
      </w:fldSimple>
      <w:r w:rsidR="00C45689" w:rsidRPr="00673051">
        <w:t xml:space="preserve"> </w:t>
      </w:r>
      <w:r w:rsidR="00C6565D">
        <w:t>element</w:t>
      </w:r>
      <w:r w:rsidRPr="0018189C">
        <w:t xml:space="preserve"> </w:t>
      </w:r>
      <w:r w:rsidR="00D17A38">
        <w:t>comes</w:t>
      </w:r>
      <w:r w:rsidRPr="0018189C">
        <w:t xml:space="preserve"> from </w:t>
      </w:r>
      <w:fldSimple w:instr=" REF cXMLUG \h  \* MERGEFORMAT ">
        <w:r w:rsidR="00BC3338" w:rsidRPr="00305A27">
          <w:t>[</w:t>
        </w:r>
        <w:r w:rsidR="00BC3338" w:rsidRPr="0018189C">
          <w:t>cXML</w:t>
        </w:r>
        <w:r w:rsidR="00BC3338">
          <w:t xml:space="preserve"> 1.2</w:t>
        </w:r>
        <w:r w:rsidR="00BC3338" w:rsidRPr="00305A27">
          <w:t>]</w:t>
        </w:r>
      </w:fldSimple>
      <w:r w:rsidRPr="0018189C">
        <w:t xml:space="preserve">. </w:t>
      </w:r>
      <w:r w:rsidR="00D17A38">
        <w:t xml:space="preserve">However, its child </w:t>
      </w:r>
      <w:fldSimple w:instr=" REF BusinessObject \h  \* MERGEFORMAT ">
        <w:r w:rsidR="00BC3338" w:rsidRPr="00BC3338">
          <w:rPr>
            <w:rStyle w:val="JDFElementRef"/>
          </w:rPr>
          <w:t>BusinessObject</w:t>
        </w:r>
      </w:fldSimple>
      <w:r w:rsidR="00D17A38">
        <w:t xml:space="preserve"> is defined in PrintTalk but not in </w:t>
      </w:r>
      <w:fldSimple w:instr=" REF cXMLUG \h  \* MERGEFORMAT ">
        <w:r w:rsidR="00BC3338" w:rsidRPr="00305A27">
          <w:t>[</w:t>
        </w:r>
        <w:r w:rsidR="00BC3338" w:rsidRPr="0018189C">
          <w:t>cXML</w:t>
        </w:r>
        <w:r w:rsidR="00BC3338">
          <w:t xml:space="preserve"> 1.2</w:t>
        </w:r>
        <w:r w:rsidR="00BC3338" w:rsidRPr="00305A27">
          <w:t>]</w:t>
        </w:r>
      </w:fldSimple>
      <w:r w:rsidRPr="0018189C">
        <w:t>.</w:t>
      </w:r>
    </w:p>
    <w:p w:rsidR="00386CA5" w:rsidRDefault="00386CA5" w:rsidP="00386CA5">
      <w:pPr>
        <w:pStyle w:val="CaptionICS"/>
        <w:tabs>
          <w:tab w:val="left" w:pos="1620"/>
        </w:tabs>
      </w:pPr>
      <w:bookmarkStart w:id="107" w:name="_Ref164420849"/>
      <w:bookmarkStart w:id="108" w:name="_Toc411174971"/>
      <w:r w:rsidRPr="00305A27">
        <w:t xml:space="preserve">Table </w:t>
      </w:r>
      <w:r w:rsidR="007C0763">
        <w:fldChar w:fldCharType="begin"/>
      </w:r>
      <w:r w:rsidR="003F4D71">
        <w:instrText xml:space="preserve"> SEQ "Table" \*ARABIC </w:instrText>
      </w:r>
      <w:r w:rsidR="007C0763">
        <w:fldChar w:fldCharType="separate"/>
      </w:r>
      <w:r w:rsidR="00BC3338">
        <w:rPr>
          <w:noProof/>
        </w:rPr>
        <w:t>8</w:t>
      </w:r>
      <w:r w:rsidR="007C0763">
        <w:rPr>
          <w:noProof/>
        </w:rPr>
        <w:fldChar w:fldCharType="end"/>
      </w:r>
      <w:r w:rsidRPr="00305A27">
        <w:t xml:space="preserve">: </w:t>
      </w:r>
      <w:bookmarkStart w:id="109" w:name="_Ref164422532"/>
      <w:r w:rsidRPr="0018189C">
        <w:t>Request</w:t>
      </w:r>
      <w:bookmarkEnd w:id="107"/>
      <w:bookmarkEnd w:id="108"/>
      <w:bookmarkEnd w:id="109"/>
    </w:p>
    <w:p w:rsidR="00386CA5" w:rsidRPr="00A25DEB" w:rsidRDefault="00386CA5" w:rsidP="00386CA5">
      <w:pPr>
        <w:pStyle w:val="TableLine-Before"/>
        <w:rPr>
          <w:rStyle w:val="JDFElement"/>
        </w:rPr>
      </w:pPr>
      <w:r w:rsidRPr="00EE0337">
        <w:rPr>
          <w:rStyle w:val="TableLine-ReferenceChar"/>
        </w:rPr>
        <w:t>Referenced by:</w:t>
      </w:r>
      <w:r w:rsidRPr="00A25DEB">
        <w:t xml:space="preserve"> </w:t>
      </w:r>
      <w:fldSimple w:instr=" REF _Ref164421170 \h  \* MERGEFORMAT ">
        <w:r w:rsidR="00BC3338" w:rsidRPr="00BC3338">
          <w:rPr>
            <w:rStyle w:val="JDFElementRef"/>
          </w:rPr>
          <w:t>PrintTalk</w:t>
        </w:r>
      </w:fldSimple>
    </w:p>
    <w:p w:rsidR="00386CA5" w:rsidRPr="00E2272E" w:rsidRDefault="00386CA5" w:rsidP="00386CA5">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386CA5" w:rsidRPr="00305A27" w:rsidTr="00BD0662">
        <w:trPr>
          <w:tblHeader/>
          <w:jc w:val="center"/>
        </w:trPr>
        <w:tc>
          <w:tcPr>
            <w:tcW w:w="2160" w:type="dxa"/>
            <w:tcBorders>
              <w:top w:val="single" w:sz="18" w:space="0" w:color="000080"/>
              <w:bottom w:val="single" w:sz="4" w:space="0" w:color="auto"/>
            </w:tcBorders>
            <w:shd w:val="clear" w:color="auto" w:fill="000080"/>
          </w:tcPr>
          <w:p w:rsidR="00386CA5" w:rsidRPr="0018189C" w:rsidRDefault="00386CA5" w:rsidP="00386CA5">
            <w:pPr>
              <w:pStyle w:val="TableHeading"/>
            </w:pPr>
            <w:r>
              <w:t>Name</w:t>
            </w:r>
          </w:p>
        </w:tc>
        <w:tc>
          <w:tcPr>
            <w:tcW w:w="1440" w:type="dxa"/>
            <w:tcBorders>
              <w:top w:val="single" w:sz="18" w:space="0" w:color="000080"/>
              <w:bottom w:val="single" w:sz="4" w:space="0" w:color="auto"/>
            </w:tcBorders>
            <w:shd w:val="clear" w:color="auto" w:fill="000080"/>
          </w:tcPr>
          <w:p w:rsidR="00386CA5" w:rsidRPr="00305A27" w:rsidRDefault="00386CA5" w:rsidP="00386CA5">
            <w:pPr>
              <w:pStyle w:val="TableHeading"/>
            </w:pPr>
            <w:r w:rsidRPr="0018189C">
              <w:t>Data Type</w:t>
            </w:r>
          </w:p>
        </w:tc>
        <w:tc>
          <w:tcPr>
            <w:tcW w:w="5760" w:type="dxa"/>
            <w:tcBorders>
              <w:top w:val="single" w:sz="18" w:space="0" w:color="000080"/>
              <w:bottom w:val="single" w:sz="4" w:space="0" w:color="auto"/>
            </w:tcBorders>
            <w:shd w:val="clear" w:color="auto" w:fill="000080"/>
          </w:tcPr>
          <w:p w:rsidR="00386CA5" w:rsidRPr="0018189C" w:rsidRDefault="00386CA5" w:rsidP="00386CA5">
            <w:pPr>
              <w:pStyle w:val="TableHeading"/>
            </w:pPr>
            <w:r w:rsidRPr="0018189C">
              <w:t>Description</w:t>
            </w:r>
          </w:p>
        </w:tc>
      </w:tr>
      <w:tr w:rsidR="00386CA5" w:rsidRPr="00305A27" w:rsidTr="00BD0662">
        <w:trPr>
          <w:jc w:val="center"/>
        </w:trPr>
        <w:tc>
          <w:tcPr>
            <w:tcW w:w="2160" w:type="dxa"/>
            <w:tcBorders>
              <w:top w:val="single" w:sz="4" w:space="0" w:color="auto"/>
              <w:bottom w:val="single" w:sz="18" w:space="0" w:color="000080"/>
            </w:tcBorders>
          </w:tcPr>
          <w:p w:rsidR="00386CA5" w:rsidRPr="0000068A" w:rsidRDefault="007C0763" w:rsidP="00386CA5">
            <w:pPr>
              <w:pStyle w:val="TableCellLeft"/>
              <w:rPr>
                <w:rStyle w:val="JDFElementRef"/>
              </w:rPr>
            </w:pPr>
            <w:fldSimple w:instr=" REF BusinessObject \h  \* MERGEFORMAT ">
              <w:r w:rsidR="00BC3338" w:rsidRPr="00BC3338">
                <w:rPr>
                  <w:rStyle w:val="JDFElementRef"/>
                </w:rPr>
                <w:t>BusinessObject</w:t>
              </w:r>
            </w:fldSimple>
          </w:p>
        </w:tc>
        <w:tc>
          <w:tcPr>
            <w:tcW w:w="1440" w:type="dxa"/>
            <w:tcBorders>
              <w:top w:val="single" w:sz="4" w:space="0" w:color="auto"/>
              <w:bottom w:val="single" w:sz="18" w:space="0" w:color="000080"/>
            </w:tcBorders>
          </w:tcPr>
          <w:p w:rsidR="00386CA5" w:rsidRPr="0039237D" w:rsidRDefault="00386CA5" w:rsidP="00386CA5">
            <w:pPr>
              <w:pStyle w:val="TableCellLeft"/>
            </w:pPr>
            <w:r>
              <w:t>element</w:t>
            </w:r>
          </w:p>
        </w:tc>
        <w:tc>
          <w:tcPr>
            <w:tcW w:w="5760" w:type="dxa"/>
            <w:tcBorders>
              <w:top w:val="single" w:sz="4" w:space="0" w:color="auto"/>
              <w:bottom w:val="single" w:sz="18" w:space="0" w:color="000080"/>
            </w:tcBorders>
          </w:tcPr>
          <w:p w:rsidR="00386CA5" w:rsidRDefault="00386CA5" w:rsidP="00386CA5">
            <w:pPr>
              <w:pStyle w:val="TableCellLeft"/>
              <w:rPr>
                <w:rFonts w:ascii="Times-Roman" w:hAnsi="Times-Roman" w:cs="Times-Roman"/>
              </w:rPr>
            </w:pPr>
            <w:r w:rsidRPr="0018189C">
              <w:t xml:space="preserve">A PrintTalk </w:t>
            </w:r>
            <w:fldSimple w:instr=" REF _Ref164422532 \h  \* MERGEFORMAT ">
              <w:r w:rsidR="00BC3338" w:rsidRPr="00BC3338">
                <w:rPr>
                  <w:rStyle w:val="JDFElementRef"/>
                </w:rPr>
                <w:t>Request</w:t>
              </w:r>
            </w:fldSimple>
            <w:r w:rsidR="00C45689" w:rsidRPr="00673051">
              <w:t xml:space="preserve"> </w:t>
            </w:r>
            <w:r w:rsidR="00AF35FC">
              <w:t>SHALL</w:t>
            </w:r>
            <w:r>
              <w:t xml:space="preserve"> </w:t>
            </w:r>
            <w:proofErr w:type="gramStart"/>
            <w:r>
              <w:t>contain</w:t>
            </w:r>
            <w:proofErr w:type="gramEnd"/>
            <w:r w:rsidRPr="0018189C">
              <w:t xml:space="preserve"> </w:t>
            </w:r>
            <w:r>
              <w:t xml:space="preserve">exactly one </w:t>
            </w:r>
            <w:r w:rsidRPr="00C45689">
              <w:rPr>
                <w:rStyle w:val="JDFElement"/>
              </w:rPr>
              <w:t>BusinessObject</w:t>
            </w:r>
            <w:r w:rsidR="00DB1BAB">
              <w:t>.</w:t>
            </w:r>
            <w:r>
              <w:rPr>
                <w:rFonts w:ascii="Times-Roman" w:hAnsi="Times-Roman" w:cs="Times-Roman"/>
              </w:rPr>
              <w:t xml:space="preserve"> </w:t>
            </w:r>
          </w:p>
          <w:p w:rsidR="00386CA5" w:rsidRPr="005D0367" w:rsidRDefault="00386CA5" w:rsidP="00386CA5">
            <w:pPr>
              <w:pStyle w:val="TableCellLeft"/>
              <w:rPr>
                <w:rFonts w:ascii="Times-Roman" w:hAnsi="Times-Roman" w:cs="Times-Roman"/>
              </w:rPr>
            </w:pPr>
            <w:r>
              <w:rPr>
                <w:rFonts w:ascii="Times-Roman" w:hAnsi="Times-Roman" w:cs="Times-Roman"/>
              </w:rPr>
              <w:t xml:space="preserve">See </w:t>
            </w:r>
            <w:r w:rsidR="007C0763">
              <w:rPr>
                <w:rFonts w:ascii="Times-Roman" w:hAnsi="Times-Roman" w:cs="Times-Roman"/>
              </w:rPr>
              <w:fldChar w:fldCharType="begin"/>
            </w:r>
            <w:r>
              <w:rPr>
                <w:rFonts w:ascii="Times-Roman" w:hAnsi="Times-Roman" w:cs="Times-Roman"/>
              </w:rPr>
              <w:instrText xml:space="preserve"> REF _Ref164350823 \h </w:instrText>
            </w:r>
            <w:r w:rsidR="007C0763">
              <w:rPr>
                <w:rFonts w:ascii="Times-Roman" w:hAnsi="Times-Roman" w:cs="Times-Roman"/>
              </w:rPr>
            </w:r>
            <w:r w:rsidR="007C0763">
              <w:rPr>
                <w:rFonts w:ascii="Times-Roman" w:hAnsi="Times-Roman" w:cs="Times-Roman"/>
              </w:rPr>
              <w:fldChar w:fldCharType="separate"/>
            </w:r>
            <w:r w:rsidR="00BC3338" w:rsidRPr="00305A27">
              <w:t xml:space="preserve">Table </w:t>
            </w:r>
            <w:r w:rsidR="00BC3338">
              <w:rPr>
                <w:noProof/>
              </w:rPr>
              <w:t>11</w:t>
            </w:r>
            <w:r w:rsidR="00BC3338" w:rsidRPr="00305A27">
              <w:t xml:space="preserve">: </w:t>
            </w:r>
            <w:r w:rsidR="00BC3338" w:rsidRPr="0018189C">
              <w:t>Abstract B</w:t>
            </w:r>
            <w:r w:rsidR="00BC3338">
              <w:t>usiness</w:t>
            </w:r>
            <w:r w:rsidR="00BC3338" w:rsidRPr="0018189C">
              <w:t>Object</w:t>
            </w:r>
            <w:r w:rsidR="007C0763">
              <w:rPr>
                <w:rFonts w:ascii="Times-Roman" w:hAnsi="Times-Roman" w:cs="Times-Roman"/>
              </w:rPr>
              <w:fldChar w:fldCharType="end"/>
            </w:r>
            <w:r>
              <w:rPr>
                <w:rFonts w:ascii="Times-Roman" w:hAnsi="Times-Roman" w:cs="Times-Roman"/>
              </w:rPr>
              <w:t>.</w:t>
            </w:r>
          </w:p>
        </w:tc>
      </w:tr>
    </w:tbl>
    <w:p w:rsidR="00386CA5" w:rsidRPr="00305A27" w:rsidRDefault="00386CA5" w:rsidP="00386CA5">
      <w:pPr>
        <w:pStyle w:val="TableLine-After"/>
      </w:pPr>
    </w:p>
    <w:p w:rsidR="00CC3E8D" w:rsidRDefault="00CC3E8D" w:rsidP="00CC3E8D">
      <w:pPr>
        <w:pStyle w:val="Heading2"/>
      </w:pPr>
      <w:bookmarkStart w:id="110" w:name="_Toc411174884"/>
      <w:bookmarkStart w:id="111" w:name="_Toc164364512"/>
      <w:r w:rsidRPr="0018189C">
        <w:lastRenderedPageBreak/>
        <w:t>Re</w:t>
      </w:r>
      <w:r>
        <w:t>sponse</w:t>
      </w:r>
      <w:bookmarkEnd w:id="110"/>
    </w:p>
    <w:p w:rsidR="00CC3E8D" w:rsidRDefault="00CC3E8D" w:rsidP="00487958">
      <w:pPr>
        <w:pStyle w:val="BodyText"/>
      </w:pPr>
      <w:r>
        <w:t xml:space="preserve">If the PrintTalk document is sent over a synchronous protocol, e.g. </w:t>
      </w:r>
      <w:r w:rsidR="00A6603E">
        <w:t>HTTP</w:t>
      </w:r>
      <w:r>
        <w:t xml:space="preserve">, then a valid cXML </w:t>
      </w:r>
      <w:r w:rsidR="00867A74">
        <w:t>response</w:t>
      </w:r>
      <w:r>
        <w:t xml:space="preserve"> </w:t>
      </w:r>
      <w:r w:rsidR="00DA2266">
        <w:t xml:space="preserve">SHOULD </w:t>
      </w:r>
      <w:r>
        <w:t xml:space="preserve">be generated </w:t>
      </w:r>
      <w:r w:rsidR="00DA2266" w:rsidRPr="00DA2266">
        <w:t>if an error occurred. If no error occurred, a valid cXML response SHOULD be sent</w:t>
      </w:r>
      <w:r w:rsidR="00792202">
        <w:t>,</w:t>
      </w:r>
      <w:r w:rsidR="00DA2266" w:rsidRPr="00DA2266">
        <w:t xml:space="preserve"> but </w:t>
      </w:r>
      <w:r w:rsidR="00287AA0">
        <w:t xml:space="preserve">a response MAY be returned </w:t>
      </w:r>
      <w:r w:rsidR="000F34DC">
        <w:t>as</w:t>
      </w:r>
      <w:r w:rsidR="00287AA0">
        <w:t xml:space="preserve"> </w:t>
      </w:r>
      <w:r w:rsidR="00DA2266" w:rsidRPr="00DA2266">
        <w:t>an empty HTTP response with an HTTP response code of 200.</w:t>
      </w:r>
      <w:r w:rsidR="000F34DC">
        <w:t xml:space="preserve"> </w:t>
      </w:r>
      <w:proofErr w:type="gramStart"/>
      <w:r>
        <w:t>See</w:t>
      </w:r>
      <w:r w:rsidRPr="0018189C">
        <w:t xml:space="preserve"> </w:t>
      </w:r>
      <w:r w:rsidR="007C0763">
        <w:fldChar w:fldCharType="begin"/>
      </w:r>
      <w:r w:rsidR="00725CC9">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t xml:space="preserve"> for details, including a discussion of error handling and error codes in the Response.</w:t>
      </w:r>
      <w:proofErr w:type="gramEnd"/>
      <w:r w:rsidR="00D719BA">
        <w:t xml:space="preserve"> See pages 49-51 in</w:t>
      </w:r>
      <w:r w:rsidR="00D719BA" w:rsidRPr="00D719BA">
        <w:t xml:space="preserve"> </w:t>
      </w:r>
      <w:r w:rsidR="007C0763">
        <w:fldChar w:fldCharType="begin"/>
      </w:r>
      <w:r w:rsidR="00D719BA">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rsidR="001437B9">
        <w:t xml:space="preserve"> for a list</w:t>
      </w:r>
      <w:r w:rsidR="00D719BA">
        <w:t xml:space="preserve"> of status codes.</w:t>
      </w:r>
    </w:p>
    <w:p w:rsidR="00DA2266" w:rsidRDefault="00DA2266" w:rsidP="00DA2266">
      <w:pPr>
        <w:pStyle w:val="BodyText"/>
      </w:pPr>
      <w:r>
        <w:t>Exam</w:t>
      </w:r>
      <w:r w:rsidR="00B752DC">
        <w:t>ple PrintTalk success Response:</w:t>
      </w:r>
    </w:p>
    <w:p w:rsidR="00DA2266" w:rsidRDefault="00DA2266" w:rsidP="00DA2266">
      <w:pPr>
        <w:pStyle w:val="Samplecode"/>
      </w:pPr>
      <w:proofErr w:type="gramStart"/>
      <w:r>
        <w:t>&lt;?</w:t>
      </w:r>
      <w:r w:rsidRPr="00B752DC">
        <w:rPr>
          <w:rStyle w:val="XMLTag"/>
        </w:rPr>
        <w:t>xml</w:t>
      </w:r>
      <w:proofErr w:type="gramEnd"/>
      <w:r>
        <w:t xml:space="preserve"> </w:t>
      </w:r>
      <w:r w:rsidRPr="00B752DC">
        <w:rPr>
          <w:rStyle w:val="XMLAttrName"/>
        </w:rPr>
        <w:t>version</w:t>
      </w:r>
      <w:r>
        <w:t>="</w:t>
      </w:r>
      <w:r w:rsidRPr="00275427">
        <w:rPr>
          <w:rStyle w:val="XMLAttrValue"/>
        </w:rPr>
        <w:t xml:space="preserve">1.0" </w:t>
      </w:r>
      <w:r w:rsidRPr="00275427">
        <w:rPr>
          <w:rStyle w:val="XMLAttrName"/>
        </w:rPr>
        <w:t>encoding</w:t>
      </w:r>
      <w:r>
        <w:t>="</w:t>
      </w:r>
      <w:r w:rsidRPr="00275427">
        <w:rPr>
          <w:rStyle w:val="XMLAttrValue"/>
        </w:rPr>
        <w:t>UTF-8</w:t>
      </w:r>
      <w:r>
        <w:t>" ?&gt;</w:t>
      </w:r>
    </w:p>
    <w:p w:rsidR="00DA2266" w:rsidRDefault="00DA2266" w:rsidP="00DA2266">
      <w:pPr>
        <w:pStyle w:val="Samplecode"/>
      </w:pPr>
      <w:r>
        <w:t>&lt;</w:t>
      </w:r>
      <w:r w:rsidRPr="00B752DC">
        <w:rPr>
          <w:rStyle w:val="XMLTag"/>
        </w:rPr>
        <w:t>PrintTalk</w:t>
      </w:r>
      <w:r>
        <w:t xml:space="preserve"> </w:t>
      </w:r>
      <w:r w:rsidRPr="00B752DC">
        <w:rPr>
          <w:rStyle w:val="XMLAttrName"/>
        </w:rPr>
        <w:t>version</w:t>
      </w:r>
      <w:r>
        <w:t>="</w:t>
      </w:r>
      <w:r w:rsidRPr="00275427">
        <w:rPr>
          <w:rStyle w:val="XMLAttrValue"/>
        </w:rPr>
        <w:t>1.5</w:t>
      </w:r>
      <w:r>
        <w:t xml:space="preserve">" </w:t>
      </w:r>
      <w:r w:rsidRPr="00B752DC">
        <w:rPr>
          <w:rStyle w:val="XMLAttrName"/>
        </w:rPr>
        <w:t>payloadID</w:t>
      </w:r>
      <w:r>
        <w:t>="</w:t>
      </w:r>
      <w:r w:rsidRPr="00275427">
        <w:rPr>
          <w:rStyle w:val="XMLAttrValue"/>
        </w:rPr>
        <w:t>107778</w:t>
      </w:r>
      <w:r>
        <w:t xml:space="preserve">" </w:t>
      </w:r>
      <w:r w:rsidRPr="00B752DC">
        <w:rPr>
          <w:rStyle w:val="XMLAttrName"/>
        </w:rPr>
        <w:t>Timestamp</w:t>
      </w:r>
      <w:r>
        <w:t>="</w:t>
      </w:r>
      <w:r w:rsidRPr="00275427">
        <w:rPr>
          <w:rStyle w:val="XMLAttrValue"/>
        </w:rPr>
        <w:t>2013-02-01T22:39:00Z</w:t>
      </w:r>
      <w:r>
        <w:t xml:space="preserve">" </w:t>
      </w:r>
      <w:r w:rsidRPr="00B752DC">
        <w:rPr>
          <w:rStyle w:val="XMLAttrName"/>
        </w:rPr>
        <w:t>xmlns</w:t>
      </w:r>
      <w:r>
        <w:t>="</w:t>
      </w:r>
      <w:r w:rsidRPr="00275427">
        <w:rPr>
          <w:rStyle w:val="XMLAttrValue"/>
        </w:rPr>
        <w:t>http://www.printtalk.org/schema_15</w:t>
      </w:r>
      <w:r>
        <w:t xml:space="preserve">"&gt; </w:t>
      </w:r>
    </w:p>
    <w:p w:rsidR="00DA2266" w:rsidRDefault="00DA2266" w:rsidP="00DA2266">
      <w:pPr>
        <w:pStyle w:val="Samplecode01"/>
      </w:pPr>
      <w:r>
        <w:t>&lt;</w:t>
      </w:r>
      <w:r w:rsidRPr="00B752DC">
        <w:rPr>
          <w:rStyle w:val="XMLTag"/>
        </w:rPr>
        <w:t>Response</w:t>
      </w:r>
      <w:r>
        <w:t>&gt;</w:t>
      </w:r>
    </w:p>
    <w:p w:rsidR="00DA2266" w:rsidRDefault="00DA2266" w:rsidP="00DA2266">
      <w:pPr>
        <w:pStyle w:val="Samplecode02"/>
      </w:pPr>
      <w:r>
        <w:t>&lt;</w:t>
      </w:r>
      <w:r w:rsidRPr="00B752DC">
        <w:rPr>
          <w:rStyle w:val="XMLTag"/>
        </w:rPr>
        <w:t>Status</w:t>
      </w:r>
      <w:r>
        <w:t xml:space="preserve"> </w:t>
      </w:r>
      <w:r w:rsidRPr="00B752DC">
        <w:rPr>
          <w:rStyle w:val="XMLAttrName"/>
        </w:rPr>
        <w:t>code</w:t>
      </w:r>
      <w:r>
        <w:t>="</w:t>
      </w:r>
      <w:r w:rsidRPr="00275427">
        <w:rPr>
          <w:rStyle w:val="XMLAttrValue"/>
        </w:rPr>
        <w:t>200</w:t>
      </w:r>
      <w:r>
        <w:t>"/&gt;</w:t>
      </w:r>
    </w:p>
    <w:p w:rsidR="00DA2266" w:rsidRDefault="00DA2266" w:rsidP="00DA2266">
      <w:pPr>
        <w:pStyle w:val="Samplecode01"/>
      </w:pPr>
      <w:r>
        <w:t>&lt;/</w:t>
      </w:r>
      <w:r w:rsidRPr="00B752DC">
        <w:rPr>
          <w:rStyle w:val="XMLTag"/>
        </w:rPr>
        <w:t>Response</w:t>
      </w:r>
      <w:r>
        <w:t>&gt;</w:t>
      </w:r>
    </w:p>
    <w:p w:rsidR="00DA2266" w:rsidRDefault="00DA2266" w:rsidP="00B752DC">
      <w:pPr>
        <w:pStyle w:val="Samplecode"/>
      </w:pPr>
      <w:r>
        <w:t>&lt;/</w:t>
      </w:r>
      <w:r w:rsidRPr="00B752DC">
        <w:rPr>
          <w:rStyle w:val="XMLTag"/>
        </w:rPr>
        <w:t>PrintTalk</w:t>
      </w:r>
      <w:r>
        <w:t xml:space="preserve"> &gt;</w:t>
      </w:r>
    </w:p>
    <w:p w:rsidR="00DA2266" w:rsidRDefault="00DA2266" w:rsidP="00DA2266">
      <w:pPr>
        <w:pStyle w:val="Samplecode01"/>
      </w:pPr>
    </w:p>
    <w:p w:rsidR="00FD7C5D" w:rsidRDefault="00DA2266" w:rsidP="00FD7C5D">
      <w:pPr>
        <w:pStyle w:val="BodyText"/>
        <w:keepNext/>
      </w:pPr>
      <w:r>
        <w:t>Example PrintTalk error Response:</w:t>
      </w:r>
    </w:p>
    <w:p w:rsidR="00DA2266" w:rsidRDefault="00DA2266" w:rsidP="00B752DC">
      <w:pPr>
        <w:pStyle w:val="Samplecode"/>
      </w:pPr>
      <w:proofErr w:type="gramStart"/>
      <w:r>
        <w:t>&lt;?</w:t>
      </w:r>
      <w:r w:rsidRPr="00B752DC">
        <w:rPr>
          <w:rStyle w:val="XMLTag"/>
        </w:rPr>
        <w:t>xml</w:t>
      </w:r>
      <w:proofErr w:type="gramEnd"/>
      <w:r>
        <w:t xml:space="preserve"> </w:t>
      </w:r>
      <w:r w:rsidRPr="00B752DC">
        <w:rPr>
          <w:rStyle w:val="XMLAttrName"/>
        </w:rPr>
        <w:t>version</w:t>
      </w:r>
      <w:r>
        <w:t>="</w:t>
      </w:r>
      <w:r w:rsidRPr="00275427">
        <w:rPr>
          <w:rStyle w:val="XMLAttrValue"/>
        </w:rPr>
        <w:t>1.0</w:t>
      </w:r>
      <w:r>
        <w:t xml:space="preserve">" </w:t>
      </w:r>
      <w:r w:rsidRPr="00B752DC">
        <w:rPr>
          <w:rStyle w:val="XMLAttrName"/>
        </w:rPr>
        <w:t>encoding</w:t>
      </w:r>
      <w:r>
        <w:t>="</w:t>
      </w:r>
      <w:r w:rsidRPr="00275427">
        <w:rPr>
          <w:rStyle w:val="XMLAttrValue"/>
        </w:rPr>
        <w:t>UTF-8</w:t>
      </w:r>
      <w:r>
        <w:t>" ?&gt;</w:t>
      </w:r>
    </w:p>
    <w:p w:rsidR="00DA2266" w:rsidRDefault="00DA2266" w:rsidP="00B752DC">
      <w:pPr>
        <w:pStyle w:val="Samplecode"/>
      </w:pPr>
      <w:r>
        <w:t>&lt;</w:t>
      </w:r>
      <w:r w:rsidRPr="00B752DC">
        <w:rPr>
          <w:rStyle w:val="XMLTag"/>
        </w:rPr>
        <w:t>PrintTalk</w:t>
      </w:r>
      <w:r>
        <w:t xml:space="preserve"> </w:t>
      </w:r>
      <w:r w:rsidRPr="00B752DC">
        <w:rPr>
          <w:rStyle w:val="XMLAttrName"/>
        </w:rPr>
        <w:t>version</w:t>
      </w:r>
      <w:r>
        <w:t>="</w:t>
      </w:r>
      <w:r w:rsidRPr="00275427">
        <w:rPr>
          <w:rStyle w:val="XMLAttrValue"/>
        </w:rPr>
        <w:t>1.5</w:t>
      </w:r>
      <w:r>
        <w:t xml:space="preserve">" </w:t>
      </w:r>
      <w:r w:rsidRPr="00B752DC">
        <w:rPr>
          <w:rStyle w:val="XMLAttrName"/>
        </w:rPr>
        <w:t>payloadID</w:t>
      </w:r>
      <w:r>
        <w:t>="</w:t>
      </w:r>
      <w:r w:rsidRPr="00275427">
        <w:rPr>
          <w:rStyle w:val="XMLAttrValue"/>
        </w:rPr>
        <w:t>107778</w:t>
      </w:r>
      <w:r>
        <w:t xml:space="preserve">" </w:t>
      </w:r>
      <w:r w:rsidRPr="00B752DC">
        <w:rPr>
          <w:rStyle w:val="XMLAttrName"/>
        </w:rPr>
        <w:t>Timestamp</w:t>
      </w:r>
      <w:r>
        <w:t>="</w:t>
      </w:r>
      <w:r w:rsidRPr="00275427">
        <w:rPr>
          <w:rStyle w:val="XMLAttrValue"/>
        </w:rPr>
        <w:t>2013-02-01T22:39:00Z</w:t>
      </w:r>
      <w:r>
        <w:t xml:space="preserve">" </w:t>
      </w:r>
      <w:r w:rsidRPr="00275427">
        <w:rPr>
          <w:rStyle w:val="XMLAttrName"/>
        </w:rPr>
        <w:t>xmlns</w:t>
      </w:r>
      <w:r>
        <w:t>="</w:t>
      </w:r>
      <w:r w:rsidRPr="00275427">
        <w:rPr>
          <w:rStyle w:val="XMLAttrValue"/>
        </w:rPr>
        <w:t>http://www.printtalk.org/schema_15</w:t>
      </w:r>
      <w:r>
        <w:t xml:space="preserve">"&gt; </w:t>
      </w:r>
    </w:p>
    <w:p w:rsidR="00DA2266" w:rsidRDefault="00DA2266" w:rsidP="00DA2266">
      <w:pPr>
        <w:pStyle w:val="Samplecode01"/>
      </w:pPr>
      <w:r>
        <w:t>&lt;</w:t>
      </w:r>
      <w:r w:rsidRPr="00B752DC">
        <w:rPr>
          <w:rStyle w:val="XMLTag"/>
        </w:rPr>
        <w:t>Response</w:t>
      </w:r>
      <w:r>
        <w:t>&gt;</w:t>
      </w:r>
    </w:p>
    <w:p w:rsidR="00DA2266" w:rsidRDefault="00DA2266" w:rsidP="00B752DC">
      <w:pPr>
        <w:pStyle w:val="Samplecode02"/>
      </w:pPr>
      <w:r>
        <w:t>&lt;</w:t>
      </w:r>
      <w:r w:rsidRPr="00B752DC">
        <w:rPr>
          <w:rStyle w:val="XMLTag"/>
        </w:rPr>
        <w:t>Status</w:t>
      </w:r>
      <w:r>
        <w:t xml:space="preserve"> </w:t>
      </w:r>
      <w:r w:rsidRPr="00B752DC">
        <w:rPr>
          <w:rStyle w:val="XMLAttrName"/>
        </w:rPr>
        <w:t>code</w:t>
      </w:r>
      <w:r>
        <w:t>="</w:t>
      </w:r>
      <w:r w:rsidRPr="00275427">
        <w:rPr>
          <w:rStyle w:val="XMLAttrValue"/>
        </w:rPr>
        <w:t>400</w:t>
      </w:r>
      <w:r>
        <w:t>"&gt;S</w:t>
      </w:r>
      <w:r w:rsidR="00792202">
        <w:t>tuff</w:t>
      </w:r>
      <w:r>
        <w:t xml:space="preserve"> happens&lt;/</w:t>
      </w:r>
      <w:r w:rsidRPr="00B752DC">
        <w:rPr>
          <w:rStyle w:val="XMLTag"/>
        </w:rPr>
        <w:t>Status</w:t>
      </w:r>
      <w:r>
        <w:t>&gt;</w:t>
      </w:r>
    </w:p>
    <w:p w:rsidR="00DA2266" w:rsidRDefault="00DA2266" w:rsidP="00B752DC">
      <w:pPr>
        <w:pStyle w:val="Samplecode01"/>
      </w:pPr>
      <w:r>
        <w:t>&lt;/</w:t>
      </w:r>
      <w:r w:rsidRPr="00B752DC">
        <w:rPr>
          <w:rStyle w:val="XMLTag"/>
        </w:rPr>
        <w:t>Response</w:t>
      </w:r>
      <w:r>
        <w:t>&gt;</w:t>
      </w:r>
    </w:p>
    <w:p w:rsidR="00DA2266" w:rsidRDefault="00DA2266" w:rsidP="00DA2266">
      <w:pPr>
        <w:pStyle w:val="Samplecode"/>
      </w:pPr>
      <w:r>
        <w:t>&lt;/</w:t>
      </w:r>
      <w:r w:rsidRPr="00B752DC">
        <w:rPr>
          <w:rStyle w:val="XMLTag"/>
        </w:rPr>
        <w:t>PrintTalk</w:t>
      </w:r>
      <w:r>
        <w:t xml:space="preserve"> &gt;</w:t>
      </w:r>
    </w:p>
    <w:p w:rsidR="00EB04BC" w:rsidRPr="0018189C" w:rsidRDefault="007753A0" w:rsidP="00386CA5">
      <w:pPr>
        <w:pStyle w:val="Heading2"/>
      </w:pPr>
      <w:bookmarkStart w:id="112" w:name="_Toc411174885"/>
      <w:r>
        <w:t>Abstract Elements</w:t>
      </w:r>
      <w:bookmarkEnd w:id="111"/>
      <w:bookmarkEnd w:id="112"/>
    </w:p>
    <w:p w:rsidR="00EB04BC" w:rsidRPr="0018189C" w:rsidRDefault="007753A0" w:rsidP="007753A0">
      <w:pPr>
        <w:pStyle w:val="BodyText"/>
      </w:pPr>
      <w:r>
        <w:t xml:space="preserve">PrintTalk has two </w:t>
      </w:r>
      <w:r w:rsidR="00FD2003">
        <w:t>abstract</w:t>
      </w:r>
      <w:r>
        <w:t xml:space="preserve"> </w:t>
      </w:r>
      <w:r w:rsidR="00C6565D">
        <w:t>element</w:t>
      </w:r>
      <w:r w:rsidR="00C02AAE">
        <w:t xml:space="preserve"> </w:t>
      </w:r>
      <w:r w:rsidR="001B6E05">
        <w:t>types that</w:t>
      </w:r>
      <w:r w:rsidR="00EC6BE8">
        <w:t xml:space="preserve"> other </w:t>
      </w:r>
      <w:r w:rsidR="00C6565D">
        <w:t>element</w:t>
      </w:r>
      <w:r w:rsidR="00EC6BE8">
        <w:t>s inherit from.</w:t>
      </w:r>
    </w:p>
    <w:p w:rsidR="009B1273" w:rsidRPr="00E103FD" w:rsidRDefault="009B1273" w:rsidP="00386CA5">
      <w:pPr>
        <w:pStyle w:val="Heading3"/>
      </w:pPr>
      <w:bookmarkStart w:id="113" w:name="_Toc164364513"/>
      <w:bookmarkStart w:id="114" w:name="_Toc411174886"/>
      <w:r w:rsidRPr="00E103FD">
        <w:t xml:space="preserve">Abstract </w:t>
      </w:r>
      <w:r w:rsidR="00E23880" w:rsidRPr="00E103FD">
        <w:t>pt</w:t>
      </w:r>
      <w:bookmarkEnd w:id="113"/>
      <w:bookmarkEnd w:id="114"/>
    </w:p>
    <w:p w:rsidR="009B1273" w:rsidRDefault="009B1273" w:rsidP="009B1273">
      <w:r w:rsidRPr="0018189C">
        <w:t xml:space="preserve">All </w:t>
      </w:r>
      <w:r w:rsidR="00C6565D">
        <w:t>element</w:t>
      </w:r>
      <w:r w:rsidRPr="0018189C">
        <w:t>s in the PrintTa</w:t>
      </w:r>
      <w:r w:rsidRPr="00067081">
        <w:rPr>
          <w:rStyle w:val="BodyTextChar"/>
        </w:rPr>
        <w:t>l</w:t>
      </w:r>
      <w:r w:rsidRPr="0018189C">
        <w:t xml:space="preserve">k namespace inherit from the </w:t>
      </w:r>
      <w:fldSimple w:instr=" REF _Ref164420399 \h  \* MERGEFORMAT ">
        <w:r w:rsidR="00BC3338" w:rsidRPr="00E103FD">
          <w:t xml:space="preserve">Abstract </w:t>
        </w:r>
        <w:r w:rsidR="00BC3338" w:rsidRPr="00BC3338">
          <w:rPr>
            <w:rStyle w:val="JDFElementRef"/>
          </w:rPr>
          <w:t>pt</w:t>
        </w:r>
      </w:fldSimple>
      <w:r w:rsidR="00C45689">
        <w:t xml:space="preserve"> </w:t>
      </w:r>
      <w:r w:rsidR="00C6565D">
        <w:t>element</w:t>
      </w:r>
      <w:r w:rsidRPr="0018189C">
        <w:t>.</w:t>
      </w:r>
      <w:r w:rsidR="00E23880" w:rsidRPr="0018189C">
        <w:t xml:space="preserve"> </w:t>
      </w:r>
      <w:r w:rsidR="00C65043">
        <w:t xml:space="preserve">That is, every descendant of the </w:t>
      </w:r>
      <w:fldSimple w:instr=" REF _Ref164422532 \h  \* MERGEFORMAT ">
        <w:r w:rsidR="00BC3338" w:rsidRPr="00BC3338">
          <w:rPr>
            <w:rStyle w:val="JDFElementRef"/>
          </w:rPr>
          <w:t>Request</w:t>
        </w:r>
      </w:fldSimple>
      <w:r w:rsidR="00C45689" w:rsidRPr="00673051">
        <w:t xml:space="preserve"> </w:t>
      </w:r>
      <w:r w:rsidR="00C6565D">
        <w:t>element</w:t>
      </w:r>
      <w:r w:rsidR="00C65043">
        <w:t xml:space="preserve"> </w:t>
      </w:r>
      <w:r w:rsidR="003E1EB0">
        <w:t>inherit</w:t>
      </w:r>
      <w:r w:rsidR="001B7D71">
        <w:t>s</w:t>
      </w:r>
      <w:r w:rsidR="00C65043">
        <w:t xml:space="preserve"> from the </w:t>
      </w:r>
      <w:fldSimple w:instr=" REF _Ref164420399 \h  \* MERGEFORMAT ">
        <w:r w:rsidR="00BC3338" w:rsidRPr="00E103FD">
          <w:t xml:space="preserve">Abstract </w:t>
        </w:r>
        <w:r w:rsidR="00BC3338" w:rsidRPr="00BC3338">
          <w:rPr>
            <w:rStyle w:val="JDFElementRef"/>
          </w:rPr>
          <w:t>pt</w:t>
        </w:r>
      </w:fldSimple>
      <w:r w:rsidR="00C45689">
        <w:t xml:space="preserve"> </w:t>
      </w:r>
      <w:r w:rsidR="00C6565D">
        <w:t>element</w:t>
      </w:r>
      <w:r w:rsidR="00C65043">
        <w:t xml:space="preserve">, either directly or indirectly through the </w:t>
      </w:r>
      <w:fldSimple w:instr=" REF _Ref164420477 \h  \* MERGEFORMAT ">
        <w:r w:rsidR="00BC3338" w:rsidRPr="0018189C">
          <w:t>Abstract</w:t>
        </w:r>
        <w:r w:rsidR="00BC3338" w:rsidRPr="00BC3338">
          <w:rPr>
            <w:rStyle w:val="JDFElementRef"/>
          </w:rPr>
          <w:t xml:space="preserve"> BusinessObject</w:t>
        </w:r>
      </w:fldSimple>
      <w:r w:rsidR="00C45689">
        <w:rPr>
          <w:rStyle w:val="JDFElement"/>
        </w:rPr>
        <w:t xml:space="preserve"> </w:t>
      </w:r>
      <w:r w:rsidR="00C65043">
        <w:t xml:space="preserve">(see </w:t>
      </w:r>
      <w:r w:rsidR="007C0763">
        <w:fldChar w:fldCharType="begin"/>
      </w:r>
      <w:r w:rsidR="00C65043">
        <w:instrText xml:space="preserve"> REF _Ref164350823 \h </w:instrText>
      </w:r>
      <w:r w:rsidR="007C0763">
        <w:fldChar w:fldCharType="separate"/>
      </w:r>
      <w:r w:rsidR="00BC3338" w:rsidRPr="00305A27">
        <w:t xml:space="preserve">Table </w:t>
      </w:r>
      <w:r w:rsidR="00BC3338">
        <w:rPr>
          <w:noProof/>
        </w:rPr>
        <w:t>11</w:t>
      </w:r>
      <w:r w:rsidR="00BC3338" w:rsidRPr="00305A27">
        <w:t xml:space="preserve">: </w:t>
      </w:r>
      <w:r w:rsidR="00BC3338" w:rsidRPr="0018189C">
        <w:t>Abstract B</w:t>
      </w:r>
      <w:r w:rsidR="00BC3338">
        <w:t>usiness</w:t>
      </w:r>
      <w:r w:rsidR="00BC3338" w:rsidRPr="0018189C">
        <w:t>Object</w:t>
      </w:r>
      <w:r w:rsidR="007C0763">
        <w:fldChar w:fldCharType="end"/>
      </w:r>
      <w:r w:rsidR="00C65043">
        <w:t>).</w:t>
      </w:r>
    </w:p>
    <w:p w:rsidR="007644A8" w:rsidRDefault="007644A8" w:rsidP="009B1273"/>
    <w:p w:rsidR="007644A8" w:rsidRDefault="007644A8" w:rsidP="007644A8">
      <w:pPr>
        <w:pStyle w:val="CaptionICS"/>
        <w:tabs>
          <w:tab w:val="left" w:pos="1620"/>
        </w:tabs>
      </w:pPr>
      <w:bookmarkStart w:id="115" w:name="_Ref364358502"/>
      <w:bookmarkStart w:id="116" w:name="_Toc411174972"/>
      <w:r w:rsidRPr="00E103FD">
        <w:t xml:space="preserve">Table </w:t>
      </w:r>
      <w:r w:rsidR="007C0763">
        <w:fldChar w:fldCharType="begin"/>
      </w:r>
      <w:r w:rsidR="003F4D71">
        <w:instrText xml:space="preserve"> SEQ "Table" \*ARABIC </w:instrText>
      </w:r>
      <w:r w:rsidR="007C0763">
        <w:fldChar w:fldCharType="separate"/>
      </w:r>
      <w:r w:rsidR="00BC3338">
        <w:rPr>
          <w:noProof/>
        </w:rPr>
        <w:t>9</w:t>
      </w:r>
      <w:r w:rsidR="007C0763">
        <w:rPr>
          <w:noProof/>
        </w:rPr>
        <w:fldChar w:fldCharType="end"/>
      </w:r>
      <w:r w:rsidRPr="00E103FD">
        <w:t xml:space="preserve">: </w:t>
      </w:r>
      <w:bookmarkStart w:id="117" w:name="_Ref164420399"/>
      <w:r w:rsidRPr="00E103FD">
        <w:t>Abstract pt</w:t>
      </w:r>
      <w:bookmarkEnd w:id="115"/>
      <w:bookmarkEnd w:id="116"/>
      <w:bookmarkEnd w:id="117"/>
      <w:r w:rsidRPr="00E103FD">
        <w:t xml:space="preserve"> </w:t>
      </w:r>
    </w:p>
    <w:p w:rsidR="00472794" w:rsidRPr="00B73DAD" w:rsidRDefault="00472794" w:rsidP="00472794">
      <w:pPr>
        <w:pStyle w:val="TableLine-Before"/>
        <w:rPr>
          <w:rFonts w:ascii="TimesNewRoman,Bold" w:hAnsi="TimesNewRoman,Bold" w:cs="TimesNewRoman,Bold"/>
        </w:rPr>
      </w:pPr>
      <w:r w:rsidRPr="00EF38FB">
        <w:rPr>
          <w:rStyle w:val="TableLine-ReferenceChar"/>
        </w:rPr>
        <w:t>Superclass of:</w:t>
      </w:r>
      <w:r w:rsidRPr="00305A27">
        <w:rPr>
          <w:rFonts w:ascii="TimesNewRoman,Bold" w:hAnsi="TimesNewRoman,Bold" w:cs="TimesNewRoman,Bold"/>
          <w:bCs/>
          <w:color w:val="000000"/>
        </w:rPr>
        <w:t xml:space="preserve"> </w:t>
      </w:r>
      <w:fldSimple w:instr=" REF _Ref164420477 \h  \* MERGEFORMAT ">
        <w:r w:rsidR="00BC3338" w:rsidRPr="0018189C">
          <w:t xml:space="preserve">Abstract </w:t>
        </w:r>
        <w:r w:rsidR="00BC3338" w:rsidRPr="00BC3338">
          <w:rPr>
            <w:rStyle w:val="JDFElementRef"/>
          </w:rPr>
          <w:t>BusinessObject</w:t>
        </w:r>
      </w:fldSimple>
      <w:r w:rsidR="002E320C" w:rsidRPr="002E320C">
        <w:t xml:space="preserve">, </w:t>
      </w:r>
      <w:fldSimple w:instr=" REF _Ref164424820 \h  \* MERGEFORMAT ">
        <w:r w:rsidR="00BC3338" w:rsidRPr="00BC3338">
          <w:rPr>
            <w:rStyle w:val="JDFElementRef"/>
          </w:rPr>
          <w:t>Quote</w:t>
        </w:r>
      </w:fldSimple>
      <w:r w:rsidR="002E320C" w:rsidRPr="002E320C">
        <w:t>,</w:t>
      </w:r>
      <w:r w:rsidR="002E320C">
        <w:t xml:space="preserve"> </w:t>
      </w:r>
      <w:fldSimple w:instr=" REF _Ref164424933 \h  \* MERGEFORMAT ">
        <w:r w:rsidR="00BC3338" w:rsidRPr="00BC3338">
          <w:rPr>
            <w:rStyle w:val="JDFElementRef"/>
          </w:rPr>
          <w:t>Pricing</w:t>
        </w:r>
      </w:fldSimple>
      <w:r w:rsidR="002E320C">
        <w:t xml:space="preserve">, </w:t>
      </w:r>
      <w:fldSimple w:instr=" REF _Ref164424952 \h  \* MERGEFORMAT ">
        <w:r w:rsidR="00BC3338" w:rsidRPr="00BC3338">
          <w:rPr>
            <w:rStyle w:val="JDFElementRef"/>
          </w:rPr>
          <w:t>Price</w:t>
        </w:r>
      </w:fldSimple>
      <w:r w:rsidR="002E320C" w:rsidRPr="002E320C">
        <w:t>,</w:t>
      </w:r>
      <w:r w:rsidR="002E320C">
        <w:t xml:space="preserve"> </w:t>
      </w:r>
      <w:fldSimple w:instr=" REF _Ref166584827 \h  \* MERGEFORMAT ">
        <w:r w:rsidR="00BC3338" w:rsidRPr="00BC3338">
          <w:rPr>
            <w:rStyle w:val="JDFElementRef"/>
          </w:rPr>
          <w:t>Additional</w:t>
        </w:r>
      </w:fldSimple>
      <w:r w:rsidR="002E320C" w:rsidRPr="002E320C">
        <w:t>,</w:t>
      </w:r>
      <w:r w:rsidR="002E320C">
        <w:t xml:space="preserve"> </w:t>
      </w:r>
      <w:fldSimple w:instr=" REF _Ref164424970 \h  \* MERGEFORMAT ">
        <w:r w:rsidR="00BC3338" w:rsidRPr="00BC3338">
          <w:rPr>
            <w:rStyle w:val="JDFElementRef"/>
          </w:rPr>
          <w:t>Payment</w:t>
        </w:r>
      </w:fldSimple>
      <w:r w:rsidR="002E320C" w:rsidRPr="002E320C">
        <w:t>,</w:t>
      </w:r>
      <w:r w:rsidR="002E320C">
        <w:t xml:space="preserve"> </w:t>
      </w:r>
      <w:fldSimple w:instr=" REF _Ref164425170 \h  \* MERGEFORMAT ">
        <w:r w:rsidR="00BC3338" w:rsidRPr="00BC3338">
          <w:rPr>
            <w:rStyle w:val="JDFElementRef"/>
          </w:rPr>
          <w:t>CreditCard</w:t>
        </w:r>
      </w:fldSimple>
      <w:r w:rsidR="002E320C" w:rsidRPr="002E320C">
        <w:t>,</w:t>
      </w:r>
      <w:r w:rsidR="002E320C">
        <w:t xml:space="preserve"> </w:t>
      </w:r>
      <w:fldSimple w:instr=" REF _Ref164425715 \h  \* MERGEFORMAT ">
        <w:r w:rsidR="00BC3338" w:rsidRPr="00BC3338">
          <w:rPr>
            <w:rStyle w:val="JDFElementRef"/>
          </w:rPr>
          <w:t>StatusRequest</w:t>
        </w:r>
      </w:fldSimple>
      <w:r w:rsidR="002E320C" w:rsidRPr="002E320C">
        <w:t>,</w:t>
      </w:r>
      <w:r w:rsidR="002E320C">
        <w:t xml:space="preserve"> </w:t>
      </w:r>
      <w:fldSimple w:instr=" REF _Ref164425767 \h  \* MERGEFORMAT ">
        <w:r w:rsidR="00BC3338" w:rsidRPr="00BC3338">
          <w:rPr>
            <w:rStyle w:val="JDFElementRef"/>
          </w:rPr>
          <w:t>Status</w:t>
        </w:r>
      </w:fldSimple>
      <w:r w:rsidR="002E320C" w:rsidRPr="002E320C">
        <w:t>,</w:t>
      </w:r>
      <w:r w:rsidR="002E320C">
        <w:t xml:space="preserve"> </w:t>
      </w:r>
      <w:fldSimple w:instr=" REF _Ref164425854 \h  \* MERGEFORMAT ">
        <w:r w:rsidR="00BC3338" w:rsidRPr="00BC3338">
          <w:rPr>
            <w:rStyle w:val="JDFElementRef"/>
          </w:rPr>
          <w:t>ProofRequest</w:t>
        </w:r>
      </w:fldSimple>
      <w:r w:rsidR="002E320C" w:rsidRPr="002E320C">
        <w:t>,</w:t>
      </w:r>
      <w:r w:rsidR="002E320C">
        <w:t xml:space="preserve"> </w:t>
      </w:r>
      <w:fldSimple w:instr=" REF _Ref164424588 \h  \* MERGEFORMAT ">
        <w:r w:rsidR="00BC3338" w:rsidRPr="00BC3338">
          <w:rPr>
            <w:rStyle w:val="JDFElementRef"/>
          </w:rPr>
          <w:t>ProofResponse</w:t>
        </w:r>
      </w:fldSimple>
      <w:r w:rsidR="002E320C">
        <w:t xml:space="preserve"> </w:t>
      </w:r>
    </w:p>
    <w:p w:rsidR="007644A8" w:rsidRPr="00E2272E" w:rsidRDefault="007644A8" w:rsidP="007644A8">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7644A8" w:rsidRPr="00305A27" w:rsidTr="00E60EB0">
        <w:trPr>
          <w:tblHeader/>
          <w:jc w:val="center"/>
        </w:trPr>
        <w:tc>
          <w:tcPr>
            <w:tcW w:w="2160" w:type="dxa"/>
            <w:tcBorders>
              <w:top w:val="single" w:sz="18" w:space="0" w:color="000080"/>
              <w:bottom w:val="single" w:sz="4" w:space="0" w:color="auto"/>
            </w:tcBorders>
            <w:shd w:val="clear" w:color="auto" w:fill="000080"/>
          </w:tcPr>
          <w:p w:rsidR="007644A8" w:rsidRPr="0018189C" w:rsidRDefault="007644A8" w:rsidP="00067081">
            <w:pPr>
              <w:pStyle w:val="TableHeading"/>
            </w:pPr>
            <w:r>
              <w:t>Name</w:t>
            </w:r>
          </w:p>
        </w:tc>
        <w:tc>
          <w:tcPr>
            <w:tcW w:w="1440" w:type="dxa"/>
            <w:tcBorders>
              <w:top w:val="single" w:sz="18" w:space="0" w:color="000080"/>
              <w:bottom w:val="single" w:sz="4" w:space="0" w:color="auto"/>
            </w:tcBorders>
            <w:shd w:val="clear" w:color="auto" w:fill="000080"/>
          </w:tcPr>
          <w:p w:rsidR="007644A8" w:rsidRPr="00305A27" w:rsidRDefault="007644A8" w:rsidP="00067081">
            <w:pPr>
              <w:pStyle w:val="TableHeading"/>
            </w:pPr>
            <w:r w:rsidRPr="0018189C">
              <w:t>Data Type</w:t>
            </w:r>
          </w:p>
        </w:tc>
        <w:tc>
          <w:tcPr>
            <w:tcW w:w="5760" w:type="dxa"/>
            <w:tcBorders>
              <w:top w:val="single" w:sz="18" w:space="0" w:color="000080"/>
              <w:bottom w:val="single" w:sz="4" w:space="0" w:color="auto"/>
            </w:tcBorders>
            <w:shd w:val="clear" w:color="auto" w:fill="000080"/>
          </w:tcPr>
          <w:p w:rsidR="007644A8" w:rsidRPr="0018189C" w:rsidRDefault="007644A8" w:rsidP="00067081">
            <w:pPr>
              <w:pStyle w:val="TableHeading"/>
            </w:pPr>
            <w:r w:rsidRPr="0018189C">
              <w:t>Description</w:t>
            </w:r>
          </w:p>
        </w:tc>
      </w:tr>
      <w:tr w:rsidR="007644A8" w:rsidRPr="00305A27" w:rsidTr="00E60EB0">
        <w:trPr>
          <w:jc w:val="center"/>
        </w:trPr>
        <w:tc>
          <w:tcPr>
            <w:tcW w:w="2160" w:type="dxa"/>
            <w:tcBorders>
              <w:top w:val="single" w:sz="4" w:space="0" w:color="auto"/>
              <w:bottom w:val="single" w:sz="12" w:space="0" w:color="000080"/>
            </w:tcBorders>
          </w:tcPr>
          <w:p w:rsidR="007644A8" w:rsidRPr="003E1EB0" w:rsidRDefault="007644A8" w:rsidP="007644A8">
            <w:pPr>
              <w:pStyle w:val="TableCellLeft"/>
              <w:rPr>
                <w:color w:val="000000"/>
                <w:sz w:val="24"/>
                <w:szCs w:val="24"/>
                <w:lang w:eastAsia="de-DE"/>
              </w:rPr>
            </w:pPr>
            <w:proofErr w:type="gramStart"/>
            <w:r w:rsidRPr="003E1EB0">
              <w:rPr>
                <w:rStyle w:val="JDFAttributeName"/>
              </w:rPr>
              <w:t>DescriptiveName</w:t>
            </w:r>
            <w:r w:rsidRPr="003E1EB0">
              <w:rPr>
                <w:color w:val="000000"/>
                <w:sz w:val="24"/>
                <w:szCs w:val="24"/>
                <w:lang w:eastAsia="de-DE"/>
              </w:rPr>
              <w:t xml:space="preserve"> ?</w:t>
            </w:r>
            <w:proofErr w:type="gramEnd"/>
            <w:r w:rsidRPr="003E1EB0">
              <w:rPr>
                <w:color w:val="000000"/>
                <w:sz w:val="24"/>
                <w:szCs w:val="24"/>
                <w:lang w:eastAsia="de-DE"/>
              </w:rPr>
              <w:t xml:space="preserve"> </w:t>
            </w:r>
          </w:p>
        </w:tc>
        <w:tc>
          <w:tcPr>
            <w:tcW w:w="1440" w:type="dxa"/>
            <w:tcBorders>
              <w:top w:val="single" w:sz="4" w:space="0" w:color="auto"/>
              <w:bottom w:val="single" w:sz="12" w:space="0" w:color="000080"/>
            </w:tcBorders>
          </w:tcPr>
          <w:p w:rsidR="007644A8" w:rsidRPr="003E1EB0" w:rsidRDefault="007644A8" w:rsidP="000C29E8">
            <w:pPr>
              <w:pStyle w:val="TableCellLeft"/>
            </w:pPr>
            <w:r w:rsidRPr="003E1EB0">
              <w:t xml:space="preserve">string </w:t>
            </w:r>
          </w:p>
        </w:tc>
        <w:tc>
          <w:tcPr>
            <w:tcW w:w="5760" w:type="dxa"/>
            <w:tcBorders>
              <w:top w:val="single" w:sz="4" w:space="0" w:color="auto"/>
              <w:bottom w:val="single" w:sz="12" w:space="0" w:color="000080"/>
            </w:tcBorders>
          </w:tcPr>
          <w:p w:rsidR="007644A8" w:rsidRPr="003E1EB0" w:rsidRDefault="007644A8" w:rsidP="007644A8">
            <w:pPr>
              <w:pStyle w:val="TableCellLeft"/>
              <w:rPr>
                <w:color w:val="000000"/>
                <w:sz w:val="24"/>
                <w:szCs w:val="24"/>
                <w:lang w:eastAsia="de-DE"/>
              </w:rPr>
            </w:pPr>
            <w:r w:rsidRPr="003E1EB0">
              <w:t>Display text for this element.</w:t>
            </w:r>
          </w:p>
        </w:tc>
      </w:tr>
      <w:tr w:rsidR="00487958" w:rsidRPr="003E1EB0" w:rsidTr="00796323">
        <w:trPr>
          <w:jc w:val="center"/>
        </w:trPr>
        <w:tc>
          <w:tcPr>
            <w:tcW w:w="2160" w:type="dxa"/>
            <w:tcBorders>
              <w:top w:val="single" w:sz="12" w:space="0" w:color="000080"/>
              <w:bottom w:val="single" w:sz="18" w:space="0" w:color="000080"/>
            </w:tcBorders>
          </w:tcPr>
          <w:p w:rsidR="00487958" w:rsidRPr="003E1EB0" w:rsidRDefault="00487958" w:rsidP="00796323">
            <w:pPr>
              <w:pStyle w:val="TableCellLeft"/>
              <w:rPr>
                <w:color w:val="000000"/>
                <w:sz w:val="24"/>
                <w:szCs w:val="24"/>
                <w:lang w:eastAsia="de-DE"/>
              </w:rPr>
            </w:pPr>
            <w:r w:rsidRPr="003E1EB0">
              <w:rPr>
                <w:rStyle w:val="JDFElement"/>
              </w:rPr>
              <w:t>jdf:Comment</w:t>
            </w:r>
            <w:r w:rsidRPr="00C45689">
              <w:t xml:space="preserve"> *</w:t>
            </w:r>
          </w:p>
        </w:tc>
        <w:tc>
          <w:tcPr>
            <w:tcW w:w="1440" w:type="dxa"/>
            <w:tcBorders>
              <w:top w:val="single" w:sz="12" w:space="0" w:color="000080"/>
              <w:bottom w:val="single" w:sz="18" w:space="0" w:color="000080"/>
            </w:tcBorders>
          </w:tcPr>
          <w:p w:rsidR="00487958" w:rsidRPr="003E1EB0" w:rsidRDefault="00487958" w:rsidP="00796323">
            <w:pPr>
              <w:pStyle w:val="TableCellLeft"/>
            </w:pPr>
            <w:r>
              <w:t>element</w:t>
            </w:r>
          </w:p>
        </w:tc>
        <w:tc>
          <w:tcPr>
            <w:tcW w:w="5760" w:type="dxa"/>
            <w:tcBorders>
              <w:top w:val="single" w:sz="12" w:space="0" w:color="000080"/>
              <w:bottom w:val="single" w:sz="18" w:space="0" w:color="000080"/>
            </w:tcBorders>
          </w:tcPr>
          <w:p w:rsidR="00487958" w:rsidRPr="003E1EB0" w:rsidRDefault="00487958" w:rsidP="00796323">
            <w:pPr>
              <w:pStyle w:val="TableCellLeft"/>
            </w:pPr>
            <w:r w:rsidRPr="003E1EB0">
              <w:t xml:space="preserve">Comment text that contains free form information about the element. See JDF “Generic Element” for </w:t>
            </w:r>
            <w:r>
              <w:t xml:space="preserve">the </w:t>
            </w:r>
            <w:r w:rsidRPr="003E1EB0">
              <w:t>definition of</w:t>
            </w:r>
            <w:r>
              <w:t xml:space="preserve"> the</w:t>
            </w:r>
            <w:r w:rsidRPr="003E1EB0">
              <w:t xml:space="preserve"> </w:t>
            </w:r>
            <w:r w:rsidRPr="00EC6BE8">
              <w:rPr>
                <w:rStyle w:val="JDFElement"/>
              </w:rPr>
              <w:t>Comment</w:t>
            </w:r>
            <w:r w:rsidRPr="003E1EB0">
              <w:t xml:space="preserve"> </w:t>
            </w:r>
            <w:r w:rsidR="00C6565D">
              <w:t>element</w:t>
            </w:r>
            <w:r w:rsidRPr="003E1EB0">
              <w:t>.</w:t>
            </w:r>
          </w:p>
        </w:tc>
      </w:tr>
      <w:tr w:rsidR="007644A8" w:rsidRPr="00305A27" w:rsidTr="001757C6">
        <w:trPr>
          <w:cantSplit/>
          <w:jc w:val="center"/>
        </w:trPr>
        <w:tc>
          <w:tcPr>
            <w:tcW w:w="2160" w:type="dxa"/>
            <w:tcBorders>
              <w:top w:val="single" w:sz="12" w:space="0" w:color="000080"/>
              <w:bottom w:val="single" w:sz="12" w:space="0" w:color="000080"/>
            </w:tcBorders>
          </w:tcPr>
          <w:p w:rsidR="00D50C4A" w:rsidRDefault="007C0763" w:rsidP="00D50C4A">
            <w:pPr>
              <w:pStyle w:val="TableCellLeft"/>
              <w:rPr>
                <w:rStyle w:val="ChangeFlag"/>
              </w:rPr>
            </w:pPr>
            <w:fldSimple w:instr=" REF jdfGeneralIDPT \h  \* MERGEFORMAT ">
              <w:r w:rsidR="00BC3338" w:rsidRPr="00BC3338">
                <w:rPr>
                  <w:rStyle w:val="JDFResourceRef"/>
                </w:rPr>
                <w:t>jdf:GeneralID</w:t>
              </w:r>
            </w:fldSimple>
            <w:r w:rsidR="007644A8" w:rsidRPr="0018189C">
              <w:rPr>
                <w:rStyle w:val="Attribute"/>
                <w:i w:val="0"/>
              </w:rPr>
              <w:t xml:space="preserve"> *</w:t>
            </w:r>
          </w:p>
          <w:p w:rsidR="007644A8" w:rsidRPr="00D50C4A" w:rsidRDefault="007644A8" w:rsidP="007644A8">
            <w:pPr>
              <w:pStyle w:val="TableCellLeftClose"/>
              <w:rPr>
                <w:rStyle w:val="ChangeFlag"/>
                <w:highlight w:val="yellow"/>
              </w:rPr>
            </w:pPr>
            <w:r w:rsidRPr="00D50C4A">
              <w:rPr>
                <w:rStyle w:val="ChangeFlag"/>
              </w:rPr>
              <w:t>New in PrintTalk 1.3</w:t>
            </w:r>
          </w:p>
        </w:tc>
        <w:tc>
          <w:tcPr>
            <w:tcW w:w="1440" w:type="dxa"/>
            <w:tcBorders>
              <w:top w:val="single" w:sz="12" w:space="0" w:color="000080"/>
              <w:bottom w:val="single" w:sz="12" w:space="0" w:color="000080"/>
            </w:tcBorders>
          </w:tcPr>
          <w:p w:rsidR="007644A8" w:rsidRPr="000C29E8" w:rsidRDefault="00067081" w:rsidP="000C29E8">
            <w:pPr>
              <w:pStyle w:val="TableCellLeft"/>
              <w:rPr>
                <w:highlight w:val="yellow"/>
              </w:rPr>
            </w:pPr>
            <w:r w:rsidRPr="000C29E8">
              <w:t>element</w:t>
            </w:r>
          </w:p>
        </w:tc>
        <w:tc>
          <w:tcPr>
            <w:tcW w:w="5760" w:type="dxa"/>
            <w:tcBorders>
              <w:top w:val="single" w:sz="12" w:space="0" w:color="000080"/>
              <w:bottom w:val="single" w:sz="12" w:space="0" w:color="000080"/>
            </w:tcBorders>
          </w:tcPr>
          <w:p w:rsidR="007644A8" w:rsidRPr="0018189C" w:rsidRDefault="007644A8" w:rsidP="007644A8">
            <w:pPr>
              <w:pStyle w:val="TableCellLeft"/>
            </w:pPr>
            <w:r w:rsidRPr="0018189C">
              <w:t xml:space="preserve">Optional </w:t>
            </w:r>
            <w:r w:rsidR="00311CE9">
              <w:t xml:space="preserve">parameters for a </w:t>
            </w:r>
            <w:r w:rsidR="007C0763">
              <w:fldChar w:fldCharType="begin"/>
            </w:r>
            <w:r w:rsidR="006F0B38">
              <w:instrText xml:space="preserve"> REF BusinessTransaction \h </w:instrText>
            </w:r>
            <w:r w:rsidR="007C0763">
              <w:fldChar w:fldCharType="separate"/>
            </w:r>
            <w:r w:rsidR="00BC3338">
              <w:rPr>
                <w:rStyle w:val="JDFTerm"/>
              </w:rPr>
              <w:t>Business Transaction</w:t>
            </w:r>
            <w:r w:rsidR="007C0763">
              <w:fldChar w:fldCharType="end"/>
            </w:r>
            <w:r w:rsidR="00311CE9">
              <w:t>.</w:t>
            </w:r>
            <w:r w:rsidRPr="0018189C">
              <w:t xml:space="preserve"> </w:t>
            </w:r>
            <w:r w:rsidRPr="00067081">
              <w:rPr>
                <w:rStyle w:val="JDFResource"/>
              </w:rPr>
              <w:t>GeneralID</w:t>
            </w:r>
            <w:r w:rsidR="00067081">
              <w:t xml:space="preserve"> </w:t>
            </w:r>
            <w:r w:rsidR="00C6565D">
              <w:t>element</w:t>
            </w:r>
            <w:r w:rsidRPr="0018189C">
              <w:t xml:space="preserve">s MAY be used e.g. to carry a system's internal IDs. Generally both parties </w:t>
            </w:r>
            <w:r w:rsidR="00AF35FC">
              <w:t>SHALL</w:t>
            </w:r>
            <w:r w:rsidRPr="0018189C">
              <w:t xml:space="preserve"> agree on the semantics</w:t>
            </w:r>
            <w:r w:rsidR="0041563F">
              <w:t xml:space="preserve"> of these IDs in an out-of-band</w:t>
            </w:r>
            <w:r w:rsidRPr="0018189C">
              <w:t xml:space="preserve"> communication. </w:t>
            </w:r>
          </w:p>
          <w:p w:rsidR="007644A8" w:rsidRPr="0018189C" w:rsidRDefault="007644A8" w:rsidP="007644A8">
            <w:pPr>
              <w:pStyle w:val="TableCellLeft"/>
            </w:pPr>
            <w:r w:rsidRPr="0041563F">
              <w:rPr>
                <w:b/>
              </w:rPr>
              <w:t>Note</w:t>
            </w:r>
            <w:r w:rsidR="0041563F">
              <w:t>:</w:t>
            </w:r>
            <w:r w:rsidR="00EC6BE8">
              <w:t xml:space="preserve"> a</w:t>
            </w:r>
            <w:r w:rsidRPr="0018189C">
              <w:t xml:space="preserve"> </w:t>
            </w:r>
            <w:r w:rsidRPr="00EC6BE8">
              <w:rPr>
                <w:rStyle w:val="JDFResource"/>
              </w:rPr>
              <w:t>GeneralID</w:t>
            </w:r>
            <w:r w:rsidRPr="0018189C">
              <w:t xml:space="preserve"> references </w:t>
            </w:r>
            <w:r w:rsidR="00311CE9">
              <w:t xml:space="preserve">a </w:t>
            </w:r>
            <w:fldSimple w:instr=" REF BusinessObjectGlossary \h  \* MERGEFORMAT ">
              <w:r w:rsidR="00BC3338" w:rsidRPr="00BC3338">
                <w:rPr>
                  <w:rStyle w:val="JDFTermRef"/>
                </w:rPr>
                <w:t>Business Object</w:t>
              </w:r>
            </w:fldSimple>
            <w:r w:rsidR="00311CE9">
              <w:t xml:space="preserve"> that is a </w:t>
            </w:r>
            <w:r w:rsidR="00311CE9" w:rsidRPr="0018189C">
              <w:t>secondary</w:t>
            </w:r>
            <w:r w:rsidR="00311CE9">
              <w:t xml:space="preserve"> parameter in a </w:t>
            </w:r>
            <w:r w:rsidR="007C0763">
              <w:fldChar w:fldCharType="begin"/>
            </w:r>
            <w:r w:rsidR="006F0B38">
              <w:instrText xml:space="preserve"> REF BusinessTransaction \h </w:instrText>
            </w:r>
            <w:r w:rsidR="007C0763">
              <w:fldChar w:fldCharType="separate"/>
            </w:r>
            <w:r w:rsidR="00BC3338">
              <w:rPr>
                <w:rStyle w:val="JDFTerm"/>
              </w:rPr>
              <w:t>Business Transaction</w:t>
            </w:r>
            <w:r w:rsidR="007C0763">
              <w:fldChar w:fldCharType="end"/>
            </w:r>
            <w:r w:rsidR="00311CE9">
              <w:t>, whereas</w:t>
            </w:r>
            <w:r w:rsidR="00311CE9" w:rsidRPr="0018189C">
              <w:t xml:space="preserve"> </w:t>
            </w:r>
            <w:r w:rsidR="00311CE9" w:rsidRPr="00EC6BE8">
              <w:rPr>
                <w:rStyle w:val="XPath"/>
              </w:rPr>
              <w:t>@</w:t>
            </w:r>
            <w:r w:rsidR="00311CE9" w:rsidRPr="00C45689">
              <w:rPr>
                <w:rStyle w:val="JDFAttributeName"/>
              </w:rPr>
              <w:t>Busines</w:t>
            </w:r>
            <w:r w:rsidR="00867A74">
              <w:rPr>
                <w:rStyle w:val="JDFAttributeName"/>
              </w:rPr>
              <w:t>s</w:t>
            </w:r>
            <w:r w:rsidR="00311CE9" w:rsidRPr="00C45689">
              <w:rPr>
                <w:rStyle w:val="JDFAttributeName"/>
              </w:rPr>
              <w:t>RefID</w:t>
            </w:r>
            <w:r w:rsidR="00311CE9" w:rsidRPr="0018189C">
              <w:t xml:space="preserve"> </w:t>
            </w:r>
            <w:r w:rsidR="00311CE9">
              <w:t xml:space="preserve">references a </w:t>
            </w:r>
            <w:fldSimple w:instr=" REF BusinessObjectGlossary \h  \* MERGEFORMAT ">
              <w:r w:rsidR="00BC3338" w:rsidRPr="00BC3338">
                <w:rPr>
                  <w:rStyle w:val="JDFTermRef"/>
                </w:rPr>
                <w:t>Business Object</w:t>
              </w:r>
            </w:fldSimple>
            <w:r w:rsidR="00311CE9">
              <w:t xml:space="preserve"> that is t</w:t>
            </w:r>
            <w:r w:rsidR="00311CE9" w:rsidRPr="0018189C">
              <w:t>he primary</w:t>
            </w:r>
            <w:r w:rsidR="00311CE9">
              <w:t xml:space="preserve"> parameter in a </w:t>
            </w:r>
            <w:r w:rsidR="007C0763" w:rsidRPr="006F0B38">
              <w:rPr>
                <w:rStyle w:val="JDFTermRef"/>
              </w:rPr>
              <w:fldChar w:fldCharType="begin"/>
            </w:r>
            <w:r w:rsidR="006F0B38" w:rsidRPr="006F0B38">
              <w:rPr>
                <w:rStyle w:val="JDFTermRef"/>
              </w:rPr>
              <w:instrText xml:space="preserve"> REF BusinessTransaction \h </w:instrText>
            </w:r>
            <w:r w:rsidR="007C0763" w:rsidRPr="006F0B38">
              <w:rPr>
                <w:rStyle w:val="JDFTermRef"/>
              </w:rPr>
            </w:r>
            <w:r w:rsidR="007C0763" w:rsidRPr="006F0B38">
              <w:rPr>
                <w:rStyle w:val="JDFTermRef"/>
              </w:rPr>
              <w:fldChar w:fldCharType="separate"/>
            </w:r>
            <w:r w:rsidR="00BC3338">
              <w:rPr>
                <w:rStyle w:val="JDFTerm"/>
              </w:rPr>
              <w:t>Business Transaction</w:t>
            </w:r>
            <w:r w:rsidR="007C0763" w:rsidRPr="006F0B38">
              <w:rPr>
                <w:rStyle w:val="JDFTermRef"/>
              </w:rPr>
              <w:fldChar w:fldCharType="end"/>
            </w:r>
            <w:r w:rsidR="00E45239">
              <w:t>.</w:t>
            </w:r>
          </w:p>
          <w:p w:rsidR="007644A8" w:rsidRPr="0018189C" w:rsidRDefault="002F62CA" w:rsidP="007644A8">
            <w:pPr>
              <w:pStyle w:val="TableCellLeft"/>
              <w:rPr>
                <w:highlight w:val="yellow"/>
              </w:rPr>
            </w:pPr>
            <w:r w:rsidRPr="002F62CA">
              <w:t>See</w:t>
            </w:r>
            <w:r>
              <w:t xml:space="preserve"> </w:t>
            </w:r>
            <w:r w:rsidR="007C0763">
              <w:fldChar w:fldCharType="begin"/>
            </w:r>
            <w:r>
              <w:instrText xml:space="preserve"> REF _Ref164422106 \h </w:instrText>
            </w:r>
            <w:r w:rsidR="007C0763">
              <w:fldChar w:fldCharType="separate"/>
            </w:r>
            <w:r w:rsidR="00BC3338" w:rsidRPr="00305A27">
              <w:t xml:space="preserve">Table </w:t>
            </w:r>
            <w:r w:rsidR="00BC3338">
              <w:rPr>
                <w:noProof/>
              </w:rPr>
              <w:t>10</w:t>
            </w:r>
            <w:r w:rsidR="00BC3338" w:rsidRPr="00305A27">
              <w:t xml:space="preserve">: </w:t>
            </w:r>
            <w:r w:rsidR="00BC3338" w:rsidRPr="00067081">
              <w:t>jdf</w:t>
            </w:r>
            <w:proofErr w:type="gramStart"/>
            <w:r w:rsidR="00BC3338" w:rsidRPr="00067081">
              <w:t>:GeneralID</w:t>
            </w:r>
            <w:proofErr w:type="gramEnd"/>
            <w:r w:rsidR="00BC3338" w:rsidRPr="00A25DEB">
              <w:t xml:space="preserve"> –</w:t>
            </w:r>
            <w:r w:rsidR="00BC3338">
              <w:t xml:space="preserve"> pt</w:t>
            </w:r>
            <w:r w:rsidR="007C0763">
              <w:fldChar w:fldCharType="end"/>
            </w:r>
            <w:r>
              <w:t>.</w:t>
            </w:r>
          </w:p>
        </w:tc>
      </w:tr>
    </w:tbl>
    <w:p w:rsidR="009B1273" w:rsidRDefault="009B1273" w:rsidP="007644A8">
      <w:pPr>
        <w:pStyle w:val="TableLine-After"/>
        <w:rPr>
          <w:lang w:eastAsia="de-DE"/>
        </w:rPr>
      </w:pPr>
    </w:p>
    <w:p w:rsidR="00067081" w:rsidRDefault="00067081" w:rsidP="00094A3C">
      <w:pPr>
        <w:pStyle w:val="Heading4"/>
      </w:pPr>
      <w:bookmarkStart w:id="118" w:name="_Toc164364514"/>
      <w:bookmarkStart w:id="119" w:name="_Toc411174887"/>
      <w:proofErr w:type="gramStart"/>
      <w:r w:rsidRPr="00067081">
        <w:t>jdf:</w:t>
      </w:r>
      <w:proofErr w:type="gramEnd"/>
      <w:r w:rsidRPr="00067081">
        <w:t>GeneralID</w:t>
      </w:r>
      <w:bookmarkEnd w:id="118"/>
      <w:r w:rsidR="002F62CA">
        <w:t xml:space="preserve"> </w:t>
      </w:r>
      <w:r w:rsidR="002F62CA" w:rsidRPr="00A25DEB">
        <w:t>–</w:t>
      </w:r>
      <w:r w:rsidR="002F62CA">
        <w:t xml:space="preserve"> pt</w:t>
      </w:r>
      <w:bookmarkEnd w:id="119"/>
    </w:p>
    <w:p w:rsidR="003939FD" w:rsidRPr="003939FD" w:rsidRDefault="003939FD" w:rsidP="00FD2003">
      <w:pPr>
        <w:pStyle w:val="BodyText"/>
        <w:keepNext/>
      </w:pPr>
      <w:r>
        <w:t xml:space="preserve">This section </w:t>
      </w:r>
      <w:r w:rsidR="008C75EC">
        <w:t xml:space="preserve">specifies </w:t>
      </w:r>
      <w:r>
        <w:t xml:space="preserve">particular </w:t>
      </w:r>
      <w:r w:rsidRPr="003939FD">
        <w:t>PrintTalk</w:t>
      </w:r>
      <w:r w:rsidR="007D4E4B">
        <w:t xml:space="preserve"> values </w:t>
      </w:r>
      <w:r>
        <w:t xml:space="preserve">in </w:t>
      </w:r>
      <w:fldSimple w:instr=" REF _Ref164420399 \h  \* MERGEFORMAT ">
        <w:r w:rsidR="00BC3338" w:rsidRPr="00E103FD">
          <w:t xml:space="preserve">Abstract </w:t>
        </w:r>
        <w:r w:rsidR="00BC3338" w:rsidRPr="00BC3338">
          <w:rPr>
            <w:rStyle w:val="JDFElementRef"/>
          </w:rPr>
          <w:t>pt</w:t>
        </w:r>
      </w:fldSimple>
      <w:r>
        <w:t xml:space="preserve"> for </w:t>
      </w:r>
      <w:r w:rsidRPr="003939FD">
        <w:rPr>
          <w:rStyle w:val="JDFResource"/>
        </w:rPr>
        <w:t>jdf</w:t>
      </w:r>
      <w:proofErr w:type="gramStart"/>
      <w:r w:rsidRPr="003939FD">
        <w:rPr>
          <w:rStyle w:val="JDFResource"/>
        </w:rPr>
        <w:t>:GeneralID</w:t>
      </w:r>
      <w:proofErr w:type="gramEnd"/>
      <w:r w:rsidR="00E45239">
        <w:t>.</w:t>
      </w:r>
    </w:p>
    <w:p w:rsidR="00067081" w:rsidRDefault="00067081" w:rsidP="00067081">
      <w:pPr>
        <w:pStyle w:val="CaptionICS"/>
        <w:tabs>
          <w:tab w:val="left" w:pos="1620"/>
        </w:tabs>
      </w:pPr>
      <w:bookmarkStart w:id="120" w:name="_Ref164422106"/>
      <w:bookmarkStart w:id="121" w:name="_Toc411174973"/>
      <w:r w:rsidRPr="00305A27">
        <w:t xml:space="preserve">Table </w:t>
      </w:r>
      <w:r w:rsidR="007C0763">
        <w:fldChar w:fldCharType="begin"/>
      </w:r>
      <w:r w:rsidR="003F4D71">
        <w:instrText xml:space="preserve"> SEQ "Table" \*ARABIC </w:instrText>
      </w:r>
      <w:r w:rsidR="007C0763">
        <w:fldChar w:fldCharType="separate"/>
      </w:r>
      <w:r w:rsidR="00BC3338">
        <w:rPr>
          <w:noProof/>
        </w:rPr>
        <w:t>10</w:t>
      </w:r>
      <w:r w:rsidR="007C0763">
        <w:rPr>
          <w:noProof/>
        </w:rPr>
        <w:fldChar w:fldCharType="end"/>
      </w:r>
      <w:r w:rsidRPr="00305A27">
        <w:t xml:space="preserve">: </w:t>
      </w:r>
      <w:bookmarkStart w:id="122" w:name="jdfGeneralIDPT"/>
      <w:r w:rsidRPr="00067081">
        <w:t>jdf</w:t>
      </w:r>
      <w:proofErr w:type="gramStart"/>
      <w:r w:rsidRPr="00067081">
        <w:t>:GeneralID</w:t>
      </w:r>
      <w:bookmarkEnd w:id="122"/>
      <w:proofErr w:type="gramEnd"/>
      <w:r w:rsidR="002F62CA" w:rsidRPr="00A25DEB">
        <w:t xml:space="preserve"> –</w:t>
      </w:r>
      <w:r w:rsidR="002F62CA">
        <w:t xml:space="preserve"> pt</w:t>
      </w:r>
      <w:bookmarkEnd w:id="120"/>
      <w:bookmarkEnd w:id="121"/>
    </w:p>
    <w:p w:rsidR="002F62CA" w:rsidRPr="00A25DEB" w:rsidRDefault="002F62CA" w:rsidP="002F62CA">
      <w:pPr>
        <w:pStyle w:val="TableLine-Before"/>
        <w:rPr>
          <w:rStyle w:val="JDFElement"/>
        </w:rPr>
      </w:pPr>
      <w:r w:rsidRPr="00EE0337">
        <w:rPr>
          <w:rStyle w:val="TableLine-ReferenceChar"/>
        </w:rPr>
        <w:t>Referenced by:</w:t>
      </w:r>
      <w:r w:rsidRPr="00A25DEB">
        <w:t xml:space="preserve"> </w:t>
      </w:r>
      <w:fldSimple w:instr=" REF _Ref164420399 \h  \* MERGEFORMAT ">
        <w:r w:rsidR="00BC3338" w:rsidRPr="00E103FD">
          <w:t xml:space="preserve">Abstract </w:t>
        </w:r>
        <w:r w:rsidR="00BC3338" w:rsidRPr="00BC3338">
          <w:rPr>
            <w:rStyle w:val="JDFElementRef"/>
          </w:rPr>
          <w:t>pt</w:t>
        </w:r>
      </w:fldSimple>
    </w:p>
    <w:p w:rsidR="00067081" w:rsidRPr="00E2272E" w:rsidRDefault="00067081" w:rsidP="00067081">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304"/>
        <w:gridCol w:w="1440"/>
        <w:gridCol w:w="5616"/>
      </w:tblGrid>
      <w:tr w:rsidR="00067081" w:rsidRPr="00305A27" w:rsidTr="00E60EB0">
        <w:trPr>
          <w:tblHeader/>
          <w:jc w:val="center"/>
        </w:trPr>
        <w:tc>
          <w:tcPr>
            <w:tcW w:w="2304" w:type="dxa"/>
            <w:tcBorders>
              <w:top w:val="single" w:sz="18" w:space="0" w:color="000080"/>
              <w:bottom w:val="single" w:sz="4" w:space="0" w:color="auto"/>
            </w:tcBorders>
            <w:shd w:val="clear" w:color="auto" w:fill="000080"/>
          </w:tcPr>
          <w:p w:rsidR="00067081" w:rsidRPr="0018189C" w:rsidRDefault="00067081" w:rsidP="00067081">
            <w:pPr>
              <w:pStyle w:val="TableHeading"/>
            </w:pPr>
            <w:r>
              <w:t>Name</w:t>
            </w:r>
          </w:p>
        </w:tc>
        <w:tc>
          <w:tcPr>
            <w:tcW w:w="1440" w:type="dxa"/>
            <w:tcBorders>
              <w:top w:val="single" w:sz="18" w:space="0" w:color="000080"/>
              <w:bottom w:val="single" w:sz="4" w:space="0" w:color="auto"/>
            </w:tcBorders>
            <w:shd w:val="clear" w:color="auto" w:fill="000080"/>
          </w:tcPr>
          <w:p w:rsidR="00067081" w:rsidRPr="00305A27" w:rsidRDefault="00067081" w:rsidP="00067081">
            <w:pPr>
              <w:pStyle w:val="TableHeading"/>
            </w:pPr>
            <w:r w:rsidRPr="0018189C">
              <w:t>Data Type</w:t>
            </w:r>
          </w:p>
        </w:tc>
        <w:tc>
          <w:tcPr>
            <w:tcW w:w="5616" w:type="dxa"/>
            <w:tcBorders>
              <w:top w:val="single" w:sz="18" w:space="0" w:color="000080"/>
              <w:bottom w:val="single" w:sz="4" w:space="0" w:color="auto"/>
            </w:tcBorders>
            <w:shd w:val="clear" w:color="auto" w:fill="000080"/>
          </w:tcPr>
          <w:p w:rsidR="00067081" w:rsidRPr="0018189C" w:rsidRDefault="00067081" w:rsidP="00067081">
            <w:pPr>
              <w:pStyle w:val="TableHeading"/>
            </w:pPr>
            <w:r w:rsidRPr="0018189C">
              <w:t>Description</w:t>
            </w:r>
          </w:p>
        </w:tc>
      </w:tr>
      <w:tr w:rsidR="00067081" w:rsidRPr="00305A27" w:rsidTr="00E60EB0">
        <w:trPr>
          <w:jc w:val="center"/>
        </w:trPr>
        <w:tc>
          <w:tcPr>
            <w:tcW w:w="2304" w:type="dxa"/>
            <w:tcBorders>
              <w:top w:val="single" w:sz="4" w:space="0" w:color="auto"/>
              <w:bottom w:val="single" w:sz="12" w:space="0" w:color="000080"/>
            </w:tcBorders>
          </w:tcPr>
          <w:p w:rsidR="00067081" w:rsidRPr="0041563F" w:rsidRDefault="00067081" w:rsidP="0041563F">
            <w:pPr>
              <w:pStyle w:val="TableCellLeft"/>
              <w:rPr>
                <w:rStyle w:val="JDFAttributeName"/>
              </w:rPr>
            </w:pPr>
            <w:r w:rsidRPr="0041563F">
              <w:rPr>
                <w:rStyle w:val="JDFAttributeName"/>
              </w:rPr>
              <w:t>IDUsage</w:t>
            </w:r>
          </w:p>
        </w:tc>
        <w:tc>
          <w:tcPr>
            <w:tcW w:w="1440" w:type="dxa"/>
            <w:tcBorders>
              <w:top w:val="single" w:sz="4" w:space="0" w:color="auto"/>
              <w:bottom w:val="single" w:sz="12" w:space="0" w:color="000080"/>
            </w:tcBorders>
          </w:tcPr>
          <w:p w:rsidR="00067081" w:rsidRPr="00067081" w:rsidRDefault="00067081" w:rsidP="0041563F">
            <w:pPr>
              <w:pStyle w:val="TableCellLeft"/>
              <w:rPr>
                <w:color w:val="000000"/>
                <w:sz w:val="24"/>
                <w:szCs w:val="24"/>
                <w:lang w:eastAsia="de-DE"/>
              </w:rPr>
            </w:pPr>
            <w:r>
              <w:rPr>
                <w:color w:val="000000"/>
                <w:sz w:val="24"/>
                <w:szCs w:val="24"/>
                <w:lang w:eastAsia="de-DE"/>
              </w:rPr>
              <w:t>NMTOKEN</w:t>
            </w:r>
            <w:r w:rsidRPr="00067081">
              <w:rPr>
                <w:color w:val="000000"/>
                <w:sz w:val="24"/>
                <w:szCs w:val="24"/>
                <w:lang w:eastAsia="de-DE"/>
              </w:rPr>
              <w:t xml:space="preserve"> </w:t>
            </w:r>
          </w:p>
        </w:tc>
        <w:tc>
          <w:tcPr>
            <w:tcW w:w="5616" w:type="dxa"/>
            <w:tcBorders>
              <w:top w:val="single" w:sz="4" w:space="0" w:color="auto"/>
              <w:bottom w:val="single" w:sz="12" w:space="0" w:color="000080"/>
            </w:tcBorders>
          </w:tcPr>
          <w:p w:rsidR="000F35E9" w:rsidRPr="006B103F" w:rsidRDefault="000F35E9" w:rsidP="00222337">
            <w:pPr>
              <w:pStyle w:val="EnumHeader"/>
            </w:pPr>
            <w:r>
              <w:t>Values include:</w:t>
            </w:r>
          </w:p>
        </w:tc>
      </w:tr>
      <w:tr w:rsidR="00487958" w:rsidTr="00796323">
        <w:trPr>
          <w:jc w:val="center"/>
        </w:trPr>
        <w:tc>
          <w:tcPr>
            <w:tcW w:w="2304" w:type="dxa"/>
            <w:tcBorders>
              <w:top w:val="single" w:sz="12" w:space="0" w:color="000080"/>
              <w:bottom w:val="single" w:sz="12" w:space="0" w:color="000080"/>
            </w:tcBorders>
            <w:shd w:val="clear" w:color="auto" w:fill="E0E0E0"/>
          </w:tcPr>
          <w:p w:rsidR="00487958" w:rsidRPr="0041563F" w:rsidRDefault="00487958" w:rsidP="00796323">
            <w:pPr>
              <w:pStyle w:val="TableCellValueIndent"/>
              <w:rPr>
                <w:rStyle w:val="JDFAttributeValue"/>
              </w:rPr>
            </w:pPr>
            <w:r w:rsidRPr="0041563F">
              <w:rPr>
                <w:rStyle w:val="JDFAttributeValue"/>
              </w:rPr>
              <w:t>PurchaseOrderID</w:t>
            </w:r>
          </w:p>
        </w:tc>
        <w:tc>
          <w:tcPr>
            <w:tcW w:w="1440" w:type="dxa"/>
            <w:tcBorders>
              <w:top w:val="single" w:sz="12" w:space="0" w:color="000080"/>
              <w:bottom w:val="single" w:sz="12" w:space="0" w:color="000080"/>
            </w:tcBorders>
            <w:shd w:val="clear" w:color="auto" w:fill="E0E0E0"/>
          </w:tcPr>
          <w:p w:rsidR="00487958" w:rsidRDefault="00487958" w:rsidP="00796323">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487958" w:rsidRDefault="00487958" w:rsidP="00796323">
            <w:pPr>
              <w:pStyle w:val="TableCellLeft"/>
            </w:pPr>
            <w:r w:rsidRPr="001B6E05">
              <w:t>@</w:t>
            </w:r>
            <w:r w:rsidRPr="005C6762">
              <w:rPr>
                <w:rStyle w:val="JDFAttributeName"/>
              </w:rPr>
              <w:t>BusinessID</w:t>
            </w:r>
            <w:r w:rsidRPr="0018189C">
              <w:t xml:space="preserve"> of the initial </w:t>
            </w:r>
            <w:fldSimple w:instr=" REF _Ref164422357 \h  \* MERGEFORMAT ">
              <w:r w:rsidR="00BC3338" w:rsidRPr="00BC3338">
                <w:rPr>
                  <w:rStyle w:val="JDFElementRef"/>
                </w:rPr>
                <w:t>PurchaseOrder</w:t>
              </w:r>
            </w:fldSimple>
            <w:r w:rsidR="00E45239">
              <w:t>.</w:t>
            </w:r>
          </w:p>
        </w:tc>
      </w:tr>
      <w:tr w:rsidR="0041563F" w:rsidRPr="00305A27">
        <w:trPr>
          <w:jc w:val="center"/>
        </w:trPr>
        <w:tc>
          <w:tcPr>
            <w:tcW w:w="2304" w:type="dxa"/>
            <w:tcBorders>
              <w:top w:val="single" w:sz="12" w:space="0" w:color="000080"/>
              <w:bottom w:val="single" w:sz="12" w:space="0" w:color="000080"/>
            </w:tcBorders>
            <w:shd w:val="clear" w:color="auto" w:fill="E0E0E0"/>
          </w:tcPr>
          <w:p w:rsidR="0041563F" w:rsidRPr="0041563F" w:rsidRDefault="0041563F" w:rsidP="0041563F">
            <w:pPr>
              <w:pStyle w:val="TableCellValueIndent"/>
              <w:rPr>
                <w:rStyle w:val="JDFAttributeValue"/>
              </w:rPr>
            </w:pPr>
            <w:r w:rsidRPr="0041563F">
              <w:rPr>
                <w:rStyle w:val="JDFAttributeValue"/>
              </w:rPr>
              <w:t>QuoteID</w:t>
            </w:r>
          </w:p>
        </w:tc>
        <w:tc>
          <w:tcPr>
            <w:tcW w:w="1440" w:type="dxa"/>
            <w:tcBorders>
              <w:top w:val="single" w:sz="12" w:space="0" w:color="000080"/>
              <w:bottom w:val="single" w:sz="12" w:space="0" w:color="000080"/>
            </w:tcBorders>
            <w:shd w:val="clear" w:color="auto" w:fill="E0E0E0"/>
          </w:tcPr>
          <w:p w:rsidR="0041563F" w:rsidRDefault="0041563F" w:rsidP="0041563F">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41563F" w:rsidRDefault="001B6E05" w:rsidP="00C45689">
            <w:pPr>
              <w:pStyle w:val="TableCellLeft"/>
            </w:pPr>
            <w:r w:rsidRPr="001B6E05">
              <w:t>@</w:t>
            </w:r>
            <w:r w:rsidR="0041563F" w:rsidRPr="005C6762">
              <w:rPr>
                <w:rStyle w:val="JDFAttributeName"/>
              </w:rPr>
              <w:t>BusinessID</w:t>
            </w:r>
            <w:r w:rsidR="0041563F" w:rsidRPr="0018189C">
              <w:t xml:space="preserve"> of the initial </w:t>
            </w:r>
            <w:fldSimple w:instr=" REF _Ref164422352 \h  \* MERGEFORMAT ">
              <w:r w:rsidR="00BC3338" w:rsidRPr="00BC3338">
                <w:rPr>
                  <w:rStyle w:val="JDFElementRef"/>
                </w:rPr>
                <w:t>Quotation</w:t>
              </w:r>
            </w:fldSimple>
            <w:r w:rsidR="00E45239">
              <w:t>.</w:t>
            </w:r>
          </w:p>
        </w:tc>
      </w:tr>
      <w:tr w:rsidR="00487958" w:rsidRPr="00305A27">
        <w:trPr>
          <w:jc w:val="center"/>
        </w:trPr>
        <w:tc>
          <w:tcPr>
            <w:tcW w:w="2304" w:type="dxa"/>
            <w:tcBorders>
              <w:top w:val="single" w:sz="12" w:space="0" w:color="000080"/>
              <w:bottom w:val="single" w:sz="12" w:space="0" w:color="000080"/>
            </w:tcBorders>
            <w:shd w:val="clear" w:color="auto" w:fill="E0E0E0"/>
          </w:tcPr>
          <w:p w:rsidR="00487958" w:rsidRPr="0041563F" w:rsidRDefault="00487958" w:rsidP="00796323">
            <w:pPr>
              <w:pStyle w:val="TableCellValueIndent"/>
              <w:rPr>
                <w:rStyle w:val="JDFAttributeValue"/>
              </w:rPr>
            </w:pPr>
            <w:r w:rsidRPr="0041563F">
              <w:rPr>
                <w:rStyle w:val="JDFAttributeValue"/>
              </w:rPr>
              <w:t>RFQID</w:t>
            </w:r>
          </w:p>
        </w:tc>
        <w:tc>
          <w:tcPr>
            <w:tcW w:w="1440" w:type="dxa"/>
            <w:tcBorders>
              <w:top w:val="single" w:sz="12" w:space="0" w:color="000080"/>
              <w:bottom w:val="single" w:sz="12" w:space="0" w:color="000080"/>
            </w:tcBorders>
            <w:shd w:val="clear" w:color="auto" w:fill="E0E0E0"/>
          </w:tcPr>
          <w:p w:rsidR="00487958" w:rsidRDefault="00487958" w:rsidP="00796323">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487958" w:rsidRDefault="00487958" w:rsidP="00796323">
            <w:pPr>
              <w:pStyle w:val="TableCellLeft"/>
            </w:pPr>
            <w:r w:rsidRPr="001B6E05">
              <w:t>@</w:t>
            </w:r>
            <w:r w:rsidRPr="005C6762">
              <w:rPr>
                <w:rStyle w:val="JDFAttributeName"/>
              </w:rPr>
              <w:t>BusinessID</w:t>
            </w:r>
            <w:r w:rsidRPr="0018189C">
              <w:t xml:space="preserve"> of the initial </w:t>
            </w:r>
            <w:fldSimple w:instr=" REF _Ref164422350 \h  \* MERGEFORMAT ">
              <w:r w:rsidR="00BC3338" w:rsidRPr="00BC3338">
                <w:rPr>
                  <w:rStyle w:val="JDFElementRef"/>
                </w:rPr>
                <w:t>RFQ</w:t>
              </w:r>
            </w:fldSimple>
            <w:r w:rsidR="00E45239">
              <w:t>.</w:t>
            </w:r>
          </w:p>
        </w:tc>
      </w:tr>
      <w:tr w:rsidR="00487958" w:rsidRPr="00305A27">
        <w:trPr>
          <w:jc w:val="center"/>
        </w:trPr>
        <w:tc>
          <w:tcPr>
            <w:tcW w:w="2304" w:type="dxa"/>
            <w:tcBorders>
              <w:top w:val="single" w:sz="12" w:space="0" w:color="000080"/>
              <w:bottom w:val="single" w:sz="12" w:space="0" w:color="000080"/>
            </w:tcBorders>
            <w:shd w:val="clear" w:color="auto" w:fill="E0E0E0"/>
          </w:tcPr>
          <w:p w:rsidR="00487958" w:rsidRPr="00C02AAE" w:rsidRDefault="00487958" w:rsidP="00D50C4A">
            <w:pPr>
              <w:pStyle w:val="TableCellValueIndent"/>
              <w:rPr>
                <w:rStyle w:val="JDFAllValues"/>
              </w:rPr>
            </w:pPr>
            <w:r>
              <w:rPr>
                <w:rStyle w:val="JDFAllValues"/>
              </w:rPr>
              <w:t>all</w:t>
            </w:r>
            <w:r w:rsidRPr="00C02AAE">
              <w:rPr>
                <w:rStyle w:val="JDFAllValues"/>
              </w:rPr>
              <w:t xml:space="preserve"> </w:t>
            </w:r>
            <w:r>
              <w:rPr>
                <w:rStyle w:val="JDFAllValues"/>
              </w:rPr>
              <w:t>remaining</w:t>
            </w:r>
            <w:r w:rsidRPr="00C02AAE">
              <w:rPr>
                <w:rStyle w:val="JDFAllValues"/>
              </w:rPr>
              <w:t xml:space="preserve"> value</w:t>
            </w:r>
            <w:r>
              <w:rPr>
                <w:rStyle w:val="JDFAllValues"/>
              </w:rPr>
              <w:t>s</w:t>
            </w:r>
          </w:p>
        </w:tc>
        <w:tc>
          <w:tcPr>
            <w:tcW w:w="1440" w:type="dxa"/>
            <w:tcBorders>
              <w:top w:val="single" w:sz="12" w:space="0" w:color="000080"/>
              <w:bottom w:val="single" w:sz="12" w:space="0" w:color="000080"/>
            </w:tcBorders>
            <w:shd w:val="clear" w:color="auto" w:fill="E0E0E0"/>
          </w:tcPr>
          <w:p w:rsidR="00487958" w:rsidRDefault="00487958" w:rsidP="0041563F">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487958" w:rsidRPr="005C6762" w:rsidRDefault="00487958" w:rsidP="0041563F">
            <w:pPr>
              <w:pStyle w:val="TableCellLeft"/>
              <w:rPr>
                <w:rStyle w:val="JDFAttributeName"/>
              </w:rPr>
            </w:pPr>
            <w:r w:rsidRPr="001B6E05">
              <w:t>Application</w:t>
            </w:r>
            <w:r w:rsidRPr="00D50C4A">
              <w:t xml:space="preserve"> specific identifier</w:t>
            </w:r>
            <w:r w:rsidR="00E45239">
              <w:t>.</w:t>
            </w:r>
          </w:p>
        </w:tc>
      </w:tr>
      <w:tr w:rsidR="00487958" w:rsidRPr="00305A27">
        <w:trPr>
          <w:jc w:val="center"/>
        </w:trPr>
        <w:tc>
          <w:tcPr>
            <w:tcW w:w="2304" w:type="dxa"/>
            <w:tcBorders>
              <w:top w:val="single" w:sz="12" w:space="0" w:color="000080"/>
              <w:bottom w:val="single" w:sz="18" w:space="0" w:color="000080"/>
            </w:tcBorders>
          </w:tcPr>
          <w:p w:rsidR="00487958" w:rsidRPr="0041563F" w:rsidRDefault="00487958" w:rsidP="0041563F">
            <w:pPr>
              <w:pStyle w:val="TableCellLeft"/>
              <w:rPr>
                <w:rStyle w:val="JDFAttributeName"/>
              </w:rPr>
            </w:pPr>
            <w:r w:rsidRPr="0041563F">
              <w:rPr>
                <w:rStyle w:val="JDFAttributeName"/>
              </w:rPr>
              <w:t>ID</w:t>
            </w:r>
            <w:r>
              <w:rPr>
                <w:rStyle w:val="JDFAttributeName"/>
              </w:rPr>
              <w:t>Value</w:t>
            </w:r>
          </w:p>
        </w:tc>
        <w:tc>
          <w:tcPr>
            <w:tcW w:w="1440" w:type="dxa"/>
            <w:tcBorders>
              <w:top w:val="single" w:sz="12" w:space="0" w:color="000080"/>
              <w:bottom w:val="single" w:sz="18" w:space="0" w:color="000080"/>
            </w:tcBorders>
          </w:tcPr>
          <w:p w:rsidR="00487958" w:rsidRPr="00067081" w:rsidRDefault="00487958" w:rsidP="0041563F">
            <w:pPr>
              <w:pStyle w:val="TableCellLeft"/>
              <w:rPr>
                <w:color w:val="000000"/>
                <w:sz w:val="24"/>
                <w:szCs w:val="24"/>
                <w:lang w:eastAsia="de-DE"/>
              </w:rPr>
            </w:pPr>
            <w:r w:rsidRPr="00067081">
              <w:t>string</w:t>
            </w:r>
          </w:p>
        </w:tc>
        <w:tc>
          <w:tcPr>
            <w:tcW w:w="5616" w:type="dxa"/>
            <w:tcBorders>
              <w:top w:val="single" w:sz="12" w:space="0" w:color="000080"/>
              <w:bottom w:val="single" w:sz="18" w:space="0" w:color="000080"/>
            </w:tcBorders>
          </w:tcPr>
          <w:p w:rsidR="00487958" w:rsidRPr="00067081" w:rsidRDefault="00487958" w:rsidP="0041563F">
            <w:pPr>
              <w:pStyle w:val="TableCellLeft"/>
            </w:pPr>
            <w:r>
              <w:t xml:space="preserve">The value of the </w:t>
            </w:r>
            <w:r w:rsidRPr="00D50C4A">
              <w:t xml:space="preserve">identifier </w:t>
            </w:r>
            <w:r>
              <w:t xml:space="preserve">that </w:t>
            </w:r>
            <w:r w:rsidRPr="001B6E05">
              <w:t>@</w:t>
            </w:r>
            <w:r>
              <w:rPr>
                <w:rStyle w:val="JDFAttributeName"/>
              </w:rPr>
              <w:t>IDUsage</w:t>
            </w:r>
            <w:r w:rsidRPr="005C6762">
              <w:t xml:space="preserve"> </w:t>
            </w:r>
            <w:r>
              <w:t>specifies</w:t>
            </w:r>
            <w:r w:rsidRPr="00D50C4A">
              <w:t>.</w:t>
            </w:r>
          </w:p>
        </w:tc>
      </w:tr>
    </w:tbl>
    <w:p w:rsidR="00067081" w:rsidRDefault="00067081" w:rsidP="00067081">
      <w:pPr>
        <w:pStyle w:val="TableLine-After"/>
        <w:rPr>
          <w:lang w:eastAsia="de-DE"/>
        </w:rPr>
      </w:pPr>
    </w:p>
    <w:p w:rsidR="00EB04BC" w:rsidRPr="0018189C" w:rsidRDefault="009005DD" w:rsidP="00386CA5">
      <w:pPr>
        <w:pStyle w:val="Heading3"/>
      </w:pPr>
      <w:bookmarkStart w:id="123" w:name="_Toc164363952"/>
      <w:bookmarkStart w:id="124" w:name="_Toc164363999"/>
      <w:bookmarkStart w:id="125" w:name="_Toc164364515"/>
      <w:bookmarkStart w:id="126" w:name="_Toc164364597"/>
      <w:bookmarkStart w:id="127" w:name="_Toc164364644"/>
      <w:bookmarkStart w:id="128" w:name="_Toc164364706"/>
      <w:bookmarkStart w:id="129" w:name="_Toc164364768"/>
      <w:bookmarkStart w:id="130" w:name="_Toc164364830"/>
      <w:bookmarkStart w:id="131" w:name="_Toc164364941"/>
      <w:bookmarkStart w:id="132" w:name="_Toc164365013"/>
      <w:bookmarkStart w:id="133" w:name="_Toc164363953"/>
      <w:bookmarkStart w:id="134" w:name="_Toc164364000"/>
      <w:bookmarkStart w:id="135" w:name="_Toc164364516"/>
      <w:bookmarkStart w:id="136" w:name="_Toc164364598"/>
      <w:bookmarkStart w:id="137" w:name="_Toc164364645"/>
      <w:bookmarkStart w:id="138" w:name="_Toc164364707"/>
      <w:bookmarkStart w:id="139" w:name="_Toc164364769"/>
      <w:bookmarkStart w:id="140" w:name="_Toc164364831"/>
      <w:bookmarkStart w:id="141" w:name="_Toc164364942"/>
      <w:bookmarkStart w:id="142" w:name="_Toc164365014"/>
      <w:bookmarkStart w:id="143" w:name="_Toc6217469"/>
      <w:bookmarkStart w:id="144" w:name="_Toc6220878"/>
      <w:bookmarkStart w:id="145" w:name="_Toc6224288"/>
      <w:bookmarkStart w:id="146" w:name="_Toc6224667"/>
      <w:bookmarkStart w:id="147" w:name="_Toc431471380"/>
      <w:bookmarkStart w:id="148" w:name="_Toc164364517"/>
      <w:bookmarkStart w:id="149" w:name="_Toc411174888"/>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Abstract Business</w:t>
      </w:r>
      <w:r w:rsidR="00EB04BC" w:rsidRPr="0018189C">
        <w:t>Object</w:t>
      </w:r>
      <w:bookmarkEnd w:id="143"/>
      <w:bookmarkEnd w:id="144"/>
      <w:bookmarkEnd w:id="145"/>
      <w:bookmarkEnd w:id="146"/>
      <w:bookmarkEnd w:id="147"/>
      <w:bookmarkEnd w:id="148"/>
      <w:bookmarkEnd w:id="149"/>
    </w:p>
    <w:p w:rsidR="00EB04BC" w:rsidRPr="001D7939" w:rsidRDefault="009B1273" w:rsidP="0041563F">
      <w:pPr>
        <w:pStyle w:val="BodyText"/>
        <w:rPr>
          <w:color w:val="000000"/>
          <w:sz w:val="17"/>
        </w:rPr>
      </w:pPr>
      <w:r w:rsidRPr="0018189C">
        <w:t xml:space="preserve">All </w:t>
      </w:r>
      <w:fldSimple w:instr=" REF BusinessObjectGlossary \h  \* MERGEFORMAT ">
        <w:r w:rsidR="00BC3338" w:rsidRPr="00BC3338">
          <w:rPr>
            <w:rStyle w:val="JDFTermRef"/>
          </w:rPr>
          <w:t>Business Object</w:t>
        </w:r>
      </w:fldSimple>
      <w:r w:rsidRPr="006F0B38">
        <w:rPr>
          <w:rStyle w:val="JDFTermRef"/>
        </w:rPr>
        <w:t>s</w:t>
      </w:r>
      <w:r w:rsidRPr="0018189C">
        <w:t xml:space="preserve"> in PrintTalk</w:t>
      </w:r>
      <w:r w:rsidR="00E103FD">
        <w:t xml:space="preserve"> (e.g. </w:t>
      </w:r>
      <w:fldSimple w:instr=" REF _Ref164422350 \h  \* MERGEFORMAT ">
        <w:r w:rsidR="00BC3338" w:rsidRPr="00BC3338">
          <w:rPr>
            <w:rStyle w:val="JDFElementRef"/>
          </w:rPr>
          <w:t>RFQ</w:t>
        </w:r>
      </w:fldSimple>
      <w:r w:rsidR="00E103FD">
        <w:t>)</w:t>
      </w:r>
      <w:r w:rsidRPr="0018189C">
        <w:t xml:space="preserve"> </w:t>
      </w:r>
      <w:proofErr w:type="gramStart"/>
      <w:r w:rsidRPr="0018189C">
        <w:t>extend</w:t>
      </w:r>
      <w:proofErr w:type="gramEnd"/>
      <w:r w:rsidRPr="0018189C">
        <w:t xml:space="preserve"> the </w:t>
      </w:r>
      <w:fldSimple w:instr=" REF _Ref164420477 \h  \* MERGEFORMAT ">
        <w:r w:rsidR="00BC3338" w:rsidRPr="0018189C">
          <w:t>Abstract</w:t>
        </w:r>
        <w:r w:rsidR="00BC3338" w:rsidRPr="00BC3338">
          <w:rPr>
            <w:rStyle w:val="JDFElementRef"/>
          </w:rPr>
          <w:t xml:space="preserve"> BusinessObject</w:t>
        </w:r>
      </w:fldSimple>
      <w:r w:rsidR="00C45689">
        <w:rPr>
          <w:rStyle w:val="JDFElement"/>
        </w:rPr>
        <w:t xml:space="preserve"> </w:t>
      </w:r>
      <w:r w:rsidR="00C6565D">
        <w:t>element</w:t>
      </w:r>
      <w:r w:rsidRPr="0018189C">
        <w:t>.</w:t>
      </w:r>
      <w:r w:rsidR="00E23880" w:rsidRPr="0018189C">
        <w:t xml:space="preserve"> The </w:t>
      </w:r>
      <w:fldSimple w:instr=" REF _Ref164420477 \h  \* MERGEFORMAT ">
        <w:r w:rsidR="00BC3338" w:rsidRPr="0018189C">
          <w:t>Abstract</w:t>
        </w:r>
        <w:r w:rsidR="00BC3338" w:rsidRPr="00BC3338">
          <w:rPr>
            <w:rStyle w:val="JDFElementRef"/>
          </w:rPr>
          <w:t xml:space="preserve"> BusinessObject</w:t>
        </w:r>
      </w:fldSimple>
      <w:r w:rsidR="00E23880" w:rsidRPr="0018189C">
        <w:t xml:space="preserve"> </w:t>
      </w:r>
      <w:r w:rsidR="00C6565D">
        <w:t>element</w:t>
      </w:r>
      <w:r w:rsidR="00E23880" w:rsidRPr="0018189C">
        <w:t xml:space="preserve"> itself</w:t>
      </w:r>
      <w:r w:rsidR="00CB3251">
        <w:t xml:space="preserve"> </w:t>
      </w:r>
      <w:r w:rsidR="00E23880" w:rsidRPr="0018189C">
        <w:t xml:space="preserve">extends the </w:t>
      </w:r>
      <w:fldSimple w:instr=" REF _Ref164420399 \h  \* MERGEFORMAT ">
        <w:r w:rsidR="00BC3338" w:rsidRPr="00E103FD">
          <w:t xml:space="preserve">Abstract </w:t>
        </w:r>
        <w:r w:rsidR="00BC3338" w:rsidRPr="00BC3338">
          <w:rPr>
            <w:rStyle w:val="JDFElementRef"/>
          </w:rPr>
          <w:t>pt</w:t>
        </w:r>
      </w:fldSimple>
      <w:r w:rsidR="00E103FD" w:rsidRPr="0018189C">
        <w:t xml:space="preserve"> </w:t>
      </w:r>
      <w:r w:rsidR="00C6565D">
        <w:t>element</w:t>
      </w:r>
      <w:r w:rsidR="00E23880" w:rsidRPr="0018189C">
        <w:t>.</w:t>
      </w:r>
    </w:p>
    <w:p w:rsidR="0041563F" w:rsidRPr="001D7939" w:rsidRDefault="007C0763" w:rsidP="0041563F">
      <w:pPr>
        <w:pStyle w:val="BodyText"/>
        <w:rPr>
          <w:color w:val="000000"/>
        </w:rPr>
      </w:pPr>
      <w:r>
        <w:rPr>
          <w:color w:val="000000"/>
          <w:highlight w:val="white"/>
        </w:rPr>
        <w:fldChar w:fldCharType="begin"/>
      </w:r>
      <w:r w:rsidR="00AE1C46">
        <w:rPr>
          <w:color w:val="000000"/>
          <w:highlight w:val="white"/>
        </w:rPr>
        <w:instrText xml:space="preserve"> REF _Ref164350859 \h </w:instrText>
      </w:r>
      <w:r>
        <w:rPr>
          <w:color w:val="000000"/>
          <w:highlight w:val="white"/>
        </w:rPr>
      </w:r>
      <w:r>
        <w:rPr>
          <w:color w:val="000000"/>
          <w:highlight w:val="white"/>
        </w:rPr>
        <w:fldChar w:fldCharType="separate"/>
      </w:r>
      <w:r w:rsidR="00BC3338" w:rsidRPr="00305A27">
        <w:t xml:space="preserve">Table </w:t>
      </w:r>
      <w:r w:rsidR="00BC3338">
        <w:rPr>
          <w:noProof/>
        </w:rPr>
        <w:t>11</w:t>
      </w:r>
      <w:r>
        <w:rPr>
          <w:color w:val="000000"/>
          <w:highlight w:val="white"/>
        </w:rPr>
        <w:fldChar w:fldCharType="end"/>
      </w:r>
      <w:r w:rsidR="00AE1C46" w:rsidRPr="001D7939">
        <w:rPr>
          <w:color w:val="000000"/>
        </w:rPr>
        <w:t xml:space="preserve"> </w:t>
      </w:r>
      <w:fldSimple w:instr=" REF _Ref164350823 \p \h  \* MERGEFORMAT ">
        <w:r w:rsidR="00BC3338" w:rsidRPr="00BC3338">
          <w:rPr>
            <w:color w:val="000000"/>
          </w:rPr>
          <w:t>below</w:t>
        </w:r>
      </w:fldSimple>
      <w:r w:rsidR="00AE1C46" w:rsidRPr="001D7939">
        <w:rPr>
          <w:color w:val="000000"/>
        </w:rPr>
        <w:t xml:space="preserve"> </w:t>
      </w:r>
      <w:r w:rsidR="00EB04BC" w:rsidRPr="001D7939">
        <w:rPr>
          <w:color w:val="000000"/>
        </w:rPr>
        <w:t xml:space="preserve">describes the contents of the </w:t>
      </w:r>
      <w:fldSimple w:instr=" REF _Ref164420477 \h  \* MERGEFORMAT ">
        <w:r w:rsidR="00BC3338" w:rsidRPr="0018189C">
          <w:t>Abstract</w:t>
        </w:r>
        <w:r w:rsidR="00BC3338" w:rsidRPr="00BC3338">
          <w:rPr>
            <w:rStyle w:val="JDFElementRef"/>
          </w:rPr>
          <w:t xml:space="preserve"> BusinessObject</w:t>
        </w:r>
      </w:fldSimple>
      <w:r w:rsidR="00EB04BC" w:rsidRPr="001D7939">
        <w:rPr>
          <w:color w:val="000000"/>
        </w:rPr>
        <w:t xml:space="preserve"> </w:t>
      </w:r>
      <w:r w:rsidR="00C6565D">
        <w:rPr>
          <w:color w:val="000000"/>
        </w:rPr>
        <w:t>element</w:t>
      </w:r>
      <w:r w:rsidR="00EB04BC" w:rsidRPr="001D7939">
        <w:rPr>
          <w:color w:val="000000"/>
        </w:rPr>
        <w:t xml:space="preserve">. For a detailed description of </w:t>
      </w:r>
      <w:r w:rsidR="00C65043">
        <w:rPr>
          <w:color w:val="000000"/>
        </w:rPr>
        <w:t>each</w:t>
      </w:r>
      <w:r w:rsidR="00EB04BC" w:rsidRPr="001D7939">
        <w:rPr>
          <w:color w:val="000000"/>
        </w:rPr>
        <w:t xml:space="preserve"> </w:t>
      </w:r>
      <w:r w:rsidR="00C65043">
        <w:rPr>
          <w:color w:val="000000"/>
        </w:rPr>
        <w:t>D</w:t>
      </w:r>
      <w:r w:rsidR="00EB04BC" w:rsidRPr="001D7939">
        <w:rPr>
          <w:color w:val="000000"/>
        </w:rPr>
        <w:t xml:space="preserve">ata </w:t>
      </w:r>
      <w:r w:rsidR="00C65043">
        <w:rPr>
          <w:color w:val="000000"/>
        </w:rPr>
        <w:t>T</w:t>
      </w:r>
      <w:r w:rsidR="00EB04BC" w:rsidRPr="001D7939">
        <w:rPr>
          <w:color w:val="000000"/>
        </w:rPr>
        <w:t xml:space="preserve">ype see </w:t>
      </w:r>
      <w:r>
        <w:rPr>
          <w:color w:val="000000"/>
          <w:highlight w:val="white"/>
        </w:rPr>
        <w:fldChar w:fldCharType="begin"/>
      </w:r>
      <w:r w:rsidR="00AE1C46">
        <w:rPr>
          <w:color w:val="000000"/>
          <w:highlight w:val="white"/>
        </w:rPr>
        <w:instrText xml:space="preserve"> REF JDF13 \h </w:instrText>
      </w:r>
      <w:r>
        <w:rPr>
          <w:color w:val="000000"/>
          <w:highlight w:val="white"/>
        </w:rPr>
      </w:r>
      <w:r>
        <w:rPr>
          <w:color w:val="000000"/>
          <w:highlight w:val="white"/>
        </w:rPr>
        <w:fldChar w:fldCharType="separate"/>
      </w:r>
      <w:r w:rsidR="00BC3338" w:rsidRPr="00305A27">
        <w:t>[JDF1.</w:t>
      </w:r>
      <w:r w:rsidR="00BC3338">
        <w:t>5</w:t>
      </w:r>
      <w:r w:rsidR="00BC3338" w:rsidRPr="00305A27">
        <w:t>]</w:t>
      </w:r>
      <w:r>
        <w:rPr>
          <w:color w:val="000000"/>
          <w:highlight w:val="white"/>
        </w:rPr>
        <w:fldChar w:fldCharType="end"/>
      </w:r>
      <w:r w:rsidR="00EB04BC" w:rsidRPr="001D7939">
        <w:rPr>
          <w:color w:val="000000"/>
        </w:rPr>
        <w:t>.</w:t>
      </w:r>
    </w:p>
    <w:p w:rsidR="002207FE" w:rsidRDefault="00AE1C46" w:rsidP="0041563F">
      <w:pPr>
        <w:pStyle w:val="BodyText"/>
      </w:pPr>
      <w:r w:rsidRPr="001D7939">
        <w:t xml:space="preserve">Each individual </w:t>
      </w:r>
      <w:r w:rsidRPr="00CB3251">
        <w:rPr>
          <w:rStyle w:val="JDFElement"/>
        </w:rPr>
        <w:t>BusinessObject</w:t>
      </w:r>
      <w:r w:rsidRPr="001D7939">
        <w:t xml:space="preserve"> within PrintTalk inherits all of the </w:t>
      </w:r>
      <w:r w:rsidR="00C6565D">
        <w:t>attribute</w:t>
      </w:r>
      <w:r w:rsidRPr="001D7939">
        <w:t xml:space="preserve">s and </w:t>
      </w:r>
      <w:r w:rsidR="00C6565D">
        <w:t>element</w:t>
      </w:r>
      <w:r w:rsidR="00E103FD">
        <w:t xml:space="preserve">s of the </w:t>
      </w:r>
      <w:fldSimple w:instr=" REF _Ref164420477 \h  \* MERGEFORMAT ">
        <w:r w:rsidR="00BC3338" w:rsidRPr="0018189C">
          <w:t>Abstract</w:t>
        </w:r>
        <w:r w:rsidR="00BC3338" w:rsidRPr="00BC3338">
          <w:rPr>
            <w:rStyle w:val="JDFElementRef"/>
          </w:rPr>
          <w:t xml:space="preserve"> BusinessObject</w:t>
        </w:r>
      </w:fldSimple>
      <w:r w:rsidR="00C65043">
        <w:t xml:space="preserve"> </w:t>
      </w:r>
      <w:r w:rsidR="00C6565D">
        <w:t>element</w:t>
      </w:r>
      <w:r w:rsidR="00C65043">
        <w:t>, which in turn inherit</w:t>
      </w:r>
      <w:r w:rsidR="00EC6BE8">
        <w:t>s</w:t>
      </w:r>
      <w:r w:rsidR="00CB3251">
        <w:t xml:space="preserve"> all</w:t>
      </w:r>
      <w:r w:rsidR="00C65043">
        <w:t xml:space="preserve"> </w:t>
      </w:r>
      <w:r w:rsidR="00C6565D">
        <w:t>attribute</w:t>
      </w:r>
      <w:r w:rsidR="00C65043" w:rsidRPr="001D7939">
        <w:t xml:space="preserve">s and </w:t>
      </w:r>
      <w:r w:rsidR="00C6565D">
        <w:t>element</w:t>
      </w:r>
      <w:r w:rsidR="00C65043">
        <w:t xml:space="preserve">s of the </w:t>
      </w:r>
      <w:fldSimple w:instr=" REF _Ref164420399 \h  \* MERGEFORMAT ">
        <w:r w:rsidR="00BC3338" w:rsidRPr="00E103FD">
          <w:t xml:space="preserve">Abstract </w:t>
        </w:r>
        <w:r w:rsidR="00BC3338" w:rsidRPr="00BC3338">
          <w:rPr>
            <w:rStyle w:val="JDFElementRef"/>
          </w:rPr>
          <w:t>pt</w:t>
        </w:r>
      </w:fldSimple>
      <w:r w:rsidR="00C45689">
        <w:t xml:space="preserve"> </w:t>
      </w:r>
      <w:r w:rsidR="00C6565D">
        <w:t>element</w:t>
      </w:r>
      <w:r w:rsidR="00CB3251">
        <w:t xml:space="preserve">. </w:t>
      </w:r>
    </w:p>
    <w:p w:rsidR="00AE1C46" w:rsidRPr="001D7939" w:rsidRDefault="00CB3251" w:rsidP="0041563F">
      <w:pPr>
        <w:pStyle w:val="BodyText"/>
      </w:pPr>
      <w:r>
        <w:t>E</w:t>
      </w:r>
      <w:r w:rsidR="00AE1C46" w:rsidRPr="001D7939">
        <w:t xml:space="preserve">ach </w:t>
      </w:r>
      <w:fldSimple w:instr=" REF BusinessObjectGlossary \h  \* MERGEFORMAT ">
        <w:r w:rsidR="00BC3338" w:rsidRPr="00BC3338">
          <w:rPr>
            <w:rStyle w:val="JDFTermRef"/>
          </w:rPr>
          <w:t>Business Object</w:t>
        </w:r>
      </w:fldSimple>
      <w:r w:rsidR="006F0B38">
        <w:rPr>
          <w:rStyle w:val="JDFTermRef"/>
        </w:rPr>
        <w:t xml:space="preserve"> </w:t>
      </w:r>
      <w:r w:rsidR="00C65043">
        <w:t xml:space="preserve">has additional </w:t>
      </w:r>
      <w:r w:rsidR="00C6565D">
        <w:t>attribute</w:t>
      </w:r>
      <w:r w:rsidR="00C65043" w:rsidRPr="001D7939">
        <w:t xml:space="preserve">s and </w:t>
      </w:r>
      <w:r w:rsidR="00C6565D">
        <w:t>element</w:t>
      </w:r>
      <w:r w:rsidR="00C65043">
        <w:t xml:space="preserve">s that are defined in </w:t>
      </w:r>
      <w:r>
        <w:t xml:space="preserve">a </w:t>
      </w:r>
      <w:r w:rsidR="007D4E4B">
        <w:t>sub</w:t>
      </w:r>
      <w:r w:rsidR="00C65043">
        <w:t xml:space="preserve">section </w:t>
      </w:r>
      <w:r w:rsidR="002E320C">
        <w:t>of section</w:t>
      </w:r>
      <w:r w:rsidR="007D4E4B">
        <w:t xml:space="preserve"> </w:t>
      </w:r>
      <w:r w:rsidR="007C0763">
        <w:fldChar w:fldCharType="begin"/>
      </w:r>
      <w:r w:rsidR="007D4E4B">
        <w:instrText xml:space="preserve"> REF _Ref166584527 \r \h </w:instrText>
      </w:r>
      <w:r w:rsidR="007C0763">
        <w:fldChar w:fldCharType="separate"/>
      </w:r>
      <w:r w:rsidR="00BC3338">
        <w:t>3.8</w:t>
      </w:r>
      <w:r w:rsidR="007C0763">
        <w:fldChar w:fldCharType="end"/>
      </w:r>
      <w:r w:rsidR="002E320C">
        <w:t xml:space="preserve"> “</w:t>
      </w:r>
      <w:r w:rsidR="007C0763">
        <w:fldChar w:fldCharType="begin"/>
      </w:r>
      <w:r w:rsidR="007D4E4B">
        <w:instrText xml:space="preserve"> REF _Ref166584529 \h </w:instrText>
      </w:r>
      <w:r w:rsidR="007C0763">
        <w:fldChar w:fldCharType="separate"/>
      </w:r>
      <w:r w:rsidR="00BC3338">
        <w:t>Business Objects</w:t>
      </w:r>
      <w:r w:rsidR="007C0763">
        <w:fldChar w:fldCharType="end"/>
      </w:r>
      <w:r w:rsidR="002E320C">
        <w:t>”</w:t>
      </w:r>
      <w:r w:rsidR="00C65043">
        <w:t xml:space="preserve">. </w:t>
      </w:r>
      <w:r w:rsidR="002207FE">
        <w:t>Three of these</w:t>
      </w:r>
      <w:r w:rsidR="002207FE" w:rsidRPr="001D7939">
        <w:t xml:space="preserve"> </w:t>
      </w:r>
      <w:fldSimple w:instr=" REF BusinessObjectGlossary \h  \* MERGEFORMAT ">
        <w:r w:rsidR="00BC3338" w:rsidRPr="00BC3338">
          <w:rPr>
            <w:rStyle w:val="JDFTermRef"/>
          </w:rPr>
          <w:t>Business Object</w:t>
        </w:r>
      </w:fldSimple>
      <w:r w:rsidR="002207FE" w:rsidRPr="006F0B38">
        <w:rPr>
          <w:rStyle w:val="JDFTermRef"/>
        </w:rPr>
        <w:t>s</w:t>
      </w:r>
      <w:r w:rsidR="002207FE" w:rsidRPr="001D7939">
        <w:t xml:space="preserve"> </w:t>
      </w:r>
      <w:r w:rsidR="002207FE">
        <w:t>(</w:t>
      </w:r>
      <w:fldSimple w:instr=" REF _Ref164422350 \h  \* MERGEFORMAT ">
        <w:r w:rsidR="00BC3338" w:rsidRPr="00BC3338">
          <w:rPr>
            <w:rStyle w:val="JDFElementRef"/>
          </w:rPr>
          <w:t>RFQ</w:t>
        </w:r>
      </w:fldSimple>
      <w:r w:rsidR="002207FE">
        <w:t xml:space="preserve">, </w:t>
      </w:r>
      <w:fldSimple w:instr=" REF _Ref164422352 \h  \* MERGEFORMAT ">
        <w:r w:rsidR="00BC3338" w:rsidRPr="00BC3338">
          <w:rPr>
            <w:rStyle w:val="JDFElementRef"/>
          </w:rPr>
          <w:t>Quotation</w:t>
        </w:r>
      </w:fldSimple>
      <w:r w:rsidR="00C45689">
        <w:t xml:space="preserve"> </w:t>
      </w:r>
      <w:r w:rsidR="002207FE" w:rsidRPr="00C45689">
        <w:t>and</w:t>
      </w:r>
      <w:r w:rsidR="002207FE">
        <w:t xml:space="preserve"> </w:t>
      </w:r>
      <w:fldSimple w:instr=" REF _Ref164422357 \h  \* MERGEFORMAT ">
        <w:r w:rsidR="00BC3338" w:rsidRPr="00BC3338">
          <w:rPr>
            <w:rStyle w:val="JDFElementRef"/>
          </w:rPr>
          <w:t>PurchaseOrder</w:t>
        </w:r>
      </w:fldSimple>
      <w:r w:rsidR="002207FE" w:rsidRPr="002207FE">
        <w:t>)</w:t>
      </w:r>
      <w:r w:rsidR="002207FE">
        <w:t xml:space="preserve"> have </w:t>
      </w:r>
      <w:r w:rsidR="002207FE" w:rsidRPr="001D7939">
        <w:t xml:space="preserve">a </w:t>
      </w:r>
      <w:r w:rsidR="002207FE" w:rsidRPr="00C45689">
        <w:rPr>
          <w:rStyle w:val="JDFElement"/>
        </w:rPr>
        <w:t>jdf</w:t>
      </w:r>
      <w:proofErr w:type="gramStart"/>
      <w:r w:rsidR="002207FE" w:rsidRPr="00C45689">
        <w:rPr>
          <w:rStyle w:val="JDFElement"/>
        </w:rPr>
        <w:t>:JDF</w:t>
      </w:r>
      <w:proofErr w:type="gramEnd"/>
      <w:r w:rsidR="002207FE" w:rsidRPr="001D7939">
        <w:t xml:space="preserve"> </w:t>
      </w:r>
      <w:r w:rsidR="002207FE">
        <w:t>Node</w:t>
      </w:r>
      <w:r w:rsidR="002207FE" w:rsidRPr="001D7939">
        <w:t xml:space="preserve">. Credentials related to the context of the </w:t>
      </w:r>
      <w:fldSimple w:instr=" REF BusinessObjectGlossary \h  \* MERGEFORMAT ">
        <w:r w:rsidR="00BC3338" w:rsidRPr="00BC3338">
          <w:rPr>
            <w:rStyle w:val="JDFTermRef"/>
          </w:rPr>
          <w:t>Business Object</w:t>
        </w:r>
      </w:fldSimple>
      <w:r w:rsidR="002207FE">
        <w:rPr>
          <w:rStyle w:val="JDFTermRef"/>
        </w:rPr>
        <w:t xml:space="preserve"> </w:t>
      </w:r>
      <w:r w:rsidR="00AF35FC">
        <w:t>SHALL</w:t>
      </w:r>
      <w:r w:rsidR="002207FE" w:rsidRPr="001D7939">
        <w:t xml:space="preserve"> be extracted from the </w:t>
      </w:r>
      <w:r w:rsidR="002207FE" w:rsidRPr="002207FE">
        <w:rPr>
          <w:rStyle w:val="XPath"/>
        </w:rPr>
        <w:t>PrintTalk/Header</w:t>
      </w:r>
      <w:r w:rsidR="00AE1C46" w:rsidRPr="001D7939">
        <w:t>.</w:t>
      </w:r>
    </w:p>
    <w:p w:rsidR="0041563F" w:rsidRDefault="0041563F" w:rsidP="0041563F">
      <w:pPr>
        <w:pStyle w:val="CaptionICS"/>
        <w:tabs>
          <w:tab w:val="left" w:pos="1620"/>
        </w:tabs>
      </w:pPr>
      <w:bookmarkStart w:id="150" w:name="_Ref164350859"/>
      <w:bookmarkStart w:id="151" w:name="_Ref164350823"/>
      <w:bookmarkStart w:id="152" w:name="_Toc411174974"/>
      <w:r w:rsidRPr="00305A27">
        <w:lastRenderedPageBreak/>
        <w:t xml:space="preserve">Table </w:t>
      </w:r>
      <w:r w:rsidR="007C0763">
        <w:fldChar w:fldCharType="begin"/>
      </w:r>
      <w:r w:rsidR="003F4D71">
        <w:instrText xml:space="preserve"> SEQ "Table" \*ARABIC </w:instrText>
      </w:r>
      <w:r w:rsidR="007C0763">
        <w:fldChar w:fldCharType="separate"/>
      </w:r>
      <w:r w:rsidR="00BC3338">
        <w:rPr>
          <w:noProof/>
        </w:rPr>
        <w:t>11</w:t>
      </w:r>
      <w:r w:rsidR="007C0763">
        <w:rPr>
          <w:noProof/>
        </w:rPr>
        <w:fldChar w:fldCharType="end"/>
      </w:r>
      <w:bookmarkEnd w:id="150"/>
      <w:r w:rsidRPr="00305A27">
        <w:t xml:space="preserve">: </w:t>
      </w:r>
      <w:bookmarkStart w:id="153" w:name="_Ref164420477"/>
      <w:r w:rsidR="006B103F" w:rsidRPr="0018189C">
        <w:t xml:space="preserve">Abstract </w:t>
      </w:r>
      <w:bookmarkStart w:id="154" w:name="BusinessObject"/>
      <w:r w:rsidR="006B103F" w:rsidRPr="0018189C">
        <w:t>B</w:t>
      </w:r>
      <w:r w:rsidR="009005DD">
        <w:t>usiness</w:t>
      </w:r>
      <w:r w:rsidR="006B103F" w:rsidRPr="0018189C">
        <w:t>Object</w:t>
      </w:r>
      <w:bookmarkEnd w:id="151"/>
      <w:bookmarkEnd w:id="152"/>
      <w:bookmarkEnd w:id="153"/>
      <w:bookmarkEnd w:id="154"/>
    </w:p>
    <w:p w:rsidR="002F62CA" w:rsidRPr="00A25DEB" w:rsidRDefault="002F62CA" w:rsidP="002F62CA">
      <w:pPr>
        <w:pStyle w:val="TableLine-Before"/>
        <w:rPr>
          <w:rStyle w:val="JDFElement"/>
        </w:rPr>
      </w:pPr>
      <w:r w:rsidRPr="00EE0337">
        <w:rPr>
          <w:rStyle w:val="TableLine-ReferenceChar"/>
        </w:rPr>
        <w:t>Referenced by:</w:t>
      </w:r>
      <w:r w:rsidRPr="00A25DEB">
        <w:t xml:space="preserve"> </w:t>
      </w:r>
      <w:fldSimple w:instr=" REF _Ref164422532 \h  \* MERGEFORMAT ">
        <w:r w:rsidR="00BC3338" w:rsidRPr="00BC3338">
          <w:rPr>
            <w:rStyle w:val="JDFElementRef"/>
          </w:rPr>
          <w:t>Request</w:t>
        </w:r>
      </w:fldSimple>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Abstract</w:t>
        </w:r>
        <w:r w:rsidR="00BC3338" w:rsidRPr="00BC3338">
          <w:rPr>
            <w:rStyle w:val="JDFElementRef"/>
          </w:rPr>
          <w:t xml:space="preserve"> pt</w:t>
        </w:r>
      </w:fldSimple>
    </w:p>
    <w:p w:rsidR="002F62CA" w:rsidRPr="00B73DAD" w:rsidRDefault="002F62CA" w:rsidP="002F62CA">
      <w:pPr>
        <w:pStyle w:val="TableLine-Before"/>
        <w:rPr>
          <w:rFonts w:ascii="TimesNewRoman,Bold" w:hAnsi="TimesNewRoman,Bold" w:cs="TimesNewRoman,Bold"/>
        </w:rPr>
      </w:pPr>
      <w:r w:rsidRPr="00EF38FB">
        <w:rPr>
          <w:rStyle w:val="TableLine-ReferenceChar"/>
        </w:rPr>
        <w:t>Superclass of:</w:t>
      </w:r>
      <w:r w:rsidRPr="00305A27">
        <w:rPr>
          <w:rFonts w:ascii="TimesNewRoman,Bold" w:hAnsi="TimesNewRoman,Bold" w:cs="TimesNewRoman,Bold"/>
          <w:bCs/>
          <w:color w:val="000000"/>
        </w:rPr>
        <w:t xml:space="preserve"> </w:t>
      </w:r>
      <w:fldSimple w:instr=" REF _Ref164422350 \h  \* MERGEFORMAT ">
        <w:r w:rsidR="00BC3338" w:rsidRPr="00BC3338">
          <w:rPr>
            <w:rStyle w:val="JDFElementRef"/>
          </w:rPr>
          <w:t>RFQ</w:t>
        </w:r>
      </w:fldSimple>
      <w:r>
        <w:rPr>
          <w:rStyle w:val="JDFElementRef"/>
        </w:rPr>
        <w:t xml:space="preserve">, </w:t>
      </w:r>
      <w:fldSimple w:instr=" REF _Ref164422352 \h  \* MERGEFORMAT ">
        <w:r w:rsidR="00BC3338" w:rsidRPr="00BC3338">
          <w:rPr>
            <w:rStyle w:val="JDFElementRef"/>
          </w:rPr>
          <w:t>Quotation</w:t>
        </w:r>
      </w:fldSimple>
      <w:r>
        <w:rPr>
          <w:rStyle w:val="JDFElementRef"/>
        </w:rPr>
        <w:t xml:space="preserve">, </w:t>
      </w:r>
      <w:fldSimple w:instr=" REF _Ref164422357 \h  \* MERGEFORMAT ">
        <w:r w:rsidR="00BC3338" w:rsidRPr="00BC3338">
          <w:rPr>
            <w:rStyle w:val="JDFElementRef"/>
          </w:rPr>
          <w:t>PurchaseOrder</w:t>
        </w:r>
      </w:fldSimple>
      <w:r>
        <w:rPr>
          <w:rStyle w:val="JDFElementRef"/>
        </w:rPr>
        <w:t xml:space="preserve">, </w:t>
      </w:r>
      <w:fldSimple w:instr=" REF _Ref164422361 \h  \* MERGEFORMAT ">
        <w:r w:rsidR="00BC3338" w:rsidRPr="00BC3338">
          <w:rPr>
            <w:rStyle w:val="JDFElementRef"/>
          </w:rPr>
          <w:t>Confirmation</w:t>
        </w:r>
      </w:fldSimple>
      <w:r>
        <w:rPr>
          <w:rStyle w:val="JDFElementRef"/>
        </w:rPr>
        <w:t xml:space="preserve">, </w:t>
      </w:r>
      <w:fldSimple w:instr=" REF _Ref164422362 \h  \* MERGEFORMAT ">
        <w:r w:rsidR="00BC3338" w:rsidRPr="00BC3338">
          <w:rPr>
            <w:rStyle w:val="JDFElementRef"/>
          </w:rPr>
          <w:t>Cancellation</w:t>
        </w:r>
      </w:fldSimple>
      <w:r>
        <w:rPr>
          <w:rStyle w:val="JDFElementRef"/>
        </w:rPr>
        <w:t xml:space="preserve">, </w:t>
      </w:r>
      <w:fldSimple w:instr=" REF _Ref164422364 \h  \* MERGEFORMAT ">
        <w:r w:rsidR="00BC3338" w:rsidRPr="00BC3338">
          <w:rPr>
            <w:rStyle w:val="JDFElementRef"/>
          </w:rPr>
          <w:t>Refusal</w:t>
        </w:r>
      </w:fldSimple>
      <w:r>
        <w:rPr>
          <w:rStyle w:val="JDFElementRef"/>
        </w:rPr>
        <w:t xml:space="preserve">, </w:t>
      </w:r>
      <w:fldSimple w:instr=" REF _Ref164422368 \h  \* MERGEFORMAT ">
        <w:r w:rsidR="00BC3338" w:rsidRPr="00BC3338">
          <w:rPr>
            <w:rStyle w:val="JDFElementRef"/>
          </w:rPr>
          <w:t>OrderStatusRequest</w:t>
        </w:r>
      </w:fldSimple>
      <w:r>
        <w:rPr>
          <w:rStyle w:val="JDFElementRef"/>
        </w:rPr>
        <w:t xml:space="preserve">, </w:t>
      </w:r>
      <w:fldSimple w:instr=" REF _Ref164422370 \h  \* MERGEFORMAT ">
        <w:r w:rsidR="00BC3338" w:rsidRPr="00BC3338">
          <w:rPr>
            <w:rStyle w:val="JDFElementRef"/>
          </w:rPr>
          <w:t>OrderStatusResponse</w:t>
        </w:r>
      </w:fldSimple>
      <w:r w:rsidR="00EC4ACF">
        <w:t xml:space="preserve">, </w:t>
      </w:r>
      <w:fldSimple w:instr=" REF _Ref404017885 \h  \* MERGEFORMAT ">
        <w:r w:rsidR="00BC3338" w:rsidRPr="00BC3338">
          <w:rPr>
            <w:rStyle w:val="JDFElementRef"/>
          </w:rPr>
          <w:t>StockLevelRequest</w:t>
        </w:r>
      </w:fldSimple>
      <w:r w:rsidR="00EC4ACF">
        <w:t xml:space="preserve">, </w:t>
      </w:r>
      <w:fldSimple w:instr=" REF _Ref404017896 \h  \* MERGEFORMAT ">
        <w:r w:rsidR="00BC3338" w:rsidRPr="00BC3338">
          <w:rPr>
            <w:rStyle w:val="JDFElementRef"/>
          </w:rPr>
          <w:t>StockLevelResponse</w:t>
        </w:r>
      </w:fldSimple>
      <w:r>
        <w:rPr>
          <w:rStyle w:val="JDFElementRef"/>
        </w:rPr>
        <w:t xml:space="preserve">, </w:t>
      </w:r>
      <w:fldSimple w:instr=" REF _Ref164422371 \h  \* MERGEFORMAT ">
        <w:r w:rsidR="00BC3338" w:rsidRPr="00BC3338">
          <w:rPr>
            <w:rStyle w:val="JDFElementRef"/>
          </w:rPr>
          <w:t>ProofApprovalRequest</w:t>
        </w:r>
      </w:fldSimple>
      <w:r>
        <w:rPr>
          <w:rStyle w:val="JDFElementRef"/>
        </w:rPr>
        <w:t>,</w:t>
      </w:r>
      <w:r w:rsidR="00AE25C1">
        <w:rPr>
          <w:rStyle w:val="JDFElementRef"/>
        </w:rPr>
        <w:t xml:space="preserve"> </w:t>
      </w:r>
      <w:fldSimple w:instr=" REF _Ref164422373 \h  \* MERGEFORMAT ">
        <w:r w:rsidR="00BC3338" w:rsidRPr="00BC3338">
          <w:rPr>
            <w:rStyle w:val="JDFElementRef"/>
          </w:rPr>
          <w:t>ProofApprovalResponse</w:t>
        </w:r>
      </w:fldSimple>
      <w:r>
        <w:rPr>
          <w:rStyle w:val="JDFElementRef"/>
        </w:rPr>
        <w:t xml:space="preserve">, </w:t>
      </w:r>
      <w:fldSimple w:instr=" REF _Ref164422359 \h  \* MERGEFORMAT ">
        <w:r w:rsidR="00BC3338" w:rsidRPr="00BC3338">
          <w:rPr>
            <w:rStyle w:val="JDFElementRef"/>
          </w:rPr>
          <w:t>Invoice</w:t>
        </w:r>
      </w:fldSimple>
      <w:r w:rsidR="002E320C">
        <w:rPr>
          <w:rStyle w:val="JDFElementRef"/>
        </w:rPr>
        <w:t xml:space="preserve">, </w:t>
      </w:r>
      <w:fldSimple w:instr=" REF _Ref164422376 \h  \* MERGEFORMAT ">
        <w:r w:rsidR="00BC3338" w:rsidRPr="00BC3338">
          <w:rPr>
            <w:rStyle w:val="JDFElementRef"/>
          </w:rPr>
          <w:t>ReturnJob</w:t>
        </w:r>
      </w:fldSimple>
      <w:r w:rsidR="00EC4ACF" w:rsidDel="00EC4ACF">
        <w:t xml:space="preserve"> </w:t>
      </w:r>
    </w:p>
    <w:p w:rsidR="0041563F" w:rsidRPr="00E2272E" w:rsidRDefault="0041563F" w:rsidP="0041563F">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30"/>
        <w:gridCol w:w="1314"/>
        <w:gridCol w:w="5616"/>
      </w:tblGrid>
      <w:tr w:rsidR="0041563F" w:rsidRPr="00305A27" w:rsidTr="00E60EB0">
        <w:trPr>
          <w:tblHeader/>
          <w:jc w:val="center"/>
        </w:trPr>
        <w:tc>
          <w:tcPr>
            <w:tcW w:w="2430" w:type="dxa"/>
            <w:tcBorders>
              <w:top w:val="single" w:sz="18" w:space="0" w:color="000080"/>
              <w:bottom w:val="single" w:sz="4" w:space="0" w:color="auto"/>
            </w:tcBorders>
            <w:shd w:val="clear" w:color="auto" w:fill="000080"/>
          </w:tcPr>
          <w:p w:rsidR="0041563F" w:rsidRPr="0018189C" w:rsidRDefault="0041563F" w:rsidP="005235A2">
            <w:pPr>
              <w:pStyle w:val="TableHeading"/>
            </w:pPr>
            <w:r>
              <w:t>Name</w:t>
            </w:r>
          </w:p>
        </w:tc>
        <w:tc>
          <w:tcPr>
            <w:tcW w:w="1314" w:type="dxa"/>
            <w:tcBorders>
              <w:top w:val="single" w:sz="18" w:space="0" w:color="000080"/>
              <w:bottom w:val="single" w:sz="4" w:space="0" w:color="auto"/>
            </w:tcBorders>
            <w:shd w:val="clear" w:color="auto" w:fill="000080"/>
          </w:tcPr>
          <w:p w:rsidR="0041563F" w:rsidRPr="00305A27" w:rsidRDefault="0041563F" w:rsidP="005235A2">
            <w:pPr>
              <w:pStyle w:val="TableHeading"/>
            </w:pPr>
            <w:r w:rsidRPr="0018189C">
              <w:t>Data Type</w:t>
            </w:r>
          </w:p>
        </w:tc>
        <w:tc>
          <w:tcPr>
            <w:tcW w:w="5616" w:type="dxa"/>
            <w:tcBorders>
              <w:top w:val="single" w:sz="18" w:space="0" w:color="000080"/>
              <w:bottom w:val="single" w:sz="4" w:space="0" w:color="auto"/>
            </w:tcBorders>
            <w:shd w:val="clear" w:color="auto" w:fill="000080"/>
          </w:tcPr>
          <w:p w:rsidR="0041563F" w:rsidRPr="0018189C" w:rsidRDefault="0041563F" w:rsidP="005235A2">
            <w:pPr>
              <w:pStyle w:val="TableHeading"/>
            </w:pPr>
            <w:r w:rsidRPr="0018189C">
              <w:t>Description</w:t>
            </w:r>
          </w:p>
        </w:tc>
      </w:tr>
      <w:tr w:rsidR="00487958" w:rsidRPr="0018189C" w:rsidTr="00E60EB0">
        <w:trPr>
          <w:jc w:val="center"/>
        </w:trPr>
        <w:tc>
          <w:tcPr>
            <w:tcW w:w="2430" w:type="dxa"/>
            <w:tcBorders>
              <w:top w:val="single" w:sz="4" w:space="0" w:color="auto"/>
              <w:bottom w:val="single" w:sz="12" w:space="0" w:color="000080"/>
            </w:tcBorders>
          </w:tcPr>
          <w:p w:rsidR="00487958" w:rsidRPr="00AE1C46" w:rsidRDefault="00487958" w:rsidP="00796323">
            <w:pPr>
              <w:pStyle w:val="TableCellLeft"/>
              <w:rPr>
                <w:rStyle w:val="JDFAttributeName"/>
              </w:rPr>
            </w:pPr>
            <w:bookmarkStart w:id="155" w:name="_Toc431471381"/>
            <w:proofErr w:type="gramStart"/>
            <w:r w:rsidRPr="00AE1C46">
              <w:rPr>
                <w:rStyle w:val="JDFAttributeName"/>
              </w:rPr>
              <w:t>AgentDisplayName</w:t>
            </w:r>
            <w:bookmarkEnd w:id="155"/>
            <w:r w:rsidR="00275427" w:rsidRPr="00AE1C46">
              <w:t xml:space="preserve"> ?</w:t>
            </w:r>
            <w:proofErr w:type="gramEnd"/>
          </w:p>
        </w:tc>
        <w:tc>
          <w:tcPr>
            <w:tcW w:w="1314" w:type="dxa"/>
            <w:tcBorders>
              <w:top w:val="single" w:sz="4" w:space="0" w:color="auto"/>
              <w:bottom w:val="single" w:sz="12" w:space="0" w:color="000080"/>
            </w:tcBorders>
          </w:tcPr>
          <w:p w:rsidR="00487958" w:rsidRPr="0018189C" w:rsidRDefault="00487958" w:rsidP="00796323">
            <w:pPr>
              <w:pStyle w:val="TableCellLeft"/>
            </w:pPr>
            <w:r w:rsidRPr="0018189C">
              <w:t>string</w:t>
            </w:r>
          </w:p>
        </w:tc>
        <w:tc>
          <w:tcPr>
            <w:tcW w:w="5616" w:type="dxa"/>
            <w:tcBorders>
              <w:top w:val="single" w:sz="4" w:space="0" w:color="auto"/>
              <w:bottom w:val="single" w:sz="12" w:space="0" w:color="000080"/>
            </w:tcBorders>
          </w:tcPr>
          <w:p w:rsidR="00487958" w:rsidRPr="0018189C" w:rsidRDefault="00487958" w:rsidP="00796323">
            <w:pPr>
              <w:pStyle w:val="TableCellLeft"/>
            </w:pPr>
            <w:r w:rsidRPr="0018189C">
              <w:t xml:space="preserve">The display name of the user that is identified by </w:t>
            </w:r>
            <w:r w:rsidRPr="001B6E05">
              <w:t>@</w:t>
            </w:r>
            <w:r w:rsidRPr="00AE1C46">
              <w:rPr>
                <w:rStyle w:val="JDFAttributeName"/>
              </w:rPr>
              <w:t>AgentID</w:t>
            </w:r>
            <w:r w:rsidRPr="0018189C">
              <w:t>.</w:t>
            </w:r>
          </w:p>
        </w:tc>
      </w:tr>
      <w:tr w:rsidR="00AE1C46" w:rsidRPr="00305A27" w:rsidTr="004C1EA6">
        <w:trPr>
          <w:cantSplit/>
          <w:jc w:val="center"/>
        </w:trPr>
        <w:tc>
          <w:tcPr>
            <w:tcW w:w="2430" w:type="dxa"/>
            <w:tcBorders>
              <w:top w:val="single" w:sz="12" w:space="0" w:color="000080"/>
              <w:bottom w:val="single" w:sz="12" w:space="0" w:color="000080"/>
            </w:tcBorders>
          </w:tcPr>
          <w:p w:rsidR="00AE1C46" w:rsidRDefault="00AE1C46" w:rsidP="00AE1C46">
            <w:pPr>
              <w:pStyle w:val="TableCellLeft"/>
            </w:pPr>
            <w:proofErr w:type="gramStart"/>
            <w:r w:rsidRPr="00AE1C46">
              <w:rPr>
                <w:rStyle w:val="JDFAttributeName"/>
              </w:rPr>
              <w:t>AgentID</w:t>
            </w:r>
            <w:r w:rsidR="00275427" w:rsidRPr="00AE1C46">
              <w:t xml:space="preserve"> ?</w:t>
            </w:r>
            <w:proofErr w:type="gramEnd"/>
          </w:p>
          <w:p w:rsidR="00140855" w:rsidRPr="00AE1C46" w:rsidRDefault="00140855" w:rsidP="00AE1C46">
            <w:pPr>
              <w:pStyle w:val="TableCellLeft"/>
              <w:rPr>
                <w:rStyle w:val="JDFAttributeName"/>
              </w:rPr>
            </w:pPr>
            <w:r>
              <w:rPr>
                <w:rStyle w:val="ChangeFlag"/>
              </w:rPr>
              <w:t>Deprecated</w:t>
            </w:r>
            <w:r w:rsidRPr="005B2808">
              <w:rPr>
                <w:rStyle w:val="ChangeFlag"/>
              </w:rPr>
              <w:t xml:space="preserve"> in PrintTalk 1.</w:t>
            </w:r>
            <w:r>
              <w:rPr>
                <w:rStyle w:val="ChangeFlag"/>
              </w:rPr>
              <w:t>5</w:t>
            </w:r>
          </w:p>
        </w:tc>
        <w:tc>
          <w:tcPr>
            <w:tcW w:w="1314" w:type="dxa"/>
            <w:tcBorders>
              <w:top w:val="single" w:sz="12" w:space="0" w:color="000080"/>
              <w:bottom w:val="single" w:sz="12" w:space="0" w:color="000080"/>
            </w:tcBorders>
          </w:tcPr>
          <w:p w:rsidR="00AE1C46" w:rsidRPr="0018189C" w:rsidRDefault="00AE1C46" w:rsidP="00AE1C46">
            <w:pPr>
              <w:pStyle w:val="TableCellLeft"/>
            </w:pPr>
            <w:r w:rsidRPr="0018189C">
              <w:t>NMTOKEN</w:t>
            </w:r>
          </w:p>
        </w:tc>
        <w:tc>
          <w:tcPr>
            <w:tcW w:w="5616" w:type="dxa"/>
            <w:tcBorders>
              <w:top w:val="single" w:sz="12" w:space="0" w:color="000080"/>
              <w:bottom w:val="single" w:sz="12" w:space="0" w:color="000080"/>
            </w:tcBorders>
          </w:tcPr>
          <w:p w:rsidR="00AE1C46" w:rsidRDefault="00AE1C46" w:rsidP="00C85544">
            <w:pPr>
              <w:pStyle w:val="TableCellLeft"/>
              <w:rPr>
                <w:snapToGrid w:val="0"/>
                <w:lang w:eastAsia="de-DE"/>
              </w:rPr>
            </w:pPr>
            <w:r w:rsidRPr="0018189C">
              <w:rPr>
                <w:snapToGrid w:val="0"/>
                <w:lang w:eastAsia="de-DE"/>
              </w:rPr>
              <w:t xml:space="preserve">The unique identity of the user that “pushed the button” to send this </w:t>
            </w:r>
            <w:fldSimple w:instr=" REF PrintTalkDocument \h  \* MERGEFORMAT ">
              <w:r w:rsidR="00BC3338" w:rsidRPr="00BC3338">
                <w:rPr>
                  <w:rStyle w:val="JDFTermRef"/>
                </w:rPr>
                <w:t>PrintTalk Document</w:t>
              </w:r>
            </w:fldSimple>
            <w:r w:rsidR="00FB17A4">
              <w:rPr>
                <w:snapToGrid w:val="0"/>
                <w:lang w:eastAsia="de-DE"/>
              </w:rPr>
              <w:t>,</w:t>
            </w:r>
            <w:r w:rsidRPr="0018189C">
              <w:rPr>
                <w:snapToGrid w:val="0"/>
                <w:lang w:eastAsia="de-DE"/>
              </w:rPr>
              <w:t xml:space="preserve"> </w:t>
            </w:r>
            <w:r w:rsidR="00FB17A4">
              <w:rPr>
                <w:snapToGrid w:val="0"/>
                <w:lang w:eastAsia="de-DE"/>
              </w:rPr>
              <w:t>for example,</w:t>
            </w:r>
            <w:r w:rsidRPr="0018189C">
              <w:rPr>
                <w:snapToGrid w:val="0"/>
                <w:lang w:eastAsia="de-DE"/>
              </w:rPr>
              <w:t xml:space="preserve"> a </w:t>
            </w:r>
            <w:fldSimple w:instr=" REF PrintBuyer \h  \* MERGEFORMAT ">
              <w:r w:rsidR="00BC3338" w:rsidRPr="00BC3338">
                <w:rPr>
                  <w:rStyle w:val="JDFTermRef"/>
                </w:rPr>
                <w:t>Print Buyer</w:t>
              </w:r>
            </w:fldSimple>
            <w:r w:rsidRPr="0018189C">
              <w:rPr>
                <w:snapToGrid w:val="0"/>
                <w:lang w:eastAsia="de-DE"/>
              </w:rPr>
              <w:t xml:space="preserve"> in an </w:t>
            </w:r>
            <w:fldSimple w:instr=" REF _Ref164422350 \h  \* MERGEFORMAT ">
              <w:r w:rsidR="00BC3338" w:rsidRPr="00BC3338">
                <w:rPr>
                  <w:rStyle w:val="JDFElementRef"/>
                </w:rPr>
                <w:t>RFQ</w:t>
              </w:r>
            </w:fldSimple>
            <w:r w:rsidR="002E320C">
              <w:rPr>
                <w:snapToGrid w:val="0"/>
                <w:lang w:eastAsia="de-DE"/>
              </w:rPr>
              <w:t xml:space="preserve"> or a</w:t>
            </w:r>
            <w:r w:rsidRPr="0018189C">
              <w:rPr>
                <w:snapToGrid w:val="0"/>
                <w:lang w:eastAsia="de-DE"/>
              </w:rPr>
              <w:t xml:space="preserve"> </w:t>
            </w:r>
            <w:fldSimple w:instr=" REF PrintProvider \h  \* MERGEFORMAT ">
              <w:r w:rsidR="00BC3338" w:rsidRPr="00BC3338">
                <w:rPr>
                  <w:rStyle w:val="JDFTermRef"/>
                </w:rPr>
                <w:t>Print Provider</w:t>
              </w:r>
            </w:fldSimple>
            <w:r w:rsidR="002E320C" w:rsidRPr="002E320C">
              <w:rPr>
                <w:rStyle w:val="JDFTermRef"/>
              </w:rPr>
              <w:t>’s</w:t>
            </w:r>
            <w:r w:rsidR="002E320C">
              <w:rPr>
                <w:snapToGrid w:val="0"/>
                <w:lang w:eastAsia="de-DE"/>
              </w:rPr>
              <w:t xml:space="preserve"> e</w:t>
            </w:r>
            <w:r w:rsidRPr="0018189C">
              <w:rPr>
                <w:snapToGrid w:val="0"/>
                <w:lang w:eastAsia="de-DE"/>
              </w:rPr>
              <w:t xml:space="preserve">stimator in a </w:t>
            </w:r>
            <w:fldSimple w:instr=" REF _Ref164422352 \h  \* MERGEFORMAT ">
              <w:r w:rsidR="00BC3338" w:rsidRPr="00BC3338">
                <w:rPr>
                  <w:rStyle w:val="JDFElementRef"/>
                </w:rPr>
                <w:t>Quotation</w:t>
              </w:r>
            </w:fldSimple>
            <w:r w:rsidRPr="0018189C">
              <w:rPr>
                <w:snapToGrid w:val="0"/>
                <w:lang w:eastAsia="de-DE"/>
              </w:rPr>
              <w:t>.</w:t>
            </w:r>
          </w:p>
          <w:p w:rsidR="000F34DC" w:rsidRPr="0018189C" w:rsidRDefault="000F34DC" w:rsidP="000F34DC">
            <w:pPr>
              <w:pStyle w:val="TableCellLeft"/>
              <w:rPr>
                <w:snapToGrid w:val="0"/>
                <w:lang w:eastAsia="de-DE"/>
              </w:rPr>
            </w:pPr>
            <w:r w:rsidRPr="000F34DC">
              <w:rPr>
                <w:b/>
                <w:snapToGrid w:val="0"/>
                <w:lang w:eastAsia="de-DE"/>
              </w:rPr>
              <w:t>Deprecation note:</w:t>
            </w:r>
            <w:r>
              <w:rPr>
                <w:snapToGrid w:val="0"/>
                <w:lang w:eastAsia="de-DE"/>
              </w:rPr>
              <w:t xml:space="preserve"> the value "</w:t>
            </w:r>
            <w:r w:rsidRPr="007A4FDE">
              <w:rPr>
                <w:rStyle w:val="JDFAttributeValue"/>
              </w:rPr>
              <w:t>AgentID</w:t>
            </w:r>
            <w:r>
              <w:rPr>
                <w:snapToGrid w:val="0"/>
                <w:lang w:eastAsia="de-DE"/>
              </w:rPr>
              <w:t xml:space="preserve">" </w:t>
            </w:r>
            <w:r w:rsidR="007A4FDE">
              <w:rPr>
                <w:snapToGrid w:val="0"/>
                <w:lang w:eastAsia="de-DE"/>
              </w:rPr>
              <w:t xml:space="preserve">was </w:t>
            </w:r>
            <w:r>
              <w:rPr>
                <w:snapToGrid w:val="0"/>
                <w:lang w:eastAsia="de-DE"/>
              </w:rPr>
              <w:t xml:space="preserve">added to </w:t>
            </w:r>
            <w:fldSimple w:instr=" REF _Ref166583397 \h  \* MERGEFORMAT ">
              <w:r w:rsidR="00BC3338" w:rsidRPr="00BC3338">
                <w:rPr>
                  <w:rStyle w:val="JDFElementRef"/>
                </w:rPr>
                <w:t>Credential</w:t>
              </w:r>
            </w:fldSimple>
            <w:r>
              <w:rPr>
                <w:snapToGrid w:val="0"/>
                <w:lang w:eastAsia="de-DE"/>
              </w:rPr>
              <w:t>/@</w:t>
            </w:r>
            <w:r w:rsidRPr="000F34DC">
              <w:rPr>
                <w:rStyle w:val="JDFAttributeName"/>
              </w:rPr>
              <w:t>domain</w:t>
            </w:r>
            <w:r>
              <w:rPr>
                <w:snapToGrid w:val="0"/>
                <w:lang w:eastAsia="de-DE"/>
              </w:rPr>
              <w:t>.</w:t>
            </w:r>
          </w:p>
        </w:tc>
      </w:tr>
      <w:tr w:rsidR="00E52217" w:rsidRPr="00305A27" w:rsidTr="007028DC">
        <w:trPr>
          <w:cantSplit/>
          <w:jc w:val="center"/>
        </w:trPr>
        <w:tc>
          <w:tcPr>
            <w:tcW w:w="2430" w:type="dxa"/>
            <w:tcBorders>
              <w:top w:val="single" w:sz="12" w:space="0" w:color="000080"/>
              <w:bottom w:val="single" w:sz="12" w:space="0" w:color="000080"/>
            </w:tcBorders>
          </w:tcPr>
          <w:p w:rsidR="00E52217" w:rsidRPr="005B2808" w:rsidRDefault="00E52217" w:rsidP="005B2808">
            <w:pPr>
              <w:pStyle w:val="TableCellLeft"/>
              <w:rPr>
                <w:rStyle w:val="ChangeFlag"/>
                <w:color w:val="auto"/>
                <w:u w:val="none"/>
              </w:rPr>
            </w:pPr>
            <w:proofErr w:type="gramStart"/>
            <w:r w:rsidRPr="005B2808">
              <w:rPr>
                <w:rStyle w:val="JDFAttributeName"/>
              </w:rPr>
              <w:t>AuxID</w:t>
            </w:r>
            <w:r w:rsidRPr="005B2808">
              <w:t xml:space="preserve"> </w:t>
            </w:r>
            <w:r w:rsidRPr="00BD0662">
              <w:t>?</w:t>
            </w:r>
            <w:proofErr w:type="gramEnd"/>
          </w:p>
          <w:p w:rsidR="00E52217" w:rsidRPr="005B2808" w:rsidRDefault="00E52217" w:rsidP="005B2808">
            <w:pPr>
              <w:rPr>
                <w:rStyle w:val="ChangeFlag"/>
              </w:rPr>
            </w:pPr>
            <w:r w:rsidRPr="005B2808">
              <w:rPr>
                <w:rStyle w:val="ChangeFlag"/>
              </w:rPr>
              <w:t>Modified in PrintTalk 1.3</w:t>
            </w:r>
          </w:p>
        </w:tc>
        <w:tc>
          <w:tcPr>
            <w:tcW w:w="1314" w:type="dxa"/>
            <w:tcBorders>
              <w:top w:val="single" w:sz="12" w:space="0" w:color="000080"/>
              <w:bottom w:val="single" w:sz="12" w:space="0" w:color="000080"/>
            </w:tcBorders>
          </w:tcPr>
          <w:p w:rsidR="00E52217" w:rsidRPr="0018189C" w:rsidRDefault="00E52217" w:rsidP="00145774">
            <w:pPr>
              <w:pStyle w:val="TableCellLeft"/>
            </w:pPr>
            <w:r w:rsidRPr="0018189C">
              <w:t>string</w:t>
            </w:r>
          </w:p>
        </w:tc>
        <w:tc>
          <w:tcPr>
            <w:tcW w:w="5616" w:type="dxa"/>
            <w:tcBorders>
              <w:top w:val="single" w:sz="12" w:space="0" w:color="000080"/>
              <w:bottom w:val="single" w:sz="12" w:space="0" w:color="000080"/>
            </w:tcBorders>
          </w:tcPr>
          <w:p w:rsidR="00E52217" w:rsidRPr="0018189C" w:rsidRDefault="001B6E05" w:rsidP="005B2808">
            <w:pPr>
              <w:pStyle w:val="TableCellLeft"/>
            </w:pPr>
            <w:r w:rsidRPr="001B6E05">
              <w:t>@</w:t>
            </w:r>
            <w:r w:rsidR="00E52217" w:rsidRPr="00AE1C46">
              <w:rPr>
                <w:rStyle w:val="JDFAttributeName"/>
              </w:rPr>
              <w:t>AuxID</w:t>
            </w:r>
            <w:r w:rsidR="00E52217" w:rsidRPr="0018189C">
              <w:t xml:space="preserve"> is used as a reference to the </w:t>
            </w:r>
            <w:fldSimple w:instr=" REF PrintBuyer \h  \* MERGEFORMAT ">
              <w:r w:rsidR="00BC3338" w:rsidRPr="00BC3338">
                <w:rPr>
                  <w:rStyle w:val="JDFTermRef"/>
                </w:rPr>
                <w:t>Print Buyer</w:t>
              </w:r>
            </w:fldSimple>
            <w:r w:rsidR="00E52217" w:rsidRPr="009573C2">
              <w:rPr>
                <w:rStyle w:val="JDFTermRef"/>
              </w:rPr>
              <w:t>'s</w:t>
            </w:r>
            <w:r w:rsidR="00E52217" w:rsidRPr="0018189C">
              <w:t xml:space="preserve"> internal system ID by the </w:t>
            </w:r>
            <w:r w:rsidR="00E52217" w:rsidRPr="005B2808">
              <w:t>sender</w:t>
            </w:r>
            <w:r w:rsidR="00E52217" w:rsidRPr="0018189C">
              <w:t xml:space="preserve">. </w:t>
            </w:r>
            <w:proofErr w:type="gramStart"/>
            <w:r w:rsidR="00E52217">
              <w:t>An</w:t>
            </w:r>
            <w:proofErr w:type="gramEnd"/>
            <w:r w:rsidR="00E52217">
              <w:t xml:space="preserve"> </w:t>
            </w:r>
            <w:r w:rsidRPr="001B6E05">
              <w:t>@</w:t>
            </w:r>
            <w:r w:rsidR="00E52217" w:rsidRPr="00AE1C46">
              <w:rPr>
                <w:rStyle w:val="JDFAttributeName"/>
              </w:rPr>
              <w:t>AuxID</w:t>
            </w:r>
            <w:r w:rsidR="00E52217" w:rsidRPr="0018189C">
              <w:t xml:space="preserve"> </w:t>
            </w:r>
            <w:r w:rsidR="00AF35FC">
              <w:t>SHALL</w:t>
            </w:r>
            <w:r w:rsidR="00E52217" w:rsidRPr="0018189C">
              <w:t xml:space="preserve"> be used to carry a systems internal ID. </w:t>
            </w:r>
          </w:p>
          <w:p w:rsidR="00E52217" w:rsidRPr="0018189C" w:rsidRDefault="001B6E05" w:rsidP="001B6E05">
            <w:pPr>
              <w:pStyle w:val="TableCellLeft"/>
            </w:pPr>
            <w:r w:rsidRPr="001B6E05">
              <w:rPr>
                <w:rStyle w:val="NoteLeadIn"/>
              </w:rPr>
              <w:t>Modification note:</w:t>
            </w:r>
            <w:r>
              <w:t xml:space="preserve"> starting with </w:t>
            </w:r>
            <w:r w:rsidR="00E52217">
              <w:t>PrintTalk 1.3</w:t>
            </w:r>
            <w:r w:rsidR="00E52217" w:rsidRPr="0018189C">
              <w:t xml:space="preserve">, </w:t>
            </w:r>
            <w:r w:rsidR="00AF35FC">
              <w:t>SHALL</w:t>
            </w:r>
            <w:r w:rsidR="009903EA">
              <w:t xml:space="preserve"> </w:t>
            </w:r>
            <w:r w:rsidR="00E52217" w:rsidRPr="0018189C">
              <w:t xml:space="preserve">use </w:t>
            </w:r>
            <w:r w:rsidR="009903EA" w:rsidRPr="009903EA">
              <w:rPr>
                <w:rStyle w:val="XPath"/>
              </w:rPr>
              <w:t>pt/</w:t>
            </w:r>
            <w:r w:rsidR="00E52217" w:rsidRPr="009903EA">
              <w:rPr>
                <w:rStyle w:val="XPath"/>
              </w:rPr>
              <w:t>jdf</w:t>
            </w:r>
            <w:proofErr w:type="gramStart"/>
            <w:r w:rsidR="00E52217" w:rsidRPr="009903EA">
              <w:rPr>
                <w:rStyle w:val="XPath"/>
              </w:rPr>
              <w:t>:GeneralID</w:t>
            </w:r>
            <w:proofErr w:type="gramEnd"/>
            <w:r w:rsidR="00E52217" w:rsidRPr="0018189C">
              <w:t xml:space="preserve"> for any IDs other than the </w:t>
            </w:r>
            <w:fldSimple w:instr=" REF PrintBuyer \h  \* MERGEFORMAT ">
              <w:r w:rsidR="00BC3338" w:rsidRPr="00BC3338">
                <w:rPr>
                  <w:rStyle w:val="JDFTermRef"/>
                </w:rPr>
                <w:t>Print Buyer</w:t>
              </w:r>
            </w:fldSimple>
            <w:r w:rsidR="00E52217" w:rsidRPr="009573C2">
              <w:rPr>
                <w:rStyle w:val="JDFTermRef"/>
              </w:rPr>
              <w:t>'s</w:t>
            </w:r>
            <w:r w:rsidR="00E52217" w:rsidRPr="0018189C">
              <w:t xml:space="preserve"> internal system ID.</w:t>
            </w:r>
          </w:p>
        </w:tc>
      </w:tr>
      <w:tr w:rsidR="00E52217" w:rsidRPr="00305A27" w:rsidTr="00D50C4A">
        <w:trPr>
          <w:jc w:val="center"/>
        </w:trPr>
        <w:tc>
          <w:tcPr>
            <w:tcW w:w="2430" w:type="dxa"/>
            <w:tcBorders>
              <w:top w:val="single" w:sz="12" w:space="0" w:color="000080"/>
              <w:bottom w:val="single" w:sz="12" w:space="0" w:color="000080"/>
            </w:tcBorders>
          </w:tcPr>
          <w:p w:rsidR="00E52217" w:rsidRPr="00AE1C46" w:rsidRDefault="00E52217" w:rsidP="00AE1C46">
            <w:pPr>
              <w:pStyle w:val="TableCellLeft"/>
              <w:rPr>
                <w:rStyle w:val="JDFAttributeName"/>
              </w:rPr>
            </w:pPr>
            <w:r w:rsidRPr="00AE1C46">
              <w:rPr>
                <w:rStyle w:val="JDFAttributeName"/>
              </w:rPr>
              <w:t>BusinessID</w:t>
            </w:r>
          </w:p>
        </w:tc>
        <w:tc>
          <w:tcPr>
            <w:tcW w:w="1314" w:type="dxa"/>
            <w:tcBorders>
              <w:top w:val="single" w:sz="12" w:space="0" w:color="000080"/>
              <w:bottom w:val="single" w:sz="12" w:space="0" w:color="000080"/>
            </w:tcBorders>
          </w:tcPr>
          <w:p w:rsidR="00E52217" w:rsidRPr="0018189C" w:rsidRDefault="00E52217" w:rsidP="00AE1C46">
            <w:pPr>
              <w:pStyle w:val="TableCellLeft"/>
            </w:pPr>
            <w:r w:rsidRPr="0018189C">
              <w:t>NMTOKEN</w:t>
            </w:r>
          </w:p>
        </w:tc>
        <w:tc>
          <w:tcPr>
            <w:tcW w:w="5616" w:type="dxa"/>
            <w:tcBorders>
              <w:top w:val="single" w:sz="12" w:space="0" w:color="000080"/>
              <w:bottom w:val="single" w:sz="12" w:space="0" w:color="000080"/>
            </w:tcBorders>
          </w:tcPr>
          <w:p w:rsidR="00E52217" w:rsidRPr="0018189C" w:rsidRDefault="00CB3251" w:rsidP="00AE1C46">
            <w:pPr>
              <w:pStyle w:val="TableCellLeft"/>
            </w:pPr>
            <w:r>
              <w:t>The</w:t>
            </w:r>
            <w:r w:rsidRPr="0018189C">
              <w:t xml:space="preserve"> </w:t>
            </w:r>
            <w:r w:rsidR="00E52217" w:rsidRPr="0018189C">
              <w:t xml:space="preserve">unique identifier for this </w:t>
            </w:r>
            <w:fldSimple w:instr=" REF BusinessObjectGlossary \h  \* MERGEFORMAT ">
              <w:r w:rsidR="00BC3338" w:rsidRPr="00BC3338">
                <w:rPr>
                  <w:rStyle w:val="JDFTermRef"/>
                </w:rPr>
                <w:t>Business Object</w:t>
              </w:r>
            </w:fldSimple>
            <w:r w:rsidR="00E52217" w:rsidRPr="0018189C">
              <w:t>.</w:t>
            </w:r>
          </w:p>
        </w:tc>
      </w:tr>
      <w:tr w:rsidR="00E52217" w:rsidRPr="00305A27" w:rsidTr="00D50C4A">
        <w:trPr>
          <w:jc w:val="center"/>
        </w:trPr>
        <w:tc>
          <w:tcPr>
            <w:tcW w:w="2430" w:type="dxa"/>
            <w:tcBorders>
              <w:top w:val="single" w:sz="12" w:space="0" w:color="000080"/>
              <w:bottom w:val="single" w:sz="12" w:space="0" w:color="000080"/>
            </w:tcBorders>
          </w:tcPr>
          <w:p w:rsidR="00E52217" w:rsidRPr="00AE1C46" w:rsidRDefault="00E52217" w:rsidP="00AE1C46">
            <w:pPr>
              <w:pStyle w:val="TableCellLeft"/>
              <w:rPr>
                <w:rStyle w:val="JDFAttributeName"/>
              </w:rPr>
            </w:pPr>
            <w:bookmarkStart w:id="156" w:name="_Toc431471382"/>
            <w:proofErr w:type="gramStart"/>
            <w:r w:rsidRPr="00AE1C46">
              <w:rPr>
                <w:rStyle w:val="JDFAttributeName"/>
              </w:rPr>
              <w:t>BusinessRefID</w:t>
            </w:r>
            <w:r w:rsidRPr="00AE1C46">
              <w:t xml:space="preserve"> ?</w:t>
            </w:r>
            <w:bookmarkEnd w:id="156"/>
            <w:proofErr w:type="gramEnd"/>
          </w:p>
        </w:tc>
        <w:tc>
          <w:tcPr>
            <w:tcW w:w="1314" w:type="dxa"/>
            <w:tcBorders>
              <w:top w:val="single" w:sz="12" w:space="0" w:color="000080"/>
              <w:bottom w:val="single" w:sz="12" w:space="0" w:color="000080"/>
            </w:tcBorders>
          </w:tcPr>
          <w:p w:rsidR="00E52217" w:rsidRPr="0018189C" w:rsidRDefault="00E52217" w:rsidP="00AE1C46">
            <w:pPr>
              <w:pStyle w:val="TableCellLeft"/>
            </w:pPr>
            <w:r w:rsidRPr="0018189C">
              <w:t>NMTOKEN</w:t>
            </w:r>
          </w:p>
        </w:tc>
        <w:tc>
          <w:tcPr>
            <w:tcW w:w="5616" w:type="dxa"/>
            <w:tcBorders>
              <w:top w:val="single" w:sz="12" w:space="0" w:color="000080"/>
              <w:bottom w:val="single" w:sz="12" w:space="0" w:color="000080"/>
            </w:tcBorders>
          </w:tcPr>
          <w:p w:rsidR="00F12579" w:rsidRDefault="00F12579" w:rsidP="00AE1C46">
            <w:pPr>
              <w:pStyle w:val="TableCellLeft"/>
            </w:pPr>
            <w:r>
              <w:t xml:space="preserve">The value of this </w:t>
            </w:r>
            <w:r w:rsidR="001B6E05" w:rsidRPr="001B6E05">
              <w:t>@</w:t>
            </w:r>
            <w:r w:rsidRPr="00AE1C46">
              <w:rPr>
                <w:rStyle w:val="JDFAttributeName"/>
              </w:rPr>
              <w:t>BusinessRefID</w:t>
            </w:r>
            <w:r>
              <w:rPr>
                <w:rStyle w:val="JDFAttributeName"/>
              </w:rPr>
              <w:t xml:space="preserve"> </w:t>
            </w:r>
            <w:r w:rsidR="00AF35FC">
              <w:t>SHALL</w:t>
            </w:r>
            <w:r>
              <w:t xml:space="preserve"> be the same as the</w:t>
            </w:r>
            <w:r w:rsidRPr="00D50C4A">
              <w:t xml:space="preserve"> </w:t>
            </w:r>
            <w:r w:rsidR="001B6E05" w:rsidRPr="001B6E05">
              <w:t>@</w:t>
            </w:r>
            <w:r w:rsidRPr="00D80DAD">
              <w:rPr>
                <w:rStyle w:val="JDFAttributeName"/>
              </w:rPr>
              <w:t>BusinessID</w:t>
            </w:r>
            <w:r>
              <w:t xml:space="preserve"> of some other</w:t>
            </w:r>
            <w:r w:rsidR="002A4B86">
              <w:t xml:space="preserve"> </w:t>
            </w:r>
            <w:r w:rsidR="007C0763">
              <w:rPr>
                <w:rStyle w:val="JDFTermRef"/>
              </w:rPr>
              <w:fldChar w:fldCharType="begin"/>
            </w:r>
            <w:r w:rsidR="002A4B86">
              <w:instrText xml:space="preserve"> REF PendingBusinessObject \h </w:instrText>
            </w:r>
            <w:r w:rsidR="007C0763">
              <w:rPr>
                <w:rStyle w:val="JDFTermRef"/>
              </w:rPr>
            </w:r>
            <w:r w:rsidR="007C0763">
              <w:rPr>
                <w:rStyle w:val="JDFTermRef"/>
              </w:rPr>
              <w:fldChar w:fldCharType="separate"/>
            </w:r>
            <w:r w:rsidR="00BC3338">
              <w:rPr>
                <w:rStyle w:val="JDFTerm"/>
              </w:rPr>
              <w:t>Pending Business Object</w:t>
            </w:r>
            <w:r w:rsidR="007C0763">
              <w:rPr>
                <w:rStyle w:val="JDFTermRef"/>
              </w:rPr>
              <w:fldChar w:fldCharType="end"/>
            </w:r>
            <w:r w:rsidR="006F0B38">
              <w:rPr>
                <w:rStyle w:val="JDFTermRef"/>
              </w:rPr>
              <w:t xml:space="preserve"> </w:t>
            </w:r>
            <w:r>
              <w:t xml:space="preserve">which acts as </w:t>
            </w:r>
            <w:r w:rsidR="00EC6BE8">
              <w:t>the primary</w:t>
            </w:r>
            <w:r>
              <w:t xml:space="preserve"> parameter to the </w:t>
            </w:r>
            <w:fldSimple w:instr=" REF BusinessTransaction \h  \* MERGEFORMAT ">
              <w:r w:rsidR="00BC3338" w:rsidRPr="00BC3338">
                <w:rPr>
                  <w:rStyle w:val="JDFTermRef"/>
                </w:rPr>
                <w:t>Business Transaction</w:t>
              </w:r>
            </w:fldSimple>
            <w:r w:rsidR="006F0B38">
              <w:t xml:space="preserve"> </w:t>
            </w:r>
            <w:r>
              <w:t xml:space="preserve">that this </w:t>
            </w:r>
            <w:fldSimple w:instr=" REF PrintTalkDocument \h  \* MERGEFORMAT ">
              <w:r w:rsidR="00BC3338" w:rsidRPr="00BC3338">
                <w:rPr>
                  <w:rStyle w:val="JDFTermRef"/>
                </w:rPr>
                <w:t>PrintTalk Document</w:t>
              </w:r>
            </w:fldSimple>
            <w:r w:rsidR="009765AE">
              <w:rPr>
                <w:rStyle w:val="JDFTerm"/>
              </w:rPr>
              <w:t xml:space="preserve"> </w:t>
            </w:r>
            <w:r>
              <w:t>represents.</w:t>
            </w:r>
            <w:r w:rsidR="00EC6BE8">
              <w:t xml:space="preserve"> See </w:t>
            </w:r>
            <w:r w:rsidR="00EC6BE8" w:rsidRPr="00EC6BE8">
              <w:rPr>
                <w:rStyle w:val="XPath"/>
              </w:rPr>
              <w:t>pt/GeneralID</w:t>
            </w:r>
            <w:r w:rsidR="00EC6BE8">
              <w:t xml:space="preserve"> for seconda</w:t>
            </w:r>
            <w:r w:rsidR="002A4B86">
              <w:t>ry parameters</w:t>
            </w:r>
            <w:r w:rsidRPr="00F12579">
              <w:t>.</w:t>
            </w:r>
            <w:r w:rsidR="00E52217" w:rsidRPr="0018189C">
              <w:t xml:space="preserve">  </w:t>
            </w:r>
          </w:p>
          <w:p w:rsidR="00E52217" w:rsidRDefault="00011D95" w:rsidP="00AE1C46">
            <w:pPr>
              <w:pStyle w:val="TableCellLeft"/>
            </w:pPr>
            <w:r w:rsidRPr="00011D95">
              <w:t xml:space="preserve">Prior to a </w:t>
            </w:r>
            <w:fldSimple w:instr=" REF _Ref164422357 \h  \* MERGEFORMAT ">
              <w:r w:rsidR="00BC3338" w:rsidRPr="00BC3338">
                <w:rPr>
                  <w:rStyle w:val="JDFElementRef"/>
                </w:rPr>
                <w:t>PurchaseOrder</w:t>
              </w:r>
            </w:fldSimple>
            <w:r w:rsidRPr="00011D95">
              <w:t>, a</w:t>
            </w:r>
            <w:r w:rsidR="00F12579">
              <w:t xml:space="preserve"> </w:t>
            </w:r>
            <w:r w:rsidR="001B6E05" w:rsidRPr="001B6E05">
              <w:t>@</w:t>
            </w:r>
            <w:r w:rsidR="00E52217" w:rsidRPr="00AE1C46">
              <w:rPr>
                <w:rStyle w:val="JDFAttributeName"/>
              </w:rPr>
              <w:t>BusinessRefID</w:t>
            </w:r>
            <w:r w:rsidR="00E52217" w:rsidRPr="0018189C">
              <w:rPr>
                <w:rStyle w:val="Attribute"/>
              </w:rPr>
              <w:t xml:space="preserve"> </w:t>
            </w:r>
            <w:r w:rsidR="00AF35FC">
              <w:t>SHALL</w:t>
            </w:r>
            <w:r w:rsidR="00E52217" w:rsidRPr="0018189C">
              <w:t xml:space="preserve"> refer to</w:t>
            </w:r>
            <w:r w:rsidR="002A4B86">
              <w:t xml:space="preserve"> a</w:t>
            </w:r>
            <w:r w:rsidR="00E52217" w:rsidRPr="0018189C">
              <w:t xml:space="preserve"> </w:t>
            </w:r>
            <w:fldSimple w:instr=" REF BusinessObjectGlossary \h  \* MERGEFORMAT ">
              <w:r w:rsidR="00BC3338" w:rsidRPr="00BC3338">
                <w:rPr>
                  <w:rStyle w:val="JDFTermRef"/>
                </w:rPr>
                <w:t>Business Object</w:t>
              </w:r>
            </w:fldSimple>
            <w:r w:rsidR="00E52217" w:rsidRPr="0018189C">
              <w:t xml:space="preserve"> that was </w:t>
            </w:r>
            <w:r w:rsidR="002A4B86">
              <w:t>received from</w:t>
            </w:r>
            <w:r w:rsidR="002A4B86" w:rsidRPr="0018189C">
              <w:t xml:space="preserve"> </w:t>
            </w:r>
            <w:r w:rsidR="00E52217" w:rsidRPr="0018189C">
              <w:t>the other party.</w:t>
            </w:r>
            <w:r>
              <w:t xml:space="preserve"> </w:t>
            </w:r>
            <w:r w:rsidRPr="00011D95">
              <w:t xml:space="preserve">Once a </w:t>
            </w:r>
            <w:fldSimple w:instr=" REF _Ref164422357 \h  \* MERGEFORMAT ">
              <w:r w:rsidR="00BC3338" w:rsidRPr="00BC3338">
                <w:rPr>
                  <w:rStyle w:val="JDFElementRef"/>
                </w:rPr>
                <w:t>PurchaseOrder</w:t>
              </w:r>
            </w:fldSimple>
            <w:r>
              <w:rPr>
                <w:rStyle w:val="JDFElement"/>
              </w:rPr>
              <w:t xml:space="preserve"> </w:t>
            </w:r>
            <w:r w:rsidRPr="00011D95">
              <w:t xml:space="preserve">has been placed, </w:t>
            </w:r>
            <w:fldSimple w:instr=" REF _Ref164422357 \h  \* MERGEFORMAT ">
              <w:r w:rsidR="00BC3338" w:rsidRPr="00BC3338">
                <w:rPr>
                  <w:rStyle w:val="JDFElementRef"/>
                </w:rPr>
                <w:t>PurchaseOrder</w:t>
              </w:r>
            </w:fldSimple>
            <w:r>
              <w:rPr>
                <w:rStyle w:val="JDFElement"/>
              </w:rPr>
              <w:t xml:space="preserve"> </w:t>
            </w:r>
            <w:r w:rsidRPr="00011D95">
              <w:t>/@</w:t>
            </w:r>
            <w:r w:rsidRPr="00011D95">
              <w:rPr>
                <w:rStyle w:val="JDFAttributeName"/>
              </w:rPr>
              <w:t>BusinessID</w:t>
            </w:r>
            <w:r w:rsidRPr="00011D95">
              <w:t xml:space="preserve"> SHALL be used as the @</w:t>
            </w:r>
            <w:r w:rsidRPr="00011D95">
              <w:rPr>
                <w:rStyle w:val="JDFAttributeName"/>
              </w:rPr>
              <w:t>BusinessRefID</w:t>
            </w:r>
            <w:r w:rsidRPr="00011D95">
              <w:t xml:space="preserve"> of all following </w:t>
            </w:r>
            <w:fldSimple w:instr=" REF BusinessObjectGlossary \h  \* MERGEFORMAT ">
              <w:r w:rsidR="00BC3338" w:rsidRPr="00BC3338">
                <w:rPr>
                  <w:rStyle w:val="JDFTermRef"/>
                </w:rPr>
                <w:t>Business Object</w:t>
              </w:r>
            </w:fldSimple>
            <w:r w:rsidRPr="00011D95">
              <w:t>s.</w:t>
            </w:r>
          </w:p>
          <w:p w:rsidR="00F12579" w:rsidRPr="0018189C" w:rsidRDefault="00F12579" w:rsidP="00C45689">
            <w:pPr>
              <w:pStyle w:val="TableCellLeft"/>
            </w:pPr>
            <w:r w:rsidRPr="0018189C">
              <w:t xml:space="preserve">For example, a </w:t>
            </w:r>
            <w:r w:rsidRPr="00F12579">
              <w:rPr>
                <w:rStyle w:val="XPath"/>
              </w:rPr>
              <w:t>Quotation/@BusinessRefID</w:t>
            </w:r>
            <w:r w:rsidRPr="0018189C">
              <w:t xml:space="preserve"> </w:t>
            </w:r>
            <w:r>
              <w:t>reference</w:t>
            </w:r>
            <w:r w:rsidR="002A4B86">
              <w:t>s</w:t>
            </w:r>
            <w:r>
              <w:t xml:space="preserve"> </w:t>
            </w:r>
            <w:r w:rsidR="002A4B86">
              <w:t>an</w:t>
            </w:r>
            <w:r>
              <w:t xml:space="preserve"> </w:t>
            </w:r>
            <w:fldSimple w:instr=" REF _Ref164422350 \h  \* MERGEFORMAT ">
              <w:r w:rsidR="00BC3338" w:rsidRPr="00BC3338">
                <w:rPr>
                  <w:rStyle w:val="JDFElementRef"/>
                </w:rPr>
                <w:t>RFQ</w:t>
              </w:r>
            </w:fldSimple>
            <w:r w:rsidR="00C45689">
              <w:rPr>
                <w:rStyle w:val="JDFElement"/>
              </w:rPr>
              <w:t xml:space="preserve"> </w:t>
            </w:r>
            <w:r w:rsidR="002A4B86">
              <w:t>if</w:t>
            </w:r>
            <w:r>
              <w:t xml:space="preserve"> it provides a quote for</w:t>
            </w:r>
            <w:r w:rsidR="002A4B86">
              <w:t xml:space="preserve"> the </w:t>
            </w:r>
            <w:fldSimple w:instr=" REF _Ref164422350 \h  \* MERGEFORMAT ">
              <w:r w:rsidR="00BC3338" w:rsidRPr="00BC3338">
                <w:rPr>
                  <w:rStyle w:val="JDFElementRef"/>
                </w:rPr>
                <w:t>RFQ</w:t>
              </w:r>
            </w:fldSimple>
            <w:r>
              <w:t>, or it reference</w:t>
            </w:r>
            <w:r w:rsidR="002A4B86">
              <w:t>s</w:t>
            </w:r>
            <w:r>
              <w:t xml:space="preserve"> a </w:t>
            </w:r>
            <w:fldSimple w:instr=" REF _Ref164422357 \h  \* MERGEFORMAT ">
              <w:r w:rsidR="00BC3338" w:rsidRPr="00BC3338">
                <w:rPr>
                  <w:rStyle w:val="JDFElementRef"/>
                </w:rPr>
                <w:t>PurchaseOrder</w:t>
              </w:r>
            </w:fldSimple>
            <w:r w:rsidR="00C45689">
              <w:rPr>
                <w:rStyle w:val="JDFElement"/>
              </w:rPr>
              <w:t xml:space="preserve"> </w:t>
            </w:r>
            <w:r w:rsidR="002A4B86">
              <w:t>if it</w:t>
            </w:r>
            <w:r>
              <w:t xml:space="preserve"> specif</w:t>
            </w:r>
            <w:r w:rsidR="002A4B86">
              <w:t>ies</w:t>
            </w:r>
            <w:r>
              <w:t xml:space="preserve"> a </w:t>
            </w:r>
            <w:fldSimple w:instr=" REF ChangeOrder \h  \* MERGEFORMAT ">
              <w:r w:rsidR="00BC3338" w:rsidRPr="00BC3338">
                <w:rPr>
                  <w:rStyle w:val="JDFTermRef"/>
                </w:rPr>
                <w:t>Change Order</w:t>
              </w:r>
            </w:fldSimple>
            <w:r>
              <w:t>.</w:t>
            </w:r>
          </w:p>
        </w:tc>
      </w:tr>
      <w:tr w:rsidR="00E52217" w:rsidRPr="00305A27" w:rsidTr="00D50C4A">
        <w:trPr>
          <w:jc w:val="center"/>
        </w:trPr>
        <w:tc>
          <w:tcPr>
            <w:tcW w:w="2430" w:type="dxa"/>
            <w:tcBorders>
              <w:top w:val="single" w:sz="12" w:space="0" w:color="000080"/>
              <w:bottom w:val="single" w:sz="18" w:space="0" w:color="000080"/>
            </w:tcBorders>
          </w:tcPr>
          <w:p w:rsidR="00E52217" w:rsidRPr="00622600" w:rsidRDefault="00E52217" w:rsidP="00145774">
            <w:pPr>
              <w:pStyle w:val="TableCellLeft"/>
            </w:pPr>
            <w:proofErr w:type="gramStart"/>
            <w:r w:rsidRPr="00AE1C46">
              <w:rPr>
                <w:rStyle w:val="JDFAttributeName"/>
              </w:rPr>
              <w:t>RequestDate</w:t>
            </w:r>
            <w:r w:rsidR="00F01055">
              <w:rPr>
                <w:rStyle w:val="JDFAttributeName"/>
              </w:rPr>
              <w:t xml:space="preserve"> </w:t>
            </w:r>
            <w:r w:rsidR="00F01055" w:rsidRPr="00622600">
              <w:t>?</w:t>
            </w:r>
            <w:proofErr w:type="gramEnd"/>
          </w:p>
          <w:p w:rsidR="0034647C" w:rsidRPr="00D50C4A" w:rsidRDefault="0034647C" w:rsidP="00D50C4A">
            <w:pPr>
              <w:rPr>
                <w:rStyle w:val="ChangeFlag"/>
              </w:rPr>
            </w:pPr>
            <w:r w:rsidRPr="00D50C4A">
              <w:rPr>
                <w:rStyle w:val="ChangeFlag"/>
              </w:rPr>
              <w:t>Deprecated in PrintTalk 1.</w:t>
            </w:r>
            <w:r w:rsidR="00FE08CF" w:rsidRPr="00D50C4A">
              <w:rPr>
                <w:rStyle w:val="ChangeFlag"/>
              </w:rPr>
              <w:t>5</w:t>
            </w:r>
          </w:p>
        </w:tc>
        <w:tc>
          <w:tcPr>
            <w:tcW w:w="1314" w:type="dxa"/>
            <w:tcBorders>
              <w:top w:val="single" w:sz="12" w:space="0" w:color="000080"/>
              <w:bottom w:val="single" w:sz="18" w:space="0" w:color="000080"/>
            </w:tcBorders>
          </w:tcPr>
          <w:p w:rsidR="00E52217" w:rsidRPr="0018189C" w:rsidRDefault="00E52217" w:rsidP="00145774">
            <w:pPr>
              <w:pStyle w:val="TableCellLeft"/>
            </w:pPr>
            <w:r w:rsidRPr="0018189C">
              <w:t>dateTime</w:t>
            </w:r>
          </w:p>
        </w:tc>
        <w:tc>
          <w:tcPr>
            <w:tcW w:w="5616" w:type="dxa"/>
            <w:tcBorders>
              <w:top w:val="single" w:sz="12" w:space="0" w:color="000080"/>
              <w:bottom w:val="single" w:sz="18" w:space="0" w:color="000080"/>
            </w:tcBorders>
          </w:tcPr>
          <w:p w:rsidR="00E52217" w:rsidRDefault="00E52217" w:rsidP="00145774">
            <w:pPr>
              <w:pStyle w:val="TableCellLeft"/>
            </w:pPr>
            <w:r w:rsidRPr="0018189C">
              <w:t xml:space="preserve">Date/Time when this </w:t>
            </w:r>
            <w:fldSimple w:instr=" REF BusinessObjectGlossary \h  \* MERGEFORMAT ">
              <w:r w:rsidR="00BC3338" w:rsidRPr="00BC3338">
                <w:rPr>
                  <w:rStyle w:val="JDFTermRef"/>
                </w:rPr>
                <w:t>Business Object</w:t>
              </w:r>
            </w:fldSimple>
            <w:r w:rsidRPr="0018189C">
              <w:t xml:space="preserve"> was sent.</w:t>
            </w:r>
          </w:p>
          <w:p w:rsidR="007F6F16" w:rsidRPr="0018189C" w:rsidRDefault="00C85544" w:rsidP="001B6E05">
            <w:pPr>
              <w:pStyle w:val="TableCellLeft"/>
            </w:pPr>
            <w:r>
              <w:rPr>
                <w:rStyle w:val="NoteLeadIn"/>
              </w:rPr>
              <w:t xml:space="preserve">Deprecation </w:t>
            </w:r>
            <w:r w:rsidR="007F6F16" w:rsidRPr="001B6E05">
              <w:rPr>
                <w:rStyle w:val="NoteLeadIn"/>
              </w:rPr>
              <w:t>note:</w:t>
            </w:r>
            <w:r w:rsidR="007F6F16">
              <w:t xml:space="preserve"> </w:t>
            </w:r>
            <w:r w:rsidR="001B6E05">
              <w:t xml:space="preserve">starting with </w:t>
            </w:r>
            <w:r w:rsidR="007F6F16">
              <w:t>PrintTalk 1.</w:t>
            </w:r>
            <w:r w:rsidR="001B6E05">
              <w:t>5</w:t>
            </w:r>
            <w:r w:rsidR="007F6F16">
              <w:t xml:space="preserve">, use </w:t>
            </w:r>
            <w:r w:rsidR="007F6F16" w:rsidRPr="00C45689">
              <w:rPr>
                <w:rStyle w:val="XPath"/>
              </w:rPr>
              <w:t>PrintTalk/@</w:t>
            </w:r>
            <w:r w:rsidR="007F6F16" w:rsidRPr="00487958">
              <w:rPr>
                <w:rStyle w:val="JDFAttributeName"/>
              </w:rPr>
              <w:t>Timestamp</w:t>
            </w:r>
            <w:r w:rsidR="007F6F16">
              <w:t>.</w:t>
            </w:r>
          </w:p>
        </w:tc>
      </w:tr>
    </w:tbl>
    <w:p w:rsidR="00343EFC" w:rsidRDefault="00343EFC" w:rsidP="0041563F">
      <w:pPr>
        <w:pStyle w:val="TableLine-After"/>
        <w:rPr>
          <w:lang w:eastAsia="de-DE"/>
        </w:rPr>
      </w:pPr>
    </w:p>
    <w:p w:rsidR="00343EFC" w:rsidRDefault="00343EFC">
      <w:pPr>
        <w:rPr>
          <w:lang w:eastAsia="de-DE"/>
        </w:rPr>
      </w:pPr>
      <w:r>
        <w:rPr>
          <w:lang w:eastAsia="de-DE"/>
        </w:rPr>
        <w:br w:type="page"/>
      </w:r>
    </w:p>
    <w:p w:rsidR="0041563F" w:rsidRDefault="0041563F" w:rsidP="0041563F">
      <w:pPr>
        <w:pStyle w:val="TableLine-After"/>
        <w:rPr>
          <w:lang w:eastAsia="de-DE"/>
        </w:rPr>
      </w:pPr>
    </w:p>
    <w:p w:rsidR="00386CA5" w:rsidRDefault="00386CA5" w:rsidP="00386CA5">
      <w:pPr>
        <w:pStyle w:val="Heading2"/>
      </w:pPr>
      <w:bookmarkStart w:id="157" w:name="_Toc164361251"/>
      <w:bookmarkStart w:id="158" w:name="_Toc164363956"/>
      <w:bookmarkStart w:id="159" w:name="_Toc164364003"/>
      <w:bookmarkStart w:id="160" w:name="_Toc164364519"/>
      <w:bookmarkStart w:id="161" w:name="_Toc164364601"/>
      <w:bookmarkStart w:id="162" w:name="_Toc164364648"/>
      <w:bookmarkStart w:id="163" w:name="_Toc164364710"/>
      <w:bookmarkStart w:id="164" w:name="_Toc164364772"/>
      <w:bookmarkStart w:id="165" w:name="_Toc164364834"/>
      <w:bookmarkStart w:id="166" w:name="_Toc164364945"/>
      <w:bookmarkStart w:id="167" w:name="_Ref166584527"/>
      <w:bookmarkStart w:id="168" w:name="_Ref166584529"/>
      <w:bookmarkStart w:id="169" w:name="_Toc411174889"/>
      <w:bookmarkStart w:id="170" w:name="_Toc6217470"/>
      <w:bookmarkStart w:id="171" w:name="_Toc6220879"/>
      <w:bookmarkStart w:id="172" w:name="_Toc6224289"/>
      <w:bookmarkStart w:id="173" w:name="_Toc6224668"/>
      <w:bookmarkStart w:id="174" w:name="_Toc431471383"/>
      <w:bookmarkStart w:id="175" w:name="_Toc164364520"/>
      <w:bookmarkEnd w:id="157"/>
      <w:bookmarkEnd w:id="158"/>
      <w:bookmarkEnd w:id="159"/>
      <w:bookmarkEnd w:id="160"/>
      <w:bookmarkEnd w:id="161"/>
      <w:bookmarkEnd w:id="162"/>
      <w:bookmarkEnd w:id="163"/>
      <w:bookmarkEnd w:id="164"/>
      <w:bookmarkEnd w:id="165"/>
      <w:bookmarkEnd w:id="166"/>
      <w:r>
        <w:t>Business Objects</w:t>
      </w:r>
      <w:bookmarkEnd w:id="167"/>
      <w:bookmarkEnd w:id="168"/>
      <w:bookmarkEnd w:id="169"/>
    </w:p>
    <w:p w:rsidR="0040548A" w:rsidRDefault="00F93CA8" w:rsidP="0040548A">
      <w:pPr>
        <w:pStyle w:val="BodyText"/>
      </w:pPr>
      <w:r>
        <w:t>For a</w:t>
      </w:r>
      <w:r w:rsidR="0040548A">
        <w:t xml:space="preserve"> </w:t>
      </w:r>
      <w:fldSimple w:instr=" REF PrintBuyer \h  \* MERGEFORMAT ">
        <w:r w:rsidR="00BC3338" w:rsidRPr="00BC3338">
          <w:rPr>
            <w:rStyle w:val="JDFTermRef"/>
          </w:rPr>
          <w:t>Print Buyer</w:t>
        </w:r>
      </w:fldSimple>
      <w:r w:rsidR="0040548A" w:rsidRPr="0040548A">
        <w:t xml:space="preserve"> </w:t>
      </w:r>
      <w:r w:rsidR="0040548A">
        <w:t xml:space="preserve">and a </w:t>
      </w:r>
      <w:fldSimple w:instr=" REF PrintProvider \h  \* MERGEFORMAT ">
        <w:r w:rsidR="00BC3338" w:rsidRPr="00BC3338">
          <w:rPr>
            <w:rStyle w:val="JDFTermRef"/>
          </w:rPr>
          <w:t>Print Provider</w:t>
        </w:r>
      </w:fldSimple>
      <w:r w:rsidR="0040548A">
        <w:rPr>
          <w:rStyle w:val="JDFTermRef"/>
        </w:rPr>
        <w:t xml:space="preserve"> </w:t>
      </w:r>
      <w:r>
        <w:t>to nego</w:t>
      </w:r>
      <w:r w:rsidR="0040548A">
        <w:t xml:space="preserve">tiate a contract for </w:t>
      </w:r>
      <w:fldSimple w:instr=" REF PrintProduct \h  \* MERGEFORMAT ">
        <w:r w:rsidR="00BC3338" w:rsidRPr="00BC3338">
          <w:rPr>
            <w:rStyle w:val="JDFTermRef"/>
          </w:rPr>
          <w:t>Print Product</w:t>
        </w:r>
      </w:fldSimple>
      <w:r>
        <w:t xml:space="preserve">, they </w:t>
      </w:r>
      <w:r w:rsidR="00AF35FC">
        <w:t>SHALL</w:t>
      </w:r>
      <w:r w:rsidR="0040548A">
        <w:t xml:space="preserve"> </w:t>
      </w:r>
      <w:r>
        <w:t>exchange</w:t>
      </w:r>
      <w:r w:rsidR="0040548A">
        <w:t xml:space="preserve"> </w:t>
      </w:r>
      <w:r>
        <w:t>one or more of the following</w:t>
      </w:r>
      <w:r w:rsidRPr="0018189C">
        <w:t xml:space="preserve"> </w:t>
      </w:r>
      <w:fldSimple w:instr=" REF BusinessObjectGlossary \h  \* MERGEFORMAT ">
        <w:r w:rsidR="00BC3338" w:rsidRPr="00BC3338">
          <w:rPr>
            <w:rStyle w:val="JDFTermRef"/>
          </w:rPr>
          <w:t>Business Object</w:t>
        </w:r>
      </w:fldSimple>
      <w:r w:rsidRPr="006F0B38">
        <w:rPr>
          <w:rStyle w:val="JDFTermRef"/>
        </w:rPr>
        <w:t>s</w:t>
      </w:r>
      <w:r>
        <w:t>:</w:t>
      </w:r>
      <w:r w:rsidR="0040548A" w:rsidRPr="0018189C">
        <w:t xml:space="preserve"> </w:t>
      </w:r>
      <w:fldSimple w:instr=" REF _Ref164422350 \h  \* MERGEFORMAT ">
        <w:r w:rsidR="00BC3338" w:rsidRPr="00BC3338">
          <w:rPr>
            <w:rStyle w:val="JDFElementRef"/>
          </w:rPr>
          <w:t>RFQ</w:t>
        </w:r>
      </w:fldSimple>
      <w:r w:rsidR="0040548A" w:rsidRPr="0018189C">
        <w:t xml:space="preserve">, </w:t>
      </w:r>
      <w:fldSimple w:instr=" REF _Ref164422352 \h  \* MERGEFORMAT ">
        <w:r w:rsidR="00BC3338" w:rsidRPr="00BC3338">
          <w:rPr>
            <w:rStyle w:val="JDFElementRef"/>
          </w:rPr>
          <w:t>Quotation</w:t>
        </w:r>
      </w:fldSimple>
      <w:r w:rsidR="0040548A" w:rsidRPr="0018189C">
        <w:t xml:space="preserve">, </w:t>
      </w:r>
      <w:fldSimple w:instr=" REF _Ref164422357 \h  \* MERGEFORMAT ">
        <w:r w:rsidR="00BC3338" w:rsidRPr="00BC3338">
          <w:rPr>
            <w:rStyle w:val="JDFElementRef"/>
          </w:rPr>
          <w:t>PurchaseOrder</w:t>
        </w:r>
      </w:fldSimple>
      <w:r w:rsidR="00FB17A4">
        <w:t xml:space="preserve">, </w:t>
      </w:r>
      <w:fldSimple w:instr=" REF _Ref164422361 \h  \* MERGEFORMAT ">
        <w:r w:rsidR="00BC3338" w:rsidRPr="00BC3338">
          <w:rPr>
            <w:rStyle w:val="JDFElementRef"/>
          </w:rPr>
          <w:t>Confirmation</w:t>
        </w:r>
      </w:fldSimple>
      <w:r w:rsidR="00FB17A4">
        <w:t xml:space="preserve">, </w:t>
      </w:r>
      <w:fldSimple w:instr=" REF _Ref164422362 \h  \* MERGEFORMAT ">
        <w:r w:rsidR="00BC3338" w:rsidRPr="00BC3338">
          <w:rPr>
            <w:rStyle w:val="JDFElementRef"/>
          </w:rPr>
          <w:t>Cancellation</w:t>
        </w:r>
      </w:fldSimple>
      <w:r w:rsidR="00C45689">
        <w:rPr>
          <w:rStyle w:val="JDFElement"/>
        </w:rPr>
        <w:t xml:space="preserve"> </w:t>
      </w:r>
      <w:r w:rsidR="0040548A" w:rsidRPr="0018189C">
        <w:t xml:space="preserve">and </w:t>
      </w:r>
      <w:fldSimple w:instr=" REF _Ref164422364 \h  \* MERGEFORMAT ">
        <w:r w:rsidR="00BC3338" w:rsidRPr="00BC3338">
          <w:rPr>
            <w:rStyle w:val="JDFElementRef"/>
          </w:rPr>
          <w:t>Refusal</w:t>
        </w:r>
      </w:fldSimple>
      <w:r w:rsidR="0040548A" w:rsidRPr="0018189C">
        <w:t>.</w:t>
      </w:r>
    </w:p>
    <w:p w:rsidR="00F93CA8" w:rsidRDefault="00F93CA8" w:rsidP="00FB17A4">
      <w:pPr>
        <w:pStyle w:val="BodyText"/>
      </w:pPr>
      <w:bookmarkStart w:id="176" w:name="_Ref166508090"/>
      <w:bookmarkStart w:id="177" w:name="_Ref166508094"/>
      <w:bookmarkStart w:id="178" w:name="_Ref166510665"/>
      <w:bookmarkStart w:id="179" w:name="_Ref166510670"/>
      <w:r>
        <w:t xml:space="preserve">After a contract has been consummated, </w:t>
      </w:r>
      <w:r w:rsidR="002A4B86">
        <w:t xml:space="preserve">either </w:t>
      </w:r>
      <w:r>
        <w:t xml:space="preserve">a </w:t>
      </w:r>
      <w:fldSimple w:instr=" REF PrintBuyer \h  \* MERGEFORMAT ">
        <w:r w:rsidR="00BC3338" w:rsidRPr="00BC3338">
          <w:rPr>
            <w:rStyle w:val="JDFTermRef"/>
          </w:rPr>
          <w:t>Print Buyer</w:t>
        </w:r>
      </w:fldSimple>
      <w:r w:rsidRPr="0040548A">
        <w:t xml:space="preserve"> </w:t>
      </w:r>
      <w:r>
        <w:t xml:space="preserve">or a </w:t>
      </w:r>
      <w:fldSimple w:instr=" REF PrintProvider \h  \* MERGEFORMAT ">
        <w:r w:rsidR="00BC3338" w:rsidRPr="00BC3338">
          <w:rPr>
            <w:rStyle w:val="JDFTermRef"/>
          </w:rPr>
          <w:t>Print Provider</w:t>
        </w:r>
      </w:fldSimple>
      <w:r>
        <w:rPr>
          <w:rStyle w:val="JDFTermRef"/>
        </w:rPr>
        <w:t xml:space="preserve"> </w:t>
      </w:r>
      <w:r>
        <w:t xml:space="preserve">MAY initiate a </w:t>
      </w:r>
      <w:fldSimple w:instr=" REF ChangeOrder \h  \* MERGEFORMAT ">
        <w:r w:rsidR="00BC3338" w:rsidRPr="00BC3338">
          <w:rPr>
            <w:rStyle w:val="JDFTermRef"/>
          </w:rPr>
          <w:t>Change Order</w:t>
        </w:r>
      </w:fldSimple>
      <w:r>
        <w:rPr>
          <w:rStyle w:val="JDFTermRef"/>
        </w:rPr>
        <w:t>.</w:t>
      </w:r>
      <w:r>
        <w:t xml:space="preserve"> </w:t>
      </w:r>
      <w:r w:rsidRPr="0018189C">
        <w:t xml:space="preserve">The negotiation of the </w:t>
      </w:r>
      <w:fldSimple w:instr=" REF ChangeOrder \h  \* MERGEFORMAT ">
        <w:r w:rsidR="00BC3338" w:rsidRPr="00BC3338">
          <w:rPr>
            <w:rStyle w:val="JDFTermRef"/>
          </w:rPr>
          <w:t>Change Order</w:t>
        </w:r>
      </w:fldSimple>
      <w:r w:rsidRPr="0018189C">
        <w:t xml:space="preserve"> is performed </w:t>
      </w:r>
      <w:r w:rsidR="002A4B86">
        <w:t xml:space="preserve">with </w:t>
      </w:r>
      <w:r w:rsidRPr="0018189C">
        <w:t xml:space="preserve">the same </w:t>
      </w:r>
      <w:fldSimple w:instr=" REF BusinessObjectGlossary \h  \* MERGEFORMAT ">
        <w:r w:rsidR="00BC3338" w:rsidRPr="00BC3338">
          <w:rPr>
            <w:rStyle w:val="JDFTermRef"/>
          </w:rPr>
          <w:t>Business Object</w:t>
        </w:r>
      </w:fldSimple>
      <w:r w:rsidRPr="006F0B38">
        <w:rPr>
          <w:rStyle w:val="JDFTermRef"/>
        </w:rPr>
        <w:t>s</w:t>
      </w:r>
      <w:r>
        <w:t xml:space="preserve"> as the initial negotiation </w:t>
      </w:r>
      <w:r w:rsidRPr="0018189C">
        <w:t xml:space="preserve">– </w:t>
      </w:r>
      <w:fldSimple w:instr=" REF _Ref164422350 \h  \* MERGEFORMAT ">
        <w:r w:rsidR="00BC3338" w:rsidRPr="00BC3338">
          <w:rPr>
            <w:rStyle w:val="JDFElementRef"/>
          </w:rPr>
          <w:t>RFQ</w:t>
        </w:r>
      </w:fldSimple>
      <w:r w:rsidR="00A01175" w:rsidRPr="0018189C">
        <w:t xml:space="preserve">, </w:t>
      </w:r>
      <w:fldSimple w:instr=" REF _Ref164422352 \h  \* MERGEFORMAT ">
        <w:r w:rsidR="00BC3338" w:rsidRPr="00BC3338">
          <w:rPr>
            <w:rStyle w:val="JDFElementRef"/>
          </w:rPr>
          <w:t>Quotation</w:t>
        </w:r>
      </w:fldSimple>
      <w:r w:rsidR="00A01175" w:rsidRPr="0018189C">
        <w:t xml:space="preserve">, </w:t>
      </w:r>
      <w:fldSimple w:instr=" REF _Ref164422357 \h  \* MERGEFORMAT ">
        <w:r w:rsidR="00BC3338" w:rsidRPr="00BC3338">
          <w:rPr>
            <w:rStyle w:val="JDFElementRef"/>
          </w:rPr>
          <w:t>PurchaseOrder</w:t>
        </w:r>
      </w:fldSimple>
      <w:r w:rsidR="00A01175">
        <w:t xml:space="preserve">, </w:t>
      </w:r>
      <w:fldSimple w:instr=" REF _Ref164422361 \h  \* MERGEFORMAT ">
        <w:r w:rsidR="00BC3338" w:rsidRPr="00BC3338">
          <w:rPr>
            <w:rStyle w:val="JDFElementRef"/>
          </w:rPr>
          <w:t>Confirmation</w:t>
        </w:r>
      </w:fldSimple>
      <w:r w:rsidR="00A01175">
        <w:t xml:space="preserve">, </w:t>
      </w:r>
      <w:fldSimple w:instr=" REF _Ref164422362 \h  \* MERGEFORMAT ">
        <w:r w:rsidR="00BC3338" w:rsidRPr="00BC3338">
          <w:rPr>
            <w:rStyle w:val="JDFElementRef"/>
          </w:rPr>
          <w:t>Cancellation</w:t>
        </w:r>
      </w:fldSimple>
      <w:r w:rsidR="00A01175">
        <w:rPr>
          <w:rStyle w:val="JDFElement"/>
        </w:rPr>
        <w:t xml:space="preserve"> </w:t>
      </w:r>
      <w:r w:rsidR="00A01175" w:rsidRPr="0018189C">
        <w:t xml:space="preserve">and </w:t>
      </w:r>
      <w:fldSimple w:instr=" REF _Ref164422364 \h  \* MERGEFORMAT ">
        <w:r w:rsidR="00BC3338" w:rsidRPr="00BC3338">
          <w:rPr>
            <w:rStyle w:val="JDFElementRef"/>
          </w:rPr>
          <w:t>Refusal</w:t>
        </w:r>
      </w:fldSimple>
      <w:r w:rsidRPr="0018189C">
        <w:t xml:space="preserve">. The contract, which both parties have agreed on </w:t>
      </w:r>
      <w:r w:rsidR="002A4B86">
        <w:t>during previous negotiations</w:t>
      </w:r>
      <w:r w:rsidRPr="0018189C">
        <w:t xml:space="preserve">, is valid during the whole </w:t>
      </w:r>
      <w:fldSimple w:instr=" REF ChangeOrder \h  \* MERGEFORMAT ">
        <w:r w:rsidR="00BC3338" w:rsidRPr="00BC3338">
          <w:rPr>
            <w:rStyle w:val="JDFTermRef"/>
          </w:rPr>
          <w:t>Change Order</w:t>
        </w:r>
      </w:fldSimple>
      <w:r>
        <w:rPr>
          <w:rStyle w:val="JDFTermRef"/>
        </w:rPr>
        <w:t xml:space="preserve"> </w:t>
      </w:r>
      <w:r w:rsidRPr="0018189C">
        <w:t>process. However the</w:t>
      </w:r>
      <w:r w:rsidR="007F4FBD">
        <w:t xml:space="preserve"> </w:t>
      </w:r>
      <w:fldSimple w:instr=" REF PrintProvider \h  \* MERGEFORMAT ">
        <w:r w:rsidR="00BC3338" w:rsidRPr="00BC3338">
          <w:rPr>
            <w:rStyle w:val="JDFTermRef"/>
          </w:rPr>
          <w:t>Print Provider</w:t>
        </w:r>
      </w:fldSimple>
      <w:r w:rsidR="002A4B86" w:rsidRPr="002A4B86">
        <w:t xml:space="preserve"> may</w:t>
      </w:r>
      <w:r w:rsidRPr="0018189C">
        <w:t xml:space="preserve"> </w:t>
      </w:r>
      <w:r w:rsidR="002A4B86">
        <w:t xml:space="preserve">halt </w:t>
      </w:r>
      <w:r w:rsidRPr="0018189C">
        <w:t xml:space="preserve">production of the </w:t>
      </w:r>
      <w:fldSimple w:instr=" REF PrintProduct \h  \* MERGEFORMAT ">
        <w:r w:rsidR="00BC3338" w:rsidRPr="00BC3338">
          <w:rPr>
            <w:rStyle w:val="JDFTermRef"/>
          </w:rPr>
          <w:t>Print Product</w:t>
        </w:r>
      </w:fldSimple>
      <w:r w:rsidRPr="0018189C">
        <w:t xml:space="preserve">. </w:t>
      </w:r>
      <w:r>
        <w:t>T</w:t>
      </w:r>
      <w:r w:rsidRPr="0018189C">
        <w:t xml:space="preserve">he old contract is replaced </w:t>
      </w:r>
      <w:r>
        <w:t>o</w:t>
      </w:r>
      <w:r w:rsidRPr="0018189C">
        <w:t xml:space="preserve">nly if there is a new agreement on a </w:t>
      </w:r>
      <w:fldSimple w:instr=" REF ChangeOrder \h  \* MERGEFORMAT ">
        <w:r w:rsidR="00BC3338" w:rsidRPr="00BC3338">
          <w:rPr>
            <w:rStyle w:val="JDFTermRef"/>
          </w:rPr>
          <w:t>Change Order</w:t>
        </w:r>
      </w:fldSimple>
      <w:r w:rsidR="007F4FBD" w:rsidRPr="0018189C" w:rsidDel="007F4FBD">
        <w:t xml:space="preserve"> </w:t>
      </w:r>
      <w:r w:rsidRPr="0018189C">
        <w:t xml:space="preserve">(expressed by the new </w:t>
      </w:r>
      <w:fldSimple w:instr=" REF _Ref164422361 \h  \* MERGEFORMAT ">
        <w:r w:rsidR="00BC3338" w:rsidRPr="00BC3338">
          <w:rPr>
            <w:rStyle w:val="JDFElementRef"/>
          </w:rPr>
          <w:t>Confirmation</w:t>
        </w:r>
      </w:fldSimple>
      <w:r w:rsidR="00A01175">
        <w:rPr>
          <w:rStyle w:val="JDFElementRef"/>
        </w:rPr>
        <w:t xml:space="preserve"> </w:t>
      </w:r>
      <w:r w:rsidR="007F4FBD">
        <w:t>sent by the</w:t>
      </w:r>
      <w:r w:rsidRPr="0018189C">
        <w:t xml:space="preserve"> </w:t>
      </w:r>
      <w:fldSimple w:instr=" REF PrintProvider \h  \* MERGEFORMAT ">
        <w:r w:rsidR="00BC3338" w:rsidRPr="00BC3338">
          <w:rPr>
            <w:rStyle w:val="JDFTermRef"/>
          </w:rPr>
          <w:t>Print Provider</w:t>
        </w:r>
      </w:fldSimple>
      <w:r w:rsidR="00A01175">
        <w:t>)</w:t>
      </w:r>
      <w:r w:rsidRPr="0018189C">
        <w:t xml:space="preserve">. If </w:t>
      </w:r>
      <w:r>
        <w:t xml:space="preserve">the </w:t>
      </w:r>
      <w:fldSimple w:instr=" REF ChangeOrder \h  \* MERGEFORMAT ">
        <w:r w:rsidR="00BC3338" w:rsidRPr="00BC3338">
          <w:rPr>
            <w:rStyle w:val="JDFTermRef"/>
          </w:rPr>
          <w:t>Change Order</w:t>
        </w:r>
      </w:fldSimple>
      <w:r>
        <w:rPr>
          <w:rStyle w:val="JDFTermRef"/>
        </w:rPr>
        <w:t xml:space="preserve"> </w:t>
      </w:r>
      <w:r>
        <w:t xml:space="preserve">process terminates with a </w:t>
      </w:r>
      <w:fldSimple w:instr=" REF _Ref164422364 \h  \* MERGEFORMAT ">
        <w:r w:rsidR="00BC3338" w:rsidRPr="00BC3338">
          <w:rPr>
            <w:rStyle w:val="JDFElementRef"/>
          </w:rPr>
          <w:t>Refusal</w:t>
        </w:r>
      </w:fldSimple>
      <w:r w:rsidR="00A01175">
        <w:rPr>
          <w:rStyle w:val="JDFElementRef"/>
        </w:rPr>
        <w:t xml:space="preserve"> </w:t>
      </w:r>
      <w:r>
        <w:t xml:space="preserve">of a </w:t>
      </w:r>
      <w:fldSimple w:instr=" REF BusinessObjectGlossary \h  \* MERGEFORMAT ">
        <w:r w:rsidR="00BC3338" w:rsidRPr="00BC3338">
          <w:rPr>
            <w:rStyle w:val="JDFTermRef"/>
          </w:rPr>
          <w:t>Business Object</w:t>
        </w:r>
      </w:fldSimple>
      <w:r w:rsidRPr="0018189C">
        <w:t xml:space="preserve">, </w:t>
      </w:r>
      <w:r>
        <w:t xml:space="preserve">an </w:t>
      </w:r>
      <w:r w:rsidRPr="0018189C">
        <w:t>expir</w:t>
      </w:r>
      <w:r>
        <w:t xml:space="preserve">ed </w:t>
      </w:r>
      <w:fldSimple w:instr=" REF BusinessObjectGlossary \h  \* MERGEFORMAT ">
        <w:r w:rsidR="00BC3338" w:rsidRPr="00BC3338">
          <w:rPr>
            <w:rStyle w:val="JDFTermRef"/>
          </w:rPr>
          <w:t>Business Object</w:t>
        </w:r>
      </w:fldSimple>
      <w:r w:rsidRPr="0018189C">
        <w:t xml:space="preserve">, or </w:t>
      </w:r>
      <w:fldSimple w:instr=" REF _Ref164422362 \h  \* MERGEFORMAT ">
        <w:r w:rsidR="00BC3338" w:rsidRPr="00BC3338">
          <w:rPr>
            <w:rStyle w:val="JDFElementRef"/>
          </w:rPr>
          <w:t>Cancellation</w:t>
        </w:r>
      </w:fldSimple>
      <w:r w:rsidR="00A01175">
        <w:rPr>
          <w:rStyle w:val="JDFElement"/>
        </w:rPr>
        <w:t xml:space="preserve"> </w:t>
      </w:r>
      <w:r>
        <w:t xml:space="preserve">of a </w:t>
      </w:r>
      <w:fldSimple w:instr=" REF BusinessObjectGlossary \h  \* MERGEFORMAT ">
        <w:r w:rsidR="00BC3338" w:rsidRPr="00BC3338">
          <w:rPr>
            <w:rStyle w:val="JDFTermRef"/>
          </w:rPr>
          <w:t>Business Object</w:t>
        </w:r>
      </w:fldSimple>
      <w:r w:rsidRPr="0018189C">
        <w:t xml:space="preserve">, the </w:t>
      </w:r>
      <w:fldSimple w:instr=" REF ChangeOrder \h  \* MERGEFORMAT ">
        <w:r w:rsidR="00BC3338" w:rsidRPr="00BC3338">
          <w:rPr>
            <w:rStyle w:val="JDFTermRef"/>
          </w:rPr>
          <w:t>Change Order</w:t>
        </w:r>
      </w:fldSimple>
      <w:r>
        <w:rPr>
          <w:rStyle w:val="JDFTermRef"/>
        </w:rPr>
        <w:t xml:space="preserve"> </w:t>
      </w:r>
      <w:r w:rsidRPr="0018189C">
        <w:t>process fail</w:t>
      </w:r>
      <w:r>
        <w:t>s</w:t>
      </w:r>
      <w:r w:rsidRPr="0018189C">
        <w:t xml:space="preserve"> and production </w:t>
      </w:r>
      <w:r>
        <w:t>continues</w:t>
      </w:r>
      <w:r w:rsidRPr="0018189C">
        <w:t xml:space="preserve"> as originally planned</w:t>
      </w:r>
      <w:r>
        <w:t xml:space="preserve"> before the </w:t>
      </w:r>
      <w:fldSimple w:instr=" REF ChangeOrder \h  \* MERGEFORMAT ">
        <w:r w:rsidR="00BC3338" w:rsidRPr="00BC3338">
          <w:rPr>
            <w:rStyle w:val="JDFTermRef"/>
          </w:rPr>
          <w:t>Change Order</w:t>
        </w:r>
      </w:fldSimple>
      <w:r>
        <w:rPr>
          <w:rStyle w:val="JDFTermRef"/>
        </w:rPr>
        <w:t xml:space="preserve"> </w:t>
      </w:r>
      <w:r>
        <w:t>was proposed</w:t>
      </w:r>
      <w:r w:rsidRPr="0018189C">
        <w:t>.</w:t>
      </w:r>
    </w:p>
    <w:p w:rsidR="00F93CA8" w:rsidRDefault="00F93CA8" w:rsidP="00F93CA8">
      <w:pPr>
        <w:pStyle w:val="BodyText"/>
      </w:pPr>
      <w:r w:rsidRPr="0018189C">
        <w:t xml:space="preserve">During the </w:t>
      </w:r>
      <w:fldSimple w:instr=" REF ProductionPhase \h  \* MERGEFORMAT ">
        <w:r w:rsidR="00BC3338" w:rsidRPr="00BC3338">
          <w:rPr>
            <w:rStyle w:val="JDFTermRef"/>
          </w:rPr>
          <w:t>Production Phase</w:t>
        </w:r>
      </w:fldSimple>
      <w:r>
        <w:t>,</w:t>
      </w:r>
      <w:r w:rsidRPr="0018189C">
        <w:t xml:space="preserve"> interaction</w:t>
      </w:r>
      <w:r w:rsidR="007F4FBD">
        <w:t xml:space="preserve">s other than </w:t>
      </w:r>
      <w:fldSimple w:instr=" REF ChangeOrder \h  \* MERGEFORMAT ">
        <w:r w:rsidR="00BC3338" w:rsidRPr="00BC3338">
          <w:rPr>
            <w:rStyle w:val="JDFTermRef"/>
          </w:rPr>
          <w:t>Change Order</w:t>
        </w:r>
      </w:fldSimple>
      <w:r w:rsidR="007F4FBD">
        <w:rPr>
          <w:rStyle w:val="JDFTermRef"/>
        </w:rPr>
        <w:t xml:space="preserve">s </w:t>
      </w:r>
      <w:r w:rsidR="007F4FBD">
        <w:t xml:space="preserve">can take place </w:t>
      </w:r>
      <w:r w:rsidRPr="0018189C">
        <w:t xml:space="preserve">between </w:t>
      </w:r>
      <w:r>
        <w:t xml:space="preserve">the </w:t>
      </w:r>
      <w:fldSimple w:instr=" REF PrintBuyer \h  \* MERGEFORMAT ">
        <w:r w:rsidR="00BC3338" w:rsidRPr="00BC3338">
          <w:rPr>
            <w:rStyle w:val="JDFTermRef"/>
          </w:rPr>
          <w:t>Print Buyer</w:t>
        </w:r>
      </w:fldSimple>
      <w:r>
        <w:rPr>
          <w:rStyle w:val="JDFTermRef"/>
        </w:rPr>
        <w:t xml:space="preserve"> </w:t>
      </w:r>
      <w:r>
        <w:t xml:space="preserve">and </w:t>
      </w:r>
      <w:fldSimple w:instr=" REF PrintProvider \h  \* MERGEFORMAT ">
        <w:r w:rsidR="00BC3338" w:rsidRPr="00BC3338">
          <w:rPr>
            <w:rStyle w:val="JDFTermRef"/>
          </w:rPr>
          <w:t>Print Provider</w:t>
        </w:r>
      </w:fldSimple>
      <w:r w:rsidR="007F4FBD">
        <w:rPr>
          <w:rStyle w:val="JDFTermRef"/>
        </w:rPr>
        <w:t xml:space="preserve">. </w:t>
      </w:r>
      <w:r w:rsidR="007F4FBD" w:rsidRPr="007F4FBD">
        <w:t>T</w:t>
      </w:r>
      <w:r>
        <w:t xml:space="preserve">he </w:t>
      </w:r>
      <w:fldSimple w:instr=" REF PrintBuyer \h  \* MERGEFORMAT ">
        <w:r w:rsidR="00BC3338" w:rsidRPr="00BC3338">
          <w:rPr>
            <w:rStyle w:val="JDFTermRef"/>
          </w:rPr>
          <w:t>Print Buyer</w:t>
        </w:r>
      </w:fldSimple>
      <w:r>
        <w:rPr>
          <w:rStyle w:val="JDFTermRef"/>
        </w:rPr>
        <w:t xml:space="preserve"> </w:t>
      </w:r>
      <w:r w:rsidR="007F4FBD">
        <w:rPr>
          <w:rStyle w:val="JDFTermRef"/>
        </w:rPr>
        <w:t xml:space="preserve">MAY </w:t>
      </w:r>
      <w:r w:rsidRPr="0018189C">
        <w:t xml:space="preserve">send </w:t>
      </w:r>
      <w:r w:rsidR="007F4FBD">
        <w:t xml:space="preserve">one or more </w:t>
      </w:r>
      <w:fldSimple w:instr=" REF _Ref164422368 \h  \* MERGEFORMAT ">
        <w:r w:rsidR="00BC3338" w:rsidRPr="00BC3338">
          <w:rPr>
            <w:rStyle w:val="JDFElementRef"/>
          </w:rPr>
          <w:t>OrderStatusRequest</w:t>
        </w:r>
      </w:fldSimple>
      <w:r w:rsidR="00A01175">
        <w:rPr>
          <w:rStyle w:val="JDFElement"/>
        </w:rPr>
        <w:t xml:space="preserve"> </w:t>
      </w:r>
      <w:r w:rsidR="00C6565D">
        <w:t>element</w:t>
      </w:r>
      <w:r w:rsidR="007F4FBD">
        <w:t xml:space="preserve">s and receive an </w:t>
      </w:r>
      <w:fldSimple w:instr=" REF _Ref164422370 \h  \* MERGEFORMAT ">
        <w:r w:rsidR="00BC3338" w:rsidRPr="00BC3338">
          <w:rPr>
            <w:rStyle w:val="JDFElementRef"/>
          </w:rPr>
          <w:t>OrderStatusResponse</w:t>
        </w:r>
      </w:fldSimple>
      <w:r w:rsidR="007F4FBD">
        <w:t xml:space="preserve"> from each requ</w:t>
      </w:r>
      <w:r w:rsidR="007F4FBD" w:rsidRPr="007F4FBD">
        <w:t>est</w:t>
      </w:r>
      <w:r w:rsidR="007F4FBD" w:rsidRPr="00673051">
        <w:t>.</w:t>
      </w:r>
      <w:r w:rsidR="007F4FBD">
        <w:t xml:space="preserve"> </w:t>
      </w:r>
      <w:r w:rsidR="00027DDF">
        <w:t xml:space="preserve">The </w:t>
      </w:r>
      <w:fldSimple w:instr=" REF PrintProvider \h  \* MERGEFORMAT ">
        <w:r w:rsidR="00BC3338" w:rsidRPr="00BC3338">
          <w:rPr>
            <w:rStyle w:val="JDFTermRef"/>
          </w:rPr>
          <w:t>Print Provider</w:t>
        </w:r>
      </w:fldSimple>
      <w:r w:rsidR="00027DDF" w:rsidRPr="007F4FBD">
        <w:t xml:space="preserve"> MAY</w:t>
      </w:r>
      <w:r w:rsidR="001B6E05">
        <w:t xml:space="preserve"> </w:t>
      </w:r>
      <w:r w:rsidR="00027DDF">
        <w:t>send unsolicited</w:t>
      </w:r>
      <w:r w:rsidR="00027DDF" w:rsidRPr="00027DDF">
        <w:rPr>
          <w:rStyle w:val="JDFElement"/>
        </w:rPr>
        <w:t xml:space="preserve"> </w:t>
      </w:r>
      <w:fldSimple w:instr=" REF _Ref164422370 \h  \* MERGEFORMAT ">
        <w:r w:rsidR="00BC3338" w:rsidRPr="00BC3338">
          <w:rPr>
            <w:rStyle w:val="JDFElementRef"/>
          </w:rPr>
          <w:t>OrderStatusResponse</w:t>
        </w:r>
      </w:fldSimple>
      <w:r w:rsidR="00A01175">
        <w:t xml:space="preserve"> </w:t>
      </w:r>
      <w:r w:rsidR="00C6565D">
        <w:t>element</w:t>
      </w:r>
      <w:r w:rsidR="00027DDF">
        <w:t xml:space="preserve">s. </w:t>
      </w:r>
      <w:r w:rsidR="007F4FBD">
        <w:t>The</w:t>
      </w:r>
      <w:r>
        <w:t xml:space="preserve"> </w:t>
      </w:r>
      <w:fldSimple w:instr=" REF PrintProvider \h  \* MERGEFORMAT ">
        <w:r w:rsidR="00BC3338" w:rsidRPr="00BC3338">
          <w:rPr>
            <w:rStyle w:val="JDFTermRef"/>
          </w:rPr>
          <w:t>Print Provider</w:t>
        </w:r>
      </w:fldSimple>
      <w:r w:rsidRPr="007F4FBD">
        <w:t xml:space="preserve"> </w:t>
      </w:r>
      <w:r w:rsidR="00AE25C1" w:rsidRPr="007F4FBD">
        <w:t>MAY</w:t>
      </w:r>
      <w:r w:rsidR="00AE25C1">
        <w:t xml:space="preserve"> send</w:t>
      </w:r>
      <w:r w:rsidR="007F4FBD">
        <w:t xml:space="preserve"> one or more</w:t>
      </w:r>
      <w:r>
        <w:t xml:space="preserve"> </w:t>
      </w:r>
      <w:fldSimple w:instr=" REF _Ref164422371 \h  \* MERGEFORMAT ">
        <w:r w:rsidR="00BC3338" w:rsidRPr="00BC3338">
          <w:rPr>
            <w:rStyle w:val="JDFElementRef"/>
          </w:rPr>
          <w:t>ProofApprovalRequest</w:t>
        </w:r>
      </w:fldSimple>
      <w:r w:rsidR="00A01175">
        <w:rPr>
          <w:rStyle w:val="JDFElement"/>
        </w:rPr>
        <w:t xml:space="preserve"> </w:t>
      </w:r>
      <w:r w:rsidR="00C6565D">
        <w:t>element</w:t>
      </w:r>
      <w:r w:rsidR="007F4FBD">
        <w:t xml:space="preserve">s and receive a </w:t>
      </w:r>
      <w:fldSimple w:instr=" REF _Ref164422373 \h  \* MERGEFORMAT ">
        <w:r w:rsidR="00BC3338" w:rsidRPr="00BC3338">
          <w:rPr>
            <w:rStyle w:val="JDFElementRef"/>
          </w:rPr>
          <w:t>ProofApprovalResponse</w:t>
        </w:r>
      </w:fldSimple>
      <w:r w:rsidR="007F4FBD" w:rsidRPr="007F4FBD">
        <w:t xml:space="preserve"> </w:t>
      </w:r>
      <w:r w:rsidR="007F4FBD">
        <w:t>from each requ</w:t>
      </w:r>
      <w:r w:rsidR="007F4FBD" w:rsidRPr="007F4FBD">
        <w:t>est</w:t>
      </w:r>
      <w:r w:rsidRPr="0018189C">
        <w:t xml:space="preserve">. </w:t>
      </w:r>
    </w:p>
    <w:p w:rsidR="00652DA3" w:rsidRDefault="00652DA3" w:rsidP="00F93CA8">
      <w:pPr>
        <w:pStyle w:val="BodyText"/>
      </w:pPr>
      <w:r>
        <w:t>E</w:t>
      </w:r>
      <w:r w:rsidR="00F93CA8">
        <w:t xml:space="preserve">ither the </w:t>
      </w:r>
      <w:fldSimple w:instr=" REF PrintBuyer \h  \* MERGEFORMAT ">
        <w:r w:rsidR="00BC3338" w:rsidRPr="00BC3338">
          <w:rPr>
            <w:rStyle w:val="JDFTermRef"/>
          </w:rPr>
          <w:t>Print Buyer</w:t>
        </w:r>
      </w:fldSimple>
      <w:r w:rsidR="00F93CA8">
        <w:rPr>
          <w:rStyle w:val="JDFTermRef"/>
        </w:rPr>
        <w:t xml:space="preserve"> </w:t>
      </w:r>
      <w:r w:rsidR="00F93CA8">
        <w:t xml:space="preserve">or the </w:t>
      </w:r>
      <w:fldSimple w:instr=" REF PrintProvider \h  \* MERGEFORMAT ">
        <w:r w:rsidR="00BC3338" w:rsidRPr="00BC3338">
          <w:rPr>
            <w:rStyle w:val="JDFTermRef"/>
          </w:rPr>
          <w:t>Print Provider</w:t>
        </w:r>
      </w:fldSimple>
      <w:r w:rsidR="00266BA8">
        <w:rPr>
          <w:rStyle w:val="JDFTermRef"/>
        </w:rPr>
        <w:t xml:space="preserve"> </w:t>
      </w:r>
      <w:r w:rsidR="00266BA8">
        <w:t xml:space="preserve">MAY </w:t>
      </w:r>
      <w:r w:rsidR="00F93CA8">
        <w:t>send</w:t>
      </w:r>
      <w:r w:rsidR="00F93CA8" w:rsidRPr="0018189C">
        <w:t xml:space="preserve"> </w:t>
      </w:r>
      <w:r w:rsidR="00F93CA8">
        <w:t xml:space="preserve">a </w:t>
      </w:r>
      <w:fldSimple w:instr=" REF _Ref164422362 \h  \* MERGEFORMAT ">
        <w:r w:rsidR="00BC3338" w:rsidRPr="00BC3338">
          <w:rPr>
            <w:rStyle w:val="JDFElementRef"/>
          </w:rPr>
          <w:t>Cancellation</w:t>
        </w:r>
      </w:fldSimple>
      <w:r w:rsidR="00A01175">
        <w:rPr>
          <w:rStyle w:val="JDFElement"/>
        </w:rPr>
        <w:t xml:space="preserve"> </w:t>
      </w:r>
      <w:r w:rsidR="00F93CA8" w:rsidRPr="003340C0">
        <w:t>for</w:t>
      </w:r>
      <w:r w:rsidR="00F93CA8" w:rsidRPr="0018189C">
        <w:t xml:space="preserve"> the </w:t>
      </w:r>
      <w:r w:rsidR="007F4FBD">
        <w:t>Job</w:t>
      </w:r>
      <w:r w:rsidR="00F93CA8" w:rsidRPr="0018189C">
        <w:t xml:space="preserve"> </w:t>
      </w:r>
      <w:r w:rsidR="00F93CA8">
        <w:t>during</w:t>
      </w:r>
      <w:r w:rsidR="00F93CA8" w:rsidRPr="0018189C">
        <w:t xml:space="preserve"> the </w:t>
      </w:r>
      <w:fldSimple w:instr=" REF ProductionPhase \h  \* MERGEFORMAT ">
        <w:r w:rsidR="00BC3338" w:rsidRPr="00BC3338">
          <w:rPr>
            <w:rStyle w:val="JDFTermRef"/>
          </w:rPr>
          <w:t>Production Phase</w:t>
        </w:r>
      </w:fldSimple>
      <w:r w:rsidR="00F93CA8" w:rsidRPr="0018189C">
        <w:t xml:space="preserve">, which generally leads to a final </w:t>
      </w:r>
      <w:fldSimple w:instr=" REF _Ref164422359 \h  \* MERGEFORMAT ">
        <w:r w:rsidR="00BC3338" w:rsidRPr="00BC3338">
          <w:rPr>
            <w:rStyle w:val="JDFElementRef"/>
          </w:rPr>
          <w:t>Invoice</w:t>
        </w:r>
      </w:fldSimple>
      <w:r w:rsidR="00F93CA8">
        <w:t xml:space="preserve"> that conforms</w:t>
      </w:r>
      <w:r w:rsidR="00F93CA8" w:rsidRPr="0018189C">
        <w:t xml:space="preserve"> to the </w:t>
      </w:r>
      <w:fldSimple w:instr=" REF PrintProvider \h  \* MERGEFORMAT ">
        <w:r w:rsidR="00BC3338" w:rsidRPr="00BC3338">
          <w:rPr>
            <w:rStyle w:val="JDFTermRef"/>
          </w:rPr>
          <w:t>Print Provider</w:t>
        </w:r>
      </w:fldSimple>
      <w:r w:rsidR="00F93CA8" w:rsidRPr="007F4FBD">
        <w:rPr>
          <w:rStyle w:val="JDFTermRef"/>
        </w:rPr>
        <w:t>’s</w:t>
      </w:r>
      <w:r w:rsidR="00F93CA8" w:rsidRPr="0018189C">
        <w:t xml:space="preserve"> terms and conditions.</w:t>
      </w:r>
      <w:r w:rsidRPr="00652DA3">
        <w:t xml:space="preserve"> </w:t>
      </w:r>
    </w:p>
    <w:p w:rsidR="00F93CA8" w:rsidRPr="0018189C" w:rsidRDefault="00652DA3" w:rsidP="00F93CA8">
      <w:pPr>
        <w:pStyle w:val="BodyText"/>
      </w:pPr>
      <w:r>
        <w:t xml:space="preserve">The </w:t>
      </w:r>
      <w:fldSimple w:instr=" REF PrintProvider \h  \* MERGEFORMAT ">
        <w:r w:rsidR="00BC3338" w:rsidRPr="00BC3338">
          <w:rPr>
            <w:rStyle w:val="JDFTermRef"/>
          </w:rPr>
          <w:t>Print Provider</w:t>
        </w:r>
      </w:fldSimple>
      <w:r>
        <w:rPr>
          <w:rStyle w:val="JDFTermRef"/>
        </w:rPr>
        <w:t xml:space="preserve"> </w:t>
      </w:r>
      <w:r>
        <w:t xml:space="preserve">MAY send </w:t>
      </w:r>
      <w:fldSimple w:instr=" REF _Ref164422359 \h  \* MERGEFORMAT ">
        <w:r w:rsidR="00BC3338" w:rsidRPr="00BC3338">
          <w:rPr>
            <w:rStyle w:val="JDFElementRef"/>
          </w:rPr>
          <w:t>Invoice</w:t>
        </w:r>
      </w:fldSimple>
      <w:r w:rsidR="00A01175">
        <w:t xml:space="preserve"> </w:t>
      </w:r>
      <w:r w:rsidR="00C6565D">
        <w:t>element</w:t>
      </w:r>
      <w:r w:rsidRPr="0018189C">
        <w:t xml:space="preserve">s to the </w:t>
      </w:r>
      <w:fldSimple w:instr=" REF PrintBuyer \h  \* MERGEFORMAT ">
        <w:r w:rsidR="00BC3338" w:rsidRPr="00BC3338">
          <w:rPr>
            <w:rStyle w:val="JDFTermRef"/>
          </w:rPr>
          <w:t>Print Buyer</w:t>
        </w:r>
      </w:fldSimple>
      <w:r w:rsidR="00027DDF">
        <w:t xml:space="preserve"> </w:t>
      </w:r>
      <w:r w:rsidRPr="0018189C">
        <w:t xml:space="preserve">after delivery of the </w:t>
      </w:r>
      <w:r w:rsidR="007C0763">
        <w:fldChar w:fldCharType="begin"/>
      </w:r>
      <w:r w:rsidR="004478DD">
        <w:instrText xml:space="preserve"> REF PrintProduct \h </w:instrText>
      </w:r>
      <w:r w:rsidR="007C0763">
        <w:fldChar w:fldCharType="separate"/>
      </w:r>
      <w:r w:rsidR="00BC3338">
        <w:rPr>
          <w:rStyle w:val="JDFTerm"/>
        </w:rPr>
        <w:t>Print Product</w:t>
      </w:r>
      <w:r w:rsidR="007C0763">
        <w:fldChar w:fldCharType="end"/>
      </w:r>
      <w:r w:rsidRPr="0018189C">
        <w:t xml:space="preserve"> </w:t>
      </w:r>
      <w:r w:rsidR="00027DDF">
        <w:t>as well as</w:t>
      </w:r>
      <w:r w:rsidR="00027DDF" w:rsidRPr="0018189C">
        <w:t xml:space="preserve"> </w:t>
      </w:r>
      <w:r w:rsidRPr="0018189C">
        <w:t>at various milestones.</w:t>
      </w:r>
    </w:p>
    <w:p w:rsidR="00F93CA8" w:rsidRDefault="00F93CA8" w:rsidP="00F93CA8">
      <w:pPr>
        <w:pStyle w:val="BodyText"/>
      </w:pPr>
      <w:r w:rsidRPr="0018189C">
        <w:t>After</w:t>
      </w:r>
      <w:r w:rsidR="007118D3">
        <w:t xml:space="preserve"> the</w:t>
      </w:r>
      <w:r w:rsidRPr="0018189C">
        <w:t xml:space="preserve"> </w:t>
      </w:r>
      <w:fldSimple w:instr=" REF ProductionPhase \h  \* MERGEFORMAT ">
        <w:r w:rsidR="00BC3338" w:rsidRPr="00BC3338">
          <w:rPr>
            <w:rStyle w:val="JDFTermRef"/>
          </w:rPr>
          <w:t>Production Phase</w:t>
        </w:r>
      </w:fldSimple>
      <w:r w:rsidR="007118D3">
        <w:rPr>
          <w:rStyle w:val="JDFTermRef"/>
        </w:rPr>
        <w:t xml:space="preserve"> </w:t>
      </w:r>
      <w:r w:rsidRPr="0018189C">
        <w:t>is finished</w:t>
      </w:r>
      <w:r>
        <w:t>,</w:t>
      </w:r>
      <w:r w:rsidRPr="0018189C">
        <w:t xml:space="preserve"> the</w:t>
      </w:r>
      <w:r>
        <w:t xml:space="preserve"> </w:t>
      </w:r>
      <w:fldSimple w:instr=" REF PrintProvider \h  \* MERGEFORMAT ">
        <w:r w:rsidR="00BC3338" w:rsidRPr="00BC3338">
          <w:rPr>
            <w:rStyle w:val="JDFTermRef"/>
          </w:rPr>
          <w:t>Print Provider</w:t>
        </w:r>
      </w:fldSimple>
      <w:r w:rsidR="004478DD">
        <w:rPr>
          <w:rStyle w:val="JDFTermRef"/>
        </w:rPr>
        <w:t xml:space="preserve"> </w:t>
      </w:r>
      <w:r>
        <w:t>MAY send back</w:t>
      </w:r>
      <w:r w:rsidR="00027DDF">
        <w:t xml:space="preserve"> information about</w:t>
      </w:r>
      <w:r>
        <w:t xml:space="preserve"> the</w:t>
      </w:r>
      <w:r w:rsidRPr="0018189C">
        <w:t xml:space="preserve"> produced Job using a </w:t>
      </w:r>
      <w:fldSimple w:instr=" REF _Ref164422376 \h  \* MERGEFORMAT ">
        <w:r w:rsidR="00BC3338" w:rsidRPr="00BC3338">
          <w:rPr>
            <w:rStyle w:val="JDFElementRef"/>
          </w:rPr>
          <w:t>ReturnJob</w:t>
        </w:r>
      </w:fldSimple>
      <w:r w:rsidR="00A01175">
        <w:rPr>
          <w:rStyle w:val="JDFElement"/>
        </w:rPr>
        <w:t xml:space="preserve"> </w:t>
      </w:r>
      <w:r w:rsidR="00C6565D">
        <w:t>element</w:t>
      </w:r>
      <w:r w:rsidRPr="0018189C">
        <w:t>.</w:t>
      </w:r>
    </w:p>
    <w:p w:rsidR="003C79A9" w:rsidRDefault="003C79A9" w:rsidP="003C79A9">
      <w:pPr>
        <w:pStyle w:val="BodyText"/>
      </w:pPr>
      <w:r w:rsidRPr="0018189C">
        <w:t xml:space="preserve">The following table lists the </w:t>
      </w:r>
      <w:fldSimple w:instr=" REF BusinessObjectGlossary \h  \* MERGEFORMAT ">
        <w:r w:rsidR="00BC3338" w:rsidRPr="00BC3338">
          <w:rPr>
            <w:rStyle w:val="JDFTermRef"/>
          </w:rPr>
          <w:t>Business Object</w:t>
        </w:r>
      </w:fldSimple>
      <w:r w:rsidRPr="006F0B38">
        <w:rPr>
          <w:rStyle w:val="JDFTermRef"/>
        </w:rPr>
        <w:t>s</w:t>
      </w:r>
      <w:r w:rsidRPr="0018189C">
        <w:t xml:space="preserve"> </w:t>
      </w:r>
      <w:r>
        <w:t>that a</w:t>
      </w:r>
      <w:r w:rsidRPr="0018189C">
        <w:t xml:space="preserve"> PrintTalk</w:t>
      </w:r>
      <w:r>
        <w:t xml:space="preserve"> implementation </w:t>
      </w:r>
      <w:r w:rsidR="00AF35FC">
        <w:t>SHALL</w:t>
      </w:r>
      <w:r>
        <w:t xml:space="preserve"> support</w:t>
      </w:r>
      <w:r w:rsidRPr="0018189C">
        <w:t xml:space="preserve">.  Each </w:t>
      </w:r>
      <w:fldSimple w:instr=" REF BusinessObjectGlossary \h  \* MERGEFORMAT ">
        <w:r w:rsidR="00BC3338" w:rsidRPr="00BC3338">
          <w:rPr>
            <w:rStyle w:val="JDFTermRef"/>
          </w:rPr>
          <w:t>Business Object</w:t>
        </w:r>
      </w:fldSimple>
      <w:r w:rsidRPr="0018189C">
        <w:t xml:space="preserve"> corresponds to a </w:t>
      </w:r>
      <w:fldSimple w:instr=" REF BusinessTransaction \h  \* MERGEFORMAT ">
        <w:r w:rsidR="00BC3338" w:rsidRPr="00BC3338">
          <w:rPr>
            <w:rStyle w:val="JDFTermRef"/>
          </w:rPr>
          <w:t>Business Transaction</w:t>
        </w:r>
      </w:fldSimple>
      <w:r>
        <w:rPr>
          <w:rStyle w:val="JDFTermRef"/>
        </w:rPr>
        <w:t xml:space="preserve"> </w:t>
      </w:r>
      <w:r w:rsidRPr="0018189C">
        <w:t xml:space="preserve">used in the commercial print industry. The list </w:t>
      </w:r>
      <w:r w:rsidR="004478DD">
        <w:t>may</w:t>
      </w:r>
      <w:r w:rsidR="004478DD" w:rsidRPr="0018189C">
        <w:t xml:space="preserve"> </w:t>
      </w:r>
      <w:r w:rsidRPr="0018189C">
        <w:t>expand</w:t>
      </w:r>
      <w:r>
        <w:t xml:space="preserve"> in the future</w:t>
      </w:r>
      <w:r w:rsidRPr="0018189C">
        <w:t xml:space="preserve"> as the PrintTalk specification grows to support other </w:t>
      </w:r>
      <w:fldSimple w:instr=" REF BusinessTransaction \h  \* MERGEFORMAT ">
        <w:r w:rsidR="00BC3338" w:rsidRPr="00BC3338">
          <w:rPr>
            <w:rStyle w:val="JDFTermRef"/>
          </w:rPr>
          <w:t>Business Transaction</w:t>
        </w:r>
      </w:fldSimple>
      <w:r w:rsidRPr="006F0B38">
        <w:rPr>
          <w:rStyle w:val="JDFTermRef"/>
        </w:rPr>
        <w:t>s</w:t>
      </w:r>
      <w:r w:rsidRPr="0018189C">
        <w:t xml:space="preserve"> and new</w:t>
      </w:r>
      <w:r>
        <w:t xml:space="preserve"> areas of the</w:t>
      </w:r>
      <w:r w:rsidRPr="0018189C">
        <w:t xml:space="preserve"> industry</w:t>
      </w:r>
      <w:r w:rsidR="00E45239">
        <w:t>.</w:t>
      </w:r>
    </w:p>
    <w:p w:rsidR="003C79A9" w:rsidRPr="009E4233" w:rsidRDefault="003C79A9" w:rsidP="003C79A9">
      <w:pPr>
        <w:pStyle w:val="BodyText"/>
      </w:pPr>
      <w:r w:rsidRPr="009E4233">
        <w:t>The table columns are:</w:t>
      </w:r>
    </w:p>
    <w:p w:rsidR="003C79A9" w:rsidRDefault="003C79A9" w:rsidP="003C79A9">
      <w:pPr>
        <w:pStyle w:val="ListBullet"/>
      </w:pPr>
      <w:r>
        <w:t>C</w:t>
      </w:r>
      <w:r w:rsidRPr="0018189C">
        <w:t>olumn</w:t>
      </w:r>
      <w:r>
        <w:t xml:space="preserve"> 1: specifies the name of a </w:t>
      </w:r>
      <w:fldSimple w:instr=" REF BusinessObjectGlossary \h  \* MERGEFORMAT ">
        <w:r w:rsidR="00BC3338" w:rsidRPr="00BC3338">
          <w:rPr>
            <w:rStyle w:val="JDFTermRef"/>
          </w:rPr>
          <w:t>Business Object</w:t>
        </w:r>
      </w:fldSimple>
      <w:r w:rsidR="004478DD" w:rsidRPr="004478DD">
        <w:t xml:space="preserve"> </w:t>
      </w:r>
      <w:r w:rsidR="004478DD">
        <w:t>and is a hotlink to a subsection on it.</w:t>
      </w:r>
    </w:p>
    <w:p w:rsidR="003C79A9" w:rsidRDefault="003C79A9" w:rsidP="003C79A9">
      <w:pPr>
        <w:pStyle w:val="ListBullet"/>
      </w:pPr>
      <w:r>
        <w:t xml:space="preserve">Column 2: describes the </w:t>
      </w:r>
      <w:fldSimple w:instr=" REF BusinessObjectGlossary \h  \* MERGEFORMAT ">
        <w:r w:rsidR="00BC3338" w:rsidRPr="00BC3338">
          <w:rPr>
            <w:rStyle w:val="JDFTermRef"/>
          </w:rPr>
          <w:t>Business Object</w:t>
        </w:r>
      </w:fldSimple>
      <w:r>
        <w:t>.</w:t>
      </w:r>
      <w:r w:rsidRPr="0018189C">
        <w:t xml:space="preserve"> </w:t>
      </w:r>
      <w:r w:rsidR="004478DD">
        <w:t xml:space="preserve"> </w:t>
      </w:r>
    </w:p>
    <w:p w:rsidR="003C79A9" w:rsidRDefault="003C79A9" w:rsidP="003C79A9">
      <w:pPr>
        <w:pStyle w:val="ListBullet"/>
      </w:pPr>
      <w:r>
        <w:t xml:space="preserve">Column 3: specifies </w:t>
      </w:r>
      <w:r w:rsidRPr="0018189C">
        <w:t xml:space="preserve">the </w:t>
      </w:r>
      <w:fldSimple w:instr=" REF BusinessObjectGlossary \h  \* MERGEFORMAT ">
        <w:r w:rsidR="00BC3338" w:rsidRPr="00BC3338">
          <w:rPr>
            <w:rStyle w:val="JDFTermRef"/>
          </w:rPr>
          <w:t>Business Object</w:t>
        </w:r>
      </w:fldSimple>
      <w:r w:rsidR="004478DD">
        <w:rPr>
          <w:rStyle w:val="JDFTermRef"/>
        </w:rPr>
        <w:t xml:space="preserve">s </w:t>
      </w:r>
      <w:r w:rsidRPr="0018189C">
        <w:t xml:space="preserve">which </w:t>
      </w:r>
      <w:r>
        <w:t>the named</w:t>
      </w:r>
      <w:r w:rsidRPr="0018189C">
        <w:t xml:space="preserve"> </w:t>
      </w:r>
      <w:fldSimple w:instr=" REF BusinessObjectGlossary \h  \* MERGEFORMAT ">
        <w:r w:rsidR="00BC3338" w:rsidRPr="00BC3338">
          <w:rPr>
            <w:rStyle w:val="JDFTermRef"/>
          </w:rPr>
          <w:t>Business Object</w:t>
        </w:r>
      </w:fldSimple>
      <w:r w:rsidR="004478DD">
        <w:rPr>
          <w:rStyle w:val="JDFTermRef"/>
        </w:rPr>
        <w:t xml:space="preserve"> </w:t>
      </w:r>
      <w:r w:rsidRPr="0018189C">
        <w:t>can</w:t>
      </w:r>
      <w:r>
        <w:t xml:space="preserve"> reference via</w:t>
      </w:r>
      <w:r w:rsidR="00622600" w:rsidRPr="00622600">
        <w:t xml:space="preserve"> </w:t>
      </w:r>
      <w:proofErr w:type="gramStart"/>
      <w:r w:rsidR="00D50C4A" w:rsidRPr="001B6E05">
        <w:t>@</w:t>
      </w:r>
      <w:r w:rsidRPr="00AE1C46">
        <w:rPr>
          <w:rStyle w:val="JDFAttributeName"/>
        </w:rPr>
        <w:t>BusinessRefID</w:t>
      </w:r>
      <w:r w:rsidRPr="0018189C">
        <w:t xml:space="preserve"> .</w:t>
      </w:r>
      <w:proofErr w:type="gramEnd"/>
      <w:r w:rsidRPr="0018189C">
        <w:t xml:space="preserve">  </w:t>
      </w:r>
      <w:r>
        <w:t xml:space="preserve">The value </w:t>
      </w:r>
      <w:r w:rsidR="001B6E05">
        <w:t>"</w:t>
      </w:r>
      <w:r w:rsidRPr="001B6E05">
        <w:rPr>
          <w:rStyle w:val="JDFAttributeValue"/>
        </w:rPr>
        <w:t>None</w:t>
      </w:r>
      <w:r w:rsidR="001B6E05">
        <w:t>"</w:t>
      </w:r>
      <w:r w:rsidR="001B6E05" w:rsidRPr="0018189C">
        <w:t xml:space="preserve"> </w:t>
      </w:r>
      <w:r w:rsidRPr="0018189C">
        <w:t xml:space="preserve">means that the </w:t>
      </w:r>
      <w:r w:rsidR="00D50C4A" w:rsidRPr="001B6E05">
        <w:t>@</w:t>
      </w:r>
      <w:r w:rsidRPr="00AE1C46">
        <w:rPr>
          <w:rStyle w:val="JDFAttributeName"/>
        </w:rPr>
        <w:t>BusinessRefID</w:t>
      </w:r>
      <w:r w:rsidRPr="0018189C">
        <w:t xml:space="preserve"> </w:t>
      </w:r>
      <w:r w:rsidR="00A01175">
        <w:t xml:space="preserve">MAY be absent </w:t>
      </w:r>
      <w:r>
        <w:t xml:space="preserve">from the </w:t>
      </w:r>
      <w:fldSimple w:instr=" REF BusinessObjectGlossary \h  \* MERGEFORMAT ">
        <w:r w:rsidR="00BC3338" w:rsidRPr="00BC3338">
          <w:rPr>
            <w:rStyle w:val="JDFTermRef"/>
          </w:rPr>
          <w:t>Business Object</w:t>
        </w:r>
      </w:fldSimple>
      <w:r w:rsidRPr="0018189C">
        <w:t xml:space="preserve">.  </w:t>
      </w:r>
    </w:p>
    <w:p w:rsidR="003C79A9" w:rsidRDefault="003C79A9" w:rsidP="003C79A9">
      <w:pPr>
        <w:pStyle w:val="ListBullet"/>
      </w:pPr>
      <w:r>
        <w:t>C</w:t>
      </w:r>
      <w:r w:rsidRPr="0018189C">
        <w:t xml:space="preserve">olumn </w:t>
      </w:r>
      <w:r>
        <w:t xml:space="preserve">4: specifies the direction of the </w:t>
      </w:r>
      <w:r w:rsidR="007C0763">
        <w:fldChar w:fldCharType="begin"/>
      </w:r>
      <w:r>
        <w:instrText xml:space="preserve"> REF BusinessTransaction \h </w:instrText>
      </w:r>
      <w:r w:rsidR="007C0763">
        <w:fldChar w:fldCharType="separate"/>
      </w:r>
      <w:r w:rsidR="00BC3338">
        <w:rPr>
          <w:rStyle w:val="JDFTerm"/>
        </w:rPr>
        <w:t>Business Transaction</w:t>
      </w:r>
      <w:r w:rsidR="007C0763">
        <w:fldChar w:fldCharType="end"/>
      </w:r>
      <w:r>
        <w:t xml:space="preserve">, between the </w:t>
      </w:r>
      <w:fldSimple w:instr=" REF PrintBuyer \h  \* MERGEFORMAT ">
        <w:r w:rsidR="00BC3338" w:rsidRPr="00BC3338">
          <w:rPr>
            <w:rStyle w:val="JDFTermRef"/>
          </w:rPr>
          <w:t>Print Buyer</w:t>
        </w:r>
      </w:fldSimple>
      <w:r>
        <w:t xml:space="preserve"> (shown as “B”</w:t>
      </w:r>
      <w:r w:rsidR="00A01175">
        <w:t xml:space="preserve">) </w:t>
      </w:r>
      <w:r w:rsidR="00A01175" w:rsidRPr="0018189C">
        <w:t>and</w:t>
      </w:r>
      <w:r w:rsidRPr="0018189C">
        <w:t xml:space="preserve"> </w:t>
      </w:r>
      <w:fldSimple w:instr=" REF PrintProvider \h  \* MERGEFORMAT ">
        <w:r w:rsidR="00BC3338" w:rsidRPr="00BC3338">
          <w:rPr>
            <w:rStyle w:val="JDFTermRef"/>
          </w:rPr>
          <w:t>Print Provider</w:t>
        </w:r>
      </w:fldSimple>
      <w:r>
        <w:t xml:space="preserve"> (shown as “P</w:t>
      </w:r>
      <w:r w:rsidR="004478DD">
        <w:t>”</w:t>
      </w:r>
      <w:r>
        <w:t>)</w:t>
      </w:r>
      <w:r w:rsidRPr="0018189C">
        <w:t xml:space="preserve">.   In </w:t>
      </w:r>
      <w:r>
        <w:t>the</w:t>
      </w:r>
      <w:r w:rsidRPr="0018189C">
        <w:t xml:space="preserve"> cases</w:t>
      </w:r>
      <w:r>
        <w:t xml:space="preserve"> with the two-headed arrow</w:t>
      </w:r>
      <w:r w:rsidRPr="0018189C">
        <w:t xml:space="preserve">, the </w:t>
      </w:r>
      <w:r w:rsidR="007C0763">
        <w:fldChar w:fldCharType="begin"/>
      </w:r>
      <w:r>
        <w:instrText xml:space="preserve"> REF BusinessTransaction \h </w:instrText>
      </w:r>
      <w:r w:rsidR="007C0763">
        <w:fldChar w:fldCharType="separate"/>
      </w:r>
      <w:r w:rsidR="00BC3338">
        <w:rPr>
          <w:rStyle w:val="JDFTerm"/>
        </w:rPr>
        <w:t>Business Transaction</w:t>
      </w:r>
      <w:r w:rsidR="007C0763">
        <w:fldChar w:fldCharType="end"/>
      </w:r>
      <w:r w:rsidRPr="0018189C">
        <w:t xml:space="preserve"> </w:t>
      </w:r>
      <w:r>
        <w:t>can be in either direction.</w:t>
      </w:r>
    </w:p>
    <w:p w:rsidR="00343EFC" w:rsidRDefault="00343EFC">
      <w:pPr>
        <w:rPr>
          <w:b/>
        </w:rPr>
      </w:pPr>
      <w:bookmarkStart w:id="180" w:name="_Toc411174975"/>
      <w:r>
        <w:br w:type="page"/>
      </w:r>
    </w:p>
    <w:p w:rsidR="003C79A9" w:rsidRDefault="003C79A9" w:rsidP="003C79A9">
      <w:pPr>
        <w:pStyle w:val="CaptionICS"/>
        <w:tabs>
          <w:tab w:val="left" w:pos="1620"/>
        </w:tabs>
      </w:pPr>
      <w:r w:rsidRPr="00305A27">
        <w:lastRenderedPageBreak/>
        <w:t xml:space="preserve">Table </w:t>
      </w:r>
      <w:r w:rsidR="007C0763">
        <w:fldChar w:fldCharType="begin"/>
      </w:r>
      <w:r w:rsidR="003F4D71">
        <w:instrText xml:space="preserve"> SEQ "Table" \*ARABIC </w:instrText>
      </w:r>
      <w:r w:rsidR="007C0763">
        <w:fldChar w:fldCharType="separate"/>
      </w:r>
      <w:r w:rsidR="00BC3338">
        <w:rPr>
          <w:noProof/>
        </w:rPr>
        <w:t>12</w:t>
      </w:r>
      <w:r w:rsidR="007C0763">
        <w:rPr>
          <w:noProof/>
        </w:rPr>
        <w:fldChar w:fldCharType="end"/>
      </w:r>
      <w:r w:rsidRPr="00305A27">
        <w:t xml:space="preserve">: </w:t>
      </w:r>
      <w:r>
        <w:t>List of Business</w:t>
      </w:r>
      <w:r w:rsidRPr="0018189C">
        <w:t>Object</w:t>
      </w:r>
      <w:r>
        <w:t xml:space="preserve"> Element</w:t>
      </w:r>
      <w:r w:rsidRPr="0018189C">
        <w:t>s</w:t>
      </w:r>
      <w:bookmarkEnd w:id="180"/>
    </w:p>
    <w:p w:rsidR="003C79A9" w:rsidRPr="00E2272E" w:rsidRDefault="003C79A9" w:rsidP="003C79A9">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520"/>
        <w:gridCol w:w="3601"/>
        <w:gridCol w:w="2521"/>
        <w:gridCol w:w="718"/>
      </w:tblGrid>
      <w:tr w:rsidR="003C79A9" w:rsidRPr="00305A27" w:rsidTr="00E60EB0">
        <w:trPr>
          <w:tblHeader/>
          <w:jc w:val="center"/>
        </w:trPr>
        <w:tc>
          <w:tcPr>
            <w:tcW w:w="2520" w:type="dxa"/>
            <w:tcBorders>
              <w:top w:val="single" w:sz="18" w:space="0" w:color="000080"/>
              <w:bottom w:val="single" w:sz="4" w:space="0" w:color="auto"/>
            </w:tcBorders>
            <w:shd w:val="clear" w:color="auto" w:fill="000080"/>
          </w:tcPr>
          <w:p w:rsidR="003C79A9" w:rsidRPr="0018189C" w:rsidRDefault="003C79A9" w:rsidP="003C79A9">
            <w:pPr>
              <w:pStyle w:val="TableHeading"/>
            </w:pPr>
            <w:r>
              <w:t>Name</w:t>
            </w:r>
          </w:p>
        </w:tc>
        <w:tc>
          <w:tcPr>
            <w:tcW w:w="3601" w:type="dxa"/>
            <w:tcBorders>
              <w:top w:val="single" w:sz="18" w:space="0" w:color="000080"/>
              <w:bottom w:val="single" w:sz="4" w:space="0" w:color="auto"/>
            </w:tcBorders>
            <w:shd w:val="clear" w:color="auto" w:fill="000080"/>
          </w:tcPr>
          <w:p w:rsidR="003C79A9" w:rsidRPr="0018189C" w:rsidRDefault="003C79A9" w:rsidP="003C79A9">
            <w:pPr>
              <w:pStyle w:val="TableHeading"/>
            </w:pPr>
            <w:r w:rsidRPr="0018189C">
              <w:t>Description</w:t>
            </w:r>
          </w:p>
        </w:tc>
        <w:tc>
          <w:tcPr>
            <w:tcW w:w="2521" w:type="dxa"/>
            <w:tcBorders>
              <w:top w:val="single" w:sz="18" w:space="0" w:color="000080"/>
              <w:bottom w:val="single" w:sz="4" w:space="0" w:color="auto"/>
            </w:tcBorders>
            <w:shd w:val="clear" w:color="auto" w:fill="000080"/>
          </w:tcPr>
          <w:p w:rsidR="003C79A9" w:rsidRPr="00305A27" w:rsidRDefault="003C79A9" w:rsidP="003C79A9">
            <w:pPr>
              <w:pStyle w:val="TableHeading"/>
            </w:pPr>
            <w:r w:rsidRPr="0018189C">
              <w:t>References</w:t>
            </w:r>
          </w:p>
        </w:tc>
        <w:tc>
          <w:tcPr>
            <w:tcW w:w="718" w:type="dxa"/>
            <w:tcBorders>
              <w:top w:val="single" w:sz="18" w:space="0" w:color="000080"/>
              <w:bottom w:val="single" w:sz="4" w:space="0" w:color="auto"/>
            </w:tcBorders>
            <w:shd w:val="clear" w:color="auto" w:fill="000080"/>
          </w:tcPr>
          <w:p w:rsidR="003C79A9" w:rsidRPr="00305A27" w:rsidRDefault="003C79A9" w:rsidP="003C79A9">
            <w:pPr>
              <w:pStyle w:val="TableHeading"/>
            </w:pPr>
            <w:r w:rsidRPr="0018189C">
              <w:t>Flow</w:t>
            </w:r>
          </w:p>
        </w:tc>
      </w:tr>
      <w:tr w:rsidR="003C79A9" w:rsidRPr="00305A27" w:rsidTr="00E60EB0">
        <w:trPr>
          <w:jc w:val="center"/>
        </w:trPr>
        <w:tc>
          <w:tcPr>
            <w:tcW w:w="2520" w:type="dxa"/>
            <w:tcBorders>
              <w:top w:val="single" w:sz="4" w:space="0" w:color="auto"/>
              <w:bottom w:val="single" w:sz="12" w:space="0" w:color="000080"/>
            </w:tcBorders>
          </w:tcPr>
          <w:p w:rsidR="003C79A9" w:rsidRPr="002D1F1B" w:rsidRDefault="007C0763" w:rsidP="003C79A9">
            <w:pPr>
              <w:pStyle w:val="TableCellLeft"/>
              <w:rPr>
                <w:rStyle w:val="JDFElement"/>
              </w:rPr>
            </w:pPr>
            <w:fldSimple w:instr=" REF _Ref164422350 \h  \* MERGEFORMAT ">
              <w:r w:rsidR="00BC3338" w:rsidRPr="00BC3338">
                <w:rPr>
                  <w:rStyle w:val="JDFElementRef"/>
                </w:rPr>
                <w:t>RFQ</w:t>
              </w:r>
            </w:fldSimple>
          </w:p>
        </w:tc>
        <w:tc>
          <w:tcPr>
            <w:tcW w:w="3601" w:type="dxa"/>
            <w:tcBorders>
              <w:top w:val="single" w:sz="4" w:space="0" w:color="auto"/>
              <w:bottom w:val="single" w:sz="12" w:space="0" w:color="000080"/>
            </w:tcBorders>
          </w:tcPr>
          <w:p w:rsidR="003C79A9" w:rsidRPr="007F69EC" w:rsidRDefault="003C79A9" w:rsidP="003C79A9">
            <w:pPr>
              <w:pStyle w:val="TableCellLeft"/>
            </w:pPr>
            <w:r w:rsidRPr="0018189C">
              <w:t xml:space="preserve">A Request for Quote that a </w:t>
            </w:r>
            <w:fldSimple w:instr=" REF PrintBuyer \h  \* MERGEFORMAT ">
              <w:r w:rsidR="00BC3338" w:rsidRPr="00BC3338">
                <w:rPr>
                  <w:rStyle w:val="JDFTermRef"/>
                </w:rPr>
                <w:t>Print Buyer</w:t>
              </w:r>
            </w:fldSimple>
            <w:r w:rsidRPr="0018189C">
              <w:t xml:space="preserve"> </w:t>
            </w:r>
            <w:r>
              <w:t xml:space="preserve">sends </w:t>
            </w:r>
            <w:r w:rsidRPr="0018189C">
              <w:t xml:space="preserve">to a </w:t>
            </w:r>
            <w:fldSimple w:instr=" REF PrintProvider \h  \* MERGEFORMAT ">
              <w:r w:rsidR="00BC3338" w:rsidRPr="00BC3338">
                <w:rPr>
                  <w:rStyle w:val="JDFTermRef"/>
                </w:rPr>
                <w:t>Print Provider</w:t>
              </w:r>
            </w:fldSimple>
            <w:r w:rsidRPr="0018189C">
              <w:t xml:space="preserve">.  </w:t>
            </w:r>
          </w:p>
        </w:tc>
        <w:tc>
          <w:tcPr>
            <w:tcW w:w="2521" w:type="dxa"/>
            <w:tcBorders>
              <w:top w:val="single" w:sz="4" w:space="0" w:color="auto"/>
              <w:bottom w:val="single" w:sz="12" w:space="0" w:color="000080"/>
            </w:tcBorders>
          </w:tcPr>
          <w:p w:rsidR="003C79A9" w:rsidRPr="0018189C" w:rsidRDefault="003C79A9" w:rsidP="00A01175">
            <w:pPr>
              <w:pStyle w:val="TableCellCentered"/>
            </w:pPr>
            <w:r w:rsidRPr="00B214E9">
              <w:rPr>
                <w:i/>
              </w:rPr>
              <w:t>None</w:t>
            </w:r>
            <w:r w:rsidRPr="0018189C">
              <w:t xml:space="preserve">, </w:t>
            </w:r>
            <w:fldSimple w:instr=" REF _Ref164422352 \h  \* MERGEFORMAT ">
              <w:r w:rsidR="00BC3338" w:rsidRPr="00BC3338">
                <w:rPr>
                  <w:rStyle w:val="JDFElementRef"/>
                </w:rPr>
                <w:t>Quotation</w:t>
              </w:r>
            </w:fldSimple>
            <w:r w:rsidRPr="0018189C">
              <w:t xml:space="preserve">, </w:t>
            </w:r>
            <w:fldSimple w:instr=" REF _Ref164422361 \h  \* MERGEFORMAT ">
              <w:r w:rsidR="00BC3338" w:rsidRPr="00BC3338">
                <w:rPr>
                  <w:rStyle w:val="JDFElementRef"/>
                </w:rPr>
                <w:t>Confirmation</w:t>
              </w:r>
            </w:fldSimple>
          </w:p>
        </w:tc>
        <w:tc>
          <w:tcPr>
            <w:tcW w:w="718" w:type="dxa"/>
            <w:tcBorders>
              <w:top w:val="single" w:sz="4" w:space="0" w:color="auto"/>
              <w:bottom w:val="single" w:sz="12" w:space="0" w:color="000080"/>
            </w:tcBorders>
          </w:tcPr>
          <w:p w:rsidR="003C79A9" w:rsidRPr="0018189C" w:rsidRDefault="003C79A9" w:rsidP="003C79A9">
            <w:pPr>
              <w:pStyle w:val="TableCellCentered"/>
            </w:pPr>
            <w:r w:rsidRPr="0018189C">
              <w:t>B→P</w:t>
            </w:r>
          </w:p>
        </w:tc>
      </w:tr>
      <w:tr w:rsidR="003C79A9" w:rsidRPr="00305A27" w:rsidTr="001757C6">
        <w:trPr>
          <w:cantSplit/>
          <w:jc w:val="center"/>
        </w:trPr>
        <w:tc>
          <w:tcPr>
            <w:tcW w:w="2520" w:type="dxa"/>
            <w:tcBorders>
              <w:top w:val="single" w:sz="12" w:space="0" w:color="000080"/>
              <w:bottom w:val="single" w:sz="12" w:space="0" w:color="000080"/>
            </w:tcBorders>
          </w:tcPr>
          <w:p w:rsidR="003C79A9" w:rsidRPr="002D1F1B" w:rsidRDefault="007C0763" w:rsidP="003C79A9">
            <w:pPr>
              <w:pStyle w:val="TableCellLeft"/>
              <w:rPr>
                <w:rStyle w:val="JDFElement"/>
              </w:rPr>
            </w:pPr>
            <w:fldSimple w:instr=" REF _Ref164424820 \h  \* MERGEFORMAT ">
              <w:r w:rsidR="00BC3338" w:rsidRPr="00BC3338">
                <w:rPr>
                  <w:rStyle w:val="JDFElementRef"/>
                </w:rPr>
                <w:t>Quote</w:t>
              </w:r>
            </w:fldSimple>
          </w:p>
          <w:p w:rsidR="003C79A9" w:rsidRPr="00ED6F6B" w:rsidRDefault="003C79A9" w:rsidP="003C79A9">
            <w:pPr>
              <w:pStyle w:val="TableCellLeftClose"/>
              <w:rPr>
                <w:rStyle w:val="ChangeFlag"/>
                <w:color w:val="auto"/>
                <w:u w:val="none"/>
              </w:rPr>
            </w:pPr>
            <w:r w:rsidRPr="00ED6F6B">
              <w:rPr>
                <w:rStyle w:val="ChangeFlag"/>
              </w:rPr>
              <w:t xml:space="preserve">Deprecated in </w:t>
            </w:r>
            <w:r>
              <w:rPr>
                <w:rStyle w:val="ChangeFlag"/>
              </w:rPr>
              <w:t>PrintTalk</w:t>
            </w:r>
            <w:r w:rsidRPr="00ED6F6B">
              <w:rPr>
                <w:rStyle w:val="ChangeFlag"/>
              </w:rPr>
              <w:t xml:space="preserve"> 1.3</w:t>
            </w:r>
          </w:p>
        </w:tc>
        <w:tc>
          <w:tcPr>
            <w:tcW w:w="3601" w:type="dxa"/>
            <w:tcBorders>
              <w:top w:val="single" w:sz="12" w:space="0" w:color="000080"/>
              <w:bottom w:val="single" w:sz="12" w:space="0" w:color="000080"/>
            </w:tcBorders>
          </w:tcPr>
          <w:p w:rsidR="003C79A9" w:rsidRPr="0018189C" w:rsidRDefault="003C79A9" w:rsidP="003C79A9">
            <w:pPr>
              <w:pStyle w:val="TableCellLeft"/>
            </w:pPr>
            <w:r w:rsidRPr="0018189C">
              <w:t xml:space="preserve">A </w:t>
            </w:r>
            <w:r w:rsidRPr="002D1F1B">
              <w:rPr>
                <w:rStyle w:val="JDFElement"/>
              </w:rPr>
              <w:t>Quote</w:t>
            </w:r>
            <w:r w:rsidRPr="0018189C">
              <w:t xml:space="preserve"> MAY be sent in response to a </w:t>
            </w:r>
            <w:fldSimple w:instr=" REF _Ref164422350 \h  \* MERGEFORMAT ">
              <w:r w:rsidR="00BC3338" w:rsidRPr="00BC3338">
                <w:rPr>
                  <w:rStyle w:val="JDFElementRef"/>
                </w:rPr>
                <w:t>RFQ</w:t>
              </w:r>
            </w:fldSimple>
            <w:r w:rsidRPr="0018189C">
              <w:t xml:space="preserve">.  The </w:t>
            </w:r>
            <w:fldSimple w:instr=" REF _Ref164424820 \h  \* MERGEFORMAT ">
              <w:r w:rsidR="00BC3338" w:rsidRPr="00BC3338">
                <w:rPr>
                  <w:rStyle w:val="JDFElementRef"/>
                </w:rPr>
                <w:t>Quote</w:t>
              </w:r>
            </w:fldSimple>
            <w:r w:rsidR="00A01175">
              <w:rPr>
                <w:rStyle w:val="JDFElement"/>
              </w:rPr>
              <w:t xml:space="preserve"> </w:t>
            </w:r>
            <w:r w:rsidRPr="0018189C">
              <w:t xml:space="preserve">may contain very detailed information about the printing processes intended to create the product defined by the </w:t>
            </w:r>
            <w:fldSimple w:instr=" REF _Ref164422350 \h  \* MERGEFORMAT ">
              <w:r w:rsidR="00BC3338" w:rsidRPr="00BC3338">
                <w:rPr>
                  <w:rStyle w:val="JDFElementRef"/>
                </w:rPr>
                <w:t>RFQ</w:t>
              </w:r>
            </w:fldSimple>
            <w:r w:rsidR="00A01175">
              <w:rPr>
                <w:rStyle w:val="JDFElementRef"/>
              </w:rPr>
              <w:t xml:space="preserve"> </w:t>
            </w:r>
            <w:r w:rsidRPr="0018189C">
              <w:t xml:space="preserve">or it may contain only basic price and billing information.  As with traditional quotes, providing the </w:t>
            </w:r>
            <w:fldSimple w:instr=" REF PrintBuyer \h  \* MERGEFORMAT ">
              <w:r w:rsidR="00BC3338" w:rsidRPr="00BC3338">
                <w:rPr>
                  <w:rStyle w:val="JDFTermRef"/>
                </w:rPr>
                <w:t>Print Buyer</w:t>
              </w:r>
            </w:fldSimple>
            <w:r w:rsidRPr="0018189C">
              <w:t xml:space="preserve"> with detailed information lessens the chan</w:t>
            </w:r>
            <w:r>
              <w:t xml:space="preserve">ce of a misunderstanding.  The </w:t>
            </w:r>
            <w:fldSimple w:instr=" REF ReQuote \h  \* MERGEFORMAT ">
              <w:r w:rsidR="00BC3338" w:rsidRPr="00BC3338">
                <w:rPr>
                  <w:rStyle w:val="JDFTermRef"/>
                </w:rPr>
                <w:t>Re-Quote</w:t>
              </w:r>
            </w:fldSimple>
            <w:r w:rsidRPr="0018189C">
              <w:t xml:space="preserve"> and </w:t>
            </w:r>
            <w:fldSimple w:instr=" REF ChangeOrder \h  \* MERGEFORMAT ">
              <w:r w:rsidR="00BC3338" w:rsidRPr="00BC3338">
                <w:rPr>
                  <w:rStyle w:val="JDFTermRef"/>
                </w:rPr>
                <w:t>Change Order</w:t>
              </w:r>
            </w:fldSimple>
            <w:r>
              <w:t xml:space="preserve"> </w:t>
            </w:r>
            <w:fldSimple w:instr=" REF _Ref164424820 \h  \* MERGEFORMAT ">
              <w:r w:rsidR="00BC3338" w:rsidRPr="00BC3338">
                <w:rPr>
                  <w:rStyle w:val="JDFElementRef"/>
                </w:rPr>
                <w:t>Quote</w:t>
              </w:r>
            </w:fldSimple>
            <w:r w:rsidR="00A01175">
              <w:rPr>
                <w:rStyle w:val="JDFElement"/>
              </w:rPr>
              <w:t xml:space="preserve"> </w:t>
            </w:r>
            <w:r w:rsidRPr="0018189C">
              <w:t xml:space="preserve">variations are included within </w:t>
            </w:r>
            <w:fldSimple w:instr=" REF _Ref164424820 \h  \* MERGEFORMAT ">
              <w:r w:rsidR="00BC3338" w:rsidRPr="00BC3338">
                <w:rPr>
                  <w:rStyle w:val="JDFElementRef"/>
                </w:rPr>
                <w:t>Quote</w:t>
              </w:r>
            </w:fldSimple>
            <w:r w:rsidRPr="0018189C">
              <w:t xml:space="preserve">.  A </w:t>
            </w:r>
            <w:fldSimple w:instr=" REF _Ref164424820 \h  \* MERGEFORMAT ">
              <w:r w:rsidR="00BC3338" w:rsidRPr="00BC3338">
                <w:rPr>
                  <w:rStyle w:val="JDFElementRef"/>
                </w:rPr>
                <w:t>Quote</w:t>
              </w:r>
            </w:fldSimple>
            <w:r w:rsidR="00A01175">
              <w:rPr>
                <w:rStyle w:val="JDFElement"/>
              </w:rPr>
              <w:t xml:space="preserve"> </w:t>
            </w:r>
            <w:r w:rsidRPr="0018189C">
              <w:t xml:space="preserve">may </w:t>
            </w:r>
            <w:fldSimple w:instr=" REF Supersede \h  \* MERGEFORMAT ">
              <w:r w:rsidR="00BC3338" w:rsidRPr="00BC3338">
                <w:rPr>
                  <w:rStyle w:val="JDFTermRef"/>
                </w:rPr>
                <w:t>Supersede</w:t>
              </w:r>
            </w:fldSimple>
            <w:r w:rsidRPr="0018189C">
              <w:t xml:space="preserve"> an existing </w:t>
            </w:r>
            <w:fldSimple w:instr=" REF _Ref164424820 \h  \* MERGEFORMAT ">
              <w:r w:rsidR="00BC3338" w:rsidRPr="00BC3338">
                <w:rPr>
                  <w:rStyle w:val="JDFElementRef"/>
                </w:rPr>
                <w:t>Quote</w:t>
              </w:r>
            </w:fldSimple>
            <w:r w:rsidR="00A01175">
              <w:rPr>
                <w:rStyle w:val="JDFElement"/>
              </w:rPr>
              <w:t xml:space="preserve"> </w:t>
            </w:r>
            <w:r w:rsidRPr="0018189C">
              <w:t xml:space="preserve">before the </w:t>
            </w:r>
            <w:fldSimple w:instr=" REF PrintBuyer \h  \* MERGEFORMAT ">
              <w:r w:rsidR="00BC3338" w:rsidRPr="00BC3338">
                <w:rPr>
                  <w:rStyle w:val="JDFTermRef"/>
                </w:rPr>
                <w:t>Print Buyer</w:t>
              </w:r>
            </w:fldSimple>
            <w:r w:rsidRPr="0018189C">
              <w:t xml:space="preserve"> has answered with a </w:t>
            </w:r>
            <w:fldSimple w:instr=" REF _Ref164422350 \h  \* MERGEFORMAT ">
              <w:r w:rsidR="00BC3338" w:rsidRPr="00BC3338">
                <w:rPr>
                  <w:rStyle w:val="JDFElementRef"/>
                </w:rPr>
                <w:t>RFQ</w:t>
              </w:r>
            </w:fldSimple>
            <w:r w:rsidR="00A01175">
              <w:rPr>
                <w:rStyle w:val="JDFElementRef"/>
              </w:rPr>
              <w:t xml:space="preserve"> </w:t>
            </w:r>
            <w:r w:rsidRPr="0018189C">
              <w:t>or an Order.</w:t>
            </w:r>
          </w:p>
          <w:p w:rsidR="003C79A9" w:rsidRPr="0018189C" w:rsidRDefault="003C79A9" w:rsidP="00A01175">
            <w:pPr>
              <w:pStyle w:val="TableCellLeft"/>
            </w:pPr>
            <w:r w:rsidRPr="005440AE">
              <w:rPr>
                <w:rStyle w:val="NoteLeadIn"/>
              </w:rPr>
              <w:t>Deprecation note:</w:t>
            </w:r>
            <w:r>
              <w:t xml:space="preserve"> </w:t>
            </w:r>
            <w:r w:rsidR="001B6E05">
              <w:t>starting with</w:t>
            </w:r>
            <w:r w:rsidR="001B6E05" w:rsidRPr="0018189C">
              <w:t xml:space="preserve"> </w:t>
            </w:r>
            <w:r w:rsidRPr="0018189C">
              <w:t>PrintTalk 1.3</w:t>
            </w:r>
            <w:r>
              <w:t>,</w:t>
            </w:r>
            <w:r w:rsidRPr="00691CEA">
              <w:rPr>
                <w:rStyle w:val="JDFElement"/>
              </w:rPr>
              <w:t xml:space="preserve"> </w:t>
            </w:r>
            <w:fldSimple w:instr=" REF _Ref164424820 \h  \* MERGEFORMAT ">
              <w:r w:rsidR="00BC3338" w:rsidRPr="00BC3338">
                <w:rPr>
                  <w:rStyle w:val="JDFElementRef"/>
                </w:rPr>
                <w:t>Quote</w:t>
              </w:r>
            </w:fldSimple>
            <w:r w:rsidR="00A01175">
              <w:rPr>
                <w:rStyle w:val="JDFElement"/>
              </w:rPr>
              <w:t xml:space="preserve"> </w:t>
            </w:r>
            <w:r w:rsidR="00C6565D">
              <w:t>element</w:t>
            </w:r>
            <w:r w:rsidRPr="0018189C">
              <w:t xml:space="preserve">s </w:t>
            </w:r>
            <w:r w:rsidR="00AF35FC">
              <w:t>SHALL</w:t>
            </w:r>
            <w:r w:rsidRPr="0018189C">
              <w:t xml:space="preserve"> be nested in </w:t>
            </w:r>
            <w:fldSimple w:instr=" REF _Ref164422352 \h  \* MERGEFORMAT ">
              <w:r w:rsidR="00BC3338" w:rsidRPr="00BC3338">
                <w:rPr>
                  <w:rStyle w:val="JDFElementRef"/>
                </w:rPr>
                <w:t>Quotation</w:t>
              </w:r>
            </w:fldSimple>
            <w:r w:rsidR="00A01175">
              <w:rPr>
                <w:rStyle w:val="JDFElement"/>
              </w:rPr>
              <w:t xml:space="preserve"> </w:t>
            </w:r>
            <w:fldSimple w:instr=" REF BusinessObjectGlossary \h  \* MERGEFORMAT ">
              <w:r w:rsidR="00BC3338" w:rsidRPr="00BC3338">
                <w:rPr>
                  <w:rStyle w:val="JDFTermRef"/>
                </w:rPr>
                <w:t>Business Object</w:t>
              </w:r>
            </w:fldSimple>
            <w:r w:rsidRPr="006F0B38">
              <w:rPr>
                <w:rStyle w:val="JDFTermRef"/>
              </w:rPr>
              <w:t>s</w:t>
            </w:r>
            <w:r w:rsidRPr="0018189C">
              <w:t>.</w:t>
            </w:r>
          </w:p>
        </w:tc>
        <w:tc>
          <w:tcPr>
            <w:tcW w:w="2521" w:type="dxa"/>
            <w:tcBorders>
              <w:top w:val="single" w:sz="12" w:space="0" w:color="000080"/>
              <w:bottom w:val="single" w:sz="12" w:space="0" w:color="000080"/>
            </w:tcBorders>
          </w:tcPr>
          <w:p w:rsidR="003C79A9" w:rsidRPr="0018189C" w:rsidRDefault="007C0763" w:rsidP="00A01175">
            <w:pPr>
              <w:pStyle w:val="TableCellCentered"/>
            </w:pPr>
            <w:fldSimple w:instr=" REF _Ref164422350 \h  \* MERGEFORMAT ">
              <w:r w:rsidR="00BC3338" w:rsidRPr="00BC3338">
                <w:rPr>
                  <w:rStyle w:val="JDFElementRef"/>
                </w:rPr>
                <w:t>RFQ</w:t>
              </w:r>
            </w:fldSimple>
            <w:r w:rsidR="003C79A9" w:rsidRPr="0018189C">
              <w:t xml:space="preserve">, </w:t>
            </w:r>
            <w:fldSimple w:instr=" REF _Ref164422357 \h  \* MERGEFORMAT ">
              <w:r w:rsidR="00BC3338" w:rsidRPr="00BC3338">
                <w:rPr>
                  <w:rStyle w:val="JDFElementRef"/>
                </w:rPr>
                <w:t>PurchaseOrder</w:t>
              </w:r>
            </w:fldSimple>
            <w:r w:rsidR="003C79A9" w:rsidRPr="0018189C">
              <w:t xml:space="preserve">, </w:t>
            </w:r>
            <w:fldSimple w:instr=" REF _Ref164422361 \h  \* MERGEFORMAT ">
              <w:r w:rsidR="00BC3338" w:rsidRPr="00BC3338">
                <w:rPr>
                  <w:rStyle w:val="JDFElementRef"/>
                </w:rPr>
                <w:t>Confirmation</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2D1F1B" w:rsidRDefault="007C0763" w:rsidP="003C79A9">
            <w:pPr>
              <w:pStyle w:val="TableCellLeft"/>
              <w:rPr>
                <w:rStyle w:val="JDFElement"/>
              </w:rPr>
            </w:pPr>
            <w:fldSimple w:instr=" REF _Ref164422352 \h  \* MERGEFORMAT ">
              <w:r w:rsidR="00BC3338" w:rsidRPr="00BC3338">
                <w:rPr>
                  <w:rStyle w:val="JDFElementRef"/>
                </w:rPr>
                <w:t>Quotation</w:t>
              </w:r>
            </w:fldSimple>
          </w:p>
          <w:p w:rsidR="003C79A9" w:rsidRPr="002D1F1B" w:rsidRDefault="003C79A9" w:rsidP="003C79A9">
            <w:pPr>
              <w:pStyle w:val="TableCellLeftClose"/>
              <w:rPr>
                <w:rStyle w:val="ChangeFlag"/>
              </w:rPr>
            </w:pPr>
            <w:r w:rsidRPr="002D1F1B">
              <w:rPr>
                <w:rStyle w:val="ChangeFlag"/>
              </w:rPr>
              <w:t xml:space="preserve">New in </w:t>
            </w:r>
            <w:r>
              <w:rPr>
                <w:rStyle w:val="ChangeFlag"/>
              </w:rPr>
              <w:t>PrintTalk</w:t>
            </w:r>
            <w:r w:rsidRPr="002D1F1B">
              <w:rPr>
                <w:rStyle w:val="ChangeFlag"/>
              </w:rPr>
              <w:t xml:space="preserve"> 1.3</w:t>
            </w:r>
          </w:p>
        </w:tc>
        <w:tc>
          <w:tcPr>
            <w:tcW w:w="3601" w:type="dxa"/>
            <w:tcBorders>
              <w:top w:val="single" w:sz="12" w:space="0" w:color="000080"/>
              <w:bottom w:val="single" w:sz="12" w:space="0" w:color="000080"/>
            </w:tcBorders>
          </w:tcPr>
          <w:p w:rsidR="003C79A9" w:rsidRDefault="003C79A9" w:rsidP="003C79A9">
            <w:pPr>
              <w:pStyle w:val="TableCellLeft"/>
            </w:pPr>
            <w:r>
              <w:t>A</w:t>
            </w:r>
            <w:r w:rsidRPr="0018189C">
              <w:t xml:space="preserve"> </w:t>
            </w:r>
            <w:fldSimple w:instr=" REF PrintProvider \h  \* MERGEFORMAT ">
              <w:r w:rsidR="00BC3338" w:rsidRPr="00BC3338">
                <w:rPr>
                  <w:rStyle w:val="JDFTermRef"/>
                </w:rPr>
                <w:t>Print Provider</w:t>
              </w:r>
            </w:fldSimple>
            <w:r>
              <w:t xml:space="preserve"> sends a </w:t>
            </w:r>
            <w:fldSimple w:instr=" REF _Ref164422352 \h  \* MERGEFORMAT ">
              <w:r w:rsidR="00BC3338" w:rsidRPr="00BC3338">
                <w:rPr>
                  <w:rStyle w:val="JDFElementRef"/>
                </w:rPr>
                <w:t>Quotation</w:t>
              </w:r>
            </w:fldSimple>
            <w:r w:rsidR="00A01175">
              <w:rPr>
                <w:rStyle w:val="JDFElement"/>
              </w:rPr>
              <w:t xml:space="preserve"> </w:t>
            </w:r>
            <w:r>
              <w:t xml:space="preserve">to a </w:t>
            </w:r>
            <w:fldSimple w:instr=" REF PrintBuyer \h  \* MERGEFORMAT ">
              <w:r w:rsidR="00BC3338" w:rsidRPr="00BC3338">
                <w:rPr>
                  <w:rStyle w:val="JDFTermRef"/>
                </w:rPr>
                <w:t>Print Buyer</w:t>
              </w:r>
            </w:fldSimple>
            <w:r>
              <w:rPr>
                <w:rStyle w:val="JDFTermRef"/>
              </w:rPr>
              <w:t xml:space="preserve"> </w:t>
            </w:r>
            <w:r>
              <w:t>to provide one or more quotes for a Job</w:t>
            </w:r>
            <w:r w:rsidR="00434021">
              <w:t>.</w:t>
            </w:r>
          </w:p>
          <w:p w:rsidR="003C79A9" w:rsidRPr="0018189C" w:rsidRDefault="003C79A9" w:rsidP="00065E1C">
            <w:pPr>
              <w:pStyle w:val="TableCellLeft"/>
            </w:pPr>
            <w:r w:rsidRPr="006E0210">
              <w:rPr>
                <w:rStyle w:val="NoteLeadIn"/>
              </w:rPr>
              <w:t>Note:</w:t>
            </w:r>
            <w:r>
              <w:t xml:space="preserve"> </w:t>
            </w:r>
            <w:r w:rsidR="001B6E05">
              <w:t>starting with</w:t>
            </w:r>
            <w:r w:rsidR="001B6E05" w:rsidRPr="0018189C">
              <w:t xml:space="preserve"> PrintTalk 1.3</w:t>
            </w:r>
            <w:r w:rsidR="001B6E05">
              <w:t xml:space="preserve">, </w:t>
            </w:r>
            <w:fldSimple w:instr=" REF _Ref164422352 \h  \* MERGEFORMAT ">
              <w:r w:rsidR="00BC3338" w:rsidRPr="00BC3338">
                <w:rPr>
                  <w:rStyle w:val="JDFElementRef"/>
                </w:rPr>
                <w:t>Quotation</w:t>
              </w:r>
            </w:fldSimple>
            <w:r w:rsidR="00A01175">
              <w:rPr>
                <w:rStyle w:val="JDFElement"/>
              </w:rPr>
              <w:t xml:space="preserve"> </w:t>
            </w:r>
            <w:r w:rsidRPr="0018189C">
              <w:t xml:space="preserve">replaces the </w:t>
            </w:r>
            <w:fldSimple w:instr=" REF _Ref164424820 \h  \* MERGEFORMAT ">
              <w:r w:rsidR="00BC3338" w:rsidRPr="00BC3338">
                <w:rPr>
                  <w:rStyle w:val="JDFElementRef"/>
                </w:rPr>
                <w:t>Quote</w:t>
              </w:r>
            </w:fldSimple>
            <w:r w:rsidR="00A01175">
              <w:rPr>
                <w:rStyle w:val="JDFElement"/>
              </w:rPr>
              <w:t xml:space="preserve"> </w:t>
            </w:r>
            <w:r w:rsidR="007C0763">
              <w:rPr>
                <w:rStyle w:val="JDFTermRef"/>
              </w:rPr>
              <w:fldChar w:fldCharType="begin"/>
            </w:r>
            <w:r>
              <w:instrText xml:space="preserve"> REF BusinessObjectGlossary \h </w:instrText>
            </w:r>
            <w:r w:rsidR="007C0763">
              <w:rPr>
                <w:rStyle w:val="JDFTermRef"/>
              </w:rPr>
            </w:r>
            <w:r w:rsidR="007C0763">
              <w:rPr>
                <w:rStyle w:val="JDFTermRef"/>
              </w:rPr>
              <w:fldChar w:fldCharType="separate"/>
            </w:r>
            <w:r w:rsidR="00BC3338">
              <w:rPr>
                <w:rStyle w:val="JDFTerm"/>
              </w:rPr>
              <w:t>Business Object</w:t>
            </w:r>
            <w:r w:rsidR="007C0763">
              <w:rPr>
                <w:rStyle w:val="JDFTermRef"/>
              </w:rPr>
              <w:fldChar w:fldCharType="end"/>
            </w:r>
            <w:r w:rsidRPr="0018189C">
              <w:t>.</w:t>
            </w:r>
          </w:p>
        </w:tc>
        <w:tc>
          <w:tcPr>
            <w:tcW w:w="2521" w:type="dxa"/>
            <w:tcBorders>
              <w:top w:val="single" w:sz="12" w:space="0" w:color="000080"/>
              <w:bottom w:val="single" w:sz="12" w:space="0" w:color="000080"/>
            </w:tcBorders>
          </w:tcPr>
          <w:p w:rsidR="003C79A9" w:rsidRPr="0018189C" w:rsidRDefault="007C0763" w:rsidP="003C79A9">
            <w:pPr>
              <w:pStyle w:val="TableCellCentered"/>
            </w:pPr>
            <w:fldSimple w:instr=" REF _Ref164422350 \h  \* MERGEFORMAT ">
              <w:r w:rsidR="00BC3338" w:rsidRPr="00BC3338">
                <w:rPr>
                  <w:rStyle w:val="JDFElementRef"/>
                </w:rPr>
                <w:t>RFQ</w:t>
              </w:r>
            </w:fldSimple>
            <w:r w:rsidR="00A01175" w:rsidRPr="0018189C">
              <w:t xml:space="preserve">, </w:t>
            </w:r>
            <w:fldSimple w:instr=" REF _Ref164422357 \h  \* MERGEFORMAT ">
              <w:r w:rsidR="00BC3338" w:rsidRPr="00BC3338">
                <w:rPr>
                  <w:rStyle w:val="JDFElementRef"/>
                </w:rPr>
                <w:t>PurchaseOrder</w:t>
              </w:r>
            </w:fldSimple>
            <w:r w:rsidR="00A01175" w:rsidRPr="0018189C">
              <w:t xml:space="preserve">, </w:t>
            </w:r>
            <w:fldSimple w:instr=" REF _Ref164422361 \h  \* MERGEFORMAT ">
              <w:r w:rsidR="00BC3338" w:rsidRPr="00BC3338">
                <w:rPr>
                  <w:rStyle w:val="JDFElementRef"/>
                </w:rPr>
                <w:t>Confirmation</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2D1F1B" w:rsidRDefault="007C0763" w:rsidP="003C79A9">
            <w:pPr>
              <w:pStyle w:val="TableCellLeft"/>
              <w:rPr>
                <w:rStyle w:val="JDFElement"/>
              </w:rPr>
            </w:pPr>
            <w:fldSimple w:instr=" REF _Ref164422357 \h  \* MERGEFORMAT ">
              <w:r w:rsidR="00BC3338" w:rsidRPr="00BC3338">
                <w:rPr>
                  <w:rStyle w:val="JDFElementRef"/>
                </w:rPr>
                <w:t>PurchaseOrder</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t xml:space="preserve">A </w:t>
            </w:r>
            <w:fldSimple w:instr=" REF PrintBuyer \h  \* MERGEFORMAT ">
              <w:r w:rsidR="00BC3338" w:rsidRPr="00BC3338">
                <w:rPr>
                  <w:rStyle w:val="JDFTermRef"/>
                </w:rPr>
                <w:t>Print Buyer</w:t>
              </w:r>
            </w:fldSimple>
            <w:r>
              <w:rPr>
                <w:rStyle w:val="JDFTermRef"/>
              </w:rPr>
              <w:t xml:space="preserve"> </w:t>
            </w:r>
            <w:r>
              <w:t xml:space="preserve">sends a </w:t>
            </w:r>
            <w:fldSimple w:instr=" REF _Ref164422357 \h  \* MERGEFORMAT ">
              <w:r w:rsidR="00BC3338" w:rsidRPr="00BC3338">
                <w:rPr>
                  <w:rStyle w:val="JDFElementRef"/>
                </w:rPr>
                <w:t>PurchaseOrder</w:t>
              </w:r>
            </w:fldSimple>
            <w:r w:rsidR="00A01175">
              <w:rPr>
                <w:rStyle w:val="JDFElementRef"/>
              </w:rPr>
              <w:t xml:space="preserve"> </w:t>
            </w:r>
            <w:r w:rsidRPr="00557902">
              <w:t xml:space="preserve">to a </w:t>
            </w:r>
            <w:fldSimple w:instr=" REF PrintProvider \h  \* MERGEFORMAT ">
              <w:r w:rsidR="00BC3338" w:rsidRPr="00BC3338">
                <w:rPr>
                  <w:rStyle w:val="JDFTermRef"/>
                </w:rPr>
                <w:t>Print Provider</w:t>
              </w:r>
            </w:fldSimple>
            <w:r>
              <w:t xml:space="preserve"> to </w:t>
            </w:r>
            <w:r w:rsidR="004478DD">
              <w:t>purchase</w:t>
            </w:r>
            <w:r>
              <w:t xml:space="preserve"> </w:t>
            </w:r>
            <w:fldSimple w:instr=" REF PrintProduct \h  \* MERGEFORMAT ">
              <w:r w:rsidR="00BC3338" w:rsidRPr="00BC3338">
                <w:rPr>
                  <w:rStyle w:val="JDFTermRef"/>
                </w:rPr>
                <w:t>Print Product</w:t>
              </w:r>
            </w:fldSimple>
            <w:r>
              <w:rPr>
                <w:rStyle w:val="JDFTermRef"/>
              </w:rPr>
              <w:t xml:space="preserve"> </w:t>
            </w:r>
            <w:r>
              <w:t>that is specified in a</w:t>
            </w:r>
            <w:r w:rsidRPr="006534EE">
              <w:rPr>
                <w:rStyle w:val="JDFElement"/>
              </w:rPr>
              <w:t xml:space="preserve"> </w:t>
            </w:r>
            <w:fldSimple w:instr=" REF _Ref164422352 \h  \* MERGEFORMAT ">
              <w:r w:rsidR="00BC3338" w:rsidRPr="00BC3338">
                <w:rPr>
                  <w:rStyle w:val="JDFElementRef"/>
                </w:rPr>
                <w:t>Quotation</w:t>
              </w:r>
            </w:fldSimple>
            <w:r>
              <w:t>.</w:t>
            </w:r>
            <w:r w:rsidRPr="0018189C">
              <w:t xml:space="preserve"> </w:t>
            </w:r>
          </w:p>
        </w:tc>
        <w:tc>
          <w:tcPr>
            <w:tcW w:w="2521" w:type="dxa"/>
            <w:tcBorders>
              <w:top w:val="single" w:sz="12" w:space="0" w:color="000080"/>
              <w:bottom w:val="single" w:sz="12" w:space="0" w:color="000080"/>
            </w:tcBorders>
          </w:tcPr>
          <w:p w:rsidR="003C79A9" w:rsidRPr="0018189C" w:rsidRDefault="003C79A9" w:rsidP="003C79A9">
            <w:pPr>
              <w:pStyle w:val="TableCellCentered"/>
            </w:pPr>
            <w:r w:rsidRPr="00B214E9">
              <w:rPr>
                <w:i/>
              </w:rPr>
              <w:t>None</w:t>
            </w:r>
            <w:r w:rsidRPr="0018189C">
              <w:t xml:space="preserve">, </w:t>
            </w:r>
            <w:fldSimple w:instr=" REF _Ref164422352 \h  \* MERGEFORMAT ">
              <w:r w:rsidR="00BC3338" w:rsidRPr="00BC3338">
                <w:rPr>
                  <w:rStyle w:val="JDFElementRef"/>
                </w:rPr>
                <w:t>Quotation</w:t>
              </w:r>
            </w:fldSimple>
            <w:r w:rsidRPr="0018189C">
              <w:t xml:space="preserve">, </w:t>
            </w:r>
            <w:fldSimple w:instr=" REF _Ref164422361 \h  \* MERGEFORMAT ">
              <w:r w:rsidR="00BC3338" w:rsidRPr="00BC3338">
                <w:rPr>
                  <w:rStyle w:val="JDFElementRef"/>
                </w:rPr>
                <w:t>Confirmation</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3D0BE4">
        <w:trPr>
          <w:cantSplit/>
          <w:jc w:val="center"/>
        </w:trPr>
        <w:tc>
          <w:tcPr>
            <w:tcW w:w="2520" w:type="dxa"/>
            <w:tcBorders>
              <w:top w:val="single" w:sz="12" w:space="0" w:color="000080"/>
              <w:bottom w:val="single" w:sz="12" w:space="0" w:color="000080"/>
            </w:tcBorders>
          </w:tcPr>
          <w:p w:rsidR="003C79A9" w:rsidRPr="002D1F1B" w:rsidRDefault="007C0763" w:rsidP="003C79A9">
            <w:pPr>
              <w:pStyle w:val="TableCellLeft"/>
              <w:rPr>
                <w:rStyle w:val="JDFElement"/>
              </w:rPr>
            </w:pPr>
            <w:fldSimple w:instr=" REF _Ref164422361 \h  \* MERGEFORMAT ">
              <w:r w:rsidR="00BC3338" w:rsidRPr="00BC3338">
                <w:rPr>
                  <w:rStyle w:val="JDFElementRef"/>
                </w:rPr>
                <w:t>Confirmation</w:t>
              </w:r>
            </w:fldSimple>
          </w:p>
        </w:tc>
        <w:tc>
          <w:tcPr>
            <w:tcW w:w="3601" w:type="dxa"/>
            <w:tcBorders>
              <w:top w:val="single" w:sz="12" w:space="0" w:color="000080"/>
              <w:bottom w:val="single" w:sz="12" w:space="0" w:color="000080"/>
            </w:tcBorders>
          </w:tcPr>
          <w:p w:rsidR="003C79A9" w:rsidRPr="0018189C" w:rsidRDefault="003C79A9" w:rsidP="00A01175">
            <w:pPr>
              <w:pStyle w:val="TableCellLeft"/>
            </w:pPr>
            <w:r>
              <w:t xml:space="preserve">A </w:t>
            </w:r>
            <w:fldSimple w:instr=" REF PrintProvider \h  \* MERGEFORMAT ">
              <w:r w:rsidR="00BC3338" w:rsidRPr="00BC3338">
                <w:rPr>
                  <w:rStyle w:val="JDFTermRef"/>
                </w:rPr>
                <w:t>Print Provider</w:t>
              </w:r>
            </w:fldSimple>
            <w:r w:rsidRPr="006E63FC">
              <w:t xml:space="preserve"> </w:t>
            </w:r>
            <w:r>
              <w:t xml:space="preserve">sends a </w:t>
            </w:r>
            <w:fldSimple w:instr=" REF _Ref164422361 \h  \* MERGEFORMAT ">
              <w:r w:rsidR="00BC3338" w:rsidRPr="00BC3338">
                <w:rPr>
                  <w:rStyle w:val="JDFElementRef"/>
                </w:rPr>
                <w:t>Confirmation</w:t>
              </w:r>
            </w:fldSimple>
            <w:r w:rsidR="00A01175">
              <w:rPr>
                <w:rStyle w:val="JDFElementRef"/>
              </w:rPr>
              <w:t xml:space="preserve"> </w:t>
            </w:r>
            <w:r>
              <w:t xml:space="preserve">if it accepts a </w:t>
            </w:r>
            <w:fldSimple w:instr=" REF _Ref164422357 \h  \* MERGEFORMAT ">
              <w:r w:rsidR="00BC3338" w:rsidRPr="00BC3338">
                <w:rPr>
                  <w:rStyle w:val="JDFElementRef"/>
                </w:rPr>
                <w:t>PurchaseOrder</w:t>
              </w:r>
            </w:fldSimple>
            <w:r w:rsidR="00A01175">
              <w:rPr>
                <w:rStyle w:val="JDFElementRef"/>
              </w:rPr>
              <w:t xml:space="preserve"> </w:t>
            </w:r>
            <w:r w:rsidR="00481668" w:rsidRPr="00673051">
              <w:t xml:space="preserve">or </w:t>
            </w:r>
            <w:fldSimple w:instr=" REF _Ref164422362 \h  \* MERGEFORMAT ">
              <w:r w:rsidR="00BC3338" w:rsidRPr="00BC3338">
                <w:rPr>
                  <w:rStyle w:val="JDFElementRef"/>
                </w:rPr>
                <w:t>Cancellation</w:t>
              </w:r>
            </w:fldSimple>
            <w:r w:rsidR="00E45239">
              <w:t>.</w:t>
            </w:r>
          </w:p>
        </w:tc>
        <w:tc>
          <w:tcPr>
            <w:tcW w:w="2521" w:type="dxa"/>
            <w:tcBorders>
              <w:top w:val="single" w:sz="12" w:space="0" w:color="000080"/>
              <w:bottom w:val="single" w:sz="12" w:space="0" w:color="000080"/>
            </w:tcBorders>
          </w:tcPr>
          <w:p w:rsidR="003C79A9" w:rsidRPr="00B214E9" w:rsidRDefault="007C0763" w:rsidP="003C79A9">
            <w:pPr>
              <w:pStyle w:val="TableCellCentered"/>
              <w:rPr>
                <w:rStyle w:val="JDFElement"/>
              </w:rPr>
            </w:pPr>
            <w:fldSimple w:instr=" REF _Ref164422357 \h  \* MERGEFORMAT ">
              <w:r w:rsidR="00BC3338" w:rsidRPr="00BC3338">
                <w:rPr>
                  <w:rStyle w:val="JDFElementRef"/>
                </w:rPr>
                <w:t>PurchaseOrder</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2D1F1B" w:rsidRDefault="007C0763" w:rsidP="003C79A9">
            <w:pPr>
              <w:pStyle w:val="TableCellLeft"/>
              <w:rPr>
                <w:rStyle w:val="JDFElement"/>
              </w:rPr>
            </w:pPr>
            <w:fldSimple w:instr=" REF _Ref164422362 \h  \* MERGEFORMAT ">
              <w:r w:rsidR="00BC3338" w:rsidRPr="00BC3338">
                <w:rPr>
                  <w:rStyle w:val="JDFElementRef"/>
                </w:rPr>
                <w:t>Cancellation</w:t>
              </w:r>
            </w:fldSimple>
          </w:p>
        </w:tc>
        <w:tc>
          <w:tcPr>
            <w:tcW w:w="3601" w:type="dxa"/>
            <w:tcBorders>
              <w:top w:val="single" w:sz="12" w:space="0" w:color="000080"/>
              <w:bottom w:val="single" w:sz="12" w:space="0" w:color="000080"/>
            </w:tcBorders>
          </w:tcPr>
          <w:p w:rsidR="003C79A9" w:rsidRPr="006E63FC" w:rsidRDefault="003C79A9" w:rsidP="003C79A9">
            <w:pPr>
              <w:pStyle w:val="TableCellLeft"/>
              <w:rPr>
                <w:rFonts w:ascii="Verdana-Italic" w:hAnsi="Verdana-Italic"/>
                <w:i/>
              </w:rPr>
            </w:pPr>
            <w:r w:rsidRPr="0018189C">
              <w:t xml:space="preserve">A </w:t>
            </w:r>
            <w:fldSimple w:instr=" REF _Ref164422362 \h  \* MERGEFORMAT ">
              <w:r w:rsidR="00BC3338" w:rsidRPr="00BC3338">
                <w:rPr>
                  <w:rStyle w:val="JDFElementRef"/>
                </w:rPr>
                <w:t>Cancellation</w:t>
              </w:r>
            </w:fldSimple>
            <w:r w:rsidR="00A01175">
              <w:rPr>
                <w:rStyle w:val="JDFElementRef"/>
              </w:rPr>
              <w:t xml:space="preserve"> </w:t>
            </w:r>
            <w:r w:rsidRPr="0018189C">
              <w:t xml:space="preserve">cancels </w:t>
            </w:r>
            <w:r>
              <w:t xml:space="preserve">a </w:t>
            </w:r>
            <w:fldSimple w:instr=" REF BusinessObjectGlossary \h  \* MERGEFORMAT ">
              <w:r w:rsidR="00BC3338" w:rsidRPr="00BC3338">
                <w:rPr>
                  <w:rStyle w:val="JDFTermRef"/>
                </w:rPr>
                <w:t>Business Object</w:t>
              </w:r>
            </w:fldSimple>
            <w:r w:rsidRPr="00D50C4A">
              <w:t>.</w:t>
            </w:r>
          </w:p>
        </w:tc>
        <w:tc>
          <w:tcPr>
            <w:tcW w:w="2521" w:type="dxa"/>
            <w:tcBorders>
              <w:top w:val="single" w:sz="12" w:space="0" w:color="000080"/>
              <w:bottom w:val="single" w:sz="12" w:space="0" w:color="000080"/>
            </w:tcBorders>
          </w:tcPr>
          <w:p w:rsidR="00A01175" w:rsidRPr="0018189C" w:rsidRDefault="007C0763" w:rsidP="003C79A9">
            <w:pPr>
              <w:pStyle w:val="TableCellCentered"/>
            </w:pPr>
            <w:fldSimple w:instr=" REF _Ref164422350 \h  \* MERGEFORMAT ">
              <w:r w:rsidR="00BC3338" w:rsidRPr="00BC3338">
                <w:rPr>
                  <w:rStyle w:val="JDFElementRef"/>
                </w:rPr>
                <w:t>RFQ</w:t>
              </w:r>
            </w:fldSimple>
            <w:r w:rsidR="00A01175" w:rsidRPr="0018189C">
              <w:t xml:space="preserve">, </w:t>
            </w:r>
            <w:fldSimple w:instr=" REF _Ref164422352 \h  \* MERGEFORMAT ">
              <w:r w:rsidR="00BC3338" w:rsidRPr="00BC3338">
                <w:rPr>
                  <w:rStyle w:val="JDFElementRef"/>
                </w:rPr>
                <w:t>Quotation</w:t>
              </w:r>
            </w:fldSimple>
            <w:r w:rsidR="00A01175" w:rsidRPr="0018189C">
              <w:t xml:space="preserve">, </w:t>
            </w:r>
            <w:fldSimple w:instr=" REF _Ref164422357 \h  \* MERGEFORMAT ">
              <w:r w:rsidR="00BC3338" w:rsidRPr="00BC3338">
                <w:rPr>
                  <w:rStyle w:val="JDFElementRef"/>
                </w:rPr>
                <w:t>PurchaseOrder</w:t>
              </w:r>
            </w:fldSimple>
            <w:r w:rsidR="00A01175" w:rsidRPr="0018189C">
              <w:t xml:space="preserve">, </w:t>
            </w:r>
            <w:fldSimple w:instr=" REF _Ref164422361 \h  \* MERGEFORMAT ">
              <w:r w:rsidR="00BC3338" w:rsidRPr="00BC3338">
                <w:rPr>
                  <w:rStyle w:val="JDFElementRef"/>
                </w:rPr>
                <w:t>Confirmation</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A01175" w:rsidRDefault="007C0763" w:rsidP="003C79A9">
            <w:pPr>
              <w:pStyle w:val="TableCellLeft"/>
              <w:rPr>
                <w:rStyle w:val="JDFElementRef"/>
              </w:rPr>
            </w:pPr>
            <w:fldSimple w:instr=" REF _Ref164422364 \h  \* MERGEFORMAT ">
              <w:r w:rsidR="00BC3338" w:rsidRPr="00BC3338">
                <w:rPr>
                  <w:rStyle w:val="JDFElementRef"/>
                </w:rPr>
                <w:t>Refusal</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rsidRPr="0018189C">
              <w:t xml:space="preserve">A </w:t>
            </w:r>
            <w:fldSimple w:instr=" REF _Ref164422364 \h  \* MERGEFORMAT ">
              <w:r w:rsidR="00BC3338" w:rsidRPr="00BC3338">
                <w:rPr>
                  <w:rStyle w:val="JDFElementRef"/>
                </w:rPr>
                <w:t>Refusal</w:t>
              </w:r>
            </w:fldSimple>
            <w:r w:rsidR="00A01175">
              <w:rPr>
                <w:rStyle w:val="JDFElementRef"/>
              </w:rPr>
              <w:t xml:space="preserve"> </w:t>
            </w:r>
            <w:r>
              <w:t xml:space="preserve">declines a received </w:t>
            </w:r>
            <w:fldSimple w:instr=" REF BusinessObjectGlossary \h  \* MERGEFORMAT ">
              <w:r w:rsidR="00BC3338" w:rsidRPr="00BC3338">
                <w:rPr>
                  <w:rStyle w:val="JDFTermRef"/>
                </w:rPr>
                <w:t>Business Object</w:t>
              </w:r>
            </w:fldSimple>
            <w:r w:rsidR="00E45239">
              <w:t>.</w:t>
            </w:r>
          </w:p>
        </w:tc>
        <w:tc>
          <w:tcPr>
            <w:tcW w:w="2521" w:type="dxa"/>
            <w:tcBorders>
              <w:top w:val="single" w:sz="12" w:space="0" w:color="000080"/>
              <w:bottom w:val="single" w:sz="12" w:space="0" w:color="000080"/>
            </w:tcBorders>
          </w:tcPr>
          <w:p w:rsidR="003C79A9" w:rsidRPr="0018189C" w:rsidRDefault="007C0763" w:rsidP="003C79A9">
            <w:pPr>
              <w:pStyle w:val="TableCellCentered"/>
            </w:pPr>
            <w:fldSimple w:instr=" REF _Ref164422350 \h  \* MERGEFORMAT ">
              <w:r w:rsidR="00BC3338" w:rsidRPr="00BC3338">
                <w:rPr>
                  <w:rStyle w:val="JDFElementRef"/>
                </w:rPr>
                <w:t>RFQ</w:t>
              </w:r>
            </w:fldSimple>
            <w:r w:rsidR="00A01175" w:rsidRPr="0018189C">
              <w:t xml:space="preserve">, </w:t>
            </w:r>
            <w:fldSimple w:instr=" REF _Ref164422352 \h  \* MERGEFORMAT ">
              <w:r w:rsidR="00BC3338" w:rsidRPr="00BC3338">
                <w:rPr>
                  <w:rStyle w:val="JDFElementRef"/>
                </w:rPr>
                <w:t>Quotation</w:t>
              </w:r>
            </w:fldSimple>
            <w:r w:rsidR="00A01175" w:rsidRPr="0018189C">
              <w:t xml:space="preserve">, </w:t>
            </w:r>
            <w:fldSimple w:instr=" REF _Ref164422357 \h  \* MERGEFORMAT ">
              <w:r w:rsidR="00BC3338" w:rsidRPr="00BC3338">
                <w:rPr>
                  <w:rStyle w:val="JDFElementRef"/>
                </w:rPr>
                <w:t>PurchaseOrder</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cantSplit/>
          <w:jc w:val="center"/>
        </w:trPr>
        <w:tc>
          <w:tcPr>
            <w:tcW w:w="2520" w:type="dxa"/>
            <w:tcBorders>
              <w:top w:val="single" w:sz="12" w:space="0" w:color="000080"/>
              <w:bottom w:val="single" w:sz="12" w:space="0" w:color="000080"/>
            </w:tcBorders>
          </w:tcPr>
          <w:p w:rsidR="003C79A9" w:rsidRPr="002D1F1B" w:rsidRDefault="007C0763" w:rsidP="003C79A9">
            <w:pPr>
              <w:pStyle w:val="TableCellLeft"/>
              <w:rPr>
                <w:rStyle w:val="JDFElement"/>
              </w:rPr>
            </w:pPr>
            <w:fldSimple w:instr=" REF _Ref164422368 \h  \* MERGEFORMAT ">
              <w:r w:rsidR="00BC3338" w:rsidRPr="00BC3338">
                <w:rPr>
                  <w:rStyle w:val="JDFElementRef"/>
                </w:rPr>
                <w:t>OrderStatusRequest</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rsidRPr="001D7939">
              <w:t>A</w:t>
            </w:r>
            <w:r>
              <w:t xml:space="preserve"> </w:t>
            </w:r>
            <w:fldSimple w:instr=" REF PrintBuyer \h  \* MERGEFORMAT ">
              <w:r w:rsidR="00BC3338" w:rsidRPr="00BC3338">
                <w:rPr>
                  <w:rStyle w:val="JDFTermRef"/>
                </w:rPr>
                <w:t>Print Buyer</w:t>
              </w:r>
            </w:fldSimple>
            <w:r>
              <w:t xml:space="preserve"> sends an</w:t>
            </w:r>
            <w:r w:rsidRPr="001D7939">
              <w:t xml:space="preserve"> </w:t>
            </w:r>
            <w:fldSimple w:instr=" REF _Ref164422368 \h  \* MERGEFORMAT ">
              <w:r w:rsidR="00BC3338" w:rsidRPr="00BC3338">
                <w:rPr>
                  <w:rStyle w:val="JDFElementRef"/>
                </w:rPr>
                <w:t>OrderStatusRequest</w:t>
              </w:r>
            </w:fldSimple>
            <w:r w:rsidR="00A01175">
              <w:rPr>
                <w:rStyle w:val="JDFElementRef"/>
              </w:rPr>
              <w:t xml:space="preserve"> </w:t>
            </w:r>
            <w:r w:rsidRPr="00021B6B">
              <w:t xml:space="preserve">to the </w:t>
            </w:r>
            <w:fldSimple w:instr=" REF PrintProvider \h  \* MERGEFORMAT ">
              <w:r w:rsidR="00BC3338" w:rsidRPr="00BC3338">
                <w:rPr>
                  <w:rStyle w:val="JDFTermRef"/>
                </w:rPr>
                <w:t>Print Provider</w:t>
              </w:r>
            </w:fldSimple>
            <w:r w:rsidRPr="00021B6B">
              <w:t xml:space="preserve"> </w:t>
            </w:r>
            <w:r>
              <w:t>for</w:t>
            </w:r>
            <w:r w:rsidRPr="00021B6B">
              <w:t xml:space="preserve"> details of the order status</w:t>
            </w:r>
            <w:r w:rsidR="008D2EBE">
              <w:t>.</w:t>
            </w:r>
          </w:p>
        </w:tc>
        <w:tc>
          <w:tcPr>
            <w:tcW w:w="2521" w:type="dxa"/>
            <w:tcBorders>
              <w:top w:val="single" w:sz="12" w:space="0" w:color="000080"/>
              <w:bottom w:val="single" w:sz="12" w:space="0" w:color="000080"/>
            </w:tcBorders>
          </w:tcPr>
          <w:p w:rsidR="003C79A9" w:rsidRPr="0018189C" w:rsidRDefault="007C0763" w:rsidP="00481668">
            <w:pPr>
              <w:pStyle w:val="TableCellCentered"/>
            </w:pPr>
            <w:fldSimple w:instr=" REF _Ref164422357 \h  \* MERGEFORMAT ">
              <w:r w:rsidR="00BC3338" w:rsidRPr="00BC3338">
                <w:rPr>
                  <w:rStyle w:val="JDFElementRef"/>
                </w:rPr>
                <w:t>PurchaseOrder</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A01175" w:rsidRDefault="007C0763" w:rsidP="003C79A9">
            <w:pPr>
              <w:pStyle w:val="TableCellLeft"/>
              <w:rPr>
                <w:rStyle w:val="JDFElementRef"/>
              </w:rPr>
            </w:pPr>
            <w:fldSimple w:instr=" REF _Ref164422370 \h  \* MERGEFORMAT ">
              <w:r w:rsidR="00BC3338" w:rsidRPr="00BC3338">
                <w:rPr>
                  <w:rStyle w:val="JDFElementRef"/>
                </w:rPr>
                <w:t>OrderStatusResponse</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t>A</w:t>
            </w:r>
            <w:r w:rsidRPr="00021B6B">
              <w:t xml:space="preserve"> </w:t>
            </w:r>
            <w:fldSimple w:instr=" REF PrintProvider \h  \* MERGEFORMAT ">
              <w:r w:rsidR="00BC3338" w:rsidRPr="00BC3338">
                <w:rPr>
                  <w:rStyle w:val="JDFTermRef"/>
                </w:rPr>
                <w:t>Print Provider</w:t>
              </w:r>
            </w:fldSimple>
            <w:r w:rsidRPr="00842672">
              <w:t xml:space="preserve"> sends</w:t>
            </w:r>
            <w:r>
              <w:t xml:space="preserve"> </w:t>
            </w:r>
            <w:r w:rsidR="00DF2A25">
              <w:t xml:space="preserve">to a </w:t>
            </w:r>
            <w:fldSimple w:instr=" REF PrintBuyer \h  \* MERGEFORMAT ">
              <w:r w:rsidR="00BC3338" w:rsidRPr="00BC3338">
                <w:rPr>
                  <w:rStyle w:val="JDFTermRef"/>
                </w:rPr>
                <w:t>Print Buyer</w:t>
              </w:r>
            </w:fldSimple>
            <w:r w:rsidR="00DF2A25">
              <w:rPr>
                <w:rStyle w:val="JDFTermRef"/>
              </w:rPr>
              <w:t xml:space="preserve"> </w:t>
            </w:r>
            <w:r>
              <w:t>an</w:t>
            </w:r>
            <w:r w:rsidRPr="00021B6B">
              <w:t xml:space="preserve"> </w:t>
            </w:r>
            <w:fldSimple w:instr=" REF _Ref164422370 \h  \* MERGEFORMAT ">
              <w:r w:rsidR="00BC3338" w:rsidRPr="00BC3338">
                <w:rPr>
                  <w:rStyle w:val="JDFElementRef"/>
                </w:rPr>
                <w:t>OrderStatusResponse</w:t>
              </w:r>
            </w:fldSimple>
            <w:r w:rsidR="00A01175">
              <w:rPr>
                <w:rStyle w:val="JDFElementRef"/>
              </w:rPr>
              <w:t xml:space="preserve"> </w:t>
            </w:r>
            <w:r w:rsidR="00A7463B">
              <w:t xml:space="preserve">either automatically or </w:t>
            </w:r>
            <w:r>
              <w:t>as</w:t>
            </w:r>
            <w:r w:rsidRPr="0018189C">
              <w:t xml:space="preserve"> the response to an </w:t>
            </w:r>
            <w:fldSimple w:instr=" REF _Ref164422368 \h  \* MERGEFORMAT ">
              <w:r w:rsidR="00BC3338" w:rsidRPr="00BC3338">
                <w:rPr>
                  <w:rStyle w:val="JDFElementRef"/>
                </w:rPr>
                <w:t>OrderStatusRequest</w:t>
              </w:r>
            </w:fldSimple>
            <w:r w:rsidR="004E7344">
              <w:t xml:space="preserve">. See pages 49-51 in </w:t>
            </w:r>
            <w:r w:rsidR="007C0763">
              <w:fldChar w:fldCharType="begin"/>
            </w:r>
            <w:r w:rsidR="004E7344">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rsidR="005B2808">
              <w:t xml:space="preserve"> for a li</w:t>
            </w:r>
            <w:r w:rsidR="004E7344">
              <w:t>st of status codes.</w:t>
            </w:r>
          </w:p>
        </w:tc>
        <w:tc>
          <w:tcPr>
            <w:tcW w:w="2521" w:type="dxa"/>
            <w:tcBorders>
              <w:top w:val="single" w:sz="12" w:space="0" w:color="000080"/>
              <w:bottom w:val="single" w:sz="12" w:space="0" w:color="000080"/>
            </w:tcBorders>
          </w:tcPr>
          <w:p w:rsidR="003C79A9" w:rsidRPr="0018189C" w:rsidRDefault="007C0763" w:rsidP="00A01175">
            <w:pPr>
              <w:pStyle w:val="TableCellCentered"/>
            </w:pPr>
            <w:fldSimple w:instr=" REF _Ref164422357 \h  \* MERGEFORMAT ">
              <w:r w:rsidR="00BC3338" w:rsidRPr="00BC3338">
                <w:rPr>
                  <w:rStyle w:val="JDFElementRef"/>
                </w:rPr>
                <w:t>PurchaseOrder</w:t>
              </w:r>
            </w:fldSimple>
            <w:r w:rsidR="003C79A9">
              <w:t xml:space="preserve">, </w:t>
            </w:r>
            <w:fldSimple w:instr=" REF _Ref164422368 \h  \* MERGEFORMAT ">
              <w:r w:rsidR="00BC3338" w:rsidRPr="00BC3338">
                <w:rPr>
                  <w:rStyle w:val="JDFElementRef"/>
                </w:rPr>
                <w:t>OrderStatusRequest</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2D1F1B" w:rsidRDefault="007C0763" w:rsidP="003C79A9">
            <w:pPr>
              <w:pStyle w:val="TableCellLeft"/>
              <w:rPr>
                <w:rStyle w:val="JDFElement"/>
              </w:rPr>
            </w:pPr>
            <w:fldSimple w:instr=" REF _Ref164422371 \h  \* MERGEFORMAT ">
              <w:r w:rsidR="00BC3338" w:rsidRPr="00BC3338">
                <w:rPr>
                  <w:rStyle w:val="JDFElementRef"/>
                </w:rPr>
                <w:t>ProofApprovalRequest</w:t>
              </w:r>
            </w:fldSimple>
          </w:p>
        </w:tc>
        <w:tc>
          <w:tcPr>
            <w:tcW w:w="3601" w:type="dxa"/>
            <w:tcBorders>
              <w:top w:val="single" w:sz="12" w:space="0" w:color="000080"/>
              <w:bottom w:val="single" w:sz="12" w:space="0" w:color="000080"/>
            </w:tcBorders>
          </w:tcPr>
          <w:p w:rsidR="003C79A9" w:rsidRPr="00EF4BE9" w:rsidRDefault="003C79A9" w:rsidP="003C79A9">
            <w:pPr>
              <w:pStyle w:val="TableCellLeft"/>
              <w:rPr>
                <w:rFonts w:ascii="Verdana" w:hAnsi="Verdana"/>
              </w:rPr>
            </w:pPr>
            <w:r w:rsidRPr="001D7939">
              <w:t>A</w:t>
            </w:r>
            <w:r w:rsidR="00475D3B">
              <w:t xml:space="preserve"> </w:t>
            </w:r>
            <w:fldSimple w:instr=" REF PrintProvider \h  \* MERGEFORMAT ">
              <w:r w:rsidR="00BC3338" w:rsidRPr="00BC3338">
                <w:rPr>
                  <w:rStyle w:val="JDFTermRef"/>
                </w:rPr>
                <w:t>Print Provider</w:t>
              </w:r>
            </w:fldSimple>
            <w:r w:rsidRPr="001D7939">
              <w:t xml:space="preserve"> </w:t>
            </w:r>
            <w:r w:rsidR="00475D3B" w:rsidRPr="00842672">
              <w:t>sends</w:t>
            </w:r>
            <w:r w:rsidR="00475D3B">
              <w:t xml:space="preserve"> a </w:t>
            </w:r>
            <w:fldSimple w:instr=" REF _Ref164422371 \h  \* MERGEFORMAT ">
              <w:r w:rsidR="00BC3338" w:rsidRPr="00BC3338">
                <w:rPr>
                  <w:rStyle w:val="JDFElementRef"/>
                </w:rPr>
                <w:t>ProofApprovalRequest</w:t>
              </w:r>
            </w:fldSimple>
            <w:r w:rsidR="00A01175">
              <w:rPr>
                <w:rStyle w:val="JDFElementRef"/>
              </w:rPr>
              <w:t xml:space="preserve"> </w:t>
            </w:r>
            <w:r w:rsidR="00475D3B">
              <w:t xml:space="preserve">to the </w:t>
            </w:r>
            <w:fldSimple w:instr=" REF PrintBuyer \h  \* MERGEFORMAT ">
              <w:r w:rsidR="00BC3338" w:rsidRPr="00BC3338">
                <w:rPr>
                  <w:rStyle w:val="JDFTermRef"/>
                </w:rPr>
                <w:t>Print Buyer</w:t>
              </w:r>
            </w:fldSimple>
            <w:r w:rsidR="00475D3B">
              <w:rPr>
                <w:rStyle w:val="JDFTermRef"/>
              </w:rPr>
              <w:t xml:space="preserve"> </w:t>
            </w:r>
            <w:r w:rsidRPr="001D7939">
              <w:t xml:space="preserve">to request an </w:t>
            </w:r>
            <w:r>
              <w:t>a</w:t>
            </w:r>
            <w:r w:rsidRPr="001D7939">
              <w:t>pproval of a Proof.</w:t>
            </w:r>
          </w:p>
        </w:tc>
        <w:tc>
          <w:tcPr>
            <w:tcW w:w="2521" w:type="dxa"/>
            <w:tcBorders>
              <w:top w:val="single" w:sz="12" w:space="0" w:color="000080"/>
              <w:bottom w:val="single" w:sz="12" w:space="0" w:color="000080"/>
            </w:tcBorders>
          </w:tcPr>
          <w:p w:rsidR="003C79A9" w:rsidRPr="0018189C" w:rsidRDefault="007C0763" w:rsidP="003C79A9">
            <w:pPr>
              <w:pStyle w:val="TableCellCentered"/>
            </w:pPr>
            <w:fldSimple w:instr=" REF _Ref164422357 \h  \* MERGEFORMAT ">
              <w:r w:rsidR="00BC3338" w:rsidRPr="00BC3338">
                <w:rPr>
                  <w:rStyle w:val="JDFElementRef"/>
                </w:rPr>
                <w:t>PurchaseOrder</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3C79A9" w:rsidRPr="00305A27" w:rsidTr="002C12B1">
        <w:trPr>
          <w:jc w:val="center"/>
        </w:trPr>
        <w:tc>
          <w:tcPr>
            <w:tcW w:w="2520" w:type="dxa"/>
            <w:tcBorders>
              <w:top w:val="single" w:sz="12" w:space="0" w:color="000080"/>
              <w:bottom w:val="single" w:sz="12" w:space="0" w:color="000080"/>
            </w:tcBorders>
          </w:tcPr>
          <w:p w:rsidR="003C79A9" w:rsidRPr="00A01175" w:rsidRDefault="007C0763" w:rsidP="003C79A9">
            <w:pPr>
              <w:pStyle w:val="TableCellLeft"/>
              <w:rPr>
                <w:rStyle w:val="JDFElementRef"/>
              </w:rPr>
            </w:pPr>
            <w:fldSimple w:instr=" REF _Ref164422373 \h  \* MERGEFORMAT ">
              <w:r w:rsidR="00BC3338" w:rsidRPr="00BC3338">
                <w:rPr>
                  <w:rStyle w:val="JDFElementRef"/>
                </w:rPr>
                <w:t>ProofApprovalResponse</w:t>
              </w:r>
            </w:fldSimple>
          </w:p>
        </w:tc>
        <w:tc>
          <w:tcPr>
            <w:tcW w:w="3601" w:type="dxa"/>
            <w:tcBorders>
              <w:top w:val="single" w:sz="12" w:space="0" w:color="000080"/>
              <w:bottom w:val="single" w:sz="12" w:space="0" w:color="000080"/>
            </w:tcBorders>
          </w:tcPr>
          <w:p w:rsidR="003C79A9" w:rsidRPr="0018189C" w:rsidRDefault="003C79A9" w:rsidP="003C79A9">
            <w:pPr>
              <w:pStyle w:val="TableCellLeft"/>
            </w:pPr>
            <w:r>
              <w:t>A</w:t>
            </w:r>
            <w:r w:rsidRPr="00021B6B">
              <w:t xml:space="preserve"> </w:t>
            </w:r>
            <w:fldSimple w:instr=" REF PrintBuyer \h  \* MERGEFORMAT ">
              <w:r w:rsidR="00BC3338" w:rsidRPr="00BC3338">
                <w:rPr>
                  <w:rStyle w:val="JDFTermRef"/>
                </w:rPr>
                <w:t>Print Buyer</w:t>
              </w:r>
            </w:fldSimple>
            <w:r w:rsidRPr="00842672">
              <w:t xml:space="preserve"> sends</w:t>
            </w:r>
            <w:r w:rsidRPr="00021B6B">
              <w:t xml:space="preserve"> </w:t>
            </w:r>
            <w:r>
              <w:t>a</w:t>
            </w:r>
            <w:r w:rsidRPr="0018189C">
              <w:t xml:space="preserve"> </w:t>
            </w:r>
            <w:r w:rsidR="00DF2A25">
              <w:t xml:space="preserve">to a </w:t>
            </w:r>
            <w:fldSimple w:instr=" REF PrintProvider \h  \* MERGEFORMAT ">
              <w:r w:rsidR="00BC3338" w:rsidRPr="00BC3338">
                <w:rPr>
                  <w:rStyle w:val="JDFTermRef"/>
                </w:rPr>
                <w:t>Print Provider</w:t>
              </w:r>
            </w:fldSimple>
            <w:r w:rsidR="00DF2A25">
              <w:rPr>
                <w:rStyle w:val="JDFTermRef"/>
              </w:rPr>
              <w:t xml:space="preserve"> </w:t>
            </w:r>
            <w:fldSimple w:instr=" REF _Ref164422373 \h  \* MERGEFORMAT ">
              <w:r w:rsidR="00BC3338" w:rsidRPr="00BC3338">
                <w:rPr>
                  <w:rStyle w:val="JDFElementRef"/>
                </w:rPr>
                <w:t>ProofApprovalResponse</w:t>
              </w:r>
            </w:fldSimple>
            <w:r w:rsidR="00AE25C1">
              <w:t xml:space="preserve"> </w:t>
            </w:r>
            <w:r>
              <w:t>as the response to a</w:t>
            </w:r>
            <w:r w:rsidRPr="0018189C">
              <w:t xml:space="preserve"> </w:t>
            </w:r>
            <w:fldSimple w:instr=" REF _Ref164422371 \h  \* MERGEFORMAT ">
              <w:r w:rsidR="00BC3338" w:rsidRPr="00BC3338">
                <w:rPr>
                  <w:rStyle w:val="JDFElementRef"/>
                </w:rPr>
                <w:t>ProofApprovalRequest</w:t>
              </w:r>
            </w:fldSimple>
            <w:r w:rsidRPr="0018189C">
              <w:t>.</w:t>
            </w:r>
            <w:r w:rsidR="004E7344">
              <w:t xml:space="preserve"> See pages 49-51 in </w:t>
            </w:r>
            <w:r w:rsidR="007C0763">
              <w:fldChar w:fldCharType="begin"/>
            </w:r>
            <w:r w:rsidR="004E7344">
              <w:instrText xml:space="preserve"> REF cXMLUG \h </w:instrText>
            </w:r>
            <w:r w:rsidR="007C0763">
              <w:fldChar w:fldCharType="separate"/>
            </w:r>
            <w:r w:rsidR="00BC3338" w:rsidRPr="00305A27">
              <w:t>[</w:t>
            </w:r>
            <w:r w:rsidR="00BC3338" w:rsidRPr="0018189C">
              <w:t>cXML</w:t>
            </w:r>
            <w:r w:rsidR="00BC3338">
              <w:t xml:space="preserve"> 1.2</w:t>
            </w:r>
            <w:r w:rsidR="00BC3338" w:rsidRPr="00305A27">
              <w:t>]</w:t>
            </w:r>
            <w:r w:rsidR="007C0763">
              <w:fldChar w:fldCharType="end"/>
            </w:r>
            <w:r w:rsidR="005B2808">
              <w:t xml:space="preserve"> for a li</w:t>
            </w:r>
            <w:r w:rsidR="004E7344">
              <w:t>st of status codes.</w:t>
            </w:r>
          </w:p>
        </w:tc>
        <w:tc>
          <w:tcPr>
            <w:tcW w:w="2521" w:type="dxa"/>
            <w:tcBorders>
              <w:top w:val="single" w:sz="12" w:space="0" w:color="000080"/>
              <w:bottom w:val="single" w:sz="12" w:space="0" w:color="000080"/>
            </w:tcBorders>
          </w:tcPr>
          <w:p w:rsidR="003C79A9" w:rsidRPr="00A01175" w:rsidRDefault="007C0763" w:rsidP="003C79A9">
            <w:pPr>
              <w:pStyle w:val="TableCellCentered"/>
              <w:rPr>
                <w:rStyle w:val="JDFElementRef"/>
              </w:rPr>
            </w:pPr>
            <w:fldSimple w:instr=" REF _Ref164422371 \h  \* MERGEFORMAT ">
              <w:r w:rsidR="00BC3338" w:rsidRPr="00BC3338">
                <w:rPr>
                  <w:rStyle w:val="JDFElementRef"/>
                </w:rPr>
                <w:t>ProofApprovalRequest</w:t>
              </w:r>
            </w:fldSimple>
          </w:p>
        </w:tc>
        <w:tc>
          <w:tcPr>
            <w:tcW w:w="718" w:type="dxa"/>
            <w:tcBorders>
              <w:top w:val="single" w:sz="12" w:space="0" w:color="000080"/>
              <w:bottom w:val="single" w:sz="12" w:space="0" w:color="000080"/>
            </w:tcBorders>
          </w:tcPr>
          <w:p w:rsidR="003C79A9" w:rsidRPr="0018189C" w:rsidRDefault="003C79A9" w:rsidP="003C79A9">
            <w:pPr>
              <w:pStyle w:val="TableCellCentered"/>
            </w:pPr>
            <w:r w:rsidRPr="0018189C">
              <w:t>B→P</w:t>
            </w:r>
          </w:p>
        </w:tc>
      </w:tr>
      <w:tr w:rsidR="002C12B1" w:rsidRPr="00305A27" w:rsidTr="002C12B1">
        <w:trPr>
          <w:jc w:val="center"/>
        </w:trPr>
        <w:tc>
          <w:tcPr>
            <w:tcW w:w="2520" w:type="dxa"/>
            <w:tcBorders>
              <w:top w:val="single" w:sz="12" w:space="0" w:color="000080"/>
              <w:bottom w:val="single" w:sz="12" w:space="0" w:color="000080"/>
            </w:tcBorders>
          </w:tcPr>
          <w:p w:rsidR="002C12B1" w:rsidRDefault="007C0763" w:rsidP="003C79A9">
            <w:pPr>
              <w:pStyle w:val="TableCellLeft"/>
            </w:pPr>
            <w:fldSimple w:instr=" REF _Ref372900328 \h  \* MERGEFORMAT ">
              <w:r w:rsidR="00BC3338" w:rsidRPr="00BC3338">
                <w:rPr>
                  <w:rStyle w:val="JDFElementRef"/>
                </w:rPr>
                <w:t>StockLevelRequest</w:t>
              </w:r>
            </w:fldSimple>
          </w:p>
          <w:p w:rsidR="00863DD3" w:rsidRDefault="00045819">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tc>
        <w:tc>
          <w:tcPr>
            <w:tcW w:w="3601" w:type="dxa"/>
            <w:tcBorders>
              <w:top w:val="single" w:sz="12" w:space="0" w:color="000080"/>
              <w:bottom w:val="single" w:sz="12" w:space="0" w:color="000080"/>
            </w:tcBorders>
          </w:tcPr>
          <w:p w:rsidR="002C12B1" w:rsidRDefault="002C12B1" w:rsidP="002C12B1">
            <w:pPr>
              <w:pStyle w:val="TableCellLeft"/>
            </w:pPr>
            <w:r w:rsidRPr="001D7939">
              <w:t>A</w:t>
            </w:r>
            <w:r>
              <w:t xml:space="preserve"> </w:t>
            </w:r>
            <w:fldSimple w:instr=" REF PrintBuyer \h  \* MERGEFORMAT ">
              <w:r w:rsidR="00BC3338" w:rsidRPr="00BC3338">
                <w:rPr>
                  <w:rStyle w:val="JDFTermRef"/>
                </w:rPr>
                <w:t>Print Buyer</w:t>
              </w:r>
            </w:fldSimple>
            <w:r>
              <w:t xml:space="preserve"> sends a</w:t>
            </w:r>
            <w:r w:rsidRPr="001D7939">
              <w:t xml:space="preserve"> </w:t>
            </w:r>
            <w:fldSimple w:instr=" REF _Ref372900328 \h  \* MERGEFORMAT ">
              <w:r w:rsidR="00BC3338" w:rsidRPr="00BC3338">
                <w:rPr>
                  <w:rStyle w:val="JDFElement"/>
                </w:rPr>
                <w:t>StockLevelRequest</w:t>
              </w:r>
            </w:fldSimple>
            <w:r w:rsidR="00136D05">
              <w:rPr>
                <w:rStyle w:val="JDFElement"/>
              </w:rPr>
              <w:t xml:space="preserve"> </w:t>
            </w:r>
            <w:r w:rsidRPr="00021B6B">
              <w:t xml:space="preserve">to the </w:t>
            </w:r>
            <w:fldSimple w:instr=" REF PrintProvider \h  \* MERGEFORMAT ">
              <w:r w:rsidR="00BC3338" w:rsidRPr="00BC3338">
                <w:rPr>
                  <w:rStyle w:val="JDFTermRef"/>
                </w:rPr>
                <w:t>Print Provider</w:t>
              </w:r>
            </w:fldSimple>
            <w:r w:rsidRPr="00021B6B">
              <w:t xml:space="preserve"> </w:t>
            </w:r>
            <w:r>
              <w:t>for</w:t>
            </w:r>
            <w:r w:rsidRPr="00021B6B">
              <w:t xml:space="preserve"> </w:t>
            </w:r>
            <w:r>
              <w:t>a list of items that are available on stock.</w:t>
            </w:r>
          </w:p>
        </w:tc>
        <w:tc>
          <w:tcPr>
            <w:tcW w:w="2521" w:type="dxa"/>
            <w:tcBorders>
              <w:top w:val="single" w:sz="12" w:space="0" w:color="000080"/>
              <w:bottom w:val="single" w:sz="12" w:space="0" w:color="000080"/>
            </w:tcBorders>
          </w:tcPr>
          <w:p w:rsidR="002C12B1" w:rsidRDefault="002C12B1" w:rsidP="003C79A9">
            <w:pPr>
              <w:pStyle w:val="TableCellCentered"/>
            </w:pPr>
            <w:r>
              <w:t>-</w:t>
            </w:r>
          </w:p>
        </w:tc>
        <w:tc>
          <w:tcPr>
            <w:tcW w:w="718" w:type="dxa"/>
            <w:tcBorders>
              <w:top w:val="single" w:sz="12" w:space="0" w:color="000080"/>
              <w:bottom w:val="single" w:sz="12" w:space="0" w:color="000080"/>
            </w:tcBorders>
          </w:tcPr>
          <w:p w:rsidR="002C12B1" w:rsidRPr="0018189C" w:rsidRDefault="002C12B1" w:rsidP="003C79A9">
            <w:pPr>
              <w:pStyle w:val="TableCellCentered"/>
            </w:pPr>
            <w:r w:rsidRPr="0018189C">
              <w:t>B→P</w:t>
            </w:r>
          </w:p>
        </w:tc>
      </w:tr>
      <w:tr w:rsidR="002C12B1" w:rsidRPr="00305A27" w:rsidTr="00FB0499">
        <w:trPr>
          <w:jc w:val="center"/>
        </w:trPr>
        <w:tc>
          <w:tcPr>
            <w:tcW w:w="2520" w:type="dxa"/>
            <w:tcBorders>
              <w:top w:val="single" w:sz="12" w:space="0" w:color="000080"/>
              <w:bottom w:val="single" w:sz="12" w:space="0" w:color="000080"/>
            </w:tcBorders>
          </w:tcPr>
          <w:p w:rsidR="002C12B1" w:rsidRDefault="007C0763" w:rsidP="00045819">
            <w:pPr>
              <w:pStyle w:val="TableCellLeft"/>
            </w:pPr>
            <w:fldSimple w:instr=" REF _Ref372901365 \h  \* MERGEFORMAT ">
              <w:r w:rsidR="00BC3338" w:rsidRPr="00BC3338">
                <w:rPr>
                  <w:rStyle w:val="JDFElementRef"/>
                </w:rPr>
                <w:t>StockLevelResponse</w:t>
              </w:r>
            </w:fldSimple>
          </w:p>
          <w:p w:rsidR="00045819" w:rsidRDefault="00045819" w:rsidP="00045819">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tc>
        <w:tc>
          <w:tcPr>
            <w:tcW w:w="3601" w:type="dxa"/>
            <w:tcBorders>
              <w:top w:val="single" w:sz="12" w:space="0" w:color="000080"/>
              <w:bottom w:val="single" w:sz="12" w:space="0" w:color="000080"/>
            </w:tcBorders>
          </w:tcPr>
          <w:p w:rsidR="002C12B1" w:rsidRDefault="002C12B1" w:rsidP="002C12B1">
            <w:pPr>
              <w:pStyle w:val="TableCellLeft"/>
            </w:pPr>
            <w:r>
              <w:t>A</w:t>
            </w:r>
            <w:r w:rsidRPr="00021B6B">
              <w:t xml:space="preserve"> </w:t>
            </w:r>
            <w:fldSimple w:instr=" REF PrintProvider \h  \* MERGEFORMAT ">
              <w:r w:rsidR="00BC3338" w:rsidRPr="00BC3338">
                <w:rPr>
                  <w:rStyle w:val="JDFTermRef"/>
                </w:rPr>
                <w:t>Print Provider</w:t>
              </w:r>
            </w:fldSimple>
            <w:r w:rsidRPr="00842672">
              <w:t xml:space="preserve"> sends</w:t>
            </w:r>
            <w:r>
              <w:t xml:space="preserve"> a </w:t>
            </w:r>
            <w:fldSimple w:instr=" REF _Ref372901365 \h  \* MERGEFORMAT ">
              <w:r w:rsidR="00BC3338" w:rsidRPr="00BC3338">
                <w:rPr>
                  <w:rStyle w:val="JDFElementRef"/>
                </w:rPr>
                <w:t>StockLevelResponse</w:t>
              </w:r>
            </w:fldSimple>
            <w:r w:rsidR="0036419E">
              <w:t xml:space="preserve"> </w:t>
            </w:r>
            <w:r>
              <w:t xml:space="preserve">to a </w:t>
            </w:r>
            <w:fldSimple w:instr=" REF PrintBuyer \h  \* MERGEFORMAT ">
              <w:r w:rsidR="00BC3338" w:rsidRPr="00BC3338">
                <w:rPr>
                  <w:rStyle w:val="JDFTermRef"/>
                </w:rPr>
                <w:t>Print Buyer</w:t>
              </w:r>
            </w:fldSimple>
            <w:r>
              <w:rPr>
                <w:rStyle w:val="JDFTermRef"/>
              </w:rPr>
              <w:t xml:space="preserve"> </w:t>
            </w:r>
            <w:r w:rsidR="00834A12">
              <w:t>as</w:t>
            </w:r>
            <w:r>
              <w:t xml:space="preserve"> the response to a</w:t>
            </w:r>
            <w:r w:rsidRPr="0018189C">
              <w:t xml:space="preserve"> </w:t>
            </w:r>
            <w:fldSimple w:instr=" REF _Ref372900328 \h  \* MERGEFORMAT ">
              <w:r w:rsidR="00BC3338" w:rsidRPr="00BC3338">
                <w:rPr>
                  <w:rStyle w:val="JDFElementRef"/>
                </w:rPr>
                <w:t>StockLevelRequest</w:t>
              </w:r>
            </w:fldSimple>
            <w:r w:rsidR="00E45239">
              <w:t>.</w:t>
            </w:r>
          </w:p>
        </w:tc>
        <w:tc>
          <w:tcPr>
            <w:tcW w:w="2521" w:type="dxa"/>
            <w:tcBorders>
              <w:top w:val="single" w:sz="12" w:space="0" w:color="000080"/>
              <w:bottom w:val="single" w:sz="12" w:space="0" w:color="000080"/>
            </w:tcBorders>
          </w:tcPr>
          <w:p w:rsidR="002C12B1" w:rsidRDefault="007C0763" w:rsidP="003C79A9">
            <w:pPr>
              <w:pStyle w:val="TableCellCentered"/>
            </w:pPr>
            <w:fldSimple w:instr=" REF _Ref372900328 \h  \* MERGEFORMAT ">
              <w:r w:rsidR="00BC3338" w:rsidRPr="00BC3338">
                <w:rPr>
                  <w:rStyle w:val="JDFElementRef"/>
                </w:rPr>
                <w:t>StockLevelRequest</w:t>
              </w:r>
            </w:fldSimple>
          </w:p>
        </w:tc>
        <w:tc>
          <w:tcPr>
            <w:tcW w:w="718" w:type="dxa"/>
            <w:tcBorders>
              <w:top w:val="single" w:sz="12" w:space="0" w:color="000080"/>
              <w:bottom w:val="single" w:sz="12" w:space="0" w:color="000080"/>
            </w:tcBorders>
          </w:tcPr>
          <w:p w:rsidR="002C12B1" w:rsidRPr="0018189C" w:rsidRDefault="002C12B1" w:rsidP="003C79A9">
            <w:pPr>
              <w:pStyle w:val="TableCellCentered"/>
            </w:pPr>
            <w:r w:rsidRPr="0018189C">
              <w:t>B←P</w:t>
            </w:r>
          </w:p>
        </w:tc>
      </w:tr>
      <w:tr w:rsidR="002C12B1" w:rsidRPr="00305A27" w:rsidTr="00FB0499">
        <w:trPr>
          <w:jc w:val="center"/>
        </w:trPr>
        <w:tc>
          <w:tcPr>
            <w:tcW w:w="2520" w:type="dxa"/>
            <w:tcBorders>
              <w:top w:val="single" w:sz="12" w:space="0" w:color="000080"/>
              <w:bottom w:val="single" w:sz="12" w:space="0" w:color="000080"/>
            </w:tcBorders>
          </w:tcPr>
          <w:p w:rsidR="002C12B1" w:rsidRPr="00A01175" w:rsidRDefault="007C0763" w:rsidP="003C79A9">
            <w:pPr>
              <w:pStyle w:val="TableCellLeft"/>
              <w:rPr>
                <w:rStyle w:val="JDFElementRef"/>
              </w:rPr>
            </w:pPr>
            <w:fldSimple w:instr=" REF _Ref164422359 \h  \* MERGEFORMAT ">
              <w:r w:rsidR="00BC3338" w:rsidRPr="00BC3338">
                <w:rPr>
                  <w:rStyle w:val="JDFElementRef"/>
                </w:rPr>
                <w:t>Invoice</w:t>
              </w:r>
            </w:fldSimple>
          </w:p>
        </w:tc>
        <w:tc>
          <w:tcPr>
            <w:tcW w:w="3601" w:type="dxa"/>
            <w:tcBorders>
              <w:top w:val="single" w:sz="12" w:space="0" w:color="000080"/>
              <w:bottom w:val="single" w:sz="12" w:space="0" w:color="000080"/>
            </w:tcBorders>
          </w:tcPr>
          <w:p w:rsidR="002C12B1" w:rsidRPr="0018189C" w:rsidRDefault="002C12B1" w:rsidP="003C79A9">
            <w:pPr>
              <w:pStyle w:val="TableCellLeft"/>
            </w:pPr>
            <w:r>
              <w:t>A</w:t>
            </w:r>
            <w:r w:rsidRPr="009573C2">
              <w:rPr>
                <w:rStyle w:val="JDFTermRef"/>
              </w:rPr>
              <w:t xml:space="preserve"> </w:t>
            </w:r>
            <w:fldSimple w:instr=" REF PrintProvider \h  \* MERGEFORMAT ">
              <w:r w:rsidR="00BC3338" w:rsidRPr="00BC3338">
                <w:rPr>
                  <w:rStyle w:val="JDFTermRef"/>
                </w:rPr>
                <w:t>Print Provider</w:t>
              </w:r>
            </w:fldSimple>
            <w:r w:rsidRPr="00842672">
              <w:t xml:space="preserve"> sends</w:t>
            </w:r>
            <w:r>
              <w:t xml:space="preserve"> an </w:t>
            </w:r>
            <w:fldSimple w:instr=" REF _Ref164422359 \h  \* MERGEFORMAT ">
              <w:r w:rsidR="00BC3338" w:rsidRPr="00BC3338">
                <w:rPr>
                  <w:rStyle w:val="JDFElementRef"/>
                </w:rPr>
                <w:t>Invoice</w:t>
              </w:r>
            </w:fldSimple>
            <w:r>
              <w:rPr>
                <w:rStyle w:val="JDFElementRef"/>
              </w:rPr>
              <w:t xml:space="preserve"> </w:t>
            </w:r>
            <w:r>
              <w:t xml:space="preserve">to a </w:t>
            </w:r>
            <w:fldSimple w:instr=" REF PrintBuyer \h  \* MERGEFORMAT ">
              <w:r w:rsidR="00BC3338" w:rsidRPr="00BC3338">
                <w:rPr>
                  <w:rStyle w:val="JDFTermRef"/>
                </w:rPr>
                <w:t>Print Buyer</w:t>
              </w:r>
            </w:fldSimple>
            <w:r>
              <w:rPr>
                <w:rStyle w:val="JDFTermRef"/>
              </w:rPr>
              <w:t xml:space="preserve"> </w:t>
            </w:r>
            <w:r>
              <w:t>to request payment</w:t>
            </w:r>
            <w:r w:rsidRPr="0018189C">
              <w:t xml:space="preserve"> </w:t>
            </w:r>
          </w:p>
        </w:tc>
        <w:tc>
          <w:tcPr>
            <w:tcW w:w="2521" w:type="dxa"/>
            <w:tcBorders>
              <w:top w:val="single" w:sz="12" w:space="0" w:color="000080"/>
              <w:bottom w:val="single" w:sz="12" w:space="0" w:color="000080"/>
            </w:tcBorders>
          </w:tcPr>
          <w:p w:rsidR="002C12B1" w:rsidRPr="0018189C" w:rsidRDefault="007C0763" w:rsidP="00A01175">
            <w:pPr>
              <w:pStyle w:val="TableCellCentered"/>
            </w:pPr>
            <w:fldSimple w:instr=" REF _Ref164422357 \h  \* MERGEFORMAT ">
              <w:r w:rsidR="00BC3338" w:rsidRPr="00BC3338">
                <w:rPr>
                  <w:rStyle w:val="JDFElementRef"/>
                </w:rPr>
                <w:t>PurchaseOrder</w:t>
              </w:r>
            </w:fldSimple>
            <w:r w:rsidR="002C12B1">
              <w:t>,</w:t>
            </w:r>
            <w:r w:rsidR="002C12B1" w:rsidRPr="0018189C">
              <w:t xml:space="preserve"> </w:t>
            </w:r>
            <w:fldSimple w:instr=" REF _Ref164422362 \h  \* MERGEFORMAT ">
              <w:r w:rsidR="00BC3338" w:rsidRPr="00BC3338">
                <w:rPr>
                  <w:rStyle w:val="JDFElementRef"/>
                </w:rPr>
                <w:t>Cancellation</w:t>
              </w:r>
            </w:fldSimple>
          </w:p>
        </w:tc>
        <w:tc>
          <w:tcPr>
            <w:tcW w:w="718" w:type="dxa"/>
            <w:tcBorders>
              <w:top w:val="single" w:sz="12" w:space="0" w:color="000080"/>
              <w:bottom w:val="single" w:sz="12" w:space="0" w:color="000080"/>
            </w:tcBorders>
          </w:tcPr>
          <w:p w:rsidR="002C12B1" w:rsidRPr="0018189C" w:rsidRDefault="002C12B1" w:rsidP="003C79A9">
            <w:pPr>
              <w:pStyle w:val="TableCellCentered"/>
            </w:pPr>
            <w:r w:rsidRPr="0018189C">
              <w:t>B←P</w:t>
            </w:r>
          </w:p>
        </w:tc>
      </w:tr>
      <w:tr w:rsidR="002C12B1" w:rsidRPr="00305A27" w:rsidTr="002C12B1">
        <w:trPr>
          <w:jc w:val="center"/>
        </w:trPr>
        <w:tc>
          <w:tcPr>
            <w:tcW w:w="2520" w:type="dxa"/>
            <w:tcBorders>
              <w:top w:val="single" w:sz="12" w:space="0" w:color="000080"/>
              <w:bottom w:val="single" w:sz="18" w:space="0" w:color="000080"/>
            </w:tcBorders>
          </w:tcPr>
          <w:p w:rsidR="002C12B1" w:rsidRPr="00A01175" w:rsidRDefault="007C0763" w:rsidP="003C79A9">
            <w:pPr>
              <w:pStyle w:val="TableCellLeft"/>
              <w:rPr>
                <w:rStyle w:val="JDFElementRef"/>
              </w:rPr>
            </w:pPr>
            <w:fldSimple w:instr=" REF _Ref164422376 \h  \* MERGEFORMAT ">
              <w:r w:rsidR="00BC3338" w:rsidRPr="00BC3338">
                <w:rPr>
                  <w:rStyle w:val="JDFElementRef"/>
                </w:rPr>
                <w:t>ReturnJob</w:t>
              </w:r>
            </w:fldSimple>
          </w:p>
          <w:p w:rsidR="002C12B1" w:rsidRPr="0018189C" w:rsidRDefault="002C12B1" w:rsidP="003C79A9">
            <w:pPr>
              <w:pStyle w:val="TableCellLeftClose"/>
            </w:pPr>
            <w:r w:rsidRPr="002D1F1B">
              <w:rPr>
                <w:rStyle w:val="ChangeFlag"/>
              </w:rPr>
              <w:t xml:space="preserve">New in </w:t>
            </w:r>
            <w:r>
              <w:rPr>
                <w:rStyle w:val="ChangeFlag"/>
              </w:rPr>
              <w:t>PrintTalk</w:t>
            </w:r>
            <w:r w:rsidRPr="002D1F1B">
              <w:rPr>
                <w:rStyle w:val="ChangeFlag"/>
              </w:rPr>
              <w:t xml:space="preserve"> 1.3</w:t>
            </w:r>
          </w:p>
        </w:tc>
        <w:tc>
          <w:tcPr>
            <w:tcW w:w="3601" w:type="dxa"/>
            <w:tcBorders>
              <w:top w:val="single" w:sz="12" w:space="0" w:color="000080"/>
              <w:bottom w:val="single" w:sz="18" w:space="0" w:color="000080"/>
            </w:tcBorders>
          </w:tcPr>
          <w:p w:rsidR="002C12B1" w:rsidRPr="00682375" w:rsidRDefault="002C12B1" w:rsidP="003C79A9">
            <w:pPr>
              <w:pStyle w:val="TableCellLeft"/>
              <w:rPr>
                <w:rFonts w:ascii="Verdana" w:hAnsi="Verdana"/>
              </w:rPr>
            </w:pPr>
            <w:r>
              <w:t>A</w:t>
            </w:r>
            <w:r w:rsidRPr="009573C2">
              <w:rPr>
                <w:rStyle w:val="JDFTermRef"/>
              </w:rPr>
              <w:t xml:space="preserve"> </w:t>
            </w:r>
            <w:fldSimple w:instr=" REF PrintProvider \h  \* MERGEFORMAT ">
              <w:r w:rsidR="00BC3338" w:rsidRPr="00BC3338">
                <w:rPr>
                  <w:rStyle w:val="JDFTermRef"/>
                </w:rPr>
                <w:t>Print Provider</w:t>
              </w:r>
            </w:fldSimple>
            <w:r w:rsidRPr="00842672">
              <w:t xml:space="preserve"> sends</w:t>
            </w:r>
            <w:r>
              <w:t xml:space="preserve"> a </w:t>
            </w:r>
            <w:fldSimple w:instr=" REF _Ref164422376 \h  \* MERGEFORMAT ">
              <w:r w:rsidR="00BC3338" w:rsidRPr="00BC3338">
                <w:rPr>
                  <w:rStyle w:val="JDFElementRef"/>
                </w:rPr>
                <w:t>ReturnJob</w:t>
              </w:r>
            </w:fldSimple>
            <w:r>
              <w:rPr>
                <w:rStyle w:val="JDFElementRef"/>
              </w:rPr>
              <w:t xml:space="preserve"> </w:t>
            </w:r>
            <w:r>
              <w:t xml:space="preserve">to a </w:t>
            </w:r>
            <w:fldSimple w:instr=" REF PrintBuyer \h  \* MERGEFORMAT ">
              <w:r w:rsidR="00BC3338" w:rsidRPr="00BC3338">
                <w:rPr>
                  <w:rStyle w:val="JDFTermRef"/>
                </w:rPr>
                <w:t>Print Buyer</w:t>
              </w:r>
            </w:fldSimple>
            <w:r>
              <w:rPr>
                <w:rStyle w:val="JDFTermRef"/>
              </w:rPr>
              <w:t xml:space="preserve"> </w:t>
            </w:r>
            <w:r w:rsidRPr="00682375">
              <w:t>t</w:t>
            </w:r>
            <w:r>
              <w:t xml:space="preserve">o provide </w:t>
            </w:r>
            <w:r w:rsidRPr="0018189C">
              <w:t>production information</w:t>
            </w:r>
            <w:r>
              <w:t xml:space="preserve"> for the Job</w:t>
            </w:r>
            <w:r w:rsidR="00E45239">
              <w:t>.</w:t>
            </w:r>
          </w:p>
        </w:tc>
        <w:tc>
          <w:tcPr>
            <w:tcW w:w="2521" w:type="dxa"/>
            <w:tcBorders>
              <w:top w:val="single" w:sz="12" w:space="0" w:color="000080"/>
              <w:bottom w:val="single" w:sz="18" w:space="0" w:color="000080"/>
            </w:tcBorders>
          </w:tcPr>
          <w:p w:rsidR="002C12B1" w:rsidRPr="00B214E9" w:rsidRDefault="007C0763" w:rsidP="003C79A9">
            <w:pPr>
              <w:pStyle w:val="TableCellCentered"/>
              <w:rPr>
                <w:rStyle w:val="JDFElement"/>
              </w:rPr>
            </w:pPr>
            <w:fldSimple w:instr=" REF _Ref164422357 \h  \* MERGEFORMAT ">
              <w:r w:rsidR="00BC3338" w:rsidRPr="00BC3338">
                <w:rPr>
                  <w:rStyle w:val="JDFElementRef"/>
                </w:rPr>
                <w:t>PurchaseOrder</w:t>
              </w:r>
            </w:fldSimple>
          </w:p>
        </w:tc>
        <w:tc>
          <w:tcPr>
            <w:tcW w:w="718" w:type="dxa"/>
            <w:tcBorders>
              <w:top w:val="single" w:sz="12" w:space="0" w:color="000080"/>
              <w:bottom w:val="single" w:sz="18" w:space="0" w:color="000080"/>
            </w:tcBorders>
          </w:tcPr>
          <w:p w:rsidR="002C12B1" w:rsidRPr="0018189C" w:rsidRDefault="002C12B1" w:rsidP="003C79A9">
            <w:pPr>
              <w:pStyle w:val="TableCellCentered"/>
            </w:pPr>
            <w:r w:rsidRPr="0018189C">
              <w:t>B←P</w:t>
            </w:r>
          </w:p>
        </w:tc>
      </w:tr>
    </w:tbl>
    <w:p w:rsidR="003C79A9" w:rsidRPr="00305A27" w:rsidRDefault="003C79A9" w:rsidP="003C79A9">
      <w:pPr>
        <w:pStyle w:val="TableLine-After"/>
      </w:pPr>
    </w:p>
    <w:p w:rsidR="00EB04BC" w:rsidRDefault="00EB04BC">
      <w:pPr>
        <w:pStyle w:val="Heading3"/>
      </w:pPr>
      <w:bookmarkStart w:id="181" w:name="_Ref167556964"/>
      <w:bookmarkStart w:id="182" w:name="_Ref167556970"/>
      <w:bookmarkStart w:id="183" w:name="_Ref167631636"/>
      <w:bookmarkStart w:id="184" w:name="_Ref167631639"/>
      <w:bookmarkStart w:id="185" w:name="_Toc411174890"/>
      <w:r w:rsidRPr="001D7939">
        <w:t>RFQ</w:t>
      </w:r>
      <w:bookmarkEnd w:id="170"/>
      <w:bookmarkEnd w:id="171"/>
      <w:bookmarkEnd w:id="172"/>
      <w:bookmarkEnd w:id="173"/>
      <w:bookmarkEnd w:id="174"/>
      <w:bookmarkEnd w:id="175"/>
      <w:bookmarkEnd w:id="176"/>
      <w:bookmarkEnd w:id="177"/>
      <w:bookmarkEnd w:id="178"/>
      <w:bookmarkEnd w:id="179"/>
      <w:bookmarkEnd w:id="181"/>
      <w:bookmarkEnd w:id="182"/>
      <w:bookmarkEnd w:id="183"/>
      <w:bookmarkEnd w:id="184"/>
      <w:bookmarkEnd w:id="185"/>
    </w:p>
    <w:p w:rsidR="005532BB" w:rsidRDefault="005532BB" w:rsidP="005532BB">
      <w:pPr>
        <w:pStyle w:val="BodyText"/>
      </w:pPr>
      <w:r>
        <w:t xml:space="preserve">A </w:t>
      </w:r>
      <w:fldSimple w:instr=" REF PrintBuyer \h  \* MERGEFORMAT ">
        <w:r w:rsidR="00BC3338" w:rsidRPr="00BC3338">
          <w:rPr>
            <w:rStyle w:val="JDFTermRef"/>
          </w:rPr>
          <w:t>Print Buyer</w:t>
        </w:r>
      </w:fldSimple>
      <w:r w:rsidR="0040548A">
        <w:rPr>
          <w:rStyle w:val="JDFTermRef"/>
        </w:rPr>
        <w:t xml:space="preserve"> </w:t>
      </w:r>
      <w:r>
        <w:t xml:space="preserve">sends an </w:t>
      </w:r>
      <w:r w:rsidRPr="00B36E5C">
        <w:rPr>
          <w:rStyle w:val="JDFElement"/>
        </w:rPr>
        <w:t>RFQ</w:t>
      </w:r>
      <w:r>
        <w:t xml:space="preserve"> to a </w:t>
      </w:r>
      <w:fldSimple w:instr=" REF PrintProvider \h  \* MERGEFORMAT ">
        <w:r w:rsidR="00BC3338" w:rsidRPr="00BC3338">
          <w:rPr>
            <w:rStyle w:val="JDFTermRef"/>
          </w:rPr>
          <w:t>Print Provider</w:t>
        </w:r>
      </w:fldSimple>
      <w:r w:rsidR="0040548A">
        <w:rPr>
          <w:rStyle w:val="JDFTermRef"/>
        </w:rPr>
        <w:t xml:space="preserve"> </w:t>
      </w:r>
      <w:r w:rsidR="00B36E5C">
        <w:t>to request a quote.</w:t>
      </w:r>
      <w:r w:rsidR="0062581A" w:rsidRPr="0062581A">
        <w:t xml:space="preserve"> </w:t>
      </w:r>
      <w:r w:rsidR="0062581A">
        <w:t xml:space="preserve"> </w:t>
      </w:r>
      <w:r w:rsidR="0062581A" w:rsidRPr="0018189C">
        <w:t xml:space="preserve">Usually the </w:t>
      </w:r>
      <w:fldSimple w:instr=" REF NegotiationPhase \h  \* MERGEFORMAT ">
        <w:r w:rsidR="00BC3338" w:rsidRPr="00BC3338">
          <w:rPr>
            <w:rStyle w:val="JDFTermRef"/>
          </w:rPr>
          <w:t>Negotiation Phase</w:t>
        </w:r>
      </w:fldSimple>
      <w:r w:rsidR="0062581A" w:rsidRPr="0018189C">
        <w:t xml:space="preserve"> starts with an </w:t>
      </w:r>
      <w:fldSimple w:instr=" REF _Ref164422350 \h  \* MERGEFORMAT ">
        <w:r w:rsidR="00BC3338" w:rsidRPr="00BC3338">
          <w:rPr>
            <w:rStyle w:val="JDFElementRef"/>
          </w:rPr>
          <w:t>RFQ</w:t>
        </w:r>
      </w:fldSimple>
      <w:r w:rsidR="0062581A" w:rsidRPr="0018189C">
        <w:t xml:space="preserve">. </w:t>
      </w:r>
      <w:r w:rsidR="00D26BEB">
        <w:t xml:space="preserve"> Sometimes, the </w:t>
      </w:r>
      <w:fldSimple w:instr=" REF NegotiationPhase \h  \* MERGEFORMAT ">
        <w:r w:rsidR="00BC3338" w:rsidRPr="00BC3338">
          <w:rPr>
            <w:rStyle w:val="JDFTermRef"/>
          </w:rPr>
          <w:t>Negotiation Phase</w:t>
        </w:r>
      </w:fldSimple>
      <w:r w:rsidR="007118D3">
        <w:rPr>
          <w:rStyle w:val="JDFTermRef"/>
        </w:rPr>
        <w:t xml:space="preserve"> </w:t>
      </w:r>
      <w:r w:rsidR="00D26BEB">
        <w:t>starts with a</w:t>
      </w:r>
      <w:r w:rsidR="00A71B3A">
        <w:t xml:space="preserve"> </w:t>
      </w:r>
      <w:fldSimple w:instr=" REF _Ref164422352 \h  \* MERGEFORMAT ">
        <w:r w:rsidR="00BC3338" w:rsidRPr="00BC3338">
          <w:rPr>
            <w:rStyle w:val="JDFElementRef"/>
          </w:rPr>
          <w:t>Quotation</w:t>
        </w:r>
      </w:fldSimple>
      <w:r w:rsidR="00A01175">
        <w:rPr>
          <w:rStyle w:val="JDFElementRef"/>
        </w:rPr>
        <w:t xml:space="preserve"> </w:t>
      </w:r>
      <w:r w:rsidR="00A71B3A">
        <w:t>or</w:t>
      </w:r>
      <w:r w:rsidR="00D26BEB">
        <w:t xml:space="preserve"> </w:t>
      </w:r>
      <w:fldSimple w:instr=" REF _Ref164422357 \h  \* MERGEFORMAT ">
        <w:r w:rsidR="00BC3338" w:rsidRPr="00BC3338">
          <w:rPr>
            <w:rStyle w:val="JDFElementRef"/>
          </w:rPr>
          <w:t>PurchaseOrder</w:t>
        </w:r>
      </w:fldSimple>
      <w:r w:rsidR="00A01175" w:rsidRPr="00D26BEB">
        <w:t xml:space="preserve"> </w:t>
      </w:r>
      <w:r w:rsidR="00D26BEB" w:rsidRPr="00D26BEB">
        <w:t>(see</w:t>
      </w:r>
      <w:r w:rsidR="00D26BEB">
        <w:t xml:space="preserve"> section</w:t>
      </w:r>
      <w:r w:rsidR="00A71B3A">
        <w:t xml:space="preserve">s </w:t>
      </w:r>
      <w:r w:rsidR="007C0763">
        <w:fldChar w:fldCharType="begin"/>
      </w:r>
      <w:r w:rsidR="00A71B3A">
        <w:instrText xml:space="preserve"> REF _Ref166594061 \r \h </w:instrText>
      </w:r>
      <w:r w:rsidR="007C0763">
        <w:fldChar w:fldCharType="separate"/>
      </w:r>
      <w:r w:rsidR="00BC3338">
        <w:t>3.8.2</w:t>
      </w:r>
      <w:r w:rsidR="007C0763">
        <w:fldChar w:fldCharType="end"/>
      </w:r>
      <w:r w:rsidR="00A71B3A">
        <w:t xml:space="preserve"> “</w:t>
      </w:r>
      <w:r w:rsidR="007C0763">
        <w:fldChar w:fldCharType="begin"/>
      </w:r>
      <w:r w:rsidR="00A71B3A">
        <w:instrText xml:space="preserve"> REF _Ref166594066 \h </w:instrText>
      </w:r>
      <w:r w:rsidR="007C0763">
        <w:fldChar w:fldCharType="separate"/>
      </w:r>
      <w:r w:rsidR="00BC3338" w:rsidRPr="005235A2">
        <w:t>Quotation</w:t>
      </w:r>
      <w:r w:rsidR="007C0763">
        <w:fldChar w:fldCharType="end"/>
      </w:r>
      <w:r w:rsidR="00A71B3A">
        <w:t>” and</w:t>
      </w:r>
      <w:r w:rsidR="00D26BEB">
        <w:t xml:space="preserve"> </w:t>
      </w:r>
      <w:r w:rsidR="007C0763">
        <w:fldChar w:fldCharType="begin"/>
      </w:r>
      <w:r w:rsidR="00D26BEB">
        <w:instrText xml:space="preserve"> REF _Ref166590694 \r \h </w:instrText>
      </w:r>
      <w:r w:rsidR="007C0763">
        <w:fldChar w:fldCharType="separate"/>
      </w:r>
      <w:r w:rsidR="00BC3338">
        <w:t>3.8.3</w:t>
      </w:r>
      <w:r w:rsidR="007C0763">
        <w:fldChar w:fldCharType="end"/>
      </w:r>
      <w:r w:rsidR="00D26BEB">
        <w:t xml:space="preserve"> “</w:t>
      </w:r>
      <w:r w:rsidR="007C0763">
        <w:fldChar w:fldCharType="begin"/>
      </w:r>
      <w:r w:rsidR="00D26BEB">
        <w:instrText xml:space="preserve"> REF _Ref166590696 \h </w:instrText>
      </w:r>
      <w:r w:rsidR="007C0763">
        <w:fldChar w:fldCharType="separate"/>
      </w:r>
      <w:r w:rsidR="00BC3338" w:rsidRPr="0018189C">
        <w:t>PurchaseOrder</w:t>
      </w:r>
      <w:r w:rsidR="007C0763">
        <w:fldChar w:fldCharType="end"/>
      </w:r>
      <w:r w:rsidR="00D26BEB">
        <w:t>”).</w:t>
      </w:r>
    </w:p>
    <w:p w:rsidR="007F69EC" w:rsidRDefault="007F69EC" w:rsidP="005532BB">
      <w:pPr>
        <w:pStyle w:val="BodyText"/>
      </w:pPr>
      <w:r>
        <w:t>An</w:t>
      </w:r>
      <w:r w:rsidRPr="0018189C">
        <w:t xml:space="preserve"> </w:t>
      </w:r>
      <w:fldSimple w:instr=" REF _Ref164422350 \h  \* MERGEFORMAT ">
        <w:r w:rsidR="00BC3338" w:rsidRPr="00BC3338">
          <w:rPr>
            <w:rStyle w:val="JDFElementRef"/>
          </w:rPr>
          <w:t>RFQ</w:t>
        </w:r>
      </w:fldSimple>
      <w:r w:rsidR="00A01175">
        <w:rPr>
          <w:rStyle w:val="JDFElementRef"/>
        </w:rPr>
        <w:t xml:space="preserve"> </w:t>
      </w:r>
      <w:r w:rsidR="00AF35FC">
        <w:t>SHALL</w:t>
      </w:r>
      <w:r>
        <w:t xml:space="preserve"> </w:t>
      </w:r>
      <w:r w:rsidRPr="0018189C">
        <w:t>convey the unambiguous intention</w:t>
      </w:r>
      <w:r>
        <w:t>s</w:t>
      </w:r>
      <w:r w:rsidRPr="0018189C">
        <w:t xml:space="preserve"> of the </w:t>
      </w:r>
      <w:fldSimple w:instr=" REF PrintBuyer \h  \* MERGEFORMAT ">
        <w:r w:rsidR="00BC3338" w:rsidRPr="00BC3338">
          <w:rPr>
            <w:rStyle w:val="JDFTermRef"/>
          </w:rPr>
          <w:t>Print Buyer</w:t>
        </w:r>
      </w:fldSimple>
      <w:r w:rsidRPr="0018189C">
        <w:t xml:space="preserve"> to the </w:t>
      </w:r>
      <w:fldSimple w:instr=" REF PrintProvider \h  \* MERGEFORMAT ">
        <w:r w:rsidR="00BC3338" w:rsidRPr="00BC3338">
          <w:rPr>
            <w:rStyle w:val="JDFTermRef"/>
          </w:rPr>
          <w:t>Print Provider</w:t>
        </w:r>
      </w:fldSimple>
      <w:r w:rsidRPr="0018189C">
        <w:t xml:space="preserve">.  A complex </w:t>
      </w:r>
      <w:fldSimple w:instr=" REF _Ref164422350 \h  \* MERGEFORMAT ">
        <w:r w:rsidR="00BC3338" w:rsidRPr="00BC3338">
          <w:rPr>
            <w:rStyle w:val="JDFElementRef"/>
          </w:rPr>
          <w:t>RFQ</w:t>
        </w:r>
      </w:fldSimple>
      <w:r w:rsidR="00A01175">
        <w:rPr>
          <w:rStyle w:val="JDFElementRef"/>
        </w:rPr>
        <w:t xml:space="preserve"> </w:t>
      </w:r>
      <w:r>
        <w:t>MAY</w:t>
      </w:r>
      <w:r w:rsidRPr="0018189C">
        <w:t xml:space="preserve"> contain options that specify several types of acceptable materials or methods required by the </w:t>
      </w:r>
      <w:fldSimple w:instr=" REF PrintBuyer \h  \* MERGEFORMAT ">
        <w:r w:rsidR="00BC3338" w:rsidRPr="00BC3338">
          <w:rPr>
            <w:rStyle w:val="JDFTermRef"/>
          </w:rPr>
          <w:t>Print Buyer</w:t>
        </w:r>
      </w:fldSimple>
      <w:r w:rsidRPr="0018189C">
        <w:t>.  A</w:t>
      </w:r>
      <w:r>
        <w:t xml:space="preserve">n </w:t>
      </w:r>
      <w:fldSimple w:instr=" REF _Ref164422350 \h  \* MERGEFORMAT ">
        <w:r w:rsidR="00BC3338" w:rsidRPr="00BC3338">
          <w:rPr>
            <w:rStyle w:val="JDFElementRef"/>
          </w:rPr>
          <w:t>RFQ</w:t>
        </w:r>
      </w:fldSimple>
      <w:r w:rsidR="00A01175">
        <w:rPr>
          <w:rStyle w:val="JDFElementRef"/>
        </w:rPr>
        <w:t xml:space="preserve"> </w:t>
      </w:r>
      <w:r>
        <w:t>MAY</w:t>
      </w:r>
      <w:r w:rsidRPr="0018189C">
        <w:t xml:space="preserve"> contain other options that require the </w:t>
      </w:r>
      <w:fldSimple w:instr=" REF PrintProvider \h  \* MERGEFORMAT ">
        <w:r w:rsidR="00BC3338" w:rsidRPr="00BC3338">
          <w:rPr>
            <w:rStyle w:val="JDFTermRef"/>
          </w:rPr>
          <w:t>Print Provider</w:t>
        </w:r>
      </w:fldSimple>
      <w:r w:rsidR="00D26BEB">
        <w:rPr>
          <w:rStyle w:val="JDFTermRef"/>
        </w:rPr>
        <w:t xml:space="preserve">’s </w:t>
      </w:r>
      <w:r w:rsidRPr="0018189C">
        <w:t>estimator to generate more than one quoted price in the response.</w:t>
      </w:r>
    </w:p>
    <w:p w:rsidR="0062581A" w:rsidRDefault="00FD3D33" w:rsidP="005532BB">
      <w:pPr>
        <w:pStyle w:val="BodyText"/>
      </w:pPr>
      <w:r>
        <w:t>A</w:t>
      </w:r>
      <w:r w:rsidRPr="0018189C">
        <w:t xml:space="preserve"> </w:t>
      </w:r>
      <w:fldSimple w:instr=" REF PrintBuyer \h  \* MERGEFORMAT ">
        <w:r w:rsidR="00BC3338" w:rsidRPr="00BC3338">
          <w:rPr>
            <w:rStyle w:val="JDFTermRef"/>
          </w:rPr>
          <w:t>Print Buyer</w:t>
        </w:r>
      </w:fldSimple>
      <w:r>
        <w:t xml:space="preserve"> sends an </w:t>
      </w:r>
      <w:fldSimple w:instr=" REF _Ref164422350 \h  \* MERGEFORMAT ">
        <w:r w:rsidR="00BC3338" w:rsidRPr="00BC3338">
          <w:rPr>
            <w:rStyle w:val="JDFElementRef"/>
          </w:rPr>
          <w:t>RFQ</w:t>
        </w:r>
      </w:fldSimple>
      <w:r w:rsidR="00A01175">
        <w:rPr>
          <w:rStyle w:val="JDFElementRef"/>
        </w:rPr>
        <w:t xml:space="preserve"> </w:t>
      </w:r>
      <w:r>
        <w:t>whose semantics vary depending on</w:t>
      </w:r>
      <w:r w:rsidR="001B6E05">
        <w:t xml:space="preserve"> @</w:t>
      </w:r>
      <w:r w:rsidRPr="00AE1C46">
        <w:rPr>
          <w:rStyle w:val="JDFAttributeName"/>
        </w:rPr>
        <w:t>BusinessRefID</w:t>
      </w:r>
      <w:r w:rsidR="0062581A" w:rsidRPr="00D50C4A">
        <w:t>.</w:t>
      </w:r>
    </w:p>
    <w:p w:rsidR="007F69EC" w:rsidRDefault="00D26BEB" w:rsidP="00D26BEB">
      <w:pPr>
        <w:pStyle w:val="List2"/>
      </w:pPr>
      <w:r w:rsidRPr="00D26BEB">
        <w:rPr>
          <w:i/>
        </w:rPr>
        <w:t>No</w:t>
      </w:r>
      <w:r w:rsidR="00A124EB">
        <w:rPr>
          <w:i/>
        </w:rPr>
        <w:t>t specified</w:t>
      </w:r>
      <w:r>
        <w:t xml:space="preserve">: </w:t>
      </w:r>
      <w:r w:rsidR="007F69EC">
        <w:t xml:space="preserve">If a </w:t>
      </w:r>
      <w:fldSimple w:instr=" REF PrintBuyer \h  \* MERGEFORMAT ">
        <w:r w:rsidR="00BC3338" w:rsidRPr="00BC3338">
          <w:rPr>
            <w:rStyle w:val="JDFTermRef"/>
          </w:rPr>
          <w:t>Print Buyer</w:t>
        </w:r>
      </w:fldSimple>
      <w:r w:rsidR="007F69EC">
        <w:t xml:space="preserve"> chooses to </w:t>
      </w:r>
      <w:r w:rsidR="00DF2A25">
        <w:t>initiate</w:t>
      </w:r>
      <w:r w:rsidR="007F69EC" w:rsidRPr="0018189C">
        <w:t xml:space="preserve"> a new product process</w:t>
      </w:r>
      <w:r w:rsidR="007F69EC">
        <w:t xml:space="preserve"> by</w:t>
      </w:r>
      <w:r w:rsidR="007F69EC" w:rsidRPr="0018189C">
        <w:t xml:space="preserve"> </w:t>
      </w:r>
      <w:r w:rsidR="007F69EC">
        <w:t xml:space="preserve">making a </w:t>
      </w:r>
      <w:r w:rsidR="00DF2A25">
        <w:t>r</w:t>
      </w:r>
      <w:r w:rsidR="007F69EC" w:rsidRPr="0018189C">
        <w:t>eq</w:t>
      </w:r>
      <w:r w:rsidR="00DF2A25">
        <w:t>uest-for-q</w:t>
      </w:r>
      <w:r w:rsidR="007F69EC" w:rsidRPr="0018189C">
        <w:t xml:space="preserve">uote to a </w:t>
      </w:r>
      <w:fldSimple w:instr=" REF PrintProvider \h  \* MERGEFORMAT ">
        <w:r w:rsidR="00BC3338" w:rsidRPr="00BC3338">
          <w:rPr>
            <w:rStyle w:val="JDFTermRef"/>
          </w:rPr>
          <w:t>Print Provider</w:t>
        </w:r>
      </w:fldSimple>
      <w:r w:rsidR="00AE25C1">
        <w:t xml:space="preserve">, </w:t>
      </w:r>
      <w:r w:rsidR="007F69EC">
        <w:t xml:space="preserve">it </w:t>
      </w:r>
      <w:r w:rsidR="00AF35FC">
        <w:t>SHALL</w:t>
      </w:r>
      <w:r w:rsidR="007F69EC">
        <w:t xml:space="preserve"> send an </w:t>
      </w:r>
      <w:fldSimple w:instr=" REF _Ref164422350 \h  \* MERGEFORMAT ">
        <w:r w:rsidR="00BC3338" w:rsidRPr="00BC3338">
          <w:rPr>
            <w:rStyle w:val="JDFElementRef"/>
          </w:rPr>
          <w:t>RFQ</w:t>
        </w:r>
      </w:fldSimple>
      <w:r w:rsidR="00A01175">
        <w:rPr>
          <w:rStyle w:val="JDFElementRef"/>
        </w:rPr>
        <w:t xml:space="preserve"> </w:t>
      </w:r>
      <w:r w:rsidR="007F69EC">
        <w:t xml:space="preserve">with no </w:t>
      </w:r>
      <w:r w:rsidR="001B6E05">
        <w:t>@</w:t>
      </w:r>
      <w:r w:rsidR="007F69EC" w:rsidRPr="00AE1C46">
        <w:rPr>
          <w:rStyle w:val="JDFAttributeName"/>
        </w:rPr>
        <w:t>BusinessRefID</w:t>
      </w:r>
      <w:r w:rsidR="007F69EC">
        <w:rPr>
          <w:rStyle w:val="JDFAttributeName"/>
        </w:rPr>
        <w:t>.</w:t>
      </w:r>
      <w:r w:rsidR="007F69EC" w:rsidRPr="0018189C">
        <w:t xml:space="preserve"> </w:t>
      </w:r>
    </w:p>
    <w:p w:rsidR="007F69EC" w:rsidRPr="00D50C4A" w:rsidRDefault="007C0763" w:rsidP="00D26BEB">
      <w:pPr>
        <w:pStyle w:val="List2"/>
      </w:pPr>
      <w:fldSimple w:instr=" REF _Ref164422352 \h  \* MERGEFORMAT ">
        <w:r w:rsidR="00BC3338" w:rsidRPr="00BC3338">
          <w:rPr>
            <w:rStyle w:val="JDFElementRef"/>
          </w:rPr>
          <w:t>Quotation</w:t>
        </w:r>
      </w:fldSimple>
      <w:r w:rsidR="00D26BEB">
        <w:t xml:space="preserve">: </w:t>
      </w:r>
      <w:r w:rsidR="007F69EC">
        <w:t xml:space="preserve">If a </w:t>
      </w:r>
      <w:fldSimple w:instr=" REF PrintBuyer \h  \* MERGEFORMAT ">
        <w:r w:rsidR="00BC3338" w:rsidRPr="00BC3338">
          <w:rPr>
            <w:rStyle w:val="JDFTermRef"/>
          </w:rPr>
          <w:t>Print Buyer</w:t>
        </w:r>
      </w:fldSimple>
      <w:r w:rsidR="007F69EC">
        <w:t xml:space="preserve"> receive</w:t>
      </w:r>
      <w:r w:rsidR="0090680F">
        <w:t>s</w:t>
      </w:r>
      <w:r w:rsidR="007F69EC">
        <w:t xml:space="preserve"> a </w:t>
      </w:r>
      <w:fldSimple w:instr=" REF _Ref164422352 \h  \* MERGEFORMAT ">
        <w:r w:rsidR="00BC3338" w:rsidRPr="00BC3338">
          <w:rPr>
            <w:rStyle w:val="JDFElementRef"/>
          </w:rPr>
          <w:t>Quotation</w:t>
        </w:r>
      </w:fldSimple>
      <w:r w:rsidR="00A01175">
        <w:rPr>
          <w:rStyle w:val="JDFElementRef"/>
        </w:rPr>
        <w:t xml:space="preserve"> </w:t>
      </w:r>
      <w:r w:rsidR="007F69EC">
        <w:t xml:space="preserve">for a Job and wants a </w:t>
      </w:r>
      <w:fldSimple w:instr=" REF ReQuote \h  \* MERGEFORMAT ">
        <w:r w:rsidR="00BC3338" w:rsidRPr="00BC3338">
          <w:rPr>
            <w:rStyle w:val="JDFTermRef"/>
          </w:rPr>
          <w:t>Re-Quote</w:t>
        </w:r>
      </w:fldSimple>
      <w:r w:rsidR="007F69EC">
        <w:t xml:space="preserve"> for a variation of the Job, it </w:t>
      </w:r>
      <w:r w:rsidR="00AF35FC">
        <w:t>SHALL</w:t>
      </w:r>
      <w:r w:rsidR="007F69EC">
        <w:t xml:space="preserve"> send an </w:t>
      </w:r>
      <w:r w:rsidR="007F69EC" w:rsidRPr="0045709A">
        <w:rPr>
          <w:rStyle w:val="JDFElement"/>
        </w:rPr>
        <w:t>RFQ</w:t>
      </w:r>
      <w:r w:rsidR="007F69EC">
        <w:t xml:space="preserve"> whose </w:t>
      </w:r>
      <w:r w:rsidR="001B6E05">
        <w:t>@</w:t>
      </w:r>
      <w:r w:rsidR="007F69EC" w:rsidRPr="00AE1C46">
        <w:rPr>
          <w:rStyle w:val="JDFAttributeName"/>
        </w:rPr>
        <w:t>BusinessRefID</w:t>
      </w:r>
      <w:r w:rsidR="007F69EC" w:rsidRPr="00AE1C46">
        <w:t xml:space="preserve"> </w:t>
      </w:r>
      <w:r w:rsidR="007F69EC">
        <w:t xml:space="preserve">references </w:t>
      </w:r>
      <w:r w:rsidR="007F69EC" w:rsidRPr="002B7BD7">
        <w:t>the received</w:t>
      </w:r>
      <w:r w:rsidR="007F69EC">
        <w:rPr>
          <w:rStyle w:val="JDFElement"/>
        </w:rPr>
        <w:t xml:space="preserve"> </w:t>
      </w:r>
      <w:fldSimple w:instr=" REF _Ref164422352 \h  \* MERGEFORMAT ">
        <w:r w:rsidR="00BC3338" w:rsidRPr="00BC3338">
          <w:rPr>
            <w:rStyle w:val="JDFElementRef"/>
          </w:rPr>
          <w:t>Quotation</w:t>
        </w:r>
      </w:fldSimple>
      <w:r w:rsidR="007F69EC" w:rsidRPr="00D50C4A">
        <w:t>.</w:t>
      </w:r>
    </w:p>
    <w:p w:rsidR="00E12C37" w:rsidRDefault="007C0763" w:rsidP="00D26BEB">
      <w:pPr>
        <w:pStyle w:val="List2"/>
      </w:pPr>
      <w:fldSimple w:instr=" REF _Ref164422361 \h  \* MERGEFORMAT ">
        <w:r w:rsidR="00BC3338" w:rsidRPr="00BC3338">
          <w:rPr>
            <w:rStyle w:val="JDFElementRef"/>
          </w:rPr>
          <w:t>Confirmation</w:t>
        </w:r>
      </w:fldSimple>
      <w:r w:rsidR="00D26BEB">
        <w:t xml:space="preserve">: </w:t>
      </w:r>
      <w:r w:rsidR="007F69EC">
        <w:t xml:space="preserve">If a </w:t>
      </w:r>
      <w:fldSimple w:instr=" REF PrintBuyer \h  \* MERGEFORMAT ">
        <w:r w:rsidR="00BC3338" w:rsidRPr="00BC3338">
          <w:rPr>
            <w:rStyle w:val="JDFTermRef"/>
          </w:rPr>
          <w:t>Print Buyer</w:t>
        </w:r>
      </w:fldSimple>
      <w:r w:rsidR="007F69EC">
        <w:rPr>
          <w:rStyle w:val="JDFTermRef"/>
        </w:rPr>
        <w:t xml:space="preserve"> </w:t>
      </w:r>
      <w:r w:rsidR="007F69EC">
        <w:t xml:space="preserve">wants to initiate a </w:t>
      </w:r>
      <w:fldSimple w:instr=" REF ChangeOrder \h  \* MERGEFORMAT ">
        <w:r w:rsidR="00BC3338" w:rsidRPr="00BC3338">
          <w:rPr>
            <w:rStyle w:val="JDFTermRef"/>
          </w:rPr>
          <w:t>Change Order</w:t>
        </w:r>
      </w:fldSimple>
      <w:r w:rsidR="007F69EC">
        <w:t xml:space="preserve"> for a </w:t>
      </w:r>
      <w:fldSimple w:instr=" REF ConfirmedJob \h  \* MERGEFORMAT ">
        <w:r w:rsidR="00BC3338" w:rsidRPr="00BC3338">
          <w:rPr>
            <w:rStyle w:val="JDFTermRef"/>
          </w:rPr>
          <w:t>Confirmed Job</w:t>
        </w:r>
      </w:fldSimple>
      <w:r w:rsidR="00C85544">
        <w:t xml:space="preserve"> </w:t>
      </w:r>
      <w:r w:rsidR="007F69EC">
        <w:t xml:space="preserve">and the </w:t>
      </w:r>
      <w:fldSimple w:instr=" REF _Ref164422357 \h  \* MERGEFORMAT ">
        <w:r w:rsidR="00BC3338" w:rsidRPr="00BC3338">
          <w:rPr>
            <w:rStyle w:val="JDFElementRef"/>
          </w:rPr>
          <w:t>PurchaseOrder</w:t>
        </w:r>
      </w:fldSimple>
      <w:r w:rsidR="00311136">
        <w:rPr>
          <w:rStyle w:val="JDFElementRef"/>
        </w:rPr>
        <w:t xml:space="preserve"> </w:t>
      </w:r>
      <w:r w:rsidR="007F69EC">
        <w:t xml:space="preserve">form of a </w:t>
      </w:r>
      <w:fldSimple w:instr=" REF ChangeOrder \h  \* MERGEFORMAT ">
        <w:r w:rsidR="00BC3338" w:rsidRPr="00BC3338">
          <w:rPr>
            <w:rStyle w:val="JDFTermRef"/>
          </w:rPr>
          <w:t>Change Order</w:t>
        </w:r>
      </w:fldSimple>
      <w:r w:rsidR="007F69EC">
        <w:t xml:space="preserve"> cannot be used</w:t>
      </w:r>
      <w:r w:rsidR="00DF2A25">
        <w:t xml:space="preserve"> because there are changes that don’t have quotes</w:t>
      </w:r>
      <w:r w:rsidR="007F69EC">
        <w:t>,</w:t>
      </w:r>
      <w:r w:rsidR="00DF2A25">
        <w:t xml:space="preserve"> the</w:t>
      </w:r>
      <w:r w:rsidR="007F69EC">
        <w:t xml:space="preserve"> </w:t>
      </w:r>
      <w:fldSimple w:instr=" REF PrintBuyer \h  \* MERGEFORMAT ">
        <w:r w:rsidR="00BC3338" w:rsidRPr="00BC3338">
          <w:rPr>
            <w:rStyle w:val="JDFTermRef"/>
          </w:rPr>
          <w:t>Print Buyer</w:t>
        </w:r>
      </w:fldSimple>
      <w:r w:rsidR="007F69EC">
        <w:t xml:space="preserve"> </w:t>
      </w:r>
      <w:r w:rsidR="00AF35FC">
        <w:t>SHALL</w:t>
      </w:r>
      <w:r w:rsidR="007F69EC">
        <w:t xml:space="preserve"> send an </w:t>
      </w:r>
      <w:r w:rsidR="007F69EC" w:rsidRPr="0045709A">
        <w:rPr>
          <w:rStyle w:val="JDFElement"/>
        </w:rPr>
        <w:t>RFQ</w:t>
      </w:r>
      <w:r w:rsidR="007F69EC">
        <w:t xml:space="preserve"> whose </w:t>
      </w:r>
      <w:r w:rsidR="001B6E05">
        <w:t>@</w:t>
      </w:r>
      <w:r w:rsidR="007F69EC" w:rsidRPr="00AE1C46">
        <w:rPr>
          <w:rStyle w:val="JDFAttributeName"/>
        </w:rPr>
        <w:t>BusinessRefID</w:t>
      </w:r>
      <w:r w:rsidR="007F69EC" w:rsidRPr="00AE1C46">
        <w:t xml:space="preserve"> </w:t>
      </w:r>
      <w:r w:rsidR="007F69EC">
        <w:t xml:space="preserve">references </w:t>
      </w:r>
      <w:r w:rsidR="007F69EC" w:rsidRPr="002B7BD7">
        <w:t xml:space="preserve">the </w:t>
      </w:r>
      <w:fldSimple w:instr=" REF _Ref164422361 \h  \* MERGEFORMAT ">
        <w:r w:rsidR="00BC3338" w:rsidRPr="00BC3338">
          <w:rPr>
            <w:rStyle w:val="JDFElementRef"/>
          </w:rPr>
          <w:t>Confirmation</w:t>
        </w:r>
      </w:fldSimple>
      <w:r w:rsidR="00311136">
        <w:rPr>
          <w:rStyle w:val="JDFElementRef"/>
        </w:rPr>
        <w:t xml:space="preserve"> </w:t>
      </w:r>
      <w:r w:rsidR="0090680F">
        <w:t xml:space="preserve">for the </w:t>
      </w:r>
      <w:fldSimple w:instr=" REF ConfirmedJob \h  \* MERGEFORMAT ">
        <w:r w:rsidR="00BC3338" w:rsidRPr="00BC3338">
          <w:rPr>
            <w:rStyle w:val="JDFTermRef"/>
          </w:rPr>
          <w:t>Confirmed Job</w:t>
        </w:r>
      </w:fldSimple>
      <w:r w:rsidR="00F73153" w:rsidRPr="00673051">
        <w:t>.</w:t>
      </w:r>
      <w:r w:rsidR="00F73153" w:rsidRPr="00F73153">
        <w:t xml:space="preserve"> </w:t>
      </w:r>
      <w:r w:rsidR="00F73153">
        <w:t xml:space="preserve">A </w:t>
      </w:r>
      <w:fldSimple w:instr=" REF ChangeOrder \h  \* MERGEFORMAT ">
        <w:r w:rsidR="00BC3338" w:rsidRPr="00BC3338">
          <w:rPr>
            <w:rStyle w:val="JDFTermRef"/>
          </w:rPr>
          <w:t>Change Order</w:t>
        </w:r>
      </w:fldSimple>
      <w:r w:rsidR="00F73153" w:rsidRPr="0018189C">
        <w:t xml:space="preserve"> (CO) </w:t>
      </w:r>
      <w:fldSimple w:instr=" REF _Ref164422350 \h  \* MERGEFORMAT ">
        <w:r w:rsidR="00BC3338" w:rsidRPr="00BC3338">
          <w:rPr>
            <w:rStyle w:val="JDFElementRef"/>
          </w:rPr>
          <w:t>RFQ</w:t>
        </w:r>
      </w:fldSimple>
      <w:r w:rsidR="00311136">
        <w:rPr>
          <w:rStyle w:val="JDFElementRef"/>
        </w:rPr>
        <w:t xml:space="preserve"> </w:t>
      </w:r>
      <w:r w:rsidR="00F73153" w:rsidRPr="0018189C">
        <w:t>ask</w:t>
      </w:r>
      <w:r w:rsidR="00F73153">
        <w:t>s</w:t>
      </w:r>
      <w:r w:rsidR="00F73153" w:rsidRPr="0018189C">
        <w:t xml:space="preserve"> what the consequences would be for a certain change of the </w:t>
      </w:r>
      <w:fldSimple w:instr=" REF PrintProduct \h  \* MERGEFORMAT ">
        <w:r w:rsidR="00BC3338" w:rsidRPr="00BC3338">
          <w:rPr>
            <w:rStyle w:val="JDFTermRef"/>
          </w:rPr>
          <w:t>Print Product</w:t>
        </w:r>
      </w:fldSimple>
      <w:r w:rsidR="00F73153" w:rsidRPr="0018189C">
        <w:t>.</w:t>
      </w:r>
      <w:r w:rsidR="00F73153">
        <w:t xml:space="preserve"> </w:t>
      </w:r>
      <w:r w:rsidR="00F73153" w:rsidRPr="00F73153">
        <w:t xml:space="preserve"> </w:t>
      </w:r>
      <w:r w:rsidR="00F73153">
        <w:t xml:space="preserve">See </w:t>
      </w:r>
      <w:fldSimple w:instr=" REF _Ref166510469 \r \h  \* MERGEFORMAT ">
        <w:r w:rsidR="00BC3338">
          <w:t>3.8.3</w:t>
        </w:r>
      </w:fldSimple>
      <w:r w:rsidR="00F73153">
        <w:t xml:space="preserve"> “</w:t>
      </w:r>
      <w:fldSimple w:instr=" REF _Ref166510471 \h  \* MERGEFORMAT ">
        <w:r w:rsidR="00BC3338" w:rsidRPr="0018189C">
          <w:t>PurchaseOrder</w:t>
        </w:r>
      </w:fldSimple>
      <w:r w:rsidR="00F73153">
        <w:t xml:space="preserve">” for an alternate </w:t>
      </w:r>
      <w:fldSimple w:instr=" REF ChangeOrder \h  \* MERGEFORMAT ">
        <w:r w:rsidR="00BC3338" w:rsidRPr="00BC3338">
          <w:rPr>
            <w:rStyle w:val="JDFTermRef"/>
          </w:rPr>
          <w:t>Change Order</w:t>
        </w:r>
      </w:fldSimple>
      <w:r w:rsidR="00F73153" w:rsidRPr="0018189C">
        <w:t xml:space="preserve"> </w:t>
      </w:r>
      <w:r w:rsidR="00F73153">
        <w:t xml:space="preserve">that a </w:t>
      </w:r>
      <w:fldSimple w:instr=" REF PrintBuyer \h  \* MERGEFORMAT ">
        <w:r w:rsidR="00BC3338" w:rsidRPr="00BC3338">
          <w:rPr>
            <w:rStyle w:val="JDFTermRef"/>
          </w:rPr>
          <w:t>Print Buyer</w:t>
        </w:r>
      </w:fldSimple>
      <w:r w:rsidR="00F73153">
        <w:t xml:space="preserve"> can send.</w:t>
      </w:r>
    </w:p>
    <w:p w:rsidR="0062581A" w:rsidRDefault="0062581A" w:rsidP="00247C97">
      <w:pPr>
        <w:pStyle w:val="BodyTextSpaceAbove"/>
      </w:pPr>
      <w:r w:rsidRPr="0018189C">
        <w:t xml:space="preserve">After the </w:t>
      </w:r>
      <w:fldSimple w:instr=" REF PrintBuyer \h  \* MERGEFORMAT ">
        <w:r w:rsidR="00BC3338" w:rsidRPr="00BC3338">
          <w:rPr>
            <w:rStyle w:val="JDFTermRef"/>
          </w:rPr>
          <w:t>Print Buyer</w:t>
        </w:r>
      </w:fldSimple>
      <w:r w:rsidRPr="0018189C">
        <w:t xml:space="preserve"> has sent </w:t>
      </w:r>
      <w:r w:rsidR="00503855">
        <w:t>an</w:t>
      </w:r>
      <w:r w:rsidR="00503855" w:rsidRPr="0018189C">
        <w:t xml:space="preserve"> </w:t>
      </w:r>
      <w:fldSimple w:instr=" REF _Ref164422350 \h  \* MERGEFORMAT ">
        <w:r w:rsidR="00BC3338" w:rsidRPr="00BC3338">
          <w:rPr>
            <w:rStyle w:val="JDFElementRef"/>
          </w:rPr>
          <w:t>RFQ</w:t>
        </w:r>
      </w:fldSimple>
      <w:r w:rsidR="00311136">
        <w:rPr>
          <w:rStyle w:val="JDFElementRef"/>
        </w:rPr>
        <w:t xml:space="preserve"> </w:t>
      </w:r>
      <w:r w:rsidRPr="0018189C">
        <w:t xml:space="preserve">and while it is </w:t>
      </w:r>
      <w:fldSimple w:instr=" REF Pending \h  \* MERGEFORMAT ">
        <w:r w:rsidR="00BC3338" w:rsidRPr="00BC3338">
          <w:rPr>
            <w:rStyle w:val="JDFTermRef"/>
          </w:rPr>
          <w:t>Pending</w:t>
        </w:r>
      </w:fldSimple>
      <w:r w:rsidRPr="0018189C">
        <w:t xml:space="preserve">, </w:t>
      </w:r>
      <w:r>
        <w:t xml:space="preserve">the </w:t>
      </w:r>
      <w:fldSimple w:instr=" REF PrintBuyer \h  \* MERGEFORMAT ">
        <w:r w:rsidR="00BC3338" w:rsidRPr="00BC3338">
          <w:rPr>
            <w:rStyle w:val="JDFTermRef"/>
          </w:rPr>
          <w:t>Print Buyer</w:t>
        </w:r>
      </w:fldSimple>
      <w:r w:rsidR="00FA1432">
        <w:rPr>
          <w:rStyle w:val="JDFTermRef"/>
        </w:rPr>
        <w:t xml:space="preserve"> </w:t>
      </w:r>
      <w:r w:rsidRPr="0018189C">
        <w:t xml:space="preserve">MAY </w:t>
      </w:r>
      <w:r>
        <w:t>send</w:t>
      </w:r>
      <w:r w:rsidRPr="0018189C">
        <w:t xml:space="preserve"> either </w:t>
      </w:r>
    </w:p>
    <w:p w:rsidR="0062581A" w:rsidRDefault="0062581A" w:rsidP="0062581A">
      <w:pPr>
        <w:pStyle w:val="ListBullet"/>
      </w:pPr>
      <w:proofErr w:type="gramStart"/>
      <w:r>
        <w:t>a</w:t>
      </w:r>
      <w:proofErr w:type="gramEnd"/>
      <w:r>
        <w:t xml:space="preserve"> </w:t>
      </w:r>
      <w:fldSimple w:instr=" REF Superseding \h  \* MERGEFORMAT ">
        <w:r w:rsidR="00BC3338" w:rsidRPr="00BC3338">
          <w:rPr>
            <w:rStyle w:val="JDFTermRef"/>
          </w:rPr>
          <w:t>Superseding</w:t>
        </w:r>
      </w:fldSimple>
      <w:r w:rsidRPr="0018189C">
        <w:t xml:space="preserve"> </w:t>
      </w:r>
      <w:fldSimple w:instr=" REF _Ref164422350 \h  \* MERGEFORMAT ">
        <w:r w:rsidR="00BC3338" w:rsidRPr="00BC3338">
          <w:rPr>
            <w:rStyle w:val="JDFElementRef"/>
          </w:rPr>
          <w:t>RFQ</w:t>
        </w:r>
      </w:fldSimple>
      <w:r w:rsidR="00AE25C1">
        <w:t xml:space="preserve"> </w:t>
      </w:r>
      <w:r>
        <w:t xml:space="preserve">that </w:t>
      </w:r>
      <w:r w:rsidRPr="0018189C">
        <w:t xml:space="preserve">replaces the </w:t>
      </w:r>
      <w:fldSimple w:instr=" REF Pending \h  \* MERGEFORMAT ">
        <w:r w:rsidR="00BC3338" w:rsidRPr="00BC3338">
          <w:rPr>
            <w:rStyle w:val="JDFTermRef"/>
          </w:rPr>
          <w:t>Pending</w:t>
        </w:r>
      </w:fldSimple>
      <w:r w:rsidRPr="0018189C">
        <w:t xml:space="preserve"> one</w:t>
      </w:r>
      <w:r w:rsidR="00503855">
        <w:t xml:space="preserve"> or</w:t>
      </w:r>
      <w:r>
        <w:t>.</w:t>
      </w:r>
    </w:p>
    <w:p w:rsidR="00C86AE8" w:rsidRDefault="00C86AE8" w:rsidP="0062581A">
      <w:pPr>
        <w:pStyle w:val="ListBullet"/>
      </w:pPr>
      <w:r>
        <w:t xml:space="preserve">an unrelated </w:t>
      </w:r>
      <w:fldSimple w:instr=" REF _Ref164422350 \h  \* MERGEFORMAT ">
        <w:r w:rsidR="00BC3338" w:rsidRPr="00BC3338">
          <w:rPr>
            <w:rStyle w:val="JDFElementRef"/>
          </w:rPr>
          <w:t>RFQ</w:t>
        </w:r>
      </w:fldSimple>
      <w:r w:rsidR="00311136">
        <w:rPr>
          <w:rStyle w:val="JDFElementRef"/>
        </w:rPr>
        <w:t xml:space="preserve"> </w:t>
      </w:r>
      <w:r w:rsidRPr="00E45239">
        <w:t>or</w:t>
      </w:r>
    </w:p>
    <w:p w:rsidR="00D339BA" w:rsidRDefault="0062581A" w:rsidP="00D339BA">
      <w:pPr>
        <w:pStyle w:val="ListBullet"/>
      </w:pPr>
      <w:r>
        <w:lastRenderedPageBreak/>
        <w:t xml:space="preserve">a </w:t>
      </w:r>
      <w:fldSimple w:instr=" REF _Ref164422362 \h  \* MERGEFORMAT ">
        <w:r w:rsidR="00BC3338" w:rsidRPr="00BC3338">
          <w:rPr>
            <w:rStyle w:val="JDFElementRef"/>
          </w:rPr>
          <w:t>Cancellation</w:t>
        </w:r>
      </w:fldSimple>
      <w:r w:rsidR="00311136">
        <w:rPr>
          <w:rStyle w:val="JDFElementRef"/>
        </w:rPr>
        <w:t xml:space="preserve"> </w:t>
      </w:r>
      <w:r w:rsidRPr="00F90D55">
        <w:t xml:space="preserve">for </w:t>
      </w:r>
      <w:r w:rsidRPr="00092850">
        <w:t xml:space="preserve">the </w:t>
      </w:r>
      <w:fldSimple w:instr=" REF Pending \h  \* MERGEFORMAT ">
        <w:r w:rsidR="00BC3338" w:rsidRPr="00BC3338">
          <w:rPr>
            <w:rStyle w:val="JDFTermRef"/>
          </w:rPr>
          <w:t>Pending</w:t>
        </w:r>
      </w:fldSimple>
      <w:r>
        <w:rPr>
          <w:rStyle w:val="JDFElement"/>
        </w:rPr>
        <w:t xml:space="preserve"> </w:t>
      </w:r>
      <w:fldSimple w:instr=" REF _Ref164422350 \h  \* MERGEFORMAT ">
        <w:r w:rsidR="00BC3338" w:rsidRPr="00BC3338">
          <w:rPr>
            <w:rStyle w:val="JDFElementRef"/>
          </w:rPr>
          <w:t>RFQ</w:t>
        </w:r>
      </w:fldSimple>
      <w:r w:rsidR="00311136">
        <w:rPr>
          <w:rStyle w:val="JDFElementRef"/>
        </w:rPr>
        <w:t xml:space="preserve"> </w:t>
      </w:r>
      <w:r>
        <w:t xml:space="preserve">after which </w:t>
      </w:r>
      <w:r w:rsidRPr="0018189C">
        <w:t xml:space="preserve">the </w:t>
      </w:r>
      <w:fldSimple w:instr=" REF PrintBuyer \h  \* MERGEFORMAT ">
        <w:r w:rsidR="00BC3338" w:rsidRPr="00BC3338">
          <w:rPr>
            <w:rStyle w:val="JDFTermRef"/>
          </w:rPr>
          <w:t>Print Buyer</w:t>
        </w:r>
      </w:fldSimple>
      <w:r>
        <w:rPr>
          <w:rStyle w:val="JDFTermRef"/>
        </w:rPr>
        <w:t xml:space="preserve"> </w:t>
      </w:r>
      <w:r w:rsidRPr="0018189C">
        <w:t xml:space="preserve">MAY choose to continue </w:t>
      </w:r>
      <w:r>
        <w:t xml:space="preserve">the </w:t>
      </w:r>
      <w:r w:rsidR="00AE25C1">
        <w:t>negotiation</w:t>
      </w:r>
      <w:r w:rsidR="00A124EB">
        <w:t xml:space="preserve"> </w:t>
      </w:r>
      <w:r>
        <w:t xml:space="preserve">process </w:t>
      </w:r>
      <w:r w:rsidRPr="0018189C">
        <w:t xml:space="preserve">by sending </w:t>
      </w:r>
      <w:r w:rsidR="005A38EA">
        <w:t xml:space="preserve">either </w:t>
      </w:r>
      <w:r w:rsidRPr="0018189C">
        <w:t xml:space="preserve">a new </w:t>
      </w:r>
      <w:fldSimple w:instr=" REF _Ref164422350 \h  \* MERGEFORMAT ">
        <w:r w:rsidR="00BC3338" w:rsidRPr="00BC3338">
          <w:rPr>
            <w:rStyle w:val="JDFElementRef"/>
          </w:rPr>
          <w:t>RFQ</w:t>
        </w:r>
      </w:fldSimple>
      <w:r w:rsidR="00311136">
        <w:rPr>
          <w:rStyle w:val="JDFElementRef"/>
        </w:rPr>
        <w:t xml:space="preserve"> </w:t>
      </w:r>
      <w:r w:rsidRPr="0018189C">
        <w:t>or a</w:t>
      </w:r>
      <w:r w:rsidR="00F83993">
        <w:t xml:space="preserve"> new</w:t>
      </w:r>
      <w:r w:rsidRPr="0018189C">
        <w:t xml:space="preserve"> </w:t>
      </w:r>
      <w:fldSimple w:instr=" REF _Ref164422357 \h  \* MERGEFORMAT ">
        <w:r w:rsidR="00BC3338" w:rsidRPr="00BC3338">
          <w:rPr>
            <w:rStyle w:val="JDFElementRef"/>
          </w:rPr>
          <w:t>PurchaseOrder</w:t>
        </w:r>
      </w:fldSimple>
      <w:r w:rsidR="00311136">
        <w:rPr>
          <w:rStyle w:val="JDFElementRef"/>
        </w:rPr>
        <w:t xml:space="preserve"> </w:t>
      </w:r>
      <w:r w:rsidR="00D339BA">
        <w:t xml:space="preserve">for a </w:t>
      </w:r>
      <w:fldSimple w:instr=" REF Pending \h  \* MERGEFORMAT ">
        <w:r w:rsidR="00BC3338" w:rsidRPr="00BC3338">
          <w:rPr>
            <w:rStyle w:val="JDFTermRef"/>
          </w:rPr>
          <w:t>Pending</w:t>
        </w:r>
      </w:fldSimple>
      <w:r w:rsidR="00D339BA">
        <w:t xml:space="preserve"> </w:t>
      </w:r>
      <w:fldSimple w:instr=" REF _Ref164422352 \h  \* MERGEFORMAT ">
        <w:r w:rsidR="00BC3338" w:rsidRPr="00BC3338">
          <w:rPr>
            <w:rStyle w:val="JDFElementRef"/>
          </w:rPr>
          <w:t>Quotation</w:t>
        </w:r>
      </w:fldSimple>
      <w:r w:rsidR="00F83993">
        <w:t>. A</w:t>
      </w:r>
      <w:r w:rsidR="00481668">
        <w:t xml:space="preserve"> </w:t>
      </w:r>
      <w:fldSimple w:instr=" REF Pending \h  \* MERGEFORMAT ">
        <w:r w:rsidR="00BC3338" w:rsidRPr="00BC3338">
          <w:rPr>
            <w:rStyle w:val="JDFTermRef"/>
          </w:rPr>
          <w:t>Pending</w:t>
        </w:r>
      </w:fldSimple>
      <w:r w:rsidR="00F83993">
        <w:t xml:space="preserve"> </w:t>
      </w:r>
      <w:fldSimple w:instr=" REF _Ref164422352 \h  \* MERGEFORMAT ">
        <w:r w:rsidR="00BC3338" w:rsidRPr="00BC3338">
          <w:rPr>
            <w:rStyle w:val="JDFElementRef"/>
          </w:rPr>
          <w:t>Quotation</w:t>
        </w:r>
      </w:fldSimple>
      <w:r w:rsidR="00311136">
        <w:rPr>
          <w:rStyle w:val="JDFElementRef"/>
        </w:rPr>
        <w:t xml:space="preserve"> </w:t>
      </w:r>
      <w:r w:rsidR="00F83993" w:rsidRPr="00F83993">
        <w:t>exists</w:t>
      </w:r>
      <w:r w:rsidR="00D26BEB">
        <w:t xml:space="preserve"> only if</w:t>
      </w:r>
      <w:r w:rsidR="00F83993">
        <w:t xml:space="preserve"> </w:t>
      </w:r>
      <w:r w:rsidRPr="0018189C">
        <w:t xml:space="preserve">the cancelled </w:t>
      </w:r>
      <w:fldSimple w:instr=" REF _Ref164422350 \h  \* MERGEFORMAT ">
        <w:r w:rsidR="00BC3338" w:rsidRPr="00BC3338">
          <w:rPr>
            <w:rStyle w:val="JDFElementRef"/>
          </w:rPr>
          <w:t>RFQ</w:t>
        </w:r>
      </w:fldSimple>
      <w:r w:rsidR="00311136">
        <w:rPr>
          <w:rStyle w:val="JDFElementRef"/>
        </w:rPr>
        <w:t xml:space="preserve"> </w:t>
      </w:r>
      <w:r w:rsidRPr="0018189C">
        <w:t xml:space="preserve">was in fact a Request for </w:t>
      </w:r>
      <w:fldSimple w:instr=" REF ReQuote \h  \* MERGEFORMAT ">
        <w:r w:rsidR="00BC3338" w:rsidRPr="00BC3338">
          <w:rPr>
            <w:rStyle w:val="JDFTermRef"/>
          </w:rPr>
          <w:t>Re-Quote</w:t>
        </w:r>
      </w:fldSimple>
      <w:r w:rsidRPr="0018189C">
        <w:t xml:space="preserve">. </w:t>
      </w:r>
      <w:r w:rsidR="00D339BA" w:rsidRPr="0018189C">
        <w:t xml:space="preserve"> </w:t>
      </w:r>
    </w:p>
    <w:p w:rsidR="0062581A" w:rsidRPr="0018189C" w:rsidRDefault="0062581A" w:rsidP="00D339BA">
      <w:pPr>
        <w:pStyle w:val="ListBullet2"/>
        <w:numPr>
          <w:ilvl w:val="0"/>
          <w:numId w:val="0"/>
        </w:numPr>
        <w:ind w:left="360"/>
      </w:pPr>
    </w:p>
    <w:p w:rsidR="0062581A" w:rsidRDefault="0062581A" w:rsidP="0062581A">
      <w:pPr>
        <w:pStyle w:val="BodyTextSpaceAbove"/>
      </w:pPr>
      <w:r w:rsidRPr="0018189C">
        <w:t xml:space="preserve">When a </w:t>
      </w:r>
      <w:fldSimple w:instr=" REF PrintProvider \h  \* MERGEFORMAT ">
        <w:r w:rsidR="00BC3338" w:rsidRPr="00BC3338">
          <w:rPr>
            <w:rStyle w:val="JDFTermRef"/>
          </w:rPr>
          <w:t>Print Provider</w:t>
        </w:r>
      </w:fldSimple>
      <w:r>
        <w:rPr>
          <w:rStyle w:val="JDFTermRef"/>
        </w:rPr>
        <w:t xml:space="preserve"> </w:t>
      </w:r>
      <w:r w:rsidRPr="0018189C">
        <w:t>receive</w:t>
      </w:r>
      <w:r w:rsidR="00503855">
        <w:t>s</w:t>
      </w:r>
      <w:r w:rsidRPr="0018189C">
        <w:t xml:space="preserve"> an </w:t>
      </w:r>
      <w:fldSimple w:instr=" REF _Ref164422350 \h  \* MERGEFORMAT ">
        <w:r w:rsidR="00BC3338" w:rsidRPr="00BC3338">
          <w:rPr>
            <w:rStyle w:val="JDFElementRef"/>
          </w:rPr>
          <w:t>RFQ</w:t>
        </w:r>
      </w:fldSimple>
      <w:r w:rsidRPr="0018189C">
        <w:t>,</w:t>
      </w:r>
      <w:r>
        <w:t xml:space="preserve"> the</w:t>
      </w:r>
      <w:r w:rsidRPr="0018189C">
        <w:t xml:space="preserve"> </w:t>
      </w:r>
      <w:fldSimple w:instr=" REF PrintProvider \h  \* MERGEFORMAT ">
        <w:r w:rsidR="00BC3338" w:rsidRPr="00BC3338">
          <w:rPr>
            <w:rStyle w:val="JDFTermRef"/>
          </w:rPr>
          <w:t>Print Provider</w:t>
        </w:r>
      </w:fldSimple>
      <w:r>
        <w:rPr>
          <w:rStyle w:val="JDFTermRef"/>
        </w:rPr>
        <w:t xml:space="preserve"> </w:t>
      </w:r>
      <w:r w:rsidRPr="0018189C">
        <w:t xml:space="preserve"> </w:t>
      </w:r>
      <w:r w:rsidR="00AF35FC">
        <w:t>SHALL</w:t>
      </w:r>
      <w:r w:rsidR="00C83CFC" w:rsidRPr="0018189C">
        <w:t xml:space="preserve"> </w:t>
      </w:r>
      <w:r w:rsidRPr="0018189C">
        <w:t xml:space="preserve">either </w:t>
      </w:r>
    </w:p>
    <w:p w:rsidR="0062581A" w:rsidRDefault="0062581A" w:rsidP="0062581A">
      <w:pPr>
        <w:pStyle w:val="ListBullet"/>
      </w:pPr>
      <w:r w:rsidRPr="0018189C">
        <w:t>accept</w:t>
      </w:r>
      <w:r w:rsidR="00C83CFC">
        <w:t xml:space="preserve"> the</w:t>
      </w:r>
      <w:r>
        <w:t xml:space="preserve"> </w:t>
      </w:r>
      <w:fldSimple w:instr=" REF _Ref164422350 \h  \* MERGEFORMAT ">
        <w:r w:rsidR="00BC3338" w:rsidRPr="00BC3338">
          <w:rPr>
            <w:rStyle w:val="JDFElementRef"/>
          </w:rPr>
          <w:t>RFQ</w:t>
        </w:r>
      </w:fldSimple>
      <w:r w:rsidR="00311136">
        <w:rPr>
          <w:rStyle w:val="JDFElementRef"/>
        </w:rPr>
        <w:t xml:space="preserve"> </w:t>
      </w:r>
      <w:r>
        <w:t xml:space="preserve">by </w:t>
      </w:r>
      <w:r w:rsidR="00C75E76" w:rsidRPr="0018189C">
        <w:t xml:space="preserve">sending </w:t>
      </w:r>
      <w:r>
        <w:t xml:space="preserve">a </w:t>
      </w:r>
      <w:fldSimple w:instr=" REF _Ref164422352 \h  \* MERGEFORMAT ">
        <w:r w:rsidR="00BC3338" w:rsidRPr="00BC3338">
          <w:rPr>
            <w:rStyle w:val="JDFElementRef"/>
          </w:rPr>
          <w:t>Quotation</w:t>
        </w:r>
      </w:fldSimple>
      <w:r w:rsidR="00311136">
        <w:rPr>
          <w:rStyle w:val="JDFElementRef"/>
        </w:rPr>
        <w:t xml:space="preserve"> </w:t>
      </w:r>
      <w:r w:rsidR="00C75E76" w:rsidRPr="0018189C">
        <w:t xml:space="preserve">to the </w:t>
      </w:r>
      <w:fldSimple w:instr=" REF PrintBuyer \h  \* MERGEFORMAT ">
        <w:r w:rsidR="00BC3338" w:rsidRPr="00BC3338">
          <w:rPr>
            <w:rStyle w:val="JDFTermRef"/>
          </w:rPr>
          <w:t>Print Buyer</w:t>
        </w:r>
      </w:fldSimple>
      <w:r w:rsidR="00C75E76">
        <w:rPr>
          <w:rStyle w:val="JDFTermRef"/>
        </w:rPr>
        <w:t xml:space="preserve"> </w:t>
      </w:r>
      <w:r w:rsidRPr="0018189C">
        <w:t xml:space="preserve">or </w:t>
      </w:r>
    </w:p>
    <w:p w:rsidR="0062581A" w:rsidRPr="007F69EC" w:rsidRDefault="00053A5B" w:rsidP="00985E0D">
      <w:pPr>
        <w:pStyle w:val="ListBullet"/>
      </w:pPr>
      <w:proofErr w:type="gramStart"/>
      <w:r>
        <w:t>decline</w:t>
      </w:r>
      <w:proofErr w:type="gramEnd"/>
      <w:r w:rsidR="00985E0D" w:rsidRPr="0018189C">
        <w:t xml:space="preserve"> </w:t>
      </w:r>
      <w:r w:rsidR="00C83CFC">
        <w:t xml:space="preserve">the </w:t>
      </w:r>
      <w:fldSimple w:instr=" REF _Ref164422350 \h  \* MERGEFORMAT ">
        <w:r w:rsidR="00BC3338" w:rsidRPr="00BC3338">
          <w:rPr>
            <w:rStyle w:val="JDFElementRef"/>
          </w:rPr>
          <w:t>RFQ</w:t>
        </w:r>
      </w:fldSimple>
      <w:r w:rsidR="00311136">
        <w:rPr>
          <w:rStyle w:val="JDFElementRef"/>
        </w:rPr>
        <w:t xml:space="preserve"> </w:t>
      </w:r>
      <w:r w:rsidR="0062581A">
        <w:t>by</w:t>
      </w:r>
      <w:r w:rsidR="0062581A" w:rsidRPr="0018189C">
        <w:t xml:space="preserve"> either sending a </w:t>
      </w:r>
      <w:fldSimple w:instr=" REF _Ref164422364 \h  \* MERGEFORMAT ">
        <w:r w:rsidR="00BC3338" w:rsidRPr="00BC3338">
          <w:rPr>
            <w:rStyle w:val="JDFElementRef"/>
          </w:rPr>
          <w:t>Refusal</w:t>
        </w:r>
      </w:fldSimple>
      <w:r w:rsidR="00311136">
        <w:rPr>
          <w:rStyle w:val="JDFElementRef"/>
        </w:rPr>
        <w:t xml:space="preserve"> </w:t>
      </w:r>
      <w:r w:rsidR="0062581A" w:rsidRPr="0018189C">
        <w:t xml:space="preserve">to the </w:t>
      </w:r>
      <w:fldSimple w:instr=" REF PrintBuyer \h  \* MERGEFORMAT ">
        <w:r w:rsidR="00BC3338" w:rsidRPr="00BC3338">
          <w:rPr>
            <w:rStyle w:val="JDFTermRef"/>
          </w:rPr>
          <w:t>Print Buyer</w:t>
        </w:r>
      </w:fldSimple>
      <w:r w:rsidR="0062581A">
        <w:rPr>
          <w:rStyle w:val="JDFTermRef"/>
        </w:rPr>
        <w:t xml:space="preserve"> </w:t>
      </w:r>
      <w:r w:rsidR="0062581A" w:rsidRPr="0018189C">
        <w:t xml:space="preserve">or letting the </w:t>
      </w:r>
      <w:fldSimple w:instr=" REF _Ref164422350 \h  \* MERGEFORMAT ">
        <w:r w:rsidR="00BC3338" w:rsidRPr="00BC3338">
          <w:rPr>
            <w:rStyle w:val="JDFElementRef"/>
          </w:rPr>
          <w:t>RFQ</w:t>
        </w:r>
      </w:fldSimple>
      <w:r w:rsidR="00311136">
        <w:rPr>
          <w:rStyle w:val="JDFElementRef"/>
        </w:rPr>
        <w:t xml:space="preserve"> </w:t>
      </w:r>
      <w:r w:rsidR="0062581A" w:rsidRPr="0018189C">
        <w:t>expire.</w:t>
      </w:r>
    </w:p>
    <w:p w:rsidR="00AE1C46" w:rsidRDefault="00AE1C46" w:rsidP="00AE1C46">
      <w:pPr>
        <w:pStyle w:val="CaptionICS"/>
        <w:tabs>
          <w:tab w:val="left" w:pos="1620"/>
        </w:tabs>
      </w:pPr>
      <w:bookmarkStart w:id="186" w:name="_Toc411174976"/>
      <w:r w:rsidRPr="001D7939">
        <w:t xml:space="preserve">Table </w:t>
      </w:r>
      <w:r w:rsidR="007C0763">
        <w:fldChar w:fldCharType="begin"/>
      </w:r>
      <w:r w:rsidR="003F4D71">
        <w:instrText xml:space="preserve"> SEQ "Table" \*ARABIC </w:instrText>
      </w:r>
      <w:r w:rsidR="007C0763">
        <w:fldChar w:fldCharType="separate"/>
      </w:r>
      <w:r w:rsidR="00BC3338">
        <w:rPr>
          <w:noProof/>
        </w:rPr>
        <w:t>13</w:t>
      </w:r>
      <w:r w:rsidR="007C0763">
        <w:rPr>
          <w:noProof/>
        </w:rPr>
        <w:fldChar w:fldCharType="end"/>
      </w:r>
      <w:r w:rsidRPr="001D7939">
        <w:t xml:space="preserve">: </w:t>
      </w:r>
      <w:bookmarkStart w:id="187" w:name="_Ref164422350"/>
      <w:r w:rsidRPr="001D7939">
        <w:t>RFQ</w:t>
      </w:r>
      <w:bookmarkEnd w:id="186"/>
      <w:bookmarkEnd w:id="187"/>
    </w:p>
    <w:p w:rsidR="009005DD" w:rsidRPr="00305A27" w:rsidRDefault="009005DD" w:rsidP="009005DD">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9005DD" w:rsidRPr="00E2272E" w:rsidRDefault="009005DD" w:rsidP="00AE1C46">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AE1C46" w:rsidRPr="00305A27" w:rsidTr="00E60EB0">
        <w:trPr>
          <w:tblHeader/>
          <w:jc w:val="center"/>
        </w:trPr>
        <w:tc>
          <w:tcPr>
            <w:tcW w:w="2160" w:type="dxa"/>
            <w:tcBorders>
              <w:top w:val="single" w:sz="18" w:space="0" w:color="000080"/>
              <w:bottom w:val="single" w:sz="4" w:space="0" w:color="auto"/>
            </w:tcBorders>
            <w:shd w:val="clear" w:color="auto" w:fill="000080"/>
          </w:tcPr>
          <w:p w:rsidR="00AE1C46" w:rsidRPr="0018189C" w:rsidRDefault="00AE1C46" w:rsidP="005235A2">
            <w:pPr>
              <w:pStyle w:val="TableHeading"/>
            </w:pPr>
            <w:r>
              <w:t>Name</w:t>
            </w:r>
          </w:p>
        </w:tc>
        <w:tc>
          <w:tcPr>
            <w:tcW w:w="1440" w:type="dxa"/>
            <w:tcBorders>
              <w:top w:val="single" w:sz="18" w:space="0" w:color="000080"/>
              <w:bottom w:val="single" w:sz="4" w:space="0" w:color="auto"/>
            </w:tcBorders>
            <w:shd w:val="clear" w:color="auto" w:fill="000080"/>
          </w:tcPr>
          <w:p w:rsidR="00AE1C46" w:rsidRPr="00305A27" w:rsidRDefault="00AE1C46"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AE1C46" w:rsidRPr="0018189C" w:rsidRDefault="00AE1C46" w:rsidP="005235A2">
            <w:pPr>
              <w:pStyle w:val="TableHeading"/>
            </w:pPr>
            <w:r w:rsidRPr="0018189C">
              <w:t>Description</w:t>
            </w:r>
          </w:p>
        </w:tc>
      </w:tr>
      <w:tr w:rsidR="005235A2" w:rsidRPr="00305A27" w:rsidTr="00E60EB0">
        <w:trPr>
          <w:jc w:val="center"/>
        </w:trPr>
        <w:tc>
          <w:tcPr>
            <w:tcW w:w="2160" w:type="dxa"/>
            <w:tcBorders>
              <w:top w:val="single" w:sz="4" w:space="0" w:color="auto"/>
              <w:bottom w:val="single" w:sz="12" w:space="0" w:color="000080"/>
            </w:tcBorders>
          </w:tcPr>
          <w:p w:rsidR="005235A2" w:rsidRPr="0018189C" w:rsidRDefault="005235A2" w:rsidP="005235A2">
            <w:pPr>
              <w:pStyle w:val="TableCellLeft"/>
              <w:rPr>
                <w:rStyle w:val="Attribute"/>
              </w:rPr>
            </w:pPr>
            <w:r w:rsidRPr="005235A2">
              <w:rPr>
                <w:rStyle w:val="JDFAttributeName"/>
              </w:rPr>
              <w:t>Currency</w:t>
            </w:r>
            <w:r w:rsidRPr="005235A2">
              <w:t xml:space="preserve"> </w:t>
            </w:r>
          </w:p>
        </w:tc>
        <w:tc>
          <w:tcPr>
            <w:tcW w:w="1440" w:type="dxa"/>
            <w:tcBorders>
              <w:top w:val="single" w:sz="4" w:space="0" w:color="auto"/>
              <w:bottom w:val="single" w:sz="12" w:space="0" w:color="000080"/>
            </w:tcBorders>
          </w:tcPr>
          <w:p w:rsidR="005235A2" w:rsidRPr="0018189C" w:rsidRDefault="005235A2" w:rsidP="005235A2">
            <w:pPr>
              <w:pStyle w:val="TableCellLeft"/>
            </w:pPr>
            <w:r w:rsidRPr="0018189C">
              <w:t>NMTOKEN</w:t>
            </w:r>
          </w:p>
        </w:tc>
        <w:tc>
          <w:tcPr>
            <w:tcW w:w="5760" w:type="dxa"/>
            <w:tcBorders>
              <w:top w:val="single" w:sz="4" w:space="0" w:color="auto"/>
              <w:bottom w:val="single" w:sz="12" w:space="0" w:color="000080"/>
            </w:tcBorders>
          </w:tcPr>
          <w:p w:rsidR="005235A2" w:rsidRPr="0018189C" w:rsidRDefault="005235A2" w:rsidP="008A7561">
            <w:pPr>
              <w:pStyle w:val="TableCellLeft"/>
            </w:pPr>
            <w:r w:rsidRPr="0018189C">
              <w:t xml:space="preserve">Three-digit currency definition according to </w:t>
            </w:r>
            <w:r w:rsidR="007C0763">
              <w:fldChar w:fldCharType="begin"/>
            </w:r>
            <w:r w:rsidR="008A7561">
              <w:instrText xml:space="preserve"> REF ISO4217 \h </w:instrText>
            </w:r>
            <w:r w:rsidR="007C0763">
              <w:fldChar w:fldCharType="separate"/>
            </w:r>
            <w:r w:rsidR="00BC3338">
              <w:t>[ISO4217]</w:t>
            </w:r>
            <w:r w:rsidR="007C0763">
              <w:fldChar w:fldCharType="end"/>
            </w:r>
            <w:r w:rsidR="00705C33">
              <w:t>, e.g., USD, EUR, GBP</w:t>
            </w:r>
            <w:r w:rsidRPr="0018189C">
              <w:t xml:space="preserve">. </w:t>
            </w:r>
            <w:r w:rsidR="00454A19">
              <w:t>T</w:t>
            </w:r>
            <w:r w:rsidRPr="0018189C">
              <w:t xml:space="preserve">he </w:t>
            </w:r>
            <w:r w:rsidR="00454A19">
              <w:t>value of</w:t>
            </w:r>
            <w:r w:rsidR="00454A19" w:rsidRPr="0018189C">
              <w:t xml:space="preserve"> </w:t>
            </w:r>
            <w:r w:rsidR="00D50C4A" w:rsidRPr="001B6E05">
              <w:t>@</w:t>
            </w:r>
            <w:r w:rsidRPr="005235A2">
              <w:rPr>
                <w:rStyle w:val="JDFAttributeName"/>
              </w:rPr>
              <w:t>Currency</w:t>
            </w:r>
            <w:r w:rsidRPr="0018189C">
              <w:t xml:space="preserve"> </w:t>
            </w:r>
            <w:r w:rsidR="00713692">
              <w:t>identifies</w:t>
            </w:r>
            <w:r w:rsidR="00713692" w:rsidRPr="0018189C">
              <w:t xml:space="preserve"> </w:t>
            </w:r>
            <w:r w:rsidRPr="0018189C">
              <w:t xml:space="preserve">the currency that </w:t>
            </w:r>
            <w:r w:rsidR="00454A19">
              <w:t xml:space="preserve">the </w:t>
            </w:r>
            <w:r w:rsidR="007C0763">
              <w:fldChar w:fldCharType="begin"/>
            </w:r>
            <w:r w:rsidR="00454A19">
              <w:instrText xml:space="preserve"> REF PrintProvider \h </w:instrText>
            </w:r>
            <w:r w:rsidR="007C0763">
              <w:fldChar w:fldCharType="separate"/>
            </w:r>
            <w:r w:rsidR="00BC3338">
              <w:rPr>
                <w:rStyle w:val="JDFTerm"/>
              </w:rPr>
              <w:t>Print Provider</w:t>
            </w:r>
            <w:r w:rsidR="007C0763">
              <w:fldChar w:fldCharType="end"/>
            </w:r>
            <w:r w:rsidR="00454A19">
              <w:t xml:space="preserve"> SHOULD</w:t>
            </w:r>
            <w:r w:rsidR="00454A19" w:rsidRPr="0018189C">
              <w:t xml:space="preserve"> </w:t>
            </w:r>
            <w:r w:rsidR="00454A19">
              <w:t>use</w:t>
            </w:r>
            <w:r w:rsidRPr="0018189C">
              <w:t xml:space="preserve"> in the responding </w:t>
            </w:r>
            <w:r w:rsidR="001E7976" w:rsidRPr="001E7976">
              <w:rPr>
                <w:rStyle w:val="JDFElement"/>
              </w:rPr>
              <w:t>Quotation</w:t>
            </w:r>
            <w:r w:rsidRPr="0018189C">
              <w:t xml:space="preserve">.  </w:t>
            </w:r>
          </w:p>
        </w:tc>
      </w:tr>
      <w:tr w:rsidR="005235A2" w:rsidRPr="00305A27">
        <w:trPr>
          <w:jc w:val="center"/>
        </w:trPr>
        <w:tc>
          <w:tcPr>
            <w:tcW w:w="2160" w:type="dxa"/>
            <w:tcBorders>
              <w:top w:val="single" w:sz="12" w:space="0" w:color="000080"/>
              <w:bottom w:val="single" w:sz="12" w:space="0" w:color="000080"/>
            </w:tcBorders>
          </w:tcPr>
          <w:p w:rsidR="005235A2" w:rsidRPr="0018189C" w:rsidRDefault="005235A2" w:rsidP="005235A2">
            <w:pPr>
              <w:pStyle w:val="TableCellLeft"/>
              <w:rPr>
                <w:rStyle w:val="Attribute"/>
              </w:rPr>
            </w:pPr>
            <w:proofErr w:type="gramStart"/>
            <w:r w:rsidRPr="005235A2">
              <w:rPr>
                <w:rStyle w:val="JDFAttributeName"/>
              </w:rPr>
              <w:t>Estimate</w:t>
            </w:r>
            <w:r w:rsidRPr="005235A2">
              <w:t xml:space="preserve"> ?</w:t>
            </w:r>
            <w:proofErr w:type="gramEnd"/>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boolean</w:t>
            </w:r>
          </w:p>
        </w:tc>
        <w:tc>
          <w:tcPr>
            <w:tcW w:w="5760" w:type="dxa"/>
            <w:tcBorders>
              <w:top w:val="single" w:sz="12" w:space="0" w:color="000080"/>
              <w:bottom w:val="single" w:sz="12" w:space="0" w:color="000080"/>
            </w:tcBorders>
          </w:tcPr>
          <w:p w:rsidR="005B4C3B" w:rsidRDefault="00356579" w:rsidP="005235A2">
            <w:pPr>
              <w:pStyle w:val="TableCellLeft"/>
            </w:pPr>
            <w:r>
              <w:t>If</w:t>
            </w:r>
            <w:r w:rsidR="005235A2" w:rsidRPr="0018189C">
              <w:t xml:space="preserve"> </w:t>
            </w:r>
            <w:r w:rsidR="00D50C4A">
              <w:t>"</w:t>
            </w:r>
            <w:r w:rsidRPr="00D50C4A">
              <w:rPr>
                <w:rStyle w:val="JDFAttributeValue"/>
              </w:rPr>
              <w:t>false</w:t>
            </w:r>
            <w:r w:rsidR="00D50C4A" w:rsidRPr="00D50C4A">
              <w:t>"</w:t>
            </w:r>
            <w:r w:rsidRPr="00D50C4A">
              <w:t>,</w:t>
            </w:r>
            <w:r>
              <w:t xml:space="preserve"> the</w:t>
            </w:r>
            <w:r w:rsidRPr="0018189C">
              <w:t xml:space="preserve"> </w:t>
            </w:r>
            <w:r w:rsidR="00454A19">
              <w:t xml:space="preserve">prices in the </w:t>
            </w:r>
            <w:r w:rsidR="00454A19" w:rsidRPr="0018189C">
              <w:t xml:space="preserve">responding </w:t>
            </w:r>
            <w:fldSimple w:instr=" REF _Ref164422352 \h  \* MERGEFORMAT ">
              <w:r w:rsidR="00BC3338" w:rsidRPr="00BC3338">
                <w:rPr>
                  <w:rStyle w:val="JDFElementRef"/>
                </w:rPr>
                <w:t>Quotation</w:t>
              </w:r>
            </w:fldSimple>
            <w:r w:rsidR="00311136">
              <w:rPr>
                <w:rStyle w:val="JDFElementRef"/>
              </w:rPr>
              <w:t xml:space="preserve"> </w:t>
            </w:r>
            <w:r w:rsidR="00AF35FC">
              <w:t>SHALL</w:t>
            </w:r>
            <w:r w:rsidR="00454A19">
              <w:t xml:space="preserve"> </w:t>
            </w:r>
            <w:proofErr w:type="gramStart"/>
            <w:r w:rsidR="00454A19">
              <w:t>be</w:t>
            </w:r>
            <w:proofErr w:type="gramEnd"/>
            <w:r w:rsidRPr="0018189C">
              <w:t xml:space="preserve"> binding amount</w:t>
            </w:r>
            <w:r w:rsidR="00454A19">
              <w:t>s</w:t>
            </w:r>
            <w:r w:rsidR="00E45239">
              <w:t>.</w:t>
            </w:r>
            <w:r>
              <w:t xml:space="preserve"> </w:t>
            </w:r>
          </w:p>
          <w:p w:rsidR="005B4C3B" w:rsidRDefault="007B402B" w:rsidP="005235A2">
            <w:pPr>
              <w:pStyle w:val="TableCellLeft"/>
            </w:pPr>
            <w:r>
              <w:t>If</w:t>
            </w:r>
            <w:r w:rsidRPr="0018189C">
              <w:t xml:space="preserve"> </w:t>
            </w:r>
            <w:r w:rsidR="00D50C4A">
              <w:t>"</w:t>
            </w:r>
            <w:r w:rsidRPr="00D50C4A">
              <w:rPr>
                <w:rStyle w:val="JDFAttributeValue"/>
              </w:rPr>
              <w:t>true</w:t>
            </w:r>
            <w:r w:rsidR="00D50C4A" w:rsidRPr="00D50C4A">
              <w:t>"</w:t>
            </w:r>
            <w:r w:rsidR="00311136">
              <w:t>,</w:t>
            </w:r>
            <w:r w:rsidRPr="00D50C4A">
              <w:t xml:space="preserve"> </w:t>
            </w:r>
            <w:r w:rsidR="00356579">
              <w:t xml:space="preserve">the </w:t>
            </w:r>
            <w:fldSimple w:instr=" REF PrintBuyer \h  \* MERGEFORMAT ">
              <w:r w:rsidR="00BC3338" w:rsidRPr="00BC3338">
                <w:rPr>
                  <w:rStyle w:val="JDFTermRef"/>
                </w:rPr>
                <w:t>Print Buyer</w:t>
              </w:r>
            </w:fldSimple>
            <w:r w:rsidR="009573C2">
              <w:rPr>
                <w:rStyle w:val="JDFTermRef"/>
              </w:rPr>
              <w:t xml:space="preserve"> </w:t>
            </w:r>
            <w:r w:rsidR="00AF35FC">
              <w:t>SHALL</w:t>
            </w:r>
            <w:r w:rsidR="00356579">
              <w:t xml:space="preserve"> treat the</w:t>
            </w:r>
            <w:r w:rsidR="00454A19">
              <w:t xml:space="preserve"> prices in the</w:t>
            </w:r>
            <w:r w:rsidR="00356579">
              <w:t xml:space="preserve"> </w:t>
            </w:r>
            <w:r w:rsidR="00454A19" w:rsidRPr="0018189C">
              <w:t xml:space="preserve">responding </w:t>
            </w:r>
            <w:fldSimple w:instr=" REF _Ref164422352 \h  \* MERGEFORMAT ">
              <w:r w:rsidR="00BC3338" w:rsidRPr="00BC3338">
                <w:rPr>
                  <w:rStyle w:val="JDFElementRef"/>
                </w:rPr>
                <w:t>Quotation</w:t>
              </w:r>
            </w:fldSimple>
            <w:r w:rsidR="00311136">
              <w:rPr>
                <w:rStyle w:val="JDFElementRef"/>
              </w:rPr>
              <w:t xml:space="preserve"> </w:t>
            </w:r>
            <w:r w:rsidR="00356579">
              <w:t xml:space="preserve">as an estimate. </w:t>
            </w:r>
            <w:r>
              <w:t xml:space="preserve"> </w:t>
            </w:r>
          </w:p>
          <w:p w:rsidR="005235A2" w:rsidRPr="0018189C" w:rsidRDefault="007B402B" w:rsidP="005235A2">
            <w:pPr>
              <w:pStyle w:val="TableCellLeft"/>
            </w:pPr>
            <w:r>
              <w:t xml:space="preserve">If not specified, the </w:t>
            </w:r>
            <w:fldSimple w:instr=" REF PrintProvider \h  \* MERGEFORMAT ">
              <w:r w:rsidR="00BC3338" w:rsidRPr="00BC3338">
                <w:rPr>
                  <w:rStyle w:val="JDFTermRef"/>
                </w:rPr>
                <w:t>Print Provider</w:t>
              </w:r>
            </w:fldSimple>
            <w:r>
              <w:t xml:space="preserve"> </w:t>
            </w:r>
            <w:r w:rsidR="00AF35FC">
              <w:t>SHALL</w:t>
            </w:r>
            <w:r>
              <w:t xml:space="preserve"> choose whether the </w:t>
            </w:r>
            <w:r w:rsidR="00454A19" w:rsidRPr="0018189C">
              <w:t xml:space="preserve">responding </w:t>
            </w:r>
            <w:fldSimple w:instr=" REF _Ref164422352 \h  \* MERGEFORMAT ">
              <w:r w:rsidR="00BC3338" w:rsidRPr="00BC3338">
                <w:rPr>
                  <w:rStyle w:val="JDFElementRef"/>
                </w:rPr>
                <w:t>Quotation</w:t>
              </w:r>
            </w:fldSimple>
            <w:r w:rsidR="00311136">
              <w:rPr>
                <w:rStyle w:val="JDFElementRef"/>
              </w:rPr>
              <w:t xml:space="preserve"> </w:t>
            </w:r>
            <w:r>
              <w:t>is</w:t>
            </w:r>
            <w:r w:rsidRPr="0018189C">
              <w:t xml:space="preserve"> a binding amount</w:t>
            </w:r>
            <w:r>
              <w:t xml:space="preserve"> or an estimate.</w:t>
            </w:r>
          </w:p>
        </w:tc>
      </w:tr>
      <w:tr w:rsidR="005235A2" w:rsidRPr="00305A27">
        <w:trPr>
          <w:jc w:val="center"/>
        </w:trPr>
        <w:tc>
          <w:tcPr>
            <w:tcW w:w="2160" w:type="dxa"/>
            <w:tcBorders>
              <w:top w:val="single" w:sz="12" w:space="0" w:color="000080"/>
              <w:bottom w:val="single" w:sz="12" w:space="0" w:color="000080"/>
            </w:tcBorders>
          </w:tcPr>
          <w:p w:rsidR="005235A2" w:rsidRPr="005235A2" w:rsidRDefault="005235A2" w:rsidP="005235A2">
            <w:pPr>
              <w:pStyle w:val="TableCellLeft"/>
              <w:rPr>
                <w:rStyle w:val="JDFAttributeName"/>
              </w:rPr>
            </w:pPr>
            <w:r w:rsidRPr="005235A2">
              <w:rPr>
                <w:rStyle w:val="JDFAttributeName"/>
              </w:rPr>
              <w:t>Expires</w:t>
            </w:r>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dateTime</w:t>
            </w:r>
          </w:p>
        </w:tc>
        <w:tc>
          <w:tcPr>
            <w:tcW w:w="5760" w:type="dxa"/>
            <w:tcBorders>
              <w:top w:val="single" w:sz="12" w:space="0" w:color="000080"/>
              <w:bottom w:val="single" w:sz="12" w:space="0" w:color="000080"/>
            </w:tcBorders>
          </w:tcPr>
          <w:p w:rsidR="005235A2" w:rsidRPr="0018189C" w:rsidRDefault="005235A2" w:rsidP="005235A2">
            <w:pPr>
              <w:pStyle w:val="TableCellLeft"/>
            </w:pPr>
            <w:r w:rsidRPr="0018189C">
              <w:t>Date/time when</w:t>
            </w:r>
            <w:r w:rsidR="001F2493">
              <w:t xml:space="preserve"> this</w:t>
            </w:r>
            <w:r w:rsidRPr="0018189C">
              <w:t xml:space="preserve"> </w:t>
            </w:r>
            <w:fldSimple w:instr=" REF _Ref164422350 \h  \* MERGEFORMAT ">
              <w:r w:rsidR="00BC3338" w:rsidRPr="00BC3338">
                <w:rPr>
                  <w:rStyle w:val="JDFElementRef"/>
                </w:rPr>
                <w:t>RFQ</w:t>
              </w:r>
            </w:fldSimple>
            <w:r w:rsidR="00311136">
              <w:rPr>
                <w:rStyle w:val="JDFElementRef"/>
              </w:rPr>
              <w:t xml:space="preserve"> </w:t>
            </w:r>
            <w:r w:rsidRPr="0018189C">
              <w:t xml:space="preserve">becomes </w:t>
            </w:r>
            <w:fldSimple w:instr=" REF Invalid \h  \* MERGEFORMAT ">
              <w:r w:rsidR="00BC3338" w:rsidRPr="00BC3338">
                <w:rPr>
                  <w:rStyle w:val="JDFTermRef"/>
                </w:rPr>
                <w:t>Invalid</w:t>
              </w:r>
            </w:fldSimple>
            <w:r w:rsidRPr="0018189C">
              <w:t>.</w:t>
            </w:r>
          </w:p>
        </w:tc>
      </w:tr>
      <w:tr w:rsidR="005235A2" w:rsidRPr="00305A27" w:rsidTr="004C1EA6">
        <w:trPr>
          <w:cantSplit/>
          <w:jc w:val="center"/>
        </w:trPr>
        <w:tc>
          <w:tcPr>
            <w:tcW w:w="2160" w:type="dxa"/>
            <w:tcBorders>
              <w:top w:val="single" w:sz="12" w:space="0" w:color="000080"/>
              <w:bottom w:val="single" w:sz="12" w:space="0" w:color="000080"/>
            </w:tcBorders>
          </w:tcPr>
          <w:p w:rsidR="005235A2" w:rsidRPr="0018189C" w:rsidRDefault="005235A2" w:rsidP="005235A2">
            <w:pPr>
              <w:pStyle w:val="TableCellLeft"/>
              <w:rPr>
                <w:rStyle w:val="Attribute"/>
              </w:rPr>
            </w:pPr>
            <w:proofErr w:type="gramStart"/>
            <w:r w:rsidRPr="005235A2">
              <w:rPr>
                <w:rStyle w:val="JDFAttributeName"/>
              </w:rPr>
              <w:t>ReorderID</w:t>
            </w:r>
            <w:r w:rsidRPr="005235A2">
              <w:t xml:space="preserve"> ?</w:t>
            </w:r>
            <w:proofErr w:type="gramEnd"/>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NMTOKENS</w:t>
            </w:r>
          </w:p>
        </w:tc>
        <w:tc>
          <w:tcPr>
            <w:tcW w:w="5760" w:type="dxa"/>
            <w:tcBorders>
              <w:top w:val="single" w:sz="12" w:space="0" w:color="000080"/>
              <w:bottom w:val="single" w:sz="12" w:space="0" w:color="000080"/>
            </w:tcBorders>
          </w:tcPr>
          <w:p w:rsidR="005235A2" w:rsidRPr="0018189C" w:rsidRDefault="005235A2" w:rsidP="005235A2">
            <w:pPr>
              <w:pStyle w:val="TableCellLeft"/>
            </w:pPr>
            <w:r w:rsidRPr="0018189C">
              <w:t xml:space="preserve">Whitespace-separated </w:t>
            </w:r>
            <w:r w:rsidR="00D50C4A" w:rsidRPr="001B6E05">
              <w:t>@</w:t>
            </w:r>
            <w:r w:rsidRPr="005B4C3B">
              <w:rPr>
                <w:rStyle w:val="JDFAttributeName"/>
              </w:rPr>
              <w:t>BusinessID</w:t>
            </w:r>
            <w:r w:rsidRPr="0018189C">
              <w:t xml:space="preserve"> </w:t>
            </w:r>
            <w:r w:rsidR="005B4C3B">
              <w:t>values that refer to</w:t>
            </w:r>
            <w:r w:rsidRPr="0018189C">
              <w:t xml:space="preserve"> </w:t>
            </w:r>
            <w:fldSimple w:instr=" REF _Ref164422357 \h  \* MERGEFORMAT ">
              <w:r w:rsidR="00BC3338" w:rsidRPr="00BC3338">
                <w:rPr>
                  <w:rStyle w:val="JDFElementRef"/>
                </w:rPr>
                <w:t>PurchaseOrder</w:t>
              </w:r>
            </w:fldSimple>
            <w:r w:rsidR="00311136">
              <w:rPr>
                <w:rStyle w:val="JDFElementRef"/>
              </w:rPr>
              <w:t xml:space="preserve"> </w:t>
            </w:r>
            <w:fldSimple w:instr=" REF PrintTalkDocument \h  \* MERGEFORMAT ">
              <w:r w:rsidR="00BC3338" w:rsidRPr="00BC3338">
                <w:rPr>
                  <w:rStyle w:val="JDFTermRef"/>
                </w:rPr>
                <w:t>PrintTalk Document</w:t>
              </w:r>
            </w:fldSimple>
            <w:r w:rsidRPr="009765AE">
              <w:rPr>
                <w:rStyle w:val="JDFTermRef"/>
              </w:rPr>
              <w:t>s</w:t>
            </w:r>
            <w:r w:rsidRPr="0018189C">
              <w:t xml:space="preserve"> that are the basis for this (collected) </w:t>
            </w:r>
            <w:fldSimple w:instr=" REF _Ref164422350 \h  \* MERGEFORMAT ">
              <w:r w:rsidR="00BC3338" w:rsidRPr="00BC3338">
                <w:rPr>
                  <w:rStyle w:val="JDFElementRef"/>
                </w:rPr>
                <w:t>RFQ</w:t>
              </w:r>
            </w:fldSimple>
            <w:r w:rsidRPr="0018189C">
              <w:t xml:space="preserve">. The </w:t>
            </w:r>
            <w:fldSimple w:instr=" REF _Ref164422350 \h  \* MERGEFORMAT ">
              <w:r w:rsidR="00BC3338" w:rsidRPr="00BC3338">
                <w:rPr>
                  <w:rStyle w:val="JDFElementRef"/>
                </w:rPr>
                <w:t>RFQ</w:t>
              </w:r>
            </w:fldSimple>
            <w:r w:rsidR="00311136">
              <w:rPr>
                <w:rStyle w:val="JDFElementRef"/>
              </w:rPr>
              <w:t xml:space="preserve"> </w:t>
            </w:r>
            <w:r w:rsidRPr="0018189C">
              <w:t xml:space="preserve">is intended to lead to a re-order. </w:t>
            </w:r>
          </w:p>
        </w:tc>
      </w:tr>
      <w:tr w:rsidR="005235A2" w:rsidRPr="00305A27">
        <w:trPr>
          <w:jc w:val="center"/>
        </w:trPr>
        <w:tc>
          <w:tcPr>
            <w:tcW w:w="2160" w:type="dxa"/>
            <w:tcBorders>
              <w:top w:val="single" w:sz="12" w:space="0" w:color="000080"/>
              <w:bottom w:val="single" w:sz="12" w:space="0" w:color="000080"/>
            </w:tcBorders>
          </w:tcPr>
          <w:p w:rsidR="005235A2" w:rsidRPr="0018189C" w:rsidRDefault="005235A2" w:rsidP="005235A2">
            <w:pPr>
              <w:pStyle w:val="TableCellLeft"/>
              <w:rPr>
                <w:rStyle w:val="Attribute"/>
              </w:rPr>
            </w:pPr>
            <w:proofErr w:type="gramStart"/>
            <w:r w:rsidRPr="005235A2">
              <w:rPr>
                <w:rStyle w:val="JDFAttributeName"/>
              </w:rPr>
              <w:t>ReplaceID</w:t>
            </w:r>
            <w:r w:rsidRPr="005235A2">
              <w:t xml:space="preserve"> ?</w:t>
            </w:r>
            <w:proofErr w:type="gramEnd"/>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NMTOKEN</w:t>
            </w:r>
          </w:p>
        </w:tc>
        <w:tc>
          <w:tcPr>
            <w:tcW w:w="5760" w:type="dxa"/>
            <w:tcBorders>
              <w:top w:val="single" w:sz="12" w:space="0" w:color="000080"/>
              <w:bottom w:val="single" w:sz="12" w:space="0" w:color="000080"/>
            </w:tcBorders>
          </w:tcPr>
          <w:p w:rsidR="005235A2" w:rsidRPr="0018189C" w:rsidRDefault="005235A2" w:rsidP="005235A2">
            <w:pPr>
              <w:pStyle w:val="TableCellLeft"/>
            </w:pPr>
            <w:r w:rsidRPr="00311136">
              <w:rPr>
                <w:rStyle w:val="XPath"/>
              </w:rPr>
              <w:t>RFQ/@BusinessID</w:t>
            </w:r>
            <w:r w:rsidRPr="0018189C">
              <w:t xml:space="preserve"> of the </w:t>
            </w:r>
            <w:fldSimple w:instr=" REF _Ref164422350 \h  \* MERGEFORMAT ">
              <w:r w:rsidR="00BC3338" w:rsidRPr="00BC3338">
                <w:rPr>
                  <w:rStyle w:val="JDFElementRef"/>
                </w:rPr>
                <w:t>RFQ</w:t>
              </w:r>
            </w:fldSimple>
            <w:r w:rsidR="00311136">
              <w:rPr>
                <w:rStyle w:val="JDFElementRef"/>
              </w:rPr>
              <w:t xml:space="preserve"> </w:t>
            </w:r>
            <w:r w:rsidRPr="0018189C">
              <w:t xml:space="preserve">that this </w:t>
            </w:r>
            <w:fldSimple w:instr=" REF PrintTalkDocument \h  \* MERGEFORMAT ">
              <w:r w:rsidR="00BC3338" w:rsidRPr="00BC3338">
                <w:rPr>
                  <w:rStyle w:val="JDFTermRef"/>
                </w:rPr>
                <w:t>PrintTalk Document</w:t>
              </w:r>
            </w:fldSimple>
            <w:r w:rsidRPr="0018189C">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fldSimple w:instr=" REF Superseding \h  \* MERGEFORMAT ">
              <w:r w:rsidR="00BC3338" w:rsidRPr="00BC3338">
                <w:rPr>
                  <w:rStyle w:val="JDFTermRef"/>
                </w:rPr>
                <w:t>Superseding</w:t>
              </w:r>
            </w:fldSimple>
            <w:r w:rsidRPr="0018189C">
              <w:t xml:space="preserve"> is only allowed as long as the </w:t>
            </w:r>
            <w:fldSimple w:instr=" REF _Ref164422350 \h  \* MERGEFORMAT ">
              <w:r w:rsidR="00BC3338" w:rsidRPr="00BC3338">
                <w:rPr>
                  <w:rStyle w:val="JDFElementRef"/>
                </w:rPr>
                <w:t>RFQ</w:t>
              </w:r>
            </w:fldSimple>
            <w:r w:rsidR="00311136">
              <w:rPr>
                <w:rStyle w:val="JDFElementRef"/>
              </w:rPr>
              <w:t xml:space="preserve"> </w:t>
            </w:r>
            <w:r w:rsidRPr="0018189C">
              <w:t xml:space="preserve">to be </w:t>
            </w:r>
            <w:fldSimple w:instr=" REF Supersede \h  \* MERGEFORMAT ">
              <w:r w:rsidR="00BC3338" w:rsidRPr="00BC3338">
                <w:rPr>
                  <w:rStyle w:val="JDFTermRef"/>
                </w:rPr>
                <w:t>Supersede</w:t>
              </w:r>
            </w:fldSimple>
            <w:r w:rsidR="005027BA" w:rsidRPr="005027BA">
              <w:rPr>
                <w:rStyle w:val="JDFTermRef"/>
              </w:rPr>
              <w:t>d</w:t>
            </w:r>
            <w:r w:rsidR="008F70DF" w:rsidRPr="0018189C" w:rsidDel="008F70DF">
              <w:t xml:space="preserve"> </w:t>
            </w:r>
            <w:r w:rsidRPr="0018189C">
              <w:t xml:space="preserve">is </w:t>
            </w:r>
            <w:fldSimple w:instr=" REF Pending \h  \* MERGEFORMAT ">
              <w:r w:rsidR="00BC3338" w:rsidRPr="00BC3338">
                <w:rPr>
                  <w:rStyle w:val="JDFTermRef"/>
                </w:rPr>
                <w:t>Pending</w:t>
              </w:r>
            </w:fldSimple>
            <w:r w:rsidRPr="0018189C">
              <w:t>.</w:t>
            </w:r>
          </w:p>
        </w:tc>
      </w:tr>
      <w:tr w:rsidR="005235A2" w:rsidRPr="00305A27" w:rsidTr="000D0669">
        <w:trPr>
          <w:cantSplit/>
          <w:jc w:val="center"/>
        </w:trPr>
        <w:tc>
          <w:tcPr>
            <w:tcW w:w="2160" w:type="dxa"/>
            <w:tcBorders>
              <w:top w:val="single" w:sz="12" w:space="0" w:color="000080"/>
              <w:bottom w:val="single" w:sz="12" w:space="0" w:color="000080"/>
            </w:tcBorders>
          </w:tcPr>
          <w:p w:rsidR="005235A2" w:rsidRPr="005235A2" w:rsidRDefault="005235A2" w:rsidP="005235A2">
            <w:pPr>
              <w:pStyle w:val="TableCellLeft"/>
              <w:rPr>
                <w:rStyle w:val="JDFElement"/>
              </w:rPr>
            </w:pPr>
            <w:r w:rsidRPr="005235A2">
              <w:rPr>
                <w:rStyle w:val="JDFElement"/>
              </w:rPr>
              <w:t>jdf:JDF</w:t>
            </w:r>
            <w:r w:rsidR="004F0D82">
              <w:rPr>
                <w:rStyle w:val="JDFElement"/>
              </w:rPr>
              <w:t xml:space="preserve"> </w:t>
            </w:r>
            <w:r w:rsidR="004F0D82" w:rsidRPr="00673051">
              <w:t>*</w:t>
            </w:r>
          </w:p>
        </w:tc>
        <w:tc>
          <w:tcPr>
            <w:tcW w:w="1440" w:type="dxa"/>
            <w:tcBorders>
              <w:top w:val="single" w:sz="12" w:space="0" w:color="000080"/>
              <w:bottom w:val="single" w:sz="12" w:space="0" w:color="000080"/>
            </w:tcBorders>
          </w:tcPr>
          <w:p w:rsidR="005235A2" w:rsidRPr="0018189C" w:rsidRDefault="005235A2" w:rsidP="005235A2">
            <w:pPr>
              <w:pStyle w:val="TableCellLeft"/>
            </w:pPr>
            <w:r w:rsidRPr="0018189C">
              <w:t>element</w:t>
            </w:r>
          </w:p>
        </w:tc>
        <w:tc>
          <w:tcPr>
            <w:tcW w:w="5760" w:type="dxa"/>
            <w:tcBorders>
              <w:top w:val="single" w:sz="12" w:space="0" w:color="000080"/>
              <w:bottom w:val="single" w:sz="12" w:space="0" w:color="000080"/>
            </w:tcBorders>
          </w:tcPr>
          <w:p w:rsidR="005235A2" w:rsidRDefault="005235A2" w:rsidP="005235A2">
            <w:pPr>
              <w:pStyle w:val="TableCellLeft"/>
            </w:pPr>
            <w:r w:rsidRPr="0018189C">
              <w:t>Description of the product</w:t>
            </w:r>
            <w:r w:rsidR="008D2EBE">
              <w:t>s</w:t>
            </w:r>
            <w:r w:rsidRPr="0018189C">
              <w:t xml:space="preserve"> or service</w:t>
            </w:r>
            <w:r w:rsidR="008D2EBE">
              <w:t>s</w:t>
            </w:r>
            <w:r w:rsidRPr="0018189C">
              <w:t xml:space="preserve"> that </w:t>
            </w:r>
            <w:r w:rsidR="008D2EBE">
              <w:t>are</w:t>
            </w:r>
            <w:r w:rsidR="008D2EBE" w:rsidRPr="0018189C">
              <w:t xml:space="preserve"> </w:t>
            </w:r>
            <w:r w:rsidRPr="0018189C">
              <w:t xml:space="preserve">to be produced or delivered. </w:t>
            </w:r>
            <w:r w:rsidR="008D2EBE" w:rsidRPr="008D2EBE">
              <w:t xml:space="preserve">Multiple </w:t>
            </w:r>
            <w:r w:rsidR="008D2EBE" w:rsidRPr="005235A2">
              <w:rPr>
                <w:rStyle w:val="JDFElement"/>
              </w:rPr>
              <w:t>jdf</w:t>
            </w:r>
            <w:proofErr w:type="gramStart"/>
            <w:r w:rsidR="008D2EBE" w:rsidRPr="005235A2">
              <w:rPr>
                <w:rStyle w:val="JDFElement"/>
              </w:rPr>
              <w:t>:JDF</w:t>
            </w:r>
            <w:proofErr w:type="gramEnd"/>
            <w:r w:rsidR="008D2EBE">
              <w:rPr>
                <w:rStyle w:val="JDFElement"/>
              </w:rPr>
              <w:t xml:space="preserve"> </w:t>
            </w:r>
            <w:r w:rsidR="008D2EBE" w:rsidRPr="008D2EBE">
              <w:t xml:space="preserve">elements specify multiple ordered </w:t>
            </w:r>
            <w:fldSimple w:instr=" REF Item \h  \* MERGEFORMAT ">
              <w:r w:rsidR="00BC3338" w:rsidRPr="00BC3338">
                <w:rPr>
                  <w:rStyle w:val="JDFTermRef"/>
                </w:rPr>
                <w:t>Item</w:t>
              </w:r>
            </w:fldSimple>
            <w:r w:rsidR="008D2EBE" w:rsidRPr="008D2EBE">
              <w:t>s.</w:t>
            </w:r>
            <w:r w:rsidR="000D024A">
              <w:t xml:space="preserve"> </w:t>
            </w:r>
            <w:r w:rsidRPr="0018189C">
              <w:t xml:space="preserve">Note that </w:t>
            </w:r>
            <w:r w:rsidR="001E7976">
              <w:t>a P</w:t>
            </w:r>
            <w:r w:rsidRPr="0018189C">
              <w:t xml:space="preserve">roduct description </w:t>
            </w:r>
            <w:r w:rsidR="001E7976">
              <w:t>is</w:t>
            </w:r>
            <w:r w:rsidR="001E7976" w:rsidRPr="0018189C">
              <w:t xml:space="preserve"> </w:t>
            </w:r>
            <w:r w:rsidRPr="0018189C">
              <w:t xml:space="preserve">typically used in a </w:t>
            </w:r>
            <w:fldSimple w:instr=" REF PrintBuyer \h  \* MERGEFORMAT ">
              <w:r w:rsidR="00BC3338" w:rsidRPr="00BC3338">
                <w:rPr>
                  <w:rStyle w:val="JDFTermRef"/>
                </w:rPr>
                <w:t>Print Buyer</w:t>
              </w:r>
            </w:fldSimple>
            <w:r w:rsidR="009573C2">
              <w:t xml:space="preserve"> </w:t>
            </w:r>
            <w:r w:rsidRPr="0018189C">
              <w:t xml:space="preserve">to </w:t>
            </w:r>
            <w:fldSimple w:instr=" REF PrintProvider \h  \* MERGEFORMAT ">
              <w:r w:rsidR="00BC3338" w:rsidRPr="00BC3338">
                <w:rPr>
                  <w:rStyle w:val="JDFTermRef"/>
                </w:rPr>
                <w:t>Print Provider</w:t>
              </w:r>
            </w:fldSimple>
            <w:r w:rsidRPr="0018189C">
              <w:t xml:space="preserve"> environment</w:t>
            </w:r>
            <w:r w:rsidR="001E7976">
              <w:t>,</w:t>
            </w:r>
            <w:r w:rsidRPr="0018189C">
              <w:t xml:space="preserve"> whereas </w:t>
            </w:r>
            <w:r w:rsidR="001E7976">
              <w:t xml:space="preserve">a </w:t>
            </w:r>
            <w:r w:rsidRPr="0018189C">
              <w:t xml:space="preserve">Gray </w:t>
            </w:r>
            <w:r>
              <w:t>B</w:t>
            </w:r>
            <w:r w:rsidRPr="0018189C">
              <w:t xml:space="preserve">ox or individual </w:t>
            </w:r>
            <w:r w:rsidR="001E7976">
              <w:t>P</w:t>
            </w:r>
            <w:r w:rsidRPr="0018189C">
              <w:t xml:space="preserve">rocess </w:t>
            </w:r>
            <w:r w:rsidR="001E7976">
              <w:t>is</w:t>
            </w:r>
            <w:r w:rsidR="001E7976" w:rsidRPr="0018189C">
              <w:t xml:space="preserve"> </w:t>
            </w:r>
            <w:r w:rsidRPr="0018189C">
              <w:t>typically used in a subcontracting environment.</w:t>
            </w:r>
          </w:p>
          <w:p w:rsidR="00995982" w:rsidRPr="0018189C" w:rsidRDefault="00995982" w:rsidP="005235A2">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0D0669" w:rsidRPr="00305A27" w:rsidTr="00E73A63">
        <w:trPr>
          <w:cantSplit/>
          <w:jc w:val="center"/>
        </w:trPr>
        <w:tc>
          <w:tcPr>
            <w:tcW w:w="2160" w:type="dxa"/>
            <w:tcBorders>
              <w:top w:val="single" w:sz="12" w:space="0" w:color="000080"/>
              <w:bottom w:val="single" w:sz="18" w:space="0" w:color="000080"/>
            </w:tcBorders>
          </w:tcPr>
          <w:p w:rsidR="000D0669" w:rsidRDefault="007C0763" w:rsidP="005235A2">
            <w:pPr>
              <w:pStyle w:val="TableCellLeft"/>
              <w:rPr>
                <w:rStyle w:val="JDFElementRef"/>
              </w:rPr>
            </w:pPr>
            <w:fldSimple w:instr=" REF _Ref164424933 \h  \* MERGEFORMAT ">
              <w:r w:rsidR="00BC3338" w:rsidRPr="00BC3338">
                <w:rPr>
                  <w:rStyle w:val="JDFElementRef"/>
                </w:rPr>
                <w:t>Pricing</w:t>
              </w:r>
            </w:fldSimple>
            <w:r w:rsidR="00567F04">
              <w:rPr>
                <w:rStyle w:val="JDFElementRef"/>
              </w:rPr>
              <w:t xml:space="preserve"> </w:t>
            </w:r>
            <w:r w:rsidR="00567F04" w:rsidRPr="005235A2">
              <w:t>?</w:t>
            </w:r>
          </w:p>
          <w:p w:rsidR="000D0669" w:rsidRPr="000D0669" w:rsidRDefault="000D0669" w:rsidP="005235A2">
            <w:pPr>
              <w:pStyle w:val="TableCellLeft"/>
              <w:rPr>
                <w:rStyle w:val="JDFElementRef"/>
              </w:rPr>
            </w:pPr>
            <w:r w:rsidRPr="002B5FC8">
              <w:rPr>
                <w:rStyle w:val="ChangeFlag"/>
              </w:rPr>
              <w:t>New in PrintTalk 1.5</w:t>
            </w:r>
          </w:p>
        </w:tc>
        <w:tc>
          <w:tcPr>
            <w:tcW w:w="1440" w:type="dxa"/>
            <w:tcBorders>
              <w:top w:val="single" w:sz="12" w:space="0" w:color="000080"/>
              <w:bottom w:val="single" w:sz="18" w:space="0" w:color="000080"/>
            </w:tcBorders>
          </w:tcPr>
          <w:p w:rsidR="000D0669" w:rsidRPr="0018189C" w:rsidRDefault="000D0669" w:rsidP="005235A2">
            <w:pPr>
              <w:pStyle w:val="TableCellLeft"/>
            </w:pPr>
            <w:r w:rsidRPr="0018189C">
              <w:t>element</w:t>
            </w:r>
          </w:p>
        </w:tc>
        <w:tc>
          <w:tcPr>
            <w:tcW w:w="5760" w:type="dxa"/>
            <w:tcBorders>
              <w:top w:val="single" w:sz="12" w:space="0" w:color="000080"/>
              <w:bottom w:val="single" w:sz="18" w:space="0" w:color="000080"/>
            </w:tcBorders>
          </w:tcPr>
          <w:p w:rsidR="00F72F00" w:rsidRDefault="007C0763" w:rsidP="005235A2">
            <w:pPr>
              <w:pStyle w:val="TableCellLeft"/>
            </w:pPr>
            <w:fldSimple w:instr=" REF _Ref164424933 \h  \* MERGEFORMAT ">
              <w:r w:rsidR="00BC3338" w:rsidRPr="00BC3338">
                <w:rPr>
                  <w:rStyle w:val="JDFElementRef"/>
                </w:rPr>
                <w:t>Pricing</w:t>
              </w:r>
            </w:fldSimple>
            <w:r w:rsidR="00567F04">
              <w:rPr>
                <w:rStyle w:val="JDFElementRef"/>
              </w:rPr>
              <w:t xml:space="preserve"> </w:t>
            </w:r>
            <w:r w:rsidR="000D0669" w:rsidRPr="000D0669">
              <w:t xml:space="preserve">is a prototype element that defines the amounts that a quote is requested for. Multiple </w:t>
            </w:r>
            <w:fldSimple w:instr=" REF _Ref164424952 \h  \* MERGEFORMAT ">
              <w:r w:rsidR="00BC3338" w:rsidRPr="00BC3338">
                <w:rPr>
                  <w:rStyle w:val="JDFElementRef"/>
                </w:rPr>
                <w:t>Price</w:t>
              </w:r>
            </w:fldSimple>
            <w:r w:rsidR="00567F04" w:rsidRPr="002343D8">
              <w:t xml:space="preserve"> </w:t>
            </w:r>
            <w:r w:rsidR="000D0669" w:rsidRPr="000D0669">
              <w:t xml:space="preserve">elements in this </w:t>
            </w:r>
            <w:fldSimple w:instr=" REF _Ref164424933 \h  \* MERGEFORMAT ">
              <w:r w:rsidR="00BC3338" w:rsidRPr="00BC3338">
                <w:rPr>
                  <w:rStyle w:val="JDFElementRef"/>
                </w:rPr>
                <w:t>Pricing</w:t>
              </w:r>
            </w:fldSimple>
            <w:r w:rsidR="00567F04">
              <w:rPr>
                <w:rStyle w:val="JDFElementRef"/>
              </w:rPr>
              <w:t xml:space="preserve"> </w:t>
            </w:r>
            <w:r w:rsidR="000D0669" w:rsidRPr="000D0669">
              <w:t xml:space="preserve">element specify an </w:t>
            </w:r>
            <w:fldSimple w:instr=" REF _Ref164422350 \h  \* MERGEFORMAT ">
              <w:r w:rsidR="00BC3338" w:rsidRPr="00BC3338">
                <w:rPr>
                  <w:rStyle w:val="JDFElementRef"/>
                </w:rPr>
                <w:t>RFQ</w:t>
              </w:r>
            </w:fldSimple>
            <w:r w:rsidR="00567F04">
              <w:rPr>
                <w:rStyle w:val="JDFElementRef"/>
              </w:rPr>
              <w:t xml:space="preserve"> </w:t>
            </w:r>
            <w:r w:rsidR="000D0669" w:rsidRPr="000D0669">
              <w:t xml:space="preserve">for amounts greater than or equal to </w:t>
            </w:r>
            <w:fldSimple w:instr=" REF _Ref164424952 \h  \* MERGEFORMAT ">
              <w:r w:rsidR="00BC3338" w:rsidRPr="00BC3338">
                <w:rPr>
                  <w:rStyle w:val="JDFElementRef"/>
                </w:rPr>
                <w:t>Price</w:t>
              </w:r>
            </w:fldSimple>
            <w:r w:rsidR="000D0669" w:rsidRPr="000D0669">
              <w:t>/@</w:t>
            </w:r>
            <w:r w:rsidR="000D0669" w:rsidRPr="00567F04">
              <w:rPr>
                <w:rStyle w:val="JDFAttributeName"/>
              </w:rPr>
              <w:t>Amount</w:t>
            </w:r>
            <w:r w:rsidR="000D0669" w:rsidRPr="000D0669">
              <w:t xml:space="preserve">. </w:t>
            </w:r>
            <w:fldSimple w:instr=" REF _Ref164424952 \h  \* MERGEFORMAT ">
              <w:r w:rsidR="00BC3338" w:rsidRPr="00BC3338">
                <w:rPr>
                  <w:rStyle w:val="JDFElementRef"/>
                </w:rPr>
                <w:t>Price</w:t>
              </w:r>
            </w:fldSimple>
            <w:r w:rsidR="000D0669" w:rsidRPr="000D0669">
              <w:t>/@</w:t>
            </w:r>
            <w:r w:rsidR="000D0669" w:rsidRPr="00567F04">
              <w:rPr>
                <w:rStyle w:val="JDFAttributeName"/>
              </w:rPr>
              <w:t>DescriptiveName</w:t>
            </w:r>
            <w:r w:rsidR="000D0669" w:rsidRPr="000D0669">
              <w:t xml:space="preserve"> SHALL be identical for all </w:t>
            </w:r>
            <w:fldSimple w:instr=" REF _Ref164424933 \h  \* MERGEFORMAT ">
              <w:r w:rsidR="00BC3338" w:rsidRPr="00BC3338">
                <w:rPr>
                  <w:rStyle w:val="JDFElementRef"/>
                </w:rPr>
                <w:t>Pricing</w:t>
              </w:r>
            </w:fldSimple>
            <w:r w:rsidR="000D0669" w:rsidRPr="005C1FA5">
              <w:rPr>
                <w:rStyle w:val="XPath"/>
              </w:rPr>
              <w:t>/</w:t>
            </w:r>
            <w:fldSimple w:instr=" REF _Ref164424952 \h  \* MERGEFORMAT ">
              <w:r w:rsidR="00BC3338" w:rsidRPr="00BC3338">
                <w:rPr>
                  <w:rStyle w:val="JDFElementRef"/>
                </w:rPr>
                <w:t>Price</w:t>
              </w:r>
            </w:fldSimple>
            <w:r w:rsidR="000D0669" w:rsidRPr="000D0669">
              <w:t xml:space="preserve">elements in the scope of one </w:t>
            </w:r>
            <w:fldSimple w:instr=" REF _Ref164422350 \h  \* MERGEFORMAT ">
              <w:r w:rsidR="00BC3338" w:rsidRPr="00BC3338">
                <w:rPr>
                  <w:rStyle w:val="JDFElementRef"/>
                </w:rPr>
                <w:t>RFQ</w:t>
              </w:r>
            </w:fldSimple>
            <w:r w:rsidR="000D0669" w:rsidRPr="000D0669">
              <w:t xml:space="preserve">. </w:t>
            </w:r>
            <w:fldSimple w:instr=" REF _Ref164422350 \h  \* MERGEFORMAT ">
              <w:r w:rsidR="00BC3338" w:rsidRPr="00BC3338">
                <w:rPr>
                  <w:rStyle w:val="JDFElementRef"/>
                </w:rPr>
                <w:t>RFQ</w:t>
              </w:r>
            </w:fldSimple>
            <w:r w:rsidR="00F72F00" w:rsidRPr="005C1FA5">
              <w:rPr>
                <w:rStyle w:val="XPath"/>
              </w:rPr>
              <w:t>/</w:t>
            </w:r>
            <w:fldSimple w:instr=" REF _Ref164424933 \h  \* MERGEFORMAT ">
              <w:r w:rsidR="00BC3338" w:rsidRPr="00BC3338">
                <w:rPr>
                  <w:rStyle w:val="JDFElementRef"/>
                </w:rPr>
                <w:t>Pricing</w:t>
              </w:r>
            </w:fldSimple>
            <w:r w:rsidR="00F72F00" w:rsidRPr="005C1FA5">
              <w:rPr>
                <w:rStyle w:val="XPath"/>
              </w:rPr>
              <w:t>/</w:t>
            </w:r>
            <w:fldSimple w:instr=" REF _Ref164424952 \h  \* MERGEFORMAT ">
              <w:r w:rsidR="00BC3338" w:rsidRPr="00BC3338">
                <w:rPr>
                  <w:rStyle w:val="JDFElementRef"/>
                </w:rPr>
                <w:t>Price</w:t>
              </w:r>
            </w:fldSimple>
            <w:r w:rsidR="00F72F00" w:rsidRPr="005C1FA5">
              <w:rPr>
                <w:rStyle w:val="XPath"/>
              </w:rPr>
              <w:t>/@</w:t>
            </w:r>
            <w:r w:rsidR="00F72F00" w:rsidRPr="00F72F00">
              <w:rPr>
                <w:rStyle w:val="XPath"/>
                <w:i/>
              </w:rPr>
              <w:t>UnitPrice</w:t>
            </w:r>
            <w:r w:rsidR="00F72F00" w:rsidRPr="000D0669">
              <w:t xml:space="preserve"> SHALL be specified.</w:t>
            </w:r>
          </w:p>
          <w:p w:rsidR="000D0669" w:rsidRPr="0018189C" w:rsidRDefault="007C0763" w:rsidP="005235A2">
            <w:pPr>
              <w:pStyle w:val="TableCellLeft"/>
            </w:pPr>
            <w:fldSimple w:instr=" REF _Ref164422350 \h  \* MERGEFORMAT ">
              <w:r w:rsidR="00BC3338" w:rsidRPr="00BC3338">
                <w:rPr>
                  <w:rStyle w:val="JDFElementRef"/>
                </w:rPr>
                <w:t>RFQ</w:t>
              </w:r>
            </w:fldSimple>
            <w:r w:rsidR="000D0669" w:rsidRPr="005C1FA5">
              <w:rPr>
                <w:rStyle w:val="XPath"/>
              </w:rPr>
              <w:t>/</w:t>
            </w:r>
            <w:fldSimple w:instr=" REF _Ref164424933 \h  \* MERGEFORMAT ">
              <w:r w:rsidR="00BC3338" w:rsidRPr="00BC3338">
                <w:rPr>
                  <w:rStyle w:val="JDFElementRef"/>
                </w:rPr>
                <w:t>Pricing</w:t>
              </w:r>
            </w:fldSimple>
            <w:r w:rsidR="000D0669" w:rsidRPr="005C1FA5">
              <w:rPr>
                <w:rStyle w:val="XPath"/>
              </w:rPr>
              <w:t>/</w:t>
            </w:r>
            <w:fldSimple w:instr=" REF _Ref164424952 \h  \* MERGEFORMAT ">
              <w:r w:rsidR="00BC3338" w:rsidRPr="00BC3338">
                <w:rPr>
                  <w:rStyle w:val="JDFElementRef"/>
                </w:rPr>
                <w:t>Price</w:t>
              </w:r>
            </w:fldSimple>
            <w:r w:rsidR="000D0669" w:rsidRPr="005C1FA5">
              <w:rPr>
                <w:rStyle w:val="XPath"/>
              </w:rPr>
              <w:t>/@</w:t>
            </w:r>
            <w:r w:rsidR="000D0669" w:rsidRPr="00F72F00">
              <w:rPr>
                <w:rStyle w:val="XPath"/>
                <w:i/>
              </w:rPr>
              <w:t>Price</w:t>
            </w:r>
            <w:r w:rsidR="000D0669" w:rsidRPr="000D0669">
              <w:t xml:space="preserve"> SHALL NOT be specified.</w:t>
            </w:r>
          </w:p>
        </w:tc>
      </w:tr>
    </w:tbl>
    <w:p w:rsidR="00AE1C46" w:rsidRDefault="00AE1C46" w:rsidP="00AE1C46">
      <w:pPr>
        <w:pStyle w:val="TableLine-After"/>
        <w:rPr>
          <w:lang w:eastAsia="de-DE"/>
        </w:rPr>
      </w:pPr>
    </w:p>
    <w:p w:rsidR="005235A2" w:rsidRPr="005235A2" w:rsidRDefault="005F7524" w:rsidP="005235A2">
      <w:pPr>
        <w:pStyle w:val="Heading3"/>
      </w:pPr>
      <w:bookmarkStart w:id="188" w:name="_Toc164364521"/>
      <w:bookmarkStart w:id="189" w:name="_Ref166594061"/>
      <w:bookmarkStart w:id="190" w:name="_Ref166594066"/>
      <w:bookmarkStart w:id="191" w:name="_Toc411174891"/>
      <w:r w:rsidRPr="005235A2">
        <w:lastRenderedPageBreak/>
        <w:t>Quotation</w:t>
      </w:r>
      <w:bookmarkEnd w:id="188"/>
      <w:bookmarkEnd w:id="189"/>
      <w:bookmarkEnd w:id="190"/>
      <w:bookmarkEnd w:id="191"/>
    </w:p>
    <w:p w:rsidR="00EB04BC" w:rsidRDefault="0026025B" w:rsidP="00F72B8B">
      <w:pPr>
        <w:pStyle w:val="BodyText"/>
        <w:keepNext/>
        <w:rPr>
          <w:rStyle w:val="ChangeFlag"/>
        </w:rPr>
      </w:pPr>
      <w:r w:rsidRPr="005235A2">
        <w:rPr>
          <w:rStyle w:val="ChangeFlag"/>
        </w:rPr>
        <w:t xml:space="preserve">New in </w:t>
      </w:r>
      <w:r w:rsidR="005235A2" w:rsidRPr="00F72B8B">
        <w:rPr>
          <w:rStyle w:val="ChangeFlag"/>
        </w:rPr>
        <w:t>PrintTalk</w:t>
      </w:r>
      <w:r w:rsidR="005235A2" w:rsidRPr="005235A2">
        <w:rPr>
          <w:rStyle w:val="ChangeFlag"/>
        </w:rPr>
        <w:t xml:space="preserve"> </w:t>
      </w:r>
      <w:r w:rsidRPr="005235A2">
        <w:rPr>
          <w:rStyle w:val="ChangeFlag"/>
        </w:rPr>
        <w:t>1.3</w:t>
      </w:r>
    </w:p>
    <w:p w:rsidR="008B4A9D" w:rsidRDefault="008B4A9D" w:rsidP="006E63FC">
      <w:pPr>
        <w:pStyle w:val="BodyText"/>
      </w:pPr>
      <w:r>
        <w:t xml:space="preserve">Usually a </w:t>
      </w:r>
      <w:fldSimple w:instr=" REF PrintProvider \h  \* MERGEFORMAT ">
        <w:r w:rsidR="00BC3338" w:rsidRPr="00BC3338">
          <w:rPr>
            <w:rStyle w:val="JDFTermRef"/>
          </w:rPr>
          <w:t>Print Provider</w:t>
        </w:r>
      </w:fldSimple>
      <w:r w:rsidRPr="008B4A9D">
        <w:t xml:space="preserve"> c</w:t>
      </w:r>
      <w:r>
        <w:t xml:space="preserve">reates a </w:t>
      </w:r>
      <w:fldSimple w:instr=" REF _Ref164422352 \h  \* MERGEFORMAT ">
        <w:r w:rsidR="00BC3338" w:rsidRPr="00BC3338">
          <w:rPr>
            <w:rStyle w:val="JDFElementRef"/>
          </w:rPr>
          <w:t>Quotation</w:t>
        </w:r>
      </w:fldSimple>
      <w:r w:rsidR="00311136">
        <w:rPr>
          <w:rStyle w:val="JDFElementRef"/>
        </w:rPr>
        <w:t xml:space="preserve"> </w:t>
      </w:r>
      <w:r>
        <w:t xml:space="preserve">after receiving an </w:t>
      </w:r>
      <w:fldSimple w:instr=" REF _Ref164422350 \h  \* MERGEFORMAT ">
        <w:r w:rsidR="00BC3338" w:rsidRPr="00BC3338">
          <w:rPr>
            <w:rStyle w:val="JDFElementRef"/>
          </w:rPr>
          <w:t>RFQ</w:t>
        </w:r>
      </w:fldSimple>
      <w:r>
        <w:t>. Sometimes,</w:t>
      </w:r>
      <w:r w:rsidRPr="0018189C">
        <w:t xml:space="preserve"> a </w:t>
      </w:r>
      <w:fldSimple w:instr=" REF PrintProvider \h  \* MERGEFORMAT ">
        <w:r w:rsidR="00BC3338" w:rsidRPr="00BC3338">
          <w:rPr>
            <w:rStyle w:val="JDFTermRef"/>
          </w:rPr>
          <w:t>Print Provider</w:t>
        </w:r>
      </w:fldSimple>
      <w:r w:rsidR="00B130D7" w:rsidRPr="008B4A9D">
        <w:t xml:space="preserve"> c</w:t>
      </w:r>
      <w:r w:rsidR="00B130D7">
        <w:t xml:space="preserve">reates a </w:t>
      </w:r>
      <w:fldSimple w:instr=" REF _Ref164422352 \h  \* MERGEFORMAT ">
        <w:r w:rsidR="00BC3338" w:rsidRPr="00BC3338">
          <w:rPr>
            <w:rStyle w:val="JDFElementRef"/>
          </w:rPr>
          <w:t>Quotation</w:t>
        </w:r>
      </w:fldSimple>
      <w:r w:rsidR="00311136">
        <w:rPr>
          <w:rStyle w:val="JDFElementRef"/>
        </w:rPr>
        <w:t xml:space="preserve"> </w:t>
      </w:r>
      <w:r w:rsidR="00B130D7">
        <w:t>a</w:t>
      </w:r>
      <w:r>
        <w:t>s</w:t>
      </w:r>
      <w:r w:rsidRPr="0018189C">
        <w:t xml:space="preserve"> the first </w:t>
      </w:r>
      <w:fldSimple w:instr=" REF BusinessObjectGlossary \h  \* MERGEFORMAT ">
        <w:r w:rsidR="00BC3338" w:rsidRPr="00BC3338">
          <w:rPr>
            <w:rStyle w:val="JDFTermRef"/>
          </w:rPr>
          <w:t>Business Object</w:t>
        </w:r>
      </w:fldSimple>
      <w:r w:rsidRPr="0018189C">
        <w:t xml:space="preserve"> in </w:t>
      </w:r>
      <w:r w:rsidR="007118D3">
        <w:t>the</w:t>
      </w:r>
      <w:r w:rsidRPr="0018189C">
        <w:t xml:space="preserve"> </w:t>
      </w:r>
      <w:fldSimple w:instr=" REF NegotiationPhase \h  \* MERGEFORMAT ">
        <w:r w:rsidR="00BC3338" w:rsidRPr="00BC3338">
          <w:rPr>
            <w:rStyle w:val="JDFTermRef"/>
          </w:rPr>
          <w:t>Negotiation Phase</w:t>
        </w:r>
      </w:fldSimple>
      <w:r w:rsidR="00E45239">
        <w:t>.</w:t>
      </w:r>
    </w:p>
    <w:p w:rsidR="00233383" w:rsidRDefault="00233383" w:rsidP="006E63FC">
      <w:pPr>
        <w:pStyle w:val="BodyText"/>
      </w:pPr>
      <w:r w:rsidRPr="0018189C">
        <w:t xml:space="preserve">If the </w:t>
      </w:r>
      <w:fldSimple w:instr=" REF PrintProvider \h  \* MERGEFORMAT ">
        <w:r w:rsidR="00BC3338" w:rsidRPr="00BC3338">
          <w:rPr>
            <w:rStyle w:val="JDFTermRef"/>
          </w:rPr>
          <w:t>Print Provider</w:t>
        </w:r>
      </w:fldSimple>
      <w:r>
        <w:rPr>
          <w:rStyle w:val="JDFTermRef"/>
        </w:rPr>
        <w:t xml:space="preserve"> </w:t>
      </w:r>
      <w:r>
        <w:t>chooses</w:t>
      </w:r>
      <w:r w:rsidRPr="0018189C">
        <w:t xml:space="preserve"> to accept </w:t>
      </w:r>
      <w:r w:rsidR="0090680F">
        <w:t>an</w:t>
      </w:r>
      <w:r w:rsidR="0090680F" w:rsidRPr="0018189C">
        <w:t xml:space="preserve"> </w:t>
      </w:r>
      <w:fldSimple w:instr=" REF _Ref164422350 \h  \* MERGEFORMAT ">
        <w:r w:rsidR="00BC3338" w:rsidRPr="00BC3338">
          <w:rPr>
            <w:rStyle w:val="JDFElementRef"/>
          </w:rPr>
          <w:t>RFQ</w:t>
        </w:r>
      </w:fldSimple>
      <w:r w:rsidRPr="0018189C">
        <w:t xml:space="preserve">, </w:t>
      </w:r>
      <w:r>
        <w:t xml:space="preserve">the </w:t>
      </w:r>
      <w:fldSimple w:instr=" REF PrintProvider \h  \* MERGEFORMAT ">
        <w:r w:rsidR="00BC3338" w:rsidRPr="00BC3338">
          <w:rPr>
            <w:rStyle w:val="JDFTermRef"/>
          </w:rPr>
          <w:t>Print Provider</w:t>
        </w:r>
      </w:fldSimple>
      <w:r>
        <w:rPr>
          <w:rStyle w:val="JDFTermRef"/>
        </w:rPr>
        <w:t xml:space="preserve"> </w:t>
      </w:r>
      <w:r w:rsidRPr="0018189C">
        <w:t xml:space="preserve">creates one or more </w:t>
      </w:r>
      <w:fldSimple w:instr=" REF _Ref164424820 \h  \* MERGEFORMAT ">
        <w:r w:rsidR="00BC3338" w:rsidRPr="00BC3338">
          <w:rPr>
            <w:rStyle w:val="JDFElementRef"/>
          </w:rPr>
          <w:t>Quote</w:t>
        </w:r>
      </w:fldSimple>
      <w:r w:rsidR="00C85544">
        <w:rPr>
          <w:rStyle w:val="JDFElement"/>
        </w:rPr>
        <w:t xml:space="preserve"> </w:t>
      </w:r>
      <w:r w:rsidR="00C6565D">
        <w:t>element</w:t>
      </w:r>
      <w:r w:rsidRPr="0018189C">
        <w:t xml:space="preserve">s and sends them back to the </w:t>
      </w:r>
      <w:fldSimple w:instr=" REF PrintBuyer \h  \* MERGEFORMAT ">
        <w:r w:rsidR="00BC3338" w:rsidRPr="00BC3338">
          <w:rPr>
            <w:rStyle w:val="JDFTermRef"/>
          </w:rPr>
          <w:t>Print Buyer</w:t>
        </w:r>
      </w:fldSimple>
      <w:r>
        <w:rPr>
          <w:rStyle w:val="JDFTermRef"/>
        </w:rPr>
        <w:t xml:space="preserve"> </w:t>
      </w:r>
      <w:r>
        <w:t>in</w:t>
      </w:r>
      <w:r w:rsidRPr="0018189C">
        <w:t xml:space="preserve"> a </w:t>
      </w:r>
      <w:fldSimple w:instr=" REF _Ref164422352 \h  \* MERGEFORMAT ">
        <w:r w:rsidR="00BC3338" w:rsidRPr="00BC3338">
          <w:rPr>
            <w:rStyle w:val="JDFElementRef"/>
          </w:rPr>
          <w:t>Quotation</w:t>
        </w:r>
      </w:fldSimple>
      <w:r w:rsidR="00311136">
        <w:rPr>
          <w:rStyle w:val="JDFElementRef"/>
        </w:rPr>
        <w:t xml:space="preserve"> </w:t>
      </w:r>
      <w:r w:rsidR="00C6565D">
        <w:t>element</w:t>
      </w:r>
      <w:r w:rsidRPr="0018189C">
        <w:t xml:space="preserve">. </w:t>
      </w:r>
      <w:r>
        <w:t>Each</w:t>
      </w:r>
      <w:r w:rsidR="00311136">
        <w:t xml:space="preserve"> </w:t>
      </w:r>
      <w:fldSimple w:instr=" REF _Ref164424820 \h  \* MERGEFORMAT ">
        <w:r w:rsidR="00BC3338" w:rsidRPr="00BC3338">
          <w:rPr>
            <w:rStyle w:val="JDFElementRef"/>
          </w:rPr>
          <w:t>Quote</w:t>
        </w:r>
      </w:fldSimple>
      <w:r w:rsidR="00311136">
        <w:rPr>
          <w:rStyle w:val="JDFElement"/>
        </w:rPr>
        <w:t xml:space="preserve"> </w:t>
      </w:r>
      <w:r w:rsidR="00C6565D">
        <w:t>element</w:t>
      </w:r>
      <w:r>
        <w:t xml:space="preserve"> represents one quote for the Job.</w:t>
      </w:r>
      <w:r w:rsidR="00C10AA2" w:rsidRPr="00C10AA2">
        <w:t xml:space="preserve"> </w:t>
      </w:r>
    </w:p>
    <w:p w:rsidR="00C75E76" w:rsidRDefault="00C75E76" w:rsidP="006E63FC">
      <w:pPr>
        <w:pStyle w:val="BodyText"/>
      </w:pPr>
      <w:r>
        <w:t>A</w:t>
      </w:r>
      <w:r w:rsidRPr="0018189C">
        <w:t xml:space="preserve"> </w:t>
      </w:r>
      <w:fldSimple w:instr=" REF PrintProvider \h  \* MERGEFORMAT ">
        <w:r w:rsidR="00BC3338" w:rsidRPr="00BC3338">
          <w:rPr>
            <w:rStyle w:val="JDFTermRef"/>
          </w:rPr>
          <w:t>Print Provider</w:t>
        </w:r>
      </w:fldSimple>
      <w:r>
        <w:t xml:space="preserve"> sends a </w:t>
      </w:r>
      <w:fldSimple w:instr=" REF _Ref164422352 \h  \* MERGEFORMAT ">
        <w:r w:rsidR="00BC3338" w:rsidRPr="00BC3338">
          <w:rPr>
            <w:rStyle w:val="JDFElementRef"/>
          </w:rPr>
          <w:t>Quotation</w:t>
        </w:r>
      </w:fldSimple>
      <w:r w:rsidR="00311136">
        <w:rPr>
          <w:rStyle w:val="JDFElementRef"/>
        </w:rPr>
        <w:t xml:space="preserve"> </w:t>
      </w:r>
      <w:r>
        <w:t xml:space="preserve">whose semantics vary depending on </w:t>
      </w:r>
      <w:r w:rsidR="00311136">
        <w:t>@</w:t>
      </w:r>
      <w:r w:rsidRPr="00311136">
        <w:rPr>
          <w:rStyle w:val="JDFAttributeName"/>
        </w:rPr>
        <w:t>BusinessRefID</w:t>
      </w:r>
      <w:r w:rsidRPr="00622600">
        <w:t>.</w:t>
      </w:r>
    </w:p>
    <w:p w:rsidR="00B36E5C" w:rsidRPr="00622600" w:rsidRDefault="007C0763" w:rsidP="008B4A9D">
      <w:pPr>
        <w:pStyle w:val="List2"/>
      </w:pPr>
      <w:fldSimple w:instr=" REF _Ref164422350 \h  \* MERGEFORMAT ">
        <w:r w:rsidR="00BC3338" w:rsidRPr="00BC3338">
          <w:rPr>
            <w:rStyle w:val="JDFElementRef"/>
          </w:rPr>
          <w:t>RFQ</w:t>
        </w:r>
      </w:fldSimple>
      <w:r w:rsidR="008B4A9D">
        <w:t xml:space="preserve">: </w:t>
      </w:r>
      <w:r w:rsidR="00B36E5C">
        <w:t xml:space="preserve">If a </w:t>
      </w:r>
      <w:fldSimple w:instr=" REF PrintProvider \h  \* MERGEFORMAT ">
        <w:r w:rsidR="00BC3338" w:rsidRPr="00BC3338">
          <w:rPr>
            <w:rStyle w:val="JDFTermRef"/>
          </w:rPr>
          <w:t>Print Provider</w:t>
        </w:r>
      </w:fldSimple>
      <w:r w:rsidR="00B36E5C">
        <w:t xml:space="preserve"> receive</w:t>
      </w:r>
      <w:r w:rsidR="0090680F">
        <w:t>s</w:t>
      </w:r>
      <w:r w:rsidR="00B36E5C">
        <w:t xml:space="preserve"> an </w:t>
      </w:r>
      <w:fldSimple w:instr=" REF _Ref164422350 \h  \* MERGEFORMAT ">
        <w:r w:rsidR="00BC3338" w:rsidRPr="00BC3338">
          <w:rPr>
            <w:rStyle w:val="JDFElementRef"/>
          </w:rPr>
          <w:t>RFQ</w:t>
        </w:r>
      </w:fldSimple>
      <w:r w:rsidR="00AE25C1">
        <w:t xml:space="preserve"> </w:t>
      </w:r>
      <w:r w:rsidR="00B36E5C">
        <w:t xml:space="preserve">and </w:t>
      </w:r>
      <w:r w:rsidR="00B130D7">
        <w:t>chooses</w:t>
      </w:r>
      <w:r w:rsidR="00B36E5C">
        <w:t xml:space="preserve"> to provide a quote, it </w:t>
      </w:r>
      <w:r w:rsidR="00AF35FC">
        <w:t>SHALL</w:t>
      </w:r>
      <w:r w:rsidR="00B36E5C">
        <w:t xml:space="preserve"> send a </w:t>
      </w:r>
      <w:fldSimple w:instr=" REF _Ref164422352 \h  \* MERGEFORMAT ">
        <w:r w:rsidR="00BC3338" w:rsidRPr="00BC3338">
          <w:rPr>
            <w:rStyle w:val="JDFElementRef"/>
          </w:rPr>
          <w:t>Quotation</w:t>
        </w:r>
      </w:fldSimple>
      <w:r w:rsidR="00C85544">
        <w:rPr>
          <w:rStyle w:val="JDFElementRef"/>
        </w:rPr>
        <w:t xml:space="preserve"> </w:t>
      </w:r>
      <w:r w:rsidR="00B36E5C">
        <w:t xml:space="preserve">whose </w:t>
      </w:r>
      <w:r w:rsidR="00C85544">
        <w:t>@</w:t>
      </w:r>
      <w:r w:rsidR="00B36E5C" w:rsidRPr="00AE1C46">
        <w:rPr>
          <w:rStyle w:val="JDFAttributeName"/>
        </w:rPr>
        <w:t>BusinessRefID</w:t>
      </w:r>
      <w:r w:rsidR="00B36E5C" w:rsidRPr="00AE1C46">
        <w:t xml:space="preserve"> </w:t>
      </w:r>
      <w:r w:rsidR="00B36E5C">
        <w:t xml:space="preserve">references </w:t>
      </w:r>
      <w:r w:rsidR="00B36E5C" w:rsidRPr="002B7BD7">
        <w:t>the received</w:t>
      </w:r>
      <w:r w:rsidR="00B36E5C">
        <w:rPr>
          <w:rStyle w:val="JDFElement"/>
        </w:rPr>
        <w:t xml:space="preserve"> </w:t>
      </w:r>
      <w:fldSimple w:instr=" REF _Ref164422350 \h  \* MERGEFORMAT ">
        <w:r w:rsidR="00BC3338" w:rsidRPr="00BC3338">
          <w:rPr>
            <w:rStyle w:val="JDFElementRef"/>
          </w:rPr>
          <w:t>RFQ</w:t>
        </w:r>
      </w:fldSimple>
      <w:r w:rsidR="00B36E5C" w:rsidRPr="00622600">
        <w:t>.</w:t>
      </w:r>
    </w:p>
    <w:p w:rsidR="00B36E5C" w:rsidRPr="00622600" w:rsidRDefault="007C0763" w:rsidP="008B4A9D">
      <w:pPr>
        <w:pStyle w:val="List2"/>
      </w:pPr>
      <w:fldSimple w:instr=" REF _Ref164422357 \h  \* MERGEFORMAT ">
        <w:r w:rsidR="00BC3338" w:rsidRPr="00BC3338">
          <w:rPr>
            <w:rStyle w:val="JDFElementRef"/>
          </w:rPr>
          <w:t>PurchaseOrder</w:t>
        </w:r>
      </w:fldSimple>
      <w:r w:rsidR="008B4A9D">
        <w:t xml:space="preserve">: </w:t>
      </w:r>
      <w:r w:rsidR="00B36E5C">
        <w:t xml:space="preserve">If a </w:t>
      </w:r>
      <w:fldSimple w:instr=" REF PrintProvider \h  \* MERGEFORMAT ">
        <w:r w:rsidR="00BC3338" w:rsidRPr="00BC3338">
          <w:rPr>
            <w:rStyle w:val="JDFTermRef"/>
          </w:rPr>
          <w:t>Print Provider</w:t>
        </w:r>
      </w:fldSimple>
      <w:r w:rsidR="00B36E5C">
        <w:t xml:space="preserve"> </w:t>
      </w:r>
      <w:r w:rsidR="00B130D7">
        <w:t xml:space="preserve">chooses </w:t>
      </w:r>
      <w:r w:rsidR="00B36E5C">
        <w:t xml:space="preserve">to initiate a </w:t>
      </w:r>
      <w:fldSimple w:instr=" REF ChangeOrder \h  \* MERGEFORMAT ">
        <w:r w:rsidR="00BC3338" w:rsidRPr="00BC3338">
          <w:rPr>
            <w:rStyle w:val="JDFTermRef"/>
          </w:rPr>
          <w:t>Change Order</w:t>
        </w:r>
      </w:fldSimple>
      <w:r w:rsidR="00B36E5C">
        <w:t xml:space="preserve"> for a </w:t>
      </w:r>
      <w:fldSimple w:instr=" REF ConfirmedJob \h  \* MERGEFORMAT ">
        <w:r w:rsidR="00BC3338" w:rsidRPr="00BC3338">
          <w:rPr>
            <w:rStyle w:val="JDFTermRef"/>
          </w:rPr>
          <w:t>Confirmed Job</w:t>
        </w:r>
      </w:fldSimple>
      <w:r w:rsidR="00B36E5C">
        <w:t xml:space="preserve">, it </w:t>
      </w:r>
      <w:r w:rsidR="00AF35FC">
        <w:t>SHALL</w:t>
      </w:r>
      <w:r w:rsidR="00B36E5C">
        <w:t xml:space="preserve"> send a </w:t>
      </w:r>
      <w:fldSimple w:instr=" REF _Ref164422352 \h  \* MERGEFORMAT ">
        <w:r w:rsidR="00BC3338" w:rsidRPr="00BC3338">
          <w:rPr>
            <w:rStyle w:val="JDFElementRef"/>
          </w:rPr>
          <w:t>Quotation</w:t>
        </w:r>
      </w:fldSimple>
      <w:r w:rsidR="00C85544">
        <w:rPr>
          <w:rStyle w:val="JDFElementRef"/>
        </w:rPr>
        <w:t xml:space="preserve"> </w:t>
      </w:r>
      <w:r w:rsidR="00B36E5C">
        <w:t xml:space="preserve">whose </w:t>
      </w:r>
      <w:r w:rsidR="00C85544">
        <w:t>@</w:t>
      </w:r>
      <w:r w:rsidR="00B36E5C" w:rsidRPr="00AE1C46">
        <w:rPr>
          <w:rStyle w:val="JDFAttributeName"/>
        </w:rPr>
        <w:t>BusinessRefID</w:t>
      </w:r>
      <w:r w:rsidR="00B36E5C" w:rsidRPr="00AE1C46">
        <w:t xml:space="preserve"> </w:t>
      </w:r>
      <w:r w:rsidR="00B36E5C">
        <w:t xml:space="preserve">references </w:t>
      </w:r>
      <w:r w:rsidR="00B36E5C" w:rsidRPr="002B7BD7">
        <w:t xml:space="preserve">the </w:t>
      </w:r>
      <w:fldSimple w:instr=" REF _Ref164422357 \h  \* MERGEFORMAT ">
        <w:r w:rsidR="00BC3338" w:rsidRPr="00BC3338">
          <w:rPr>
            <w:rStyle w:val="JDFElementRef"/>
          </w:rPr>
          <w:t>PurchaseOrder</w:t>
        </w:r>
      </w:fldSimple>
      <w:r w:rsidR="00C85544">
        <w:t xml:space="preserve"> </w:t>
      </w:r>
      <w:r w:rsidR="0090680F" w:rsidRPr="0090680F">
        <w:t>for the</w:t>
      </w:r>
      <w:r w:rsidR="0090680F">
        <w:t xml:space="preserve"> </w:t>
      </w:r>
      <w:fldSimple w:instr=" REF ConfirmedJob \h  \* MERGEFORMAT ">
        <w:r w:rsidR="00BC3338" w:rsidRPr="00BC3338">
          <w:rPr>
            <w:rStyle w:val="JDFTermRef"/>
          </w:rPr>
          <w:t>Confirmed Job</w:t>
        </w:r>
      </w:fldSimple>
      <w:r w:rsidR="00B36E5C" w:rsidRPr="00622600">
        <w:t>.</w:t>
      </w:r>
      <w:r w:rsidR="00F73153" w:rsidRPr="00F73153">
        <w:t xml:space="preserve"> </w:t>
      </w:r>
      <w:r w:rsidR="00F73153">
        <w:t>T</w:t>
      </w:r>
      <w:r w:rsidR="00F73153" w:rsidRPr="0018189C">
        <w:t xml:space="preserve">he </w:t>
      </w:r>
      <w:fldSimple w:instr=" REF PrintBuyer \h  \* MERGEFORMAT ">
        <w:r w:rsidR="00BC3338" w:rsidRPr="00BC3338">
          <w:rPr>
            <w:rStyle w:val="JDFTermRef"/>
          </w:rPr>
          <w:t>Print Buyer</w:t>
        </w:r>
      </w:fldSimple>
      <w:r w:rsidR="00F73153" w:rsidRPr="0018189C">
        <w:t xml:space="preserve"> </w:t>
      </w:r>
      <w:r w:rsidR="00F73153">
        <w:t>selects</w:t>
      </w:r>
      <w:r w:rsidR="00F73153" w:rsidRPr="0018189C">
        <w:t xml:space="preserve"> a possible or necessary change </w:t>
      </w:r>
      <w:r w:rsidR="00F73153">
        <w:t>to</w:t>
      </w:r>
      <w:r w:rsidR="00F73153" w:rsidRPr="0018189C">
        <w:t xml:space="preserve"> the</w:t>
      </w:r>
      <w:r w:rsidR="00F73153">
        <w:t xml:space="preserve"> </w:t>
      </w:r>
      <w:fldSimple w:instr=" REF PrintProduct \h  \* MERGEFORMAT ">
        <w:r w:rsidR="00BC3338" w:rsidRPr="00BC3338">
          <w:rPr>
            <w:rStyle w:val="JDFTermRef"/>
          </w:rPr>
          <w:t>Print Product</w:t>
        </w:r>
      </w:fldSimple>
      <w:r w:rsidR="00E45239">
        <w:t>.</w:t>
      </w:r>
    </w:p>
    <w:p w:rsidR="00B36E5C" w:rsidRDefault="00B36E5C" w:rsidP="006E63FC">
      <w:pPr>
        <w:pStyle w:val="BodyText"/>
      </w:pPr>
      <w:r>
        <w:t>A</w:t>
      </w:r>
      <w:r w:rsidRPr="0018189C">
        <w:t xml:space="preserve"> </w:t>
      </w:r>
      <w:fldSimple w:instr=" REF _Ref164422352 \h  \* MERGEFORMAT ">
        <w:r w:rsidR="00BC3338" w:rsidRPr="00BC3338">
          <w:rPr>
            <w:rStyle w:val="JDFElementRef"/>
          </w:rPr>
          <w:t>Quotation</w:t>
        </w:r>
      </w:fldSimple>
      <w:r w:rsidR="00311136">
        <w:rPr>
          <w:rStyle w:val="JDFElementRef"/>
        </w:rPr>
        <w:t xml:space="preserve"> </w:t>
      </w:r>
      <w:r w:rsidR="00AF35FC">
        <w:t>SHALL</w:t>
      </w:r>
      <w:r>
        <w:t xml:space="preserve"> </w:t>
      </w:r>
      <w:r w:rsidRPr="0018189C">
        <w:t xml:space="preserve">contain at least one </w:t>
      </w:r>
      <w:fldSimple w:instr=" REF _Ref164424820 \h  \* MERGEFORMAT ">
        <w:r w:rsidR="00BC3338" w:rsidRPr="00BC3338">
          <w:rPr>
            <w:rStyle w:val="JDFElementRef"/>
          </w:rPr>
          <w:t>Quote</w:t>
        </w:r>
      </w:fldSimple>
      <w:r w:rsidR="00311136">
        <w:rPr>
          <w:rStyle w:val="JDFElement"/>
        </w:rPr>
        <w:t xml:space="preserve"> </w:t>
      </w:r>
      <w:r w:rsidR="00C6565D">
        <w:t>element</w:t>
      </w:r>
      <w:r w:rsidRPr="0018189C">
        <w:t xml:space="preserve">. </w:t>
      </w:r>
      <w:r>
        <w:t xml:space="preserve">If the </w:t>
      </w:r>
      <w:fldSimple w:instr=" REF PrintProvider \h  \* MERGEFORMAT ">
        <w:r w:rsidR="00BC3338" w:rsidRPr="00BC3338">
          <w:rPr>
            <w:rStyle w:val="JDFTermRef"/>
          </w:rPr>
          <w:t>Print Provider</w:t>
        </w:r>
      </w:fldSimple>
      <w:r>
        <w:t xml:space="preserve"> offers multiple options, it </w:t>
      </w:r>
      <w:r w:rsidR="00AF35FC">
        <w:t>SHALL</w:t>
      </w:r>
      <w:r>
        <w:t xml:space="preserve"> specify a separate </w:t>
      </w:r>
      <w:fldSimple w:instr=" REF _Ref164424820 \h  \* MERGEFORMAT ">
        <w:r w:rsidR="00BC3338" w:rsidRPr="00BC3338">
          <w:rPr>
            <w:rStyle w:val="JDFElementRef"/>
          </w:rPr>
          <w:t>Quote</w:t>
        </w:r>
      </w:fldSimple>
      <w:r w:rsidR="00311136">
        <w:rPr>
          <w:rStyle w:val="JDFElement"/>
        </w:rPr>
        <w:t xml:space="preserve"> </w:t>
      </w:r>
      <w:r w:rsidR="00C6565D">
        <w:t>element</w:t>
      </w:r>
      <w:r>
        <w:t xml:space="preserve"> for each</w:t>
      </w:r>
      <w:r w:rsidRPr="0018189C">
        <w:t xml:space="preserve"> </w:t>
      </w:r>
      <w:r>
        <w:t xml:space="preserve">such </w:t>
      </w:r>
      <w:r w:rsidRPr="0018189C">
        <w:t>option.</w:t>
      </w:r>
    </w:p>
    <w:p w:rsidR="00233383" w:rsidRDefault="00233383" w:rsidP="00233383">
      <w:pPr>
        <w:pStyle w:val="BodyText"/>
      </w:pPr>
      <w:r w:rsidRPr="0018189C">
        <w:t xml:space="preserve">After the </w:t>
      </w:r>
      <w:fldSimple w:instr=" REF PrintProvider \h  \* MERGEFORMAT ">
        <w:r w:rsidR="00BC3338" w:rsidRPr="00BC3338">
          <w:rPr>
            <w:rStyle w:val="JDFTermRef"/>
          </w:rPr>
          <w:t>Print Provider</w:t>
        </w:r>
      </w:fldSimple>
      <w:r>
        <w:rPr>
          <w:rStyle w:val="JDFTermRef"/>
        </w:rPr>
        <w:t xml:space="preserve"> </w:t>
      </w:r>
      <w:r w:rsidRPr="0018189C">
        <w:t xml:space="preserve">has sent </w:t>
      </w:r>
      <w:r w:rsidR="00FA1432">
        <w:t>a</w:t>
      </w:r>
      <w:r w:rsidR="00FA1432" w:rsidRPr="0018189C">
        <w:t xml:space="preserve"> </w:t>
      </w:r>
      <w:fldSimple w:instr=" REF _Ref164422352 \h  \* MERGEFORMAT ">
        <w:r w:rsidR="00BC3338" w:rsidRPr="00BC3338">
          <w:rPr>
            <w:rStyle w:val="JDFElementRef"/>
          </w:rPr>
          <w:t>Quotation</w:t>
        </w:r>
      </w:fldSimple>
      <w:r w:rsidR="00311136">
        <w:rPr>
          <w:rStyle w:val="JDFElementRef"/>
        </w:rPr>
        <w:t xml:space="preserve"> </w:t>
      </w:r>
      <w:r w:rsidRPr="00DE0768">
        <w:t>and while</w:t>
      </w:r>
      <w:r>
        <w:t xml:space="preserve"> it is pending</w:t>
      </w:r>
      <w:r w:rsidRPr="0018189C">
        <w:t xml:space="preserve">, </w:t>
      </w:r>
      <w:r>
        <w:t xml:space="preserve">the </w:t>
      </w:r>
      <w:fldSimple w:instr=" REF PrintProvider \h  \* MERGEFORMAT ">
        <w:r w:rsidR="00BC3338" w:rsidRPr="00BC3338">
          <w:rPr>
            <w:rStyle w:val="JDFTermRef"/>
          </w:rPr>
          <w:t>Print Provider</w:t>
        </w:r>
      </w:fldSimple>
      <w:r>
        <w:rPr>
          <w:rStyle w:val="JDFTermRef"/>
        </w:rPr>
        <w:t xml:space="preserve"> </w:t>
      </w:r>
      <w:r w:rsidR="00FA1432">
        <w:t xml:space="preserve">MAY </w:t>
      </w:r>
      <w:r>
        <w:t xml:space="preserve">send </w:t>
      </w:r>
      <w:r w:rsidRPr="0018189C">
        <w:t xml:space="preserve">either </w:t>
      </w:r>
    </w:p>
    <w:p w:rsidR="00233383" w:rsidRDefault="00FA1432" w:rsidP="00233383">
      <w:pPr>
        <w:pStyle w:val="ListBullet"/>
      </w:pPr>
      <w:r>
        <w:t>a</w:t>
      </w:r>
      <w:r w:rsidRPr="0018189C">
        <w:t xml:space="preserve"> </w:t>
      </w:r>
      <w:fldSimple w:instr=" REF Superseding \h  \* MERGEFORMAT ">
        <w:r w:rsidR="00BC3338" w:rsidRPr="00BC3338">
          <w:rPr>
            <w:rStyle w:val="JDFTermRef"/>
          </w:rPr>
          <w:t>Superseding</w:t>
        </w:r>
      </w:fldSimple>
      <w:r w:rsidR="00237BCD">
        <w:rPr>
          <w:rStyle w:val="JDFTermRef"/>
        </w:rPr>
        <w:t xml:space="preserve"> </w:t>
      </w:r>
      <w:fldSimple w:instr=" REF _Ref164422352 \h  \* MERGEFORMAT ">
        <w:r w:rsidR="00BC3338" w:rsidRPr="00BC3338">
          <w:rPr>
            <w:rStyle w:val="JDFElementRef"/>
          </w:rPr>
          <w:t>Quotation</w:t>
        </w:r>
      </w:fldSimple>
      <w:r w:rsidR="00311136">
        <w:rPr>
          <w:rStyle w:val="JDFElementRef"/>
        </w:rPr>
        <w:t xml:space="preserve"> </w:t>
      </w:r>
      <w:r w:rsidR="00233383">
        <w:t xml:space="preserve">that replaces the </w:t>
      </w:r>
      <w:r w:rsidR="007C0763" w:rsidRPr="00237BCD">
        <w:rPr>
          <w:rStyle w:val="JDFTermRef"/>
        </w:rPr>
        <w:fldChar w:fldCharType="begin"/>
      </w:r>
      <w:r w:rsidR="00C75E76" w:rsidRPr="00237BCD">
        <w:rPr>
          <w:rStyle w:val="JDFTermRef"/>
        </w:rPr>
        <w:instrText xml:space="preserve"> REF Pending \h </w:instrText>
      </w:r>
      <w:r w:rsidR="007C0763" w:rsidRPr="00237BCD">
        <w:rPr>
          <w:rStyle w:val="JDFTermRef"/>
        </w:rPr>
      </w:r>
      <w:r w:rsidR="007C0763" w:rsidRPr="00237BCD">
        <w:rPr>
          <w:rStyle w:val="JDFTermRef"/>
        </w:rPr>
        <w:fldChar w:fldCharType="separate"/>
      </w:r>
      <w:r w:rsidR="00BC3338">
        <w:rPr>
          <w:rStyle w:val="JDFTerm"/>
        </w:rPr>
        <w:t>Pending</w:t>
      </w:r>
      <w:r w:rsidR="007C0763" w:rsidRPr="00237BCD">
        <w:rPr>
          <w:rStyle w:val="JDFTermRef"/>
        </w:rPr>
        <w:fldChar w:fldCharType="end"/>
      </w:r>
      <w:r w:rsidR="00C75E76" w:rsidRPr="0018189C">
        <w:t xml:space="preserve"> </w:t>
      </w:r>
      <w:r w:rsidR="00233383">
        <w:t xml:space="preserve">one </w:t>
      </w:r>
    </w:p>
    <w:p w:rsidR="00233383" w:rsidRPr="0018189C" w:rsidRDefault="00233383" w:rsidP="004E769E">
      <w:pPr>
        <w:pStyle w:val="ListBullet"/>
      </w:pPr>
      <w:r>
        <w:t xml:space="preserve">a </w:t>
      </w:r>
      <w:fldSimple w:instr=" REF _Ref164422362 \h  \* MERGEFORMAT ">
        <w:r w:rsidR="00BC3338" w:rsidRPr="00BC3338">
          <w:rPr>
            <w:rStyle w:val="JDFElementRef"/>
          </w:rPr>
          <w:t>Cancellation</w:t>
        </w:r>
      </w:fldSimple>
      <w:r w:rsidR="00311136">
        <w:rPr>
          <w:rStyle w:val="JDFElementRef"/>
        </w:rPr>
        <w:t xml:space="preserve"> </w:t>
      </w:r>
      <w:r w:rsidRPr="00F90D55">
        <w:t>for the</w:t>
      </w:r>
      <w:r>
        <w:t xml:space="preserve"> </w:t>
      </w:r>
      <w:r w:rsidR="007C0763">
        <w:fldChar w:fldCharType="begin"/>
      </w:r>
      <w:r w:rsidR="00C75E76">
        <w:instrText xml:space="preserve"> REF Pending \h </w:instrText>
      </w:r>
      <w:r w:rsidR="007C0763">
        <w:fldChar w:fldCharType="separate"/>
      </w:r>
      <w:r w:rsidR="00BC3338">
        <w:rPr>
          <w:rStyle w:val="JDFTerm"/>
        </w:rPr>
        <w:t>Pending</w:t>
      </w:r>
      <w:r w:rsidR="007C0763">
        <w:fldChar w:fldCharType="end"/>
      </w:r>
      <w:r w:rsidR="00C75E76" w:rsidRPr="0018189C">
        <w:t xml:space="preserve"> </w:t>
      </w:r>
      <w:fldSimple w:instr=" REF _Ref164422352 \h  \* MERGEFORMAT ">
        <w:r w:rsidR="00BC3338" w:rsidRPr="00BC3338">
          <w:rPr>
            <w:rStyle w:val="JDFElementRef"/>
          </w:rPr>
          <w:t>Quotation</w:t>
        </w:r>
      </w:fldSimple>
      <w:r w:rsidR="00311136">
        <w:rPr>
          <w:rStyle w:val="JDFElementRef"/>
        </w:rPr>
        <w:t xml:space="preserve"> </w:t>
      </w:r>
      <w:r>
        <w:t xml:space="preserve">after which </w:t>
      </w:r>
      <w:r w:rsidRPr="0018189C">
        <w:t xml:space="preserve">the </w:t>
      </w:r>
      <w:fldSimple w:instr=" REF PrintProvider \h  \* MERGEFORMAT ">
        <w:r w:rsidR="00BC3338" w:rsidRPr="00BC3338">
          <w:rPr>
            <w:rStyle w:val="JDFTermRef"/>
          </w:rPr>
          <w:t>Print Provider</w:t>
        </w:r>
      </w:fldSimple>
      <w:r>
        <w:rPr>
          <w:rStyle w:val="JDFTermRef"/>
        </w:rPr>
        <w:t xml:space="preserve"> </w:t>
      </w:r>
      <w:r w:rsidRPr="0018189C">
        <w:t xml:space="preserve">MAY choose </w:t>
      </w:r>
      <w:r>
        <w:t>to</w:t>
      </w:r>
      <w:r w:rsidRPr="0018189C">
        <w:t xml:space="preserve">  send either a new </w:t>
      </w:r>
      <w:fldSimple w:instr=" REF _Ref164422352 \h  \* MERGEFORMAT ">
        <w:r w:rsidR="00BC3338" w:rsidRPr="00BC3338">
          <w:rPr>
            <w:rStyle w:val="JDFElementRef"/>
          </w:rPr>
          <w:t>Quotation</w:t>
        </w:r>
      </w:fldSimple>
      <w:r w:rsidR="00311136">
        <w:rPr>
          <w:rStyle w:val="JDFElementRef"/>
        </w:rPr>
        <w:t xml:space="preserve"> </w:t>
      </w:r>
      <w:r w:rsidRPr="0018189C">
        <w:t xml:space="preserve">or a </w:t>
      </w:r>
      <w:fldSimple w:instr=" REF _Ref164422361 \h  \* MERGEFORMAT ">
        <w:r w:rsidR="00BC3338" w:rsidRPr="00BC3338">
          <w:rPr>
            <w:rStyle w:val="JDFElementRef"/>
          </w:rPr>
          <w:t>Confirmation</w:t>
        </w:r>
      </w:fldSimple>
      <w:r w:rsidR="00311136">
        <w:rPr>
          <w:rStyle w:val="JDFElementRef"/>
        </w:rPr>
        <w:t xml:space="preserve"> </w:t>
      </w:r>
      <w:r w:rsidRPr="0018189C">
        <w:t xml:space="preserve">for </w:t>
      </w:r>
      <w:r>
        <w:t>some pending</w:t>
      </w:r>
      <w:r w:rsidRPr="0018189C">
        <w:t xml:space="preserve"> </w:t>
      </w:r>
      <w:fldSimple w:instr=" REF _Ref164422357 \h  \* MERGEFORMAT ">
        <w:r w:rsidR="00BC3338" w:rsidRPr="00BC3338">
          <w:rPr>
            <w:rStyle w:val="JDFElementRef"/>
          </w:rPr>
          <w:t>PurchaseOrder</w:t>
        </w:r>
      </w:fldSimple>
      <w:r w:rsidR="00311136">
        <w:rPr>
          <w:rStyle w:val="JDFElementRef"/>
        </w:rPr>
        <w:t xml:space="preserve"> </w:t>
      </w:r>
      <w:r w:rsidR="00C83CFC">
        <w:t>A</w:t>
      </w:r>
      <w:r w:rsidR="00A37A0E">
        <w:t xml:space="preserve"> </w:t>
      </w:r>
      <w:r w:rsidR="007C0763">
        <w:fldChar w:fldCharType="begin"/>
      </w:r>
      <w:r w:rsidR="00C83CFC">
        <w:instrText xml:space="preserve"> REF Pending \h </w:instrText>
      </w:r>
      <w:r w:rsidR="007C0763">
        <w:fldChar w:fldCharType="separate"/>
      </w:r>
      <w:r w:rsidR="00BC3338">
        <w:rPr>
          <w:rStyle w:val="JDFTerm"/>
        </w:rPr>
        <w:t>Pending</w:t>
      </w:r>
      <w:r w:rsidR="007C0763">
        <w:fldChar w:fldCharType="end"/>
      </w:r>
      <w:r w:rsidR="00C83CFC">
        <w:t xml:space="preserve"> </w:t>
      </w:r>
      <w:fldSimple w:instr=" REF _Ref164422357 \h  \* MERGEFORMAT ">
        <w:r w:rsidR="00BC3338" w:rsidRPr="00BC3338">
          <w:rPr>
            <w:rStyle w:val="JDFElementRef"/>
          </w:rPr>
          <w:t>PurchaseOrder</w:t>
        </w:r>
      </w:fldSimple>
      <w:r w:rsidR="00311136">
        <w:rPr>
          <w:rStyle w:val="JDFElementRef"/>
        </w:rPr>
        <w:t xml:space="preserve"> </w:t>
      </w:r>
      <w:r w:rsidR="00C83CFC" w:rsidRPr="00F83993">
        <w:t>exists</w:t>
      </w:r>
      <w:r w:rsidR="00C83CFC">
        <w:t xml:space="preserve"> only if  </w:t>
      </w:r>
      <w:r w:rsidR="00A314F3" w:rsidRPr="0018189C">
        <w:t xml:space="preserve"> </w:t>
      </w:r>
      <w:r w:rsidRPr="0018189C">
        <w:t xml:space="preserve">the cancelled </w:t>
      </w:r>
      <w:fldSimple w:instr=" REF _Ref164422352 \h  \* MERGEFORMAT ">
        <w:r w:rsidR="00BC3338" w:rsidRPr="00BC3338">
          <w:rPr>
            <w:rStyle w:val="JDFElementRef"/>
          </w:rPr>
          <w:t>Quotation</w:t>
        </w:r>
      </w:fldSimple>
      <w:r w:rsidR="00311136">
        <w:rPr>
          <w:rStyle w:val="JDFElementRef"/>
        </w:rPr>
        <w:t xml:space="preserve"> </w:t>
      </w:r>
      <w:r w:rsidRPr="0018189C">
        <w:t xml:space="preserve">was in fact a </w:t>
      </w:r>
      <w:fldSimple w:instr=" REF ReQuote \h  \* MERGEFORMAT ">
        <w:r w:rsidR="00BC3338" w:rsidRPr="00BC3338">
          <w:rPr>
            <w:rStyle w:val="JDFTermRef"/>
          </w:rPr>
          <w:t>Re-Quote</w:t>
        </w:r>
      </w:fldSimple>
      <w:r w:rsidRPr="0018189C">
        <w:t>.</w:t>
      </w:r>
      <w:r w:rsidR="00C83CFC" w:rsidRPr="00C83CFC">
        <w:t xml:space="preserve"> </w:t>
      </w:r>
    </w:p>
    <w:p w:rsidR="00233383" w:rsidRDefault="00233383" w:rsidP="00233383">
      <w:pPr>
        <w:pStyle w:val="BodyTextSpaceAbove"/>
      </w:pPr>
      <w:r w:rsidRPr="0018189C">
        <w:t xml:space="preserve">When a </w:t>
      </w:r>
      <w:fldSimple w:instr=" REF PrintBuyer \h  \* MERGEFORMAT ">
        <w:r w:rsidR="00BC3338" w:rsidRPr="00BC3338">
          <w:rPr>
            <w:rStyle w:val="JDFTermRef"/>
          </w:rPr>
          <w:t>Print Buyer</w:t>
        </w:r>
      </w:fldSimple>
      <w:r>
        <w:rPr>
          <w:rStyle w:val="JDFTermRef"/>
        </w:rPr>
        <w:t xml:space="preserve"> </w:t>
      </w:r>
      <w:r w:rsidRPr="0018189C">
        <w:t xml:space="preserve">receives a </w:t>
      </w:r>
      <w:fldSimple w:instr=" REF _Ref164422352 \h  \* MERGEFORMAT ">
        <w:r w:rsidR="00BC3338" w:rsidRPr="00BC3338">
          <w:rPr>
            <w:rStyle w:val="JDFElementRef"/>
          </w:rPr>
          <w:t>Quotation</w:t>
        </w:r>
      </w:fldSimple>
      <w:r w:rsidRPr="00673051">
        <w:t>,</w:t>
      </w:r>
      <w:r w:rsidRPr="0018189C">
        <w:t xml:space="preserve"> </w:t>
      </w:r>
      <w:r>
        <w:t xml:space="preserve">the </w:t>
      </w:r>
      <w:fldSimple w:instr=" REF PrintBuyer \h  \* MERGEFORMAT ">
        <w:r w:rsidR="00BC3338" w:rsidRPr="00BC3338">
          <w:rPr>
            <w:rStyle w:val="JDFTermRef"/>
          </w:rPr>
          <w:t>Print Buyer</w:t>
        </w:r>
      </w:fldSimple>
      <w:r>
        <w:rPr>
          <w:rStyle w:val="JDFTermRef"/>
        </w:rPr>
        <w:t xml:space="preserve"> </w:t>
      </w:r>
      <w:r w:rsidR="00EE3905">
        <w:t>MAY</w:t>
      </w:r>
      <w:r w:rsidR="00A314F3" w:rsidRPr="0018189C">
        <w:t xml:space="preserve"> </w:t>
      </w:r>
    </w:p>
    <w:p w:rsidR="00A314F3" w:rsidRDefault="00A314F3" w:rsidP="00233383">
      <w:pPr>
        <w:pStyle w:val="ListBullet"/>
      </w:pPr>
      <w:r>
        <w:t xml:space="preserve">accept the </w:t>
      </w:r>
      <w:fldSimple w:instr=" REF _Ref164422352 \h  \* MERGEFORMAT ">
        <w:r w:rsidR="00BC3338" w:rsidRPr="00BC3338">
          <w:rPr>
            <w:rStyle w:val="JDFElementRef"/>
          </w:rPr>
          <w:t>Quotation</w:t>
        </w:r>
      </w:fldSimple>
      <w:r w:rsidR="00311136">
        <w:rPr>
          <w:rStyle w:val="JDFElementRef"/>
        </w:rPr>
        <w:t xml:space="preserve"> </w:t>
      </w:r>
      <w:r>
        <w:t xml:space="preserve">by sending a </w:t>
      </w:r>
      <w:fldSimple w:instr=" REF _Ref164422357 \h  \* MERGEFORMAT ">
        <w:r w:rsidR="00BC3338" w:rsidRPr="00BC3338">
          <w:rPr>
            <w:rStyle w:val="JDFElementRef"/>
          </w:rPr>
          <w:t>PurchaseOrder</w:t>
        </w:r>
      </w:fldSimple>
      <w:r w:rsidR="00311136">
        <w:rPr>
          <w:rStyle w:val="JDFElementRef"/>
        </w:rPr>
        <w:t xml:space="preserve"> </w:t>
      </w:r>
      <w:r w:rsidRPr="00A314F3">
        <w:t>that</w:t>
      </w:r>
      <w:r>
        <w:t xml:space="preserve"> references</w:t>
      </w:r>
      <w:r w:rsidRPr="0018189C" w:rsidDel="00A314F3">
        <w:t xml:space="preserve"> </w:t>
      </w:r>
      <w:r w:rsidR="00233383" w:rsidRPr="0018189C">
        <w:t xml:space="preserve">the </w:t>
      </w:r>
      <w:fldSimple w:instr=" REF _Ref164424820 \h  \* MERGEFORMAT ">
        <w:r w:rsidR="00BC3338" w:rsidRPr="00BC3338">
          <w:rPr>
            <w:rStyle w:val="JDFElementRef"/>
          </w:rPr>
          <w:t>Quote</w:t>
        </w:r>
      </w:fldSimple>
      <w:r w:rsidR="00311136">
        <w:rPr>
          <w:rStyle w:val="JDFElementRef"/>
        </w:rPr>
        <w:t xml:space="preserve"> </w:t>
      </w:r>
      <w:r w:rsidR="00233383" w:rsidRPr="0018189C">
        <w:t xml:space="preserve">that </w:t>
      </w:r>
      <w:r w:rsidR="00233383">
        <w:t xml:space="preserve">the </w:t>
      </w:r>
      <w:fldSimple w:instr=" REF PrintBuyer \h  \* MERGEFORMAT ">
        <w:r w:rsidR="00BC3338" w:rsidRPr="00BC3338">
          <w:rPr>
            <w:rStyle w:val="JDFTermRef"/>
          </w:rPr>
          <w:t>Print Buyer</w:t>
        </w:r>
      </w:fldSimple>
      <w:r w:rsidR="00233383" w:rsidRPr="0018189C">
        <w:t xml:space="preserve"> wishes to accept from the list of </w:t>
      </w:r>
      <w:fldSimple w:instr=" REF _Ref164424820 \h  \* MERGEFORMAT ">
        <w:r w:rsidR="00BC3338" w:rsidRPr="00BC3338">
          <w:rPr>
            <w:rStyle w:val="JDFElementRef"/>
          </w:rPr>
          <w:t>Quote</w:t>
        </w:r>
      </w:fldSimple>
      <w:r w:rsidR="00311136">
        <w:rPr>
          <w:rStyle w:val="JDFElementRef"/>
        </w:rPr>
        <w:t xml:space="preserve"> </w:t>
      </w:r>
      <w:r w:rsidR="00C6565D">
        <w:t>element</w:t>
      </w:r>
      <w:r w:rsidR="00233383" w:rsidRPr="0018189C">
        <w:t xml:space="preserve">s in the </w:t>
      </w:r>
      <w:fldSimple w:instr=" REF _Ref164422352 \h  \* MERGEFORMAT ">
        <w:r w:rsidR="00BC3338" w:rsidRPr="00BC3338">
          <w:rPr>
            <w:rStyle w:val="JDFElementRef"/>
          </w:rPr>
          <w:t>Quotation</w:t>
        </w:r>
      </w:fldSimple>
      <w:r w:rsidR="00311136">
        <w:rPr>
          <w:rStyle w:val="JDFElementRef"/>
        </w:rPr>
        <w:t xml:space="preserve"> </w:t>
      </w:r>
      <w:r w:rsidRPr="00A314F3">
        <w:t>or</w:t>
      </w:r>
    </w:p>
    <w:p w:rsidR="00034F84" w:rsidRDefault="00A314F3" w:rsidP="00985E0D">
      <w:pPr>
        <w:pStyle w:val="ListBullet"/>
      </w:pPr>
      <w:proofErr w:type="gramStart"/>
      <w:r>
        <w:t>decline</w:t>
      </w:r>
      <w:proofErr w:type="gramEnd"/>
      <w:r>
        <w:t xml:space="preserve"> the </w:t>
      </w:r>
      <w:fldSimple w:instr=" REF _Ref164422352 \h  \* MERGEFORMAT ">
        <w:r w:rsidR="00BC3338" w:rsidRPr="00BC3338">
          <w:rPr>
            <w:rStyle w:val="JDFElementRef"/>
          </w:rPr>
          <w:t>Quotation</w:t>
        </w:r>
      </w:fldSimple>
      <w:r w:rsidR="00311136">
        <w:rPr>
          <w:rStyle w:val="JDFElementRef"/>
        </w:rPr>
        <w:t xml:space="preserve"> </w:t>
      </w:r>
      <w:r w:rsidR="00985E0D">
        <w:t>by</w:t>
      </w:r>
      <w:r>
        <w:t xml:space="preserve"> </w:t>
      </w:r>
      <w:r w:rsidR="00985E0D">
        <w:t>either</w:t>
      </w:r>
      <w:r>
        <w:t xml:space="preserve"> sending</w:t>
      </w:r>
      <w:r w:rsidRPr="00A314F3">
        <w:t xml:space="preserve"> </w:t>
      </w:r>
      <w:r>
        <w:t xml:space="preserve">a </w:t>
      </w:r>
      <w:fldSimple w:instr=" REF _Ref164422364 \h  \* MERGEFORMAT ">
        <w:r w:rsidR="00BC3338" w:rsidRPr="00BC3338">
          <w:rPr>
            <w:rStyle w:val="JDFElementRef"/>
          </w:rPr>
          <w:t>Refusal</w:t>
        </w:r>
      </w:fldSimple>
      <w:r w:rsidR="00311136">
        <w:rPr>
          <w:rStyle w:val="JDFElementRef"/>
        </w:rPr>
        <w:t xml:space="preserve"> </w:t>
      </w:r>
      <w:r>
        <w:t>or letting it expire</w:t>
      </w:r>
      <w:r w:rsidR="00233383" w:rsidRPr="0018189C">
        <w:t>.</w:t>
      </w:r>
      <w:r w:rsidR="00985E0D">
        <w:t xml:space="preserve"> The</w:t>
      </w:r>
      <w:r w:rsidR="00233383">
        <w:t xml:space="preserve"> </w:t>
      </w:r>
      <w:fldSimple w:instr=" REF PrintBuyer \h  \* MERGEFORMAT ">
        <w:r w:rsidR="00BC3338" w:rsidRPr="00BC3338">
          <w:rPr>
            <w:rStyle w:val="JDFTermRef"/>
          </w:rPr>
          <w:t>Print Buyer</w:t>
        </w:r>
      </w:fldSimple>
      <w:r w:rsidR="00233383" w:rsidRPr="0018189C">
        <w:t xml:space="preserve"> </w:t>
      </w:r>
      <w:r w:rsidR="00233383">
        <w:t>MAY choose to</w:t>
      </w:r>
      <w:r w:rsidR="00233383" w:rsidRPr="0018189C">
        <w:t xml:space="preserve"> create a new </w:t>
      </w:r>
      <w:fldSimple w:instr=" REF _Ref164422350 \h  \* MERGEFORMAT ">
        <w:r w:rsidR="00BC3338" w:rsidRPr="00BC3338">
          <w:rPr>
            <w:rStyle w:val="JDFElementRef"/>
          </w:rPr>
          <w:t>RFQ</w:t>
        </w:r>
      </w:fldSimple>
      <w:r w:rsidR="00311136">
        <w:rPr>
          <w:rStyle w:val="JDFElementRef"/>
        </w:rPr>
        <w:t xml:space="preserve"> </w:t>
      </w:r>
      <w:r w:rsidR="00985E0D">
        <w:t>that requests a</w:t>
      </w:r>
      <w:r w:rsidR="00233383" w:rsidRPr="0018189C">
        <w:t xml:space="preserve"> </w:t>
      </w:r>
      <w:fldSimple w:instr=" REF ReQuote \h  \* MERGEFORMAT ">
        <w:r w:rsidR="00BC3338" w:rsidRPr="00BC3338">
          <w:rPr>
            <w:rStyle w:val="JDFTermRef"/>
          </w:rPr>
          <w:t>Re-Quote</w:t>
        </w:r>
      </w:fldSimple>
      <w:r w:rsidR="00985E0D" w:rsidRPr="00985E0D">
        <w:t xml:space="preserve"> (see</w:t>
      </w:r>
      <w:r w:rsidR="005E4E8D">
        <w:t xml:space="preserve"> section</w:t>
      </w:r>
      <w:r w:rsidR="00985E0D">
        <w:t xml:space="preserve"> </w:t>
      </w:r>
      <w:r w:rsidR="007C0763">
        <w:fldChar w:fldCharType="begin"/>
      </w:r>
      <w:r w:rsidR="005E4E8D">
        <w:instrText xml:space="preserve"> REF _Ref167556964 \r \h </w:instrText>
      </w:r>
      <w:r w:rsidR="007C0763">
        <w:fldChar w:fldCharType="separate"/>
      </w:r>
      <w:r w:rsidR="00BC3338">
        <w:t>3.8.1</w:t>
      </w:r>
      <w:r w:rsidR="007C0763">
        <w:fldChar w:fldCharType="end"/>
      </w:r>
      <w:r w:rsidR="00985E0D">
        <w:t xml:space="preserve"> “</w:t>
      </w:r>
      <w:r w:rsidR="007C0763">
        <w:fldChar w:fldCharType="begin"/>
      </w:r>
      <w:r w:rsidR="005E4E8D">
        <w:instrText xml:space="preserve"> REF _Ref167556970 \h </w:instrText>
      </w:r>
      <w:r w:rsidR="007C0763">
        <w:fldChar w:fldCharType="separate"/>
      </w:r>
      <w:r w:rsidR="00BC3338" w:rsidRPr="001D7939">
        <w:t>RFQ</w:t>
      </w:r>
      <w:r w:rsidR="007C0763">
        <w:fldChar w:fldCharType="end"/>
      </w:r>
      <w:r w:rsidR="00985E0D">
        <w:t>”)</w:t>
      </w:r>
      <w:r w:rsidR="00053A5B">
        <w:t>, or</w:t>
      </w:r>
      <w:r w:rsidR="00985E0D" w:rsidRPr="00985E0D">
        <w:t xml:space="preserve"> </w:t>
      </w:r>
    </w:p>
    <w:p w:rsidR="00233383" w:rsidRPr="005E4E8D" w:rsidRDefault="00034F84" w:rsidP="005E4E8D">
      <w:pPr>
        <w:pStyle w:val="ListBullet"/>
        <w:rPr>
          <w:rStyle w:val="ChangeFlag"/>
          <w:color w:val="auto"/>
          <w:u w:val="none"/>
        </w:rPr>
      </w:pPr>
      <w:proofErr w:type="gramStart"/>
      <w:r>
        <w:t>defer</w:t>
      </w:r>
      <w:proofErr w:type="gramEnd"/>
      <w:r>
        <w:t xml:space="preserve"> a decision on the </w:t>
      </w:r>
      <w:fldSimple w:instr=" REF _Ref164422352 \h  \* MERGEFORMAT ">
        <w:r w:rsidR="00BC3338" w:rsidRPr="00BC3338">
          <w:rPr>
            <w:rStyle w:val="JDFElementRef"/>
          </w:rPr>
          <w:t>Quotation</w:t>
        </w:r>
      </w:fldSimple>
      <w:r w:rsidR="00311136">
        <w:rPr>
          <w:rStyle w:val="JDFElementRef"/>
        </w:rPr>
        <w:t xml:space="preserve"> </w:t>
      </w:r>
      <w:r w:rsidR="00053A5B">
        <w:t>and</w:t>
      </w:r>
      <w:r>
        <w:t xml:space="preserve"> </w:t>
      </w:r>
      <w:r w:rsidR="00053A5B">
        <w:t>send</w:t>
      </w:r>
      <w:r w:rsidRPr="00A314F3">
        <w:t xml:space="preserve"> </w:t>
      </w:r>
      <w:r>
        <w:t xml:space="preserve">a </w:t>
      </w:r>
      <w:r w:rsidRPr="0018189C">
        <w:t xml:space="preserve">new </w:t>
      </w:r>
      <w:fldSimple w:instr=" REF _Ref164422350 \h  \* MERGEFORMAT ">
        <w:r w:rsidR="00BC3338" w:rsidRPr="00BC3338">
          <w:rPr>
            <w:rStyle w:val="JDFElementRef"/>
          </w:rPr>
          <w:t>RFQ</w:t>
        </w:r>
      </w:fldSimple>
      <w:r w:rsidR="00311136">
        <w:rPr>
          <w:rStyle w:val="JDFElementRef"/>
        </w:rPr>
        <w:t xml:space="preserve"> </w:t>
      </w:r>
      <w:r>
        <w:t>that requests a</w:t>
      </w:r>
      <w:r w:rsidRPr="0018189C">
        <w:t xml:space="preserve"> </w:t>
      </w:r>
      <w:fldSimple w:instr=" REF ReQuote \h  \* MERGEFORMAT ">
        <w:r w:rsidR="00BC3338" w:rsidRPr="00BC3338">
          <w:rPr>
            <w:rStyle w:val="JDFTermRef"/>
          </w:rPr>
          <w:t>Re-Quote</w:t>
        </w:r>
      </w:fldSimple>
      <w:r w:rsidRPr="00985E0D">
        <w:t xml:space="preserve"> (see</w:t>
      </w:r>
      <w:r>
        <w:t xml:space="preserve"> </w:t>
      </w:r>
      <w:r w:rsidR="005E4E8D">
        <w:t xml:space="preserve">section </w:t>
      </w:r>
      <w:r w:rsidR="007C0763">
        <w:fldChar w:fldCharType="begin"/>
      </w:r>
      <w:r w:rsidR="005E4E8D">
        <w:instrText xml:space="preserve"> REF _Ref167556964 \r \h </w:instrText>
      </w:r>
      <w:r w:rsidR="007C0763">
        <w:fldChar w:fldCharType="separate"/>
      </w:r>
      <w:r w:rsidR="00BC3338">
        <w:t>3.8.1</w:t>
      </w:r>
      <w:r w:rsidR="007C0763">
        <w:fldChar w:fldCharType="end"/>
      </w:r>
      <w:r>
        <w:t xml:space="preserve"> “</w:t>
      </w:r>
      <w:r w:rsidR="007C0763">
        <w:fldChar w:fldCharType="begin"/>
      </w:r>
      <w:r w:rsidR="005E4E8D">
        <w:instrText xml:space="preserve"> REF _Ref167556970 \h </w:instrText>
      </w:r>
      <w:r w:rsidR="007C0763">
        <w:fldChar w:fldCharType="separate"/>
      </w:r>
      <w:r w:rsidR="00BC3338" w:rsidRPr="001D7939">
        <w:t>RFQ</w:t>
      </w:r>
      <w:r w:rsidR="007C0763">
        <w:fldChar w:fldCharType="end"/>
      </w:r>
      <w:r>
        <w:t>”)</w:t>
      </w:r>
      <w:r w:rsidR="00E45239" w:rsidRPr="00E45239">
        <w:t xml:space="preserve"> </w:t>
      </w:r>
      <w:r w:rsidR="00E45239">
        <w:t>.</w:t>
      </w:r>
    </w:p>
    <w:p w:rsidR="005235A2" w:rsidRDefault="005235A2" w:rsidP="005235A2">
      <w:pPr>
        <w:pStyle w:val="CaptionICS"/>
        <w:tabs>
          <w:tab w:val="left" w:pos="1620"/>
        </w:tabs>
      </w:pPr>
      <w:bookmarkStart w:id="192" w:name="_Toc411174977"/>
      <w:r w:rsidRPr="00305A27">
        <w:t xml:space="preserve">Table </w:t>
      </w:r>
      <w:r w:rsidR="007C0763">
        <w:fldChar w:fldCharType="begin"/>
      </w:r>
      <w:r w:rsidR="003F4D71">
        <w:instrText xml:space="preserve"> SEQ "Table" \*ARABIC </w:instrText>
      </w:r>
      <w:r w:rsidR="007C0763">
        <w:fldChar w:fldCharType="separate"/>
      </w:r>
      <w:r w:rsidR="00BC3338">
        <w:rPr>
          <w:noProof/>
        </w:rPr>
        <w:t>14</w:t>
      </w:r>
      <w:r w:rsidR="007C0763">
        <w:rPr>
          <w:noProof/>
        </w:rPr>
        <w:fldChar w:fldCharType="end"/>
      </w:r>
      <w:r w:rsidRPr="00305A27">
        <w:t xml:space="preserve">: </w:t>
      </w:r>
      <w:bookmarkStart w:id="193" w:name="_Ref164422352"/>
      <w:r w:rsidR="00040652" w:rsidRPr="005235A2">
        <w:t>Quotation</w:t>
      </w:r>
      <w:bookmarkEnd w:id="192"/>
      <w:bookmarkEnd w:id="193"/>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235A2" w:rsidRPr="00305A27" w:rsidTr="00E60EB0">
        <w:trPr>
          <w:tblHeader/>
          <w:jc w:val="center"/>
        </w:trPr>
        <w:tc>
          <w:tcPr>
            <w:tcW w:w="216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040652" w:rsidRPr="00305A27" w:rsidTr="00E60EB0">
        <w:trPr>
          <w:jc w:val="center"/>
        </w:trPr>
        <w:tc>
          <w:tcPr>
            <w:tcW w:w="2160" w:type="dxa"/>
            <w:tcBorders>
              <w:top w:val="single" w:sz="4" w:space="0" w:color="auto"/>
              <w:bottom w:val="single" w:sz="12" w:space="0" w:color="000080"/>
            </w:tcBorders>
          </w:tcPr>
          <w:p w:rsidR="00040652" w:rsidRPr="0018189C" w:rsidRDefault="00040652" w:rsidP="00040652">
            <w:pPr>
              <w:pStyle w:val="TableCellLeft"/>
              <w:rPr>
                <w:rStyle w:val="Attribute"/>
              </w:rPr>
            </w:pPr>
            <w:r w:rsidRPr="00040652">
              <w:rPr>
                <w:rStyle w:val="JDFAttributeName"/>
              </w:rPr>
              <w:t>Currency</w:t>
            </w:r>
            <w:r w:rsidRPr="00040652">
              <w:t xml:space="preserve"> </w:t>
            </w:r>
          </w:p>
        </w:tc>
        <w:tc>
          <w:tcPr>
            <w:tcW w:w="1440" w:type="dxa"/>
            <w:tcBorders>
              <w:top w:val="single" w:sz="4" w:space="0" w:color="auto"/>
              <w:bottom w:val="single" w:sz="12" w:space="0" w:color="000080"/>
            </w:tcBorders>
          </w:tcPr>
          <w:p w:rsidR="00040652" w:rsidRPr="0018189C" w:rsidRDefault="00040652" w:rsidP="00040652">
            <w:pPr>
              <w:pStyle w:val="TableCellLeft"/>
            </w:pPr>
            <w:r w:rsidRPr="0018189C">
              <w:t>NMTOKEN</w:t>
            </w:r>
          </w:p>
        </w:tc>
        <w:tc>
          <w:tcPr>
            <w:tcW w:w="5760" w:type="dxa"/>
            <w:tcBorders>
              <w:top w:val="single" w:sz="4" w:space="0" w:color="auto"/>
              <w:bottom w:val="single" w:sz="12" w:space="0" w:color="000080"/>
            </w:tcBorders>
          </w:tcPr>
          <w:p w:rsidR="00040652" w:rsidRPr="0018189C" w:rsidRDefault="00040652" w:rsidP="00040652">
            <w:pPr>
              <w:pStyle w:val="TableCellLeft"/>
            </w:pPr>
            <w:r w:rsidRPr="0018189C">
              <w:t xml:space="preserve">Three-digit currency definition according to </w:t>
            </w:r>
            <w:r w:rsidR="007C0763">
              <w:fldChar w:fldCharType="begin"/>
            </w:r>
            <w:r w:rsidR="008A7561">
              <w:instrText xml:space="preserve"> REF ISO4217 \h </w:instrText>
            </w:r>
            <w:r w:rsidR="007C0763">
              <w:fldChar w:fldCharType="separate"/>
            </w:r>
            <w:r w:rsidR="00BC3338">
              <w:t>[ISO4217]</w:t>
            </w:r>
            <w:r w:rsidR="007C0763">
              <w:fldChar w:fldCharType="end"/>
            </w:r>
            <w:r w:rsidRPr="0018189C">
              <w:t xml:space="preserve"> Identifies the currency that </w:t>
            </w:r>
            <w:r w:rsidR="00165EFB">
              <w:t>each</w:t>
            </w:r>
            <w:r w:rsidR="00165EFB" w:rsidRPr="0018189C">
              <w:t xml:space="preserve"> </w:t>
            </w:r>
            <w:proofErr w:type="gramStart"/>
            <w:r w:rsidRPr="00673051">
              <w:rPr>
                <w:rStyle w:val="XPath"/>
              </w:rPr>
              <w:t>Quote</w:t>
            </w:r>
            <w:r w:rsidR="00165EFB" w:rsidRPr="00673051">
              <w:rPr>
                <w:rStyle w:val="XPath"/>
              </w:rPr>
              <w:t>[</w:t>
            </w:r>
            <w:proofErr w:type="gramEnd"/>
            <w:r w:rsidR="00165EFB" w:rsidRPr="00673051">
              <w:rPr>
                <w:rStyle w:val="XPath"/>
              </w:rPr>
              <w:t>not(exists</w:t>
            </w:r>
            <w:r w:rsidR="00165EFB" w:rsidRPr="00673051">
              <w:t>(</w:t>
            </w:r>
            <w:r w:rsidR="00165EFB" w:rsidRPr="00165EFB">
              <w:rPr>
                <w:rStyle w:val="XPath"/>
              </w:rPr>
              <w:t>@Currency</w:t>
            </w:r>
            <w:r w:rsidR="00165EFB" w:rsidRPr="00673051">
              <w:t>)]</w:t>
            </w:r>
            <w:r>
              <w:t xml:space="preserve"> </w:t>
            </w:r>
            <w:r w:rsidR="00C6565D">
              <w:t>element</w:t>
            </w:r>
            <w:r w:rsidRPr="0018189C">
              <w:t xml:space="preserve"> inside this </w:t>
            </w:r>
            <w:fldSimple w:instr=" REF _Ref164422352 \h  \* MERGEFORMAT ">
              <w:r w:rsidR="00BC3338" w:rsidRPr="00BC3338">
                <w:rPr>
                  <w:rStyle w:val="JDFElementRef"/>
                </w:rPr>
                <w:t>Quotation</w:t>
              </w:r>
            </w:fldSimple>
            <w:r w:rsidR="00311136">
              <w:rPr>
                <w:rStyle w:val="JDFElementRef"/>
              </w:rPr>
              <w:t xml:space="preserve"> </w:t>
            </w:r>
            <w:r w:rsidRPr="0018189C">
              <w:t>use</w:t>
            </w:r>
            <w:r w:rsidR="00165EFB">
              <w:t>s</w:t>
            </w:r>
            <w:r w:rsidRPr="0018189C">
              <w:t>.</w:t>
            </w:r>
          </w:p>
        </w:tc>
      </w:tr>
      <w:tr w:rsidR="00040652" w:rsidRPr="00305A27" w:rsidTr="00E73A63">
        <w:trPr>
          <w:cantSplit/>
          <w:jc w:val="center"/>
        </w:trPr>
        <w:tc>
          <w:tcPr>
            <w:tcW w:w="2160" w:type="dxa"/>
            <w:tcBorders>
              <w:top w:val="single" w:sz="12" w:space="0" w:color="000080"/>
              <w:bottom w:val="single" w:sz="12" w:space="0" w:color="000080"/>
            </w:tcBorders>
          </w:tcPr>
          <w:p w:rsidR="00040652" w:rsidRPr="00040652" w:rsidRDefault="00040652" w:rsidP="00040652">
            <w:pPr>
              <w:pStyle w:val="TableCellLeft"/>
              <w:rPr>
                <w:rStyle w:val="JDFAttributeName"/>
              </w:rPr>
            </w:pPr>
            <w:r w:rsidRPr="00040652">
              <w:rPr>
                <w:rStyle w:val="JDFAttributeName"/>
              </w:rPr>
              <w:t>Estimate</w:t>
            </w:r>
          </w:p>
        </w:tc>
        <w:tc>
          <w:tcPr>
            <w:tcW w:w="1440" w:type="dxa"/>
            <w:tcBorders>
              <w:top w:val="single" w:sz="12" w:space="0" w:color="000080"/>
              <w:bottom w:val="single" w:sz="12" w:space="0" w:color="000080"/>
            </w:tcBorders>
          </w:tcPr>
          <w:p w:rsidR="00040652" w:rsidRPr="0018189C" w:rsidRDefault="00040652" w:rsidP="00040652">
            <w:pPr>
              <w:pStyle w:val="TableCellLeft"/>
            </w:pPr>
            <w:r w:rsidRPr="0018189C">
              <w:t>boolean</w:t>
            </w:r>
          </w:p>
        </w:tc>
        <w:tc>
          <w:tcPr>
            <w:tcW w:w="5760" w:type="dxa"/>
            <w:tcBorders>
              <w:top w:val="single" w:sz="12" w:space="0" w:color="000080"/>
              <w:bottom w:val="single" w:sz="12" w:space="0" w:color="000080"/>
            </w:tcBorders>
          </w:tcPr>
          <w:p w:rsidR="00040652" w:rsidRPr="0018189C" w:rsidRDefault="00165EFB" w:rsidP="00040652">
            <w:pPr>
              <w:pStyle w:val="TableCellLeft"/>
            </w:pPr>
            <w:r>
              <w:t>For</w:t>
            </w:r>
            <w:r w:rsidRPr="0018189C">
              <w:t xml:space="preserve"> </w:t>
            </w:r>
            <w:r>
              <w:t>each</w:t>
            </w:r>
            <w:r w:rsidRPr="0018189C">
              <w:t xml:space="preserve"> </w:t>
            </w:r>
            <w:proofErr w:type="gramStart"/>
            <w:r w:rsidRPr="00040652">
              <w:rPr>
                <w:rStyle w:val="JDFElement"/>
              </w:rPr>
              <w:t>Quote</w:t>
            </w:r>
            <w:r>
              <w:rPr>
                <w:rStyle w:val="JDFElement"/>
              </w:rPr>
              <w:t>[</w:t>
            </w:r>
            <w:proofErr w:type="gramEnd"/>
            <w:r>
              <w:rPr>
                <w:rStyle w:val="JDFElement"/>
              </w:rPr>
              <w:t>not(exists(</w:t>
            </w:r>
            <w:r w:rsidRPr="00165EFB">
              <w:rPr>
                <w:rStyle w:val="XPath"/>
              </w:rPr>
              <w:t>@</w:t>
            </w:r>
            <w:r>
              <w:rPr>
                <w:rStyle w:val="XPath"/>
              </w:rPr>
              <w:t>Estimate</w:t>
            </w:r>
            <w:r>
              <w:rPr>
                <w:rStyle w:val="JDFElement"/>
              </w:rPr>
              <w:t>)]</w:t>
            </w:r>
            <w:r>
              <w:t xml:space="preserve"> </w:t>
            </w:r>
            <w:r w:rsidR="00C6565D">
              <w:t>element</w:t>
            </w:r>
            <w:r w:rsidRPr="0018189C">
              <w:t xml:space="preserve"> inside this </w:t>
            </w:r>
            <w:fldSimple w:instr=" REF _Ref164422352 \h  \* MERGEFORMAT ">
              <w:r w:rsidR="00BC3338" w:rsidRPr="00BC3338">
                <w:rPr>
                  <w:rStyle w:val="JDFElementRef"/>
                </w:rPr>
                <w:t>Quotation</w:t>
              </w:r>
            </w:fldSimple>
            <w:r w:rsidRPr="00165EFB">
              <w:t xml:space="preserve">, the </w:t>
            </w:r>
            <w:r>
              <w:t xml:space="preserve">price </w:t>
            </w:r>
            <w:r w:rsidR="00AF35FC">
              <w:t>SHALL</w:t>
            </w:r>
            <w:r>
              <w:t xml:space="preserve"> be</w:t>
            </w:r>
            <w:r w:rsidR="00CB351C" w:rsidRPr="00165EFB">
              <w:t xml:space="preserve"> </w:t>
            </w:r>
            <w:r w:rsidR="00040652" w:rsidRPr="0018189C">
              <w:t>a binding amount</w:t>
            </w:r>
            <w:r>
              <w:t xml:space="preserve"> if </w:t>
            </w:r>
            <w:r w:rsidRPr="00C85544">
              <w:t>@</w:t>
            </w:r>
            <w:r w:rsidRPr="00C85544">
              <w:rPr>
                <w:rStyle w:val="JDFAttributeName"/>
              </w:rPr>
              <w:t>Estimate</w:t>
            </w:r>
            <w:r w:rsidR="00C85544">
              <w:rPr>
                <w:rStyle w:val="JDFAttributeName"/>
              </w:rPr>
              <w:t xml:space="preserve"> </w:t>
            </w:r>
            <w:r w:rsidRPr="00C85544">
              <w:t>=</w:t>
            </w:r>
            <w:r w:rsidR="00C85544">
              <w:t xml:space="preserve"> </w:t>
            </w:r>
            <w:r w:rsidRPr="00C85544">
              <w:t>"</w:t>
            </w:r>
            <w:r w:rsidRPr="00C85544">
              <w:rPr>
                <w:rStyle w:val="JDFAttributeValue"/>
              </w:rPr>
              <w:t>false</w:t>
            </w:r>
            <w:r w:rsidRPr="00C85544">
              <w:t>",</w:t>
            </w:r>
            <w:r>
              <w:t xml:space="preserve"> </w:t>
            </w:r>
            <w:r w:rsidR="00CB351C">
              <w:t xml:space="preserve">otherwise, the </w:t>
            </w:r>
            <w:fldSimple w:instr=" REF PrintBuyer \h  \* MERGEFORMAT ">
              <w:r w:rsidR="00BC3338" w:rsidRPr="00BC3338">
                <w:rPr>
                  <w:rStyle w:val="JDFTermRef"/>
                </w:rPr>
                <w:t>Print Buyer</w:t>
              </w:r>
            </w:fldSimple>
            <w:r w:rsidR="00CB351C">
              <w:t xml:space="preserve"> </w:t>
            </w:r>
            <w:r w:rsidR="00AF35FC">
              <w:t>SHALL</w:t>
            </w:r>
            <w:r w:rsidR="00CB351C">
              <w:t xml:space="preserve"> treat </w:t>
            </w:r>
            <w:r>
              <w:t>the</w:t>
            </w:r>
            <w:r w:rsidR="00CB351C">
              <w:t xml:space="preserve"> price as </w:t>
            </w:r>
            <w:r w:rsidR="00040652" w:rsidRPr="0018189C">
              <w:t xml:space="preserve"> an estimate</w:t>
            </w:r>
            <w:r w:rsidR="00CB351C" w:rsidRPr="0018189C">
              <w:t xml:space="preserve"> only</w:t>
            </w:r>
            <w:r w:rsidR="00040652" w:rsidRPr="0018189C">
              <w:t>.</w:t>
            </w:r>
          </w:p>
        </w:tc>
      </w:tr>
      <w:tr w:rsidR="00040652" w:rsidRPr="00305A27">
        <w:trPr>
          <w:jc w:val="center"/>
        </w:trPr>
        <w:tc>
          <w:tcPr>
            <w:tcW w:w="2160" w:type="dxa"/>
            <w:tcBorders>
              <w:top w:val="single" w:sz="12" w:space="0" w:color="000080"/>
              <w:bottom w:val="single" w:sz="12" w:space="0" w:color="000080"/>
            </w:tcBorders>
          </w:tcPr>
          <w:p w:rsidR="00040652" w:rsidRPr="00040652" w:rsidRDefault="00040652" w:rsidP="00040652">
            <w:pPr>
              <w:pStyle w:val="TableCellLeft"/>
              <w:rPr>
                <w:rStyle w:val="JDFAttributeName"/>
              </w:rPr>
            </w:pPr>
            <w:r w:rsidRPr="00040652">
              <w:rPr>
                <w:rStyle w:val="JDFAttributeName"/>
              </w:rPr>
              <w:t>Expires</w:t>
            </w:r>
          </w:p>
        </w:tc>
        <w:tc>
          <w:tcPr>
            <w:tcW w:w="1440" w:type="dxa"/>
            <w:tcBorders>
              <w:top w:val="single" w:sz="12" w:space="0" w:color="000080"/>
              <w:bottom w:val="single" w:sz="12" w:space="0" w:color="000080"/>
            </w:tcBorders>
          </w:tcPr>
          <w:p w:rsidR="00040652" w:rsidRPr="0018189C" w:rsidRDefault="00040652" w:rsidP="00040652">
            <w:pPr>
              <w:pStyle w:val="TableCellLeft"/>
            </w:pPr>
            <w:r w:rsidRPr="0018189C">
              <w:t>dateTime</w:t>
            </w:r>
          </w:p>
        </w:tc>
        <w:tc>
          <w:tcPr>
            <w:tcW w:w="5760" w:type="dxa"/>
            <w:tcBorders>
              <w:top w:val="single" w:sz="12" w:space="0" w:color="000080"/>
              <w:bottom w:val="single" w:sz="12" w:space="0" w:color="000080"/>
            </w:tcBorders>
          </w:tcPr>
          <w:p w:rsidR="00040652" w:rsidRPr="0018189C" w:rsidRDefault="00040652" w:rsidP="00040652">
            <w:pPr>
              <w:pStyle w:val="TableCellLeft"/>
            </w:pPr>
            <w:r w:rsidRPr="0018189C">
              <w:t>Date/time when</w:t>
            </w:r>
            <w:r w:rsidR="00CA3DD4">
              <w:t xml:space="preserve"> this</w:t>
            </w:r>
            <w:r w:rsidRPr="0018189C">
              <w:t xml:space="preserve"> </w:t>
            </w:r>
            <w:fldSimple w:instr=" REF _Ref164422352 \h  \* MERGEFORMAT ">
              <w:r w:rsidR="00BC3338" w:rsidRPr="00BC3338">
                <w:rPr>
                  <w:rStyle w:val="JDFElementRef"/>
                </w:rPr>
                <w:t>Quotation</w:t>
              </w:r>
            </w:fldSimple>
            <w:r w:rsidR="00311136">
              <w:rPr>
                <w:rStyle w:val="JDFElementRef"/>
              </w:rPr>
              <w:t xml:space="preserve"> </w:t>
            </w:r>
            <w:r w:rsidRPr="0018189C">
              <w:t xml:space="preserve">becomes </w:t>
            </w:r>
            <w:fldSimple w:instr=" REF Invalid \h  \* MERGEFORMAT ">
              <w:r w:rsidR="00BC3338" w:rsidRPr="00BC3338">
                <w:rPr>
                  <w:rStyle w:val="JDFTermRef"/>
                </w:rPr>
                <w:t>Invalid</w:t>
              </w:r>
            </w:fldSimple>
            <w:r w:rsidRPr="0018189C">
              <w:t xml:space="preserve">. </w:t>
            </w:r>
          </w:p>
        </w:tc>
      </w:tr>
      <w:tr w:rsidR="00040652" w:rsidRPr="00305A27">
        <w:trPr>
          <w:jc w:val="center"/>
        </w:trPr>
        <w:tc>
          <w:tcPr>
            <w:tcW w:w="2160" w:type="dxa"/>
            <w:tcBorders>
              <w:top w:val="single" w:sz="12" w:space="0" w:color="000080"/>
              <w:bottom w:val="single" w:sz="12" w:space="0" w:color="000080"/>
            </w:tcBorders>
          </w:tcPr>
          <w:p w:rsidR="00040652" w:rsidRPr="0018189C" w:rsidRDefault="00040652" w:rsidP="00040652">
            <w:pPr>
              <w:pStyle w:val="TableCellLeft"/>
              <w:rPr>
                <w:rStyle w:val="Attribute"/>
              </w:rPr>
            </w:pPr>
            <w:proofErr w:type="gramStart"/>
            <w:r w:rsidRPr="00040652">
              <w:rPr>
                <w:rStyle w:val="JDFAttributeName"/>
              </w:rPr>
              <w:t>ReorderID</w:t>
            </w:r>
            <w:r w:rsidRPr="00040652">
              <w:t xml:space="preserve"> ?</w:t>
            </w:r>
            <w:proofErr w:type="gramEnd"/>
          </w:p>
        </w:tc>
        <w:tc>
          <w:tcPr>
            <w:tcW w:w="1440" w:type="dxa"/>
            <w:tcBorders>
              <w:top w:val="single" w:sz="12" w:space="0" w:color="000080"/>
              <w:bottom w:val="single" w:sz="12" w:space="0" w:color="000080"/>
            </w:tcBorders>
          </w:tcPr>
          <w:p w:rsidR="00040652" w:rsidRPr="0018189C" w:rsidRDefault="00040652" w:rsidP="00040652">
            <w:pPr>
              <w:pStyle w:val="TableCellLeft"/>
            </w:pPr>
            <w:r w:rsidRPr="0018189C">
              <w:t>NMTOKENS</w:t>
            </w:r>
          </w:p>
        </w:tc>
        <w:tc>
          <w:tcPr>
            <w:tcW w:w="5760" w:type="dxa"/>
            <w:tcBorders>
              <w:top w:val="single" w:sz="12" w:space="0" w:color="000080"/>
              <w:bottom w:val="single" w:sz="12" w:space="0" w:color="000080"/>
            </w:tcBorders>
          </w:tcPr>
          <w:p w:rsidR="00040652" w:rsidRPr="0018189C" w:rsidRDefault="00040652" w:rsidP="00040652">
            <w:pPr>
              <w:pStyle w:val="TableCellLeft"/>
            </w:pPr>
            <w:r w:rsidRPr="0018189C">
              <w:t xml:space="preserve">Whitespace-separated unique </w:t>
            </w:r>
            <w:r w:rsidR="00D50C4A" w:rsidRPr="001B6E05">
              <w:t>@</w:t>
            </w:r>
            <w:r w:rsidRPr="00040652">
              <w:rPr>
                <w:rStyle w:val="JDFAttributeName"/>
              </w:rPr>
              <w:t>BusinessID</w:t>
            </w:r>
            <w:r w:rsidR="00165EFB">
              <w:t xml:space="preserve"> values that refer to</w:t>
            </w:r>
            <w:r w:rsidRPr="0018189C">
              <w:t xml:space="preserve"> </w:t>
            </w:r>
            <w:fldSimple w:instr=" REF _Ref164422357 \h  \* MERGEFORMAT ">
              <w:r w:rsidR="00BC3338" w:rsidRPr="00BC3338">
                <w:rPr>
                  <w:rStyle w:val="JDFElementRef"/>
                </w:rPr>
                <w:t>PurchaseOrder</w:t>
              </w:r>
            </w:fldSimple>
            <w:r w:rsidR="00C85544">
              <w:t xml:space="preserve"> </w:t>
            </w:r>
            <w:fldSimple w:instr=" REF PrintTalkDocument \h  \* MERGEFORMAT ">
              <w:r w:rsidR="00BC3338" w:rsidRPr="00BC3338">
                <w:rPr>
                  <w:rStyle w:val="JDFTermRef"/>
                </w:rPr>
                <w:t>PrintTalk Document</w:t>
              </w:r>
            </w:fldSimple>
            <w:r w:rsidR="009765AE" w:rsidRPr="009765AE">
              <w:rPr>
                <w:rStyle w:val="JDFTermRef"/>
              </w:rPr>
              <w:t>s</w:t>
            </w:r>
            <w:r w:rsidR="009765AE" w:rsidRPr="0018189C">
              <w:t xml:space="preserve"> </w:t>
            </w:r>
            <w:r w:rsidRPr="0018189C">
              <w:t xml:space="preserve">that are the basis for this </w:t>
            </w:r>
            <w:fldSimple w:instr=" REF _Ref164422352 \h  \* MERGEFORMAT ">
              <w:r w:rsidR="00BC3338" w:rsidRPr="00BC3338">
                <w:rPr>
                  <w:rStyle w:val="JDFElementRef"/>
                </w:rPr>
                <w:t>Quotation</w:t>
              </w:r>
            </w:fldSimple>
            <w:r w:rsidRPr="0018189C">
              <w:t xml:space="preserve">. In this scenario the </w:t>
            </w:r>
            <w:fldSimple w:instr=" REF _Ref164422352 \h  \* MERGEFORMAT ">
              <w:r w:rsidR="00BC3338" w:rsidRPr="00BC3338">
                <w:rPr>
                  <w:rStyle w:val="JDFElementRef"/>
                </w:rPr>
                <w:t>Quotation</w:t>
              </w:r>
            </w:fldSimple>
            <w:r w:rsidR="00311136">
              <w:rPr>
                <w:rStyle w:val="JDFElementRef"/>
              </w:rPr>
              <w:t xml:space="preserve"> </w:t>
            </w:r>
            <w:r w:rsidR="00B7766D">
              <w:t>MAY be</w:t>
            </w:r>
            <w:r w:rsidR="00B7766D" w:rsidRPr="0018189C">
              <w:t xml:space="preserve"> </w:t>
            </w:r>
            <w:r w:rsidRPr="0018189C">
              <w:t xml:space="preserve">the starting point of the </w:t>
            </w:r>
            <w:fldSimple w:instr=" REF NegotiationPhase \h  \* MERGEFORMAT ">
              <w:r w:rsidR="00BC3338" w:rsidRPr="00BC3338">
                <w:rPr>
                  <w:rStyle w:val="JDFTermRef"/>
                </w:rPr>
                <w:t>Negotiation Phase</w:t>
              </w:r>
            </w:fldSimple>
            <w:r w:rsidR="00B7766D">
              <w:t>.</w:t>
            </w:r>
            <w:r w:rsidRPr="0018189C">
              <w:t xml:space="preserve"> </w:t>
            </w:r>
          </w:p>
        </w:tc>
      </w:tr>
      <w:tr w:rsidR="00040652" w:rsidRPr="00305A27">
        <w:trPr>
          <w:jc w:val="center"/>
        </w:trPr>
        <w:tc>
          <w:tcPr>
            <w:tcW w:w="2160" w:type="dxa"/>
            <w:tcBorders>
              <w:top w:val="single" w:sz="12" w:space="0" w:color="000080"/>
              <w:bottom w:val="single" w:sz="12" w:space="0" w:color="000080"/>
            </w:tcBorders>
          </w:tcPr>
          <w:p w:rsidR="00040652" w:rsidRPr="0018189C" w:rsidRDefault="00040652" w:rsidP="00040652">
            <w:pPr>
              <w:pStyle w:val="TableCellLeft"/>
              <w:rPr>
                <w:rStyle w:val="Attribute"/>
                <w:i w:val="0"/>
              </w:rPr>
            </w:pPr>
            <w:proofErr w:type="gramStart"/>
            <w:r w:rsidRPr="00040652">
              <w:rPr>
                <w:rStyle w:val="JDFAttributeName"/>
              </w:rPr>
              <w:t>ReplaceID</w:t>
            </w:r>
            <w:r w:rsidRPr="00040652">
              <w:t xml:space="preserve"> ?</w:t>
            </w:r>
            <w:proofErr w:type="gramEnd"/>
          </w:p>
        </w:tc>
        <w:tc>
          <w:tcPr>
            <w:tcW w:w="1440" w:type="dxa"/>
            <w:tcBorders>
              <w:top w:val="single" w:sz="12" w:space="0" w:color="000080"/>
              <w:bottom w:val="single" w:sz="12" w:space="0" w:color="000080"/>
            </w:tcBorders>
          </w:tcPr>
          <w:p w:rsidR="00040652" w:rsidRPr="0018189C" w:rsidRDefault="00040652" w:rsidP="00040652">
            <w:pPr>
              <w:pStyle w:val="TableCellLeft"/>
            </w:pPr>
            <w:r w:rsidRPr="0018189C">
              <w:t>NMTOKEN</w:t>
            </w:r>
          </w:p>
        </w:tc>
        <w:tc>
          <w:tcPr>
            <w:tcW w:w="5760" w:type="dxa"/>
            <w:tcBorders>
              <w:top w:val="single" w:sz="12" w:space="0" w:color="000080"/>
              <w:bottom w:val="single" w:sz="12" w:space="0" w:color="000080"/>
            </w:tcBorders>
          </w:tcPr>
          <w:p w:rsidR="00040652" w:rsidRPr="0018189C" w:rsidRDefault="00040652" w:rsidP="00040652">
            <w:pPr>
              <w:pStyle w:val="TableCellLeft"/>
            </w:pPr>
            <w:r w:rsidRPr="00040652">
              <w:rPr>
                <w:rStyle w:val="XPath"/>
              </w:rPr>
              <w:t>Quotation/@BusinessID</w:t>
            </w:r>
            <w:r w:rsidRPr="0018189C">
              <w:t xml:space="preserve"> of the </w:t>
            </w:r>
            <w:fldSimple w:instr=" REF _Ref164422352 \h  \* MERGEFORMAT ">
              <w:r w:rsidR="00BC3338" w:rsidRPr="00BC3338">
                <w:rPr>
                  <w:rStyle w:val="JDFElementRef"/>
                </w:rPr>
                <w:t>Quotation</w:t>
              </w:r>
            </w:fldSimple>
            <w:r w:rsidR="00311136">
              <w:rPr>
                <w:rStyle w:val="JDFElementRef"/>
              </w:rPr>
              <w:t xml:space="preserve"> </w:t>
            </w:r>
            <w:r w:rsidRPr="0018189C">
              <w:t xml:space="preserve">that this </w:t>
            </w:r>
            <w:fldSimple w:instr=" REF _Ref164422352 \h  \* MERGEFORMAT ">
              <w:r w:rsidR="00BC3338" w:rsidRPr="00BC3338">
                <w:rPr>
                  <w:rStyle w:val="JDFElementRef"/>
                </w:rPr>
                <w:t>Quotation</w:t>
              </w:r>
            </w:fldSimple>
            <w:r w:rsidR="00311136">
              <w:rPr>
                <w:rStyle w:val="JDFElementRef"/>
              </w:rPr>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p>
        </w:tc>
      </w:tr>
      <w:tr w:rsidR="00040652" w:rsidRPr="00305A27">
        <w:trPr>
          <w:jc w:val="center"/>
        </w:trPr>
        <w:tc>
          <w:tcPr>
            <w:tcW w:w="2160" w:type="dxa"/>
            <w:tcBorders>
              <w:top w:val="single" w:sz="12" w:space="0" w:color="000080"/>
              <w:bottom w:val="single" w:sz="18" w:space="0" w:color="000080"/>
            </w:tcBorders>
          </w:tcPr>
          <w:p w:rsidR="00040652" w:rsidRPr="0018189C" w:rsidRDefault="007C0763" w:rsidP="007B3044">
            <w:pPr>
              <w:pStyle w:val="TableCellLeft"/>
              <w:rPr>
                <w:rStyle w:val="Attribute"/>
                <w:i w:val="0"/>
              </w:rPr>
            </w:pPr>
            <w:fldSimple w:instr=" REF _Ref164424820 \h  \* MERGEFORMAT ">
              <w:r w:rsidR="00BC3338" w:rsidRPr="00BC3338">
                <w:rPr>
                  <w:rStyle w:val="JDFElementRef"/>
                </w:rPr>
                <w:t>Quote</w:t>
              </w:r>
            </w:fldSimple>
            <w:r w:rsidR="00040652" w:rsidRPr="0018189C">
              <w:rPr>
                <w:rStyle w:val="Attribute"/>
                <w:i w:val="0"/>
              </w:rPr>
              <w:t xml:space="preserve"> +</w:t>
            </w:r>
          </w:p>
        </w:tc>
        <w:tc>
          <w:tcPr>
            <w:tcW w:w="1440" w:type="dxa"/>
            <w:tcBorders>
              <w:top w:val="single" w:sz="12" w:space="0" w:color="000080"/>
              <w:bottom w:val="single" w:sz="18" w:space="0" w:color="000080"/>
            </w:tcBorders>
          </w:tcPr>
          <w:p w:rsidR="00040652" w:rsidRPr="0018189C" w:rsidRDefault="00040652" w:rsidP="007B3044">
            <w:pPr>
              <w:pStyle w:val="TableCellLeft"/>
            </w:pPr>
            <w:r w:rsidRPr="0018189C">
              <w:t>element</w:t>
            </w:r>
          </w:p>
        </w:tc>
        <w:tc>
          <w:tcPr>
            <w:tcW w:w="5760" w:type="dxa"/>
            <w:tcBorders>
              <w:top w:val="single" w:sz="12" w:space="0" w:color="000080"/>
              <w:bottom w:val="single" w:sz="18" w:space="0" w:color="000080"/>
            </w:tcBorders>
          </w:tcPr>
          <w:p w:rsidR="00040652" w:rsidRDefault="00040652" w:rsidP="007B3044">
            <w:pPr>
              <w:pStyle w:val="TableCellLeft"/>
            </w:pPr>
            <w:r w:rsidRPr="0018189C">
              <w:t xml:space="preserve">Each </w:t>
            </w:r>
            <w:fldSimple w:instr=" REF _Ref164424820 \h  \* MERGEFORMAT ">
              <w:r w:rsidR="00BC3338" w:rsidRPr="00BC3338">
                <w:rPr>
                  <w:rStyle w:val="JDFElementRef"/>
                </w:rPr>
                <w:t>Quote</w:t>
              </w:r>
            </w:fldSimple>
            <w:r w:rsidR="00311136" w:rsidRPr="0018189C">
              <w:rPr>
                <w:rStyle w:val="Attribute"/>
                <w:i w:val="0"/>
              </w:rPr>
              <w:t xml:space="preserve"> </w:t>
            </w:r>
            <w:r w:rsidR="00C6565D">
              <w:t>element</w:t>
            </w:r>
            <w:r w:rsidR="008F70DF">
              <w:t xml:space="preserve"> </w:t>
            </w:r>
            <w:r w:rsidR="00AF35FC">
              <w:t>SHALL</w:t>
            </w:r>
            <w:r w:rsidR="008F70DF">
              <w:t xml:space="preserve"> </w:t>
            </w:r>
            <w:r w:rsidRPr="0018189C">
              <w:t xml:space="preserve">describe a complete distinct </w:t>
            </w:r>
            <w:r w:rsidR="00C6620D" w:rsidRPr="00C6620D">
              <w:t xml:space="preserve">variation of all </w:t>
            </w:r>
            <w:r w:rsidR="007C0763">
              <w:fldChar w:fldCharType="begin"/>
            </w:r>
            <w:r w:rsidR="00B14A07">
              <w:instrText xml:space="preserve"> REF PrintProduct \h  \* MERGEFORMAT </w:instrText>
            </w:r>
            <w:r w:rsidR="007C0763">
              <w:fldChar w:fldCharType="separate"/>
            </w:r>
            <w:r w:rsidR="00BC3338" w:rsidRPr="00BC3338">
              <w:rPr>
                <w:rStyle w:val="JDFTermRef"/>
              </w:rPr>
              <w:t xml:space="preserve">Print </w:t>
            </w:r>
            <w:proofErr w:type="gramStart"/>
            <w:r w:rsidR="00BC3338" w:rsidRPr="00BC3338">
              <w:rPr>
                <w:rStyle w:val="JDFTermRef"/>
              </w:rPr>
              <w:t>Product</w:t>
            </w:r>
            <w:proofErr w:type="gramEnd"/>
            <w:r w:rsidR="007C0763">
              <w:fldChar w:fldCharType="end"/>
            </w:r>
            <w:r w:rsidR="00002AA9">
              <w:t>s quoted</w:t>
            </w:r>
            <w:r w:rsidRPr="0018189C">
              <w:t xml:space="preserve">. </w:t>
            </w:r>
            <w:r w:rsidR="008F70DF">
              <w:t xml:space="preserve">A </w:t>
            </w:r>
            <w:fldSimple w:instr=" REF _Ref164424820 \h  \* MERGEFORMAT ">
              <w:r w:rsidR="00BC3338" w:rsidRPr="00BC3338">
                <w:rPr>
                  <w:rStyle w:val="JDFElementRef"/>
                </w:rPr>
                <w:t>Quote</w:t>
              </w:r>
            </w:fldSimple>
            <w:r w:rsidR="00311136" w:rsidRPr="0018189C">
              <w:rPr>
                <w:rStyle w:val="Attribute"/>
                <w:i w:val="0"/>
              </w:rPr>
              <w:t xml:space="preserve"> </w:t>
            </w:r>
            <w:r w:rsidR="00AF35FC">
              <w:t>SHALL</w:t>
            </w:r>
            <w:r w:rsidRPr="0018189C">
              <w:t xml:space="preserve"> NOT </w:t>
            </w:r>
            <w:proofErr w:type="gramStart"/>
            <w:r>
              <w:t>be</w:t>
            </w:r>
            <w:proofErr w:type="gramEnd"/>
            <w:r>
              <w:t xml:space="preserve"> a</w:t>
            </w:r>
            <w:r w:rsidRPr="0018189C">
              <w:t xml:space="preserve"> quote for</w:t>
            </w:r>
            <w:r>
              <w:t xml:space="preserve"> an</w:t>
            </w:r>
            <w:r w:rsidRPr="0018189C">
              <w:t xml:space="preserve"> individual part </w:t>
            </w:r>
            <w:r w:rsidR="009220BF">
              <w:t xml:space="preserve">or </w:t>
            </w:r>
            <w:fldSimple w:instr=" REF Item \h  \* MERGEFORMAT ">
              <w:r w:rsidR="00BC3338" w:rsidRPr="00BC3338">
                <w:rPr>
                  <w:rStyle w:val="JDFTermRef"/>
                </w:rPr>
                <w:t>Item</w:t>
              </w:r>
            </w:fldSimple>
            <w:r w:rsidR="0092471C">
              <w:t xml:space="preserve"> </w:t>
            </w:r>
            <w:r w:rsidRPr="0018189C">
              <w:t xml:space="preserve">of the </w:t>
            </w:r>
            <w:r w:rsidR="009220BF">
              <w:t>Order</w:t>
            </w:r>
            <w:r w:rsidRPr="0018189C">
              <w:t>.</w:t>
            </w:r>
          </w:p>
          <w:p w:rsidR="00995982" w:rsidRPr="0018189C" w:rsidRDefault="00995982" w:rsidP="007B3044">
            <w:pPr>
              <w:pStyle w:val="TableCellLeft"/>
            </w:pPr>
            <w:r>
              <w:t xml:space="preserve">See </w:t>
            </w:r>
            <w:r w:rsidR="007C0763">
              <w:fldChar w:fldCharType="begin"/>
            </w:r>
            <w:r>
              <w:instrText xml:space="preserve"> REF _Ref164422703 \h </w:instrText>
            </w:r>
            <w:r w:rsidR="007C0763">
              <w:fldChar w:fldCharType="separate"/>
            </w:r>
            <w:r w:rsidR="00BC3338" w:rsidRPr="00305A27">
              <w:t xml:space="preserve">Table </w:t>
            </w:r>
            <w:r w:rsidR="00BC3338">
              <w:rPr>
                <w:noProof/>
              </w:rPr>
              <w:t>15</w:t>
            </w:r>
            <w:r w:rsidR="00BC3338" w:rsidRPr="00305A27">
              <w:t xml:space="preserve">: </w:t>
            </w:r>
            <w:r w:rsidR="00BC3338" w:rsidRPr="00040652">
              <w:t>Quote</w:t>
            </w:r>
            <w:r w:rsidR="007C0763">
              <w:fldChar w:fldCharType="end"/>
            </w:r>
            <w:r>
              <w:t>.</w:t>
            </w:r>
          </w:p>
        </w:tc>
      </w:tr>
    </w:tbl>
    <w:p w:rsidR="005235A2" w:rsidRDefault="005235A2" w:rsidP="005235A2">
      <w:pPr>
        <w:pStyle w:val="TableLine-After"/>
        <w:rPr>
          <w:lang w:eastAsia="de-DE"/>
        </w:rPr>
      </w:pPr>
    </w:p>
    <w:p w:rsidR="00040652" w:rsidRDefault="00036709" w:rsidP="007753A0">
      <w:pPr>
        <w:pStyle w:val="Heading4"/>
      </w:pPr>
      <w:bookmarkStart w:id="194" w:name="_Toc164364522"/>
      <w:bookmarkStart w:id="195" w:name="_Ref372905876"/>
      <w:bookmarkStart w:id="196" w:name="_Toc411174892"/>
      <w:r w:rsidRPr="0018189C">
        <w:t>Quote</w:t>
      </w:r>
      <w:bookmarkEnd w:id="194"/>
      <w:bookmarkEnd w:id="195"/>
      <w:bookmarkEnd w:id="196"/>
    </w:p>
    <w:p w:rsidR="00036709" w:rsidRDefault="00036709" w:rsidP="00040652">
      <w:pPr>
        <w:pStyle w:val="BodyText"/>
        <w:rPr>
          <w:rStyle w:val="ChangeFlag"/>
        </w:rPr>
      </w:pPr>
      <w:r w:rsidRPr="00040652">
        <w:rPr>
          <w:rStyle w:val="ChangeFlag"/>
        </w:rPr>
        <w:t>Modified in PrintTalk 1.3</w:t>
      </w:r>
    </w:p>
    <w:p w:rsidR="00040652" w:rsidRPr="0018189C" w:rsidRDefault="00040652" w:rsidP="00040652">
      <w:pPr>
        <w:pStyle w:val="BodyText"/>
      </w:pPr>
      <w:r>
        <w:t xml:space="preserve">A </w:t>
      </w:r>
      <w:fldSimple w:instr=" REF _Ref164424820 \h  \* MERGEFORMAT ">
        <w:r w:rsidR="00BC3338" w:rsidRPr="00BC3338">
          <w:rPr>
            <w:rStyle w:val="JDFElementRef"/>
          </w:rPr>
          <w:t>Quote</w:t>
        </w:r>
      </w:fldSimple>
      <w:r w:rsidR="00311136" w:rsidRPr="0018189C">
        <w:rPr>
          <w:rStyle w:val="Attribute"/>
          <w:i w:val="0"/>
        </w:rPr>
        <w:t xml:space="preserve"> </w:t>
      </w:r>
      <w:r w:rsidR="00C6565D">
        <w:t>element</w:t>
      </w:r>
      <w:r>
        <w:t xml:space="preserve"> </w:t>
      </w:r>
      <w:r w:rsidRPr="0018189C">
        <w:t xml:space="preserve">describes a </w:t>
      </w:r>
      <w:r>
        <w:t>q</w:t>
      </w:r>
      <w:r w:rsidRPr="0018189C">
        <w:t xml:space="preserve">uote for a particular variation of a product. </w:t>
      </w:r>
    </w:p>
    <w:p w:rsidR="00040652" w:rsidRPr="00040652" w:rsidRDefault="00065E1C" w:rsidP="00040652">
      <w:pPr>
        <w:pStyle w:val="BodyText"/>
        <w:rPr>
          <w:rStyle w:val="ChangeFlag"/>
        </w:rPr>
      </w:pPr>
      <w:r>
        <w:t>Starting with</w:t>
      </w:r>
      <w:r w:rsidRPr="0018189C">
        <w:t xml:space="preserve"> </w:t>
      </w:r>
      <w:r w:rsidR="005C7A71" w:rsidRPr="0018189C">
        <w:t>PrintTalk 1.3</w:t>
      </w:r>
      <w:r w:rsidR="005C7A71">
        <w:t>,</w:t>
      </w:r>
      <w:r w:rsidR="00040652" w:rsidRPr="0018189C">
        <w:t xml:space="preserve"> </w:t>
      </w:r>
      <w:r w:rsidR="005C7A71">
        <w:t xml:space="preserve">the </w:t>
      </w:r>
      <w:fldSimple w:instr=" REF _Ref164424820 \h  \* MERGEFORMAT ">
        <w:r w:rsidR="00BC3338" w:rsidRPr="00BC3338">
          <w:rPr>
            <w:rStyle w:val="JDFElementRef"/>
          </w:rPr>
          <w:t>Quote</w:t>
        </w:r>
      </w:fldSimple>
      <w:r w:rsidR="00311136" w:rsidRPr="0018189C">
        <w:rPr>
          <w:rStyle w:val="Attribute"/>
          <w:i w:val="0"/>
        </w:rPr>
        <w:t xml:space="preserve"> </w:t>
      </w:r>
      <w:r w:rsidR="00C6565D">
        <w:t>element</w:t>
      </w:r>
      <w:r w:rsidR="00040652" w:rsidRPr="0018189C">
        <w:t xml:space="preserve"> </w:t>
      </w:r>
      <w:r>
        <w:t xml:space="preserve">is </w:t>
      </w:r>
      <w:r w:rsidRPr="0018189C">
        <w:t>changed</w:t>
      </w:r>
      <w:r w:rsidR="005C7A71" w:rsidRPr="0018189C">
        <w:t xml:space="preserve"> </w:t>
      </w:r>
      <w:r w:rsidR="00040652" w:rsidRPr="0018189C">
        <w:t xml:space="preserve">from </w:t>
      </w:r>
      <w:r w:rsidR="005C7A71">
        <w:t>a</w:t>
      </w:r>
      <w:r w:rsidR="00040652" w:rsidRPr="0018189C">
        <w:t xml:space="preserve"> </w:t>
      </w:r>
      <w:fldSimple w:instr=" REF BusinessObjectGlossary \h  \* MERGEFORMAT ">
        <w:r w:rsidR="00BC3338" w:rsidRPr="00BC3338">
          <w:rPr>
            <w:rStyle w:val="JDFTermRef"/>
          </w:rPr>
          <w:t>Business Object</w:t>
        </w:r>
      </w:fldSimple>
      <w:r w:rsidR="006F0B38">
        <w:rPr>
          <w:rStyle w:val="JDFTermRef"/>
        </w:rPr>
        <w:t xml:space="preserve"> </w:t>
      </w:r>
      <w:r w:rsidR="00040652" w:rsidRPr="0018189C">
        <w:t xml:space="preserve">to a child </w:t>
      </w:r>
      <w:r w:rsidR="00C6565D">
        <w:t>element</w:t>
      </w:r>
      <w:r w:rsidR="00040652" w:rsidRPr="0018189C">
        <w:t xml:space="preserve"> of</w:t>
      </w:r>
      <w:r w:rsidR="005C7A71">
        <w:t xml:space="preserve"> a</w:t>
      </w:r>
      <w:r w:rsidR="00040652" w:rsidRPr="0018189C">
        <w:t xml:space="preserve"> </w:t>
      </w:r>
      <w:fldSimple w:instr=" REF _Ref164422352 \h  \* MERGEFORMAT ">
        <w:r w:rsidR="00BC3338" w:rsidRPr="00BC3338">
          <w:rPr>
            <w:rStyle w:val="JDFElementRef"/>
          </w:rPr>
          <w:t>Quotation</w:t>
        </w:r>
      </w:fldSimple>
      <w:r w:rsidR="00311136">
        <w:rPr>
          <w:rStyle w:val="JDFElementRef"/>
        </w:rPr>
        <w:t xml:space="preserve"> </w:t>
      </w:r>
      <w:fldSimple w:instr=" REF BusinessObjectGlossary \h  \* MERGEFORMAT ">
        <w:r w:rsidR="00BC3338" w:rsidRPr="00BC3338">
          <w:rPr>
            <w:rStyle w:val="JDFTermRef"/>
          </w:rPr>
          <w:t>Business Object</w:t>
        </w:r>
      </w:fldSimple>
      <w:r w:rsidR="00E45239">
        <w:t>.</w:t>
      </w:r>
    </w:p>
    <w:p w:rsidR="005235A2" w:rsidRDefault="005235A2" w:rsidP="005235A2">
      <w:pPr>
        <w:pStyle w:val="CaptionICS"/>
        <w:tabs>
          <w:tab w:val="left" w:pos="1620"/>
        </w:tabs>
      </w:pPr>
      <w:bookmarkStart w:id="197" w:name="_Ref164422703"/>
      <w:bookmarkStart w:id="198" w:name="_Toc411174978"/>
      <w:r w:rsidRPr="00305A27">
        <w:t xml:space="preserve">Table </w:t>
      </w:r>
      <w:r w:rsidR="007C0763">
        <w:fldChar w:fldCharType="begin"/>
      </w:r>
      <w:r w:rsidR="003F4D71">
        <w:instrText xml:space="preserve"> SEQ "Table" \*ARABIC </w:instrText>
      </w:r>
      <w:r w:rsidR="007C0763">
        <w:fldChar w:fldCharType="separate"/>
      </w:r>
      <w:r w:rsidR="00BC3338">
        <w:rPr>
          <w:noProof/>
        </w:rPr>
        <w:t>15</w:t>
      </w:r>
      <w:r w:rsidR="007C0763">
        <w:rPr>
          <w:noProof/>
        </w:rPr>
        <w:fldChar w:fldCharType="end"/>
      </w:r>
      <w:r w:rsidRPr="00305A27">
        <w:t xml:space="preserve">: </w:t>
      </w:r>
      <w:bookmarkStart w:id="199" w:name="_Ref164424820"/>
      <w:r w:rsidR="00040652" w:rsidRPr="00040652">
        <w:t>Quote</w:t>
      </w:r>
      <w:bookmarkEnd w:id="197"/>
      <w:bookmarkEnd w:id="198"/>
      <w:bookmarkEnd w:id="199"/>
    </w:p>
    <w:p w:rsidR="007A7481" w:rsidRPr="00A25DEB" w:rsidRDefault="007A7481" w:rsidP="007A7481">
      <w:pPr>
        <w:pStyle w:val="TableLine-Before"/>
        <w:rPr>
          <w:rStyle w:val="JDFElement"/>
        </w:rPr>
      </w:pPr>
      <w:r w:rsidRPr="00EE0337">
        <w:rPr>
          <w:rStyle w:val="TableLine-ReferenceChar"/>
        </w:rPr>
        <w:t>Referenced by:</w:t>
      </w:r>
      <w:r w:rsidRPr="00A25DEB">
        <w:t xml:space="preserve"> </w:t>
      </w:r>
      <w:fldSimple w:instr=" REF _Ref164422352 \h  \* MERGEFORMAT ">
        <w:r w:rsidR="00BC3338" w:rsidRPr="00BC3338">
          <w:rPr>
            <w:rStyle w:val="JDFElementRef"/>
          </w:rPr>
          <w:t>Quotation</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5C7A71" w:rsidRPr="00305A27" w:rsidTr="00E60EB0">
        <w:trPr>
          <w:jc w:val="center"/>
        </w:trPr>
        <w:tc>
          <w:tcPr>
            <w:tcW w:w="2448" w:type="dxa"/>
            <w:tcBorders>
              <w:top w:val="single" w:sz="4" w:space="0" w:color="auto"/>
              <w:bottom w:val="single" w:sz="12" w:space="0" w:color="000080"/>
            </w:tcBorders>
          </w:tcPr>
          <w:p w:rsidR="005C7A71" w:rsidRPr="0018189C" w:rsidRDefault="005C7A71" w:rsidP="005C7A71">
            <w:pPr>
              <w:pStyle w:val="TableCellLeft"/>
              <w:rPr>
                <w:rStyle w:val="Attribute"/>
              </w:rPr>
            </w:pPr>
            <w:proofErr w:type="gramStart"/>
            <w:r w:rsidRPr="005C7A71">
              <w:rPr>
                <w:rStyle w:val="JDFAttributeName"/>
              </w:rPr>
              <w:t>Currency</w:t>
            </w:r>
            <w:r w:rsidRPr="005C7A71">
              <w:t xml:space="preserve"> ?</w:t>
            </w:r>
            <w:proofErr w:type="gramEnd"/>
          </w:p>
        </w:tc>
        <w:tc>
          <w:tcPr>
            <w:tcW w:w="1440" w:type="dxa"/>
            <w:tcBorders>
              <w:top w:val="single" w:sz="4" w:space="0" w:color="auto"/>
              <w:bottom w:val="single" w:sz="12" w:space="0" w:color="000080"/>
            </w:tcBorders>
          </w:tcPr>
          <w:p w:rsidR="005C7A71" w:rsidRPr="0018189C" w:rsidRDefault="005C7A71" w:rsidP="005C7A71">
            <w:pPr>
              <w:pStyle w:val="TableCellLeft"/>
            </w:pPr>
            <w:r w:rsidRPr="0018189C">
              <w:t>NMTOKEN</w:t>
            </w:r>
          </w:p>
        </w:tc>
        <w:tc>
          <w:tcPr>
            <w:tcW w:w="5472" w:type="dxa"/>
            <w:tcBorders>
              <w:top w:val="single" w:sz="4" w:space="0" w:color="auto"/>
              <w:bottom w:val="single" w:sz="12" w:space="0" w:color="000080"/>
            </w:tcBorders>
          </w:tcPr>
          <w:p w:rsidR="005C7A71" w:rsidRPr="0018189C" w:rsidRDefault="005C7A71" w:rsidP="005C7A71">
            <w:pPr>
              <w:pStyle w:val="TableCellLeft"/>
            </w:pPr>
            <w:r w:rsidRPr="0018189C">
              <w:t xml:space="preserve">Three-digit currency definition according to </w:t>
            </w:r>
            <w:r w:rsidR="007C0763">
              <w:fldChar w:fldCharType="begin"/>
            </w:r>
            <w:r w:rsidR="008A7561">
              <w:instrText xml:space="preserve"> REF ISO4217 \h </w:instrText>
            </w:r>
            <w:r w:rsidR="007C0763">
              <w:fldChar w:fldCharType="separate"/>
            </w:r>
            <w:r w:rsidR="00BC3338">
              <w:t>[ISO4217]</w:t>
            </w:r>
            <w:r w:rsidR="007C0763">
              <w:fldChar w:fldCharType="end"/>
            </w:r>
            <w:r w:rsidRPr="0018189C">
              <w:t xml:space="preserve"> Identifies the currency that this </w:t>
            </w:r>
            <w:fldSimple w:instr=" REF _Ref164424820 \h  \* MERGEFORMAT ">
              <w:r w:rsidR="00BC3338" w:rsidRPr="00BC3338">
                <w:rPr>
                  <w:rStyle w:val="JDFElementRef"/>
                </w:rPr>
                <w:t>Quote</w:t>
              </w:r>
            </w:fldSimple>
            <w:r w:rsidR="00311136">
              <w:rPr>
                <w:rStyle w:val="JDFElementRef"/>
              </w:rPr>
              <w:t xml:space="preserve"> </w:t>
            </w:r>
            <w:r w:rsidR="00E45239">
              <w:t>uses.</w:t>
            </w:r>
          </w:p>
          <w:p w:rsidR="005C7A71" w:rsidRPr="0018189C" w:rsidRDefault="005C7A71" w:rsidP="005C7A71">
            <w:pPr>
              <w:pStyle w:val="TableCellLeft"/>
            </w:pPr>
            <w:r w:rsidRPr="0018189C">
              <w:t>If not specified, the</w:t>
            </w:r>
            <w:r w:rsidR="00D50C4A">
              <w:t xml:space="preserve"> value </w:t>
            </w:r>
            <w:proofErr w:type="gramStart"/>
            <w:r w:rsidR="00D50C4A">
              <w:t>of</w:t>
            </w:r>
            <w:r w:rsidRPr="0018189C">
              <w:t xml:space="preserve"> </w:t>
            </w:r>
            <w:r w:rsidR="00F00C51" w:rsidRPr="00F00C51">
              <w:rPr>
                <w:rStyle w:val="XPath"/>
              </w:rPr>
              <w:t>..</w:t>
            </w:r>
            <w:proofErr w:type="gramEnd"/>
            <w:r w:rsidR="00736514" w:rsidRPr="00F00C51">
              <w:rPr>
                <w:rStyle w:val="XPath"/>
              </w:rPr>
              <w:t>/@</w:t>
            </w:r>
            <w:r w:rsidR="002F4896" w:rsidRPr="00F00C51">
              <w:rPr>
                <w:rStyle w:val="XPath"/>
              </w:rPr>
              <w:t>C</w:t>
            </w:r>
            <w:r w:rsidRPr="00F00C51">
              <w:rPr>
                <w:rStyle w:val="XPath"/>
              </w:rPr>
              <w:t>urrency</w:t>
            </w:r>
            <w:r w:rsidRPr="0018189C">
              <w:t xml:space="preserve"> </w:t>
            </w:r>
            <w:r w:rsidR="00F00C51">
              <w:t xml:space="preserve">(in parent) </w:t>
            </w:r>
            <w:r w:rsidR="00AF35FC">
              <w:t>SHALL</w:t>
            </w:r>
            <w:r w:rsidR="00356579">
              <w:t xml:space="preserve"> be</w:t>
            </w:r>
            <w:r w:rsidR="00356579" w:rsidRPr="0018189C">
              <w:t xml:space="preserve"> </w:t>
            </w:r>
            <w:r w:rsidRPr="0018189C">
              <w:t>used.</w:t>
            </w:r>
          </w:p>
        </w:tc>
      </w:tr>
      <w:tr w:rsidR="005C7A71" w:rsidRPr="00305A27">
        <w:trPr>
          <w:jc w:val="center"/>
        </w:trPr>
        <w:tc>
          <w:tcPr>
            <w:tcW w:w="2448" w:type="dxa"/>
            <w:tcBorders>
              <w:top w:val="single" w:sz="12" w:space="0" w:color="000080"/>
              <w:bottom w:val="single" w:sz="12" w:space="0" w:color="000080"/>
            </w:tcBorders>
          </w:tcPr>
          <w:p w:rsidR="005C7A71" w:rsidRPr="005C7A71" w:rsidRDefault="005C7A71" w:rsidP="007B3044">
            <w:pPr>
              <w:pStyle w:val="TableCellLeft"/>
              <w:rPr>
                <w:rStyle w:val="Attribute"/>
                <w:rFonts w:ascii="Times New Roman" w:hAnsi="Times New Roman"/>
                <w:i w:val="0"/>
              </w:rPr>
            </w:pPr>
            <w:r w:rsidRPr="005C7A71">
              <w:rPr>
                <w:rStyle w:val="JDFAttributeName"/>
              </w:rPr>
              <w:t>DeviationFactor</w:t>
            </w:r>
            <w:r w:rsidRPr="005C7A71">
              <w:t xml:space="preserve"> </w:t>
            </w:r>
            <w:r w:rsidR="007A7481">
              <w:t xml:space="preserve"> </w:t>
            </w:r>
            <w:r w:rsidR="00311136">
              <w:t xml:space="preserve">= </w:t>
            </w:r>
            <w:r>
              <w:t>"</w:t>
            </w:r>
            <w:r w:rsidRPr="00D50C4A">
              <w:rPr>
                <w:rStyle w:val="JDFAttributeValue"/>
              </w:rPr>
              <w:t>None</w:t>
            </w:r>
            <w:r>
              <w:t>"</w:t>
            </w:r>
            <w:r w:rsidRPr="0018189C">
              <w:rPr>
                <w:rStyle w:val="Attribute"/>
              </w:rPr>
              <w:br/>
            </w:r>
            <w:r w:rsidRPr="005C7A71">
              <w:rPr>
                <w:rStyle w:val="ChangeFlag"/>
              </w:rPr>
              <w:t>New in PrintTalk 1.3</w:t>
            </w:r>
          </w:p>
        </w:tc>
        <w:tc>
          <w:tcPr>
            <w:tcW w:w="1440" w:type="dxa"/>
            <w:tcBorders>
              <w:top w:val="single" w:sz="12" w:space="0" w:color="000080"/>
              <w:bottom w:val="single" w:sz="12" w:space="0" w:color="000080"/>
            </w:tcBorders>
          </w:tcPr>
          <w:p w:rsidR="005C7A71" w:rsidRPr="0018189C" w:rsidRDefault="005C7A71" w:rsidP="007B3044">
            <w:pPr>
              <w:pStyle w:val="TableCellLeft"/>
            </w:pPr>
            <w:r w:rsidRPr="0018189C">
              <w:t>enumeration</w:t>
            </w:r>
          </w:p>
        </w:tc>
        <w:tc>
          <w:tcPr>
            <w:tcW w:w="5472" w:type="dxa"/>
            <w:tcBorders>
              <w:top w:val="single" w:sz="12" w:space="0" w:color="000080"/>
              <w:bottom w:val="single" w:sz="12" w:space="0" w:color="000080"/>
            </w:tcBorders>
          </w:tcPr>
          <w:p w:rsidR="005C7A71" w:rsidRDefault="005C7A71" w:rsidP="002B5FC8">
            <w:pPr>
              <w:pStyle w:val="TableCellLeft"/>
            </w:pPr>
            <w:r w:rsidRPr="0018189C">
              <w:t xml:space="preserve">The </w:t>
            </w:r>
            <w:r w:rsidR="00D50C4A">
              <w:t>@</w:t>
            </w:r>
            <w:r w:rsidRPr="002F4896">
              <w:rPr>
                <w:rStyle w:val="JDFAttributeName"/>
              </w:rPr>
              <w:t>DeviationFactor</w:t>
            </w:r>
            <w:r w:rsidRPr="0018189C">
              <w:t xml:space="preserve"> shows how close the </w:t>
            </w:r>
            <w:fldSimple w:instr=" REF _Ref164424820 \h  \* MERGEFORMAT ">
              <w:r w:rsidR="00BC3338" w:rsidRPr="00BC3338">
                <w:rPr>
                  <w:rStyle w:val="JDFElementRef"/>
                </w:rPr>
                <w:t>Quote</w:t>
              </w:r>
            </w:fldSimple>
            <w:r w:rsidR="00311136">
              <w:rPr>
                <w:rStyle w:val="JDFElementRef"/>
              </w:rPr>
              <w:t xml:space="preserve"> </w:t>
            </w:r>
            <w:r w:rsidRPr="0018189C">
              <w:t xml:space="preserve">meets the requirements of the </w:t>
            </w:r>
            <w:fldSimple w:instr=" REF _Ref164422350 \h  \* MERGEFORMAT ">
              <w:r w:rsidR="00BC3338" w:rsidRPr="00BC3338">
                <w:rPr>
                  <w:rStyle w:val="JDFElementRef"/>
                </w:rPr>
                <w:t>RFQ</w:t>
              </w:r>
            </w:fldSimple>
            <w:r w:rsidRPr="0018189C">
              <w:t>.</w:t>
            </w:r>
          </w:p>
          <w:p w:rsidR="00863DD3" w:rsidRDefault="001F64BE" w:rsidP="00374FE4">
            <w:pPr>
              <w:pStyle w:val="EnumHeader"/>
            </w:pPr>
            <w:r>
              <w:t>Allowed values are</w:t>
            </w:r>
            <w:r w:rsidR="000F35E9">
              <w:t>:</w:t>
            </w:r>
          </w:p>
        </w:tc>
      </w:tr>
      <w:tr w:rsidR="002F4896" w:rsidRPr="00305A27">
        <w:trPr>
          <w:jc w:val="center"/>
        </w:trPr>
        <w:tc>
          <w:tcPr>
            <w:tcW w:w="2448" w:type="dxa"/>
            <w:tcBorders>
              <w:top w:val="single" w:sz="12" w:space="0" w:color="000080"/>
              <w:bottom w:val="single" w:sz="12" w:space="0" w:color="000080"/>
            </w:tcBorders>
            <w:shd w:val="clear" w:color="auto" w:fill="E0E0E0"/>
          </w:tcPr>
          <w:p w:rsidR="002F4896" w:rsidRPr="002F4896" w:rsidRDefault="002F4896" w:rsidP="002F4896">
            <w:pPr>
              <w:pStyle w:val="TableCellValueIndent"/>
              <w:rPr>
                <w:rStyle w:val="JDFAttributeValue"/>
              </w:rPr>
            </w:pPr>
            <w:r w:rsidRPr="002F4896">
              <w:rPr>
                <w:rStyle w:val="JDFAttributeValue"/>
              </w:rPr>
              <w:t>None</w:t>
            </w:r>
          </w:p>
        </w:tc>
        <w:tc>
          <w:tcPr>
            <w:tcW w:w="1440" w:type="dxa"/>
            <w:tcBorders>
              <w:top w:val="single" w:sz="12" w:space="0" w:color="000080"/>
              <w:bottom w:val="single" w:sz="12" w:space="0" w:color="000080"/>
            </w:tcBorders>
            <w:shd w:val="clear" w:color="auto" w:fill="E0E0E0"/>
          </w:tcPr>
          <w:p w:rsidR="002F4896" w:rsidRPr="0018189C" w:rsidRDefault="002F4896" w:rsidP="005C7A71">
            <w:pPr>
              <w:pStyle w:val="TableCellLeft"/>
            </w:pPr>
          </w:p>
        </w:tc>
        <w:tc>
          <w:tcPr>
            <w:tcW w:w="5472" w:type="dxa"/>
            <w:tcBorders>
              <w:top w:val="single" w:sz="12" w:space="0" w:color="000080"/>
              <w:bottom w:val="single" w:sz="12" w:space="0" w:color="000080"/>
            </w:tcBorders>
            <w:shd w:val="clear" w:color="auto" w:fill="E0E0E0"/>
          </w:tcPr>
          <w:p w:rsidR="002F4896" w:rsidRPr="0018189C" w:rsidRDefault="002F4896" w:rsidP="005C7A71">
            <w:pPr>
              <w:pStyle w:val="TableCellLeft"/>
            </w:pPr>
            <w:r w:rsidRPr="0018189C">
              <w:t xml:space="preserve">Proposed </w:t>
            </w:r>
            <w:fldSimple w:instr=" REF PrintProduct \h  \* MERGEFORMAT ">
              <w:r w:rsidR="00BC3338" w:rsidRPr="00BC3338">
                <w:rPr>
                  <w:rStyle w:val="JDFTermRef"/>
                </w:rPr>
                <w:t>Print Product</w:t>
              </w:r>
            </w:fldSimple>
            <w:r w:rsidRPr="0018189C">
              <w:t xml:space="preserve"> conforms to requirements in the </w:t>
            </w:r>
            <w:fldSimple w:instr=" REF _Ref164422350 \h  \* MERGEFORMAT ">
              <w:r w:rsidR="00BC3338" w:rsidRPr="00BC3338">
                <w:rPr>
                  <w:rStyle w:val="JDFElementRef"/>
                </w:rPr>
                <w:t>RFQ</w:t>
              </w:r>
            </w:fldSimple>
            <w:r w:rsidRPr="0018189C">
              <w:t>.</w:t>
            </w:r>
          </w:p>
        </w:tc>
      </w:tr>
      <w:tr w:rsidR="00830E6A" w:rsidRPr="00305A27">
        <w:trPr>
          <w:jc w:val="center"/>
        </w:trPr>
        <w:tc>
          <w:tcPr>
            <w:tcW w:w="2448" w:type="dxa"/>
            <w:tcBorders>
              <w:top w:val="single" w:sz="12" w:space="0" w:color="000080"/>
              <w:bottom w:val="single" w:sz="12" w:space="0" w:color="000080"/>
            </w:tcBorders>
            <w:shd w:val="clear" w:color="auto" w:fill="E0E0E0"/>
          </w:tcPr>
          <w:p w:rsidR="00830E6A" w:rsidRPr="002F4896" w:rsidRDefault="00830E6A" w:rsidP="002F4896">
            <w:pPr>
              <w:pStyle w:val="TableCellValueIndent"/>
              <w:rPr>
                <w:rStyle w:val="JDFAttributeValue"/>
              </w:rPr>
            </w:pPr>
            <w:r w:rsidRPr="002F4896">
              <w:rPr>
                <w:rStyle w:val="JDFAttributeValue"/>
              </w:rPr>
              <w:t>Significant</w:t>
            </w:r>
          </w:p>
        </w:tc>
        <w:tc>
          <w:tcPr>
            <w:tcW w:w="1440" w:type="dxa"/>
            <w:tcBorders>
              <w:top w:val="single" w:sz="12" w:space="0" w:color="000080"/>
              <w:bottom w:val="single" w:sz="12" w:space="0" w:color="000080"/>
            </w:tcBorders>
            <w:shd w:val="clear" w:color="auto" w:fill="E0E0E0"/>
          </w:tcPr>
          <w:p w:rsidR="00830E6A" w:rsidRPr="0018189C" w:rsidRDefault="00830E6A" w:rsidP="005C7A71">
            <w:pPr>
              <w:pStyle w:val="TableCellLeft"/>
            </w:pPr>
          </w:p>
        </w:tc>
        <w:tc>
          <w:tcPr>
            <w:tcW w:w="5472" w:type="dxa"/>
            <w:tcBorders>
              <w:top w:val="single" w:sz="12" w:space="0" w:color="000080"/>
              <w:bottom w:val="single" w:sz="12" w:space="0" w:color="000080"/>
            </w:tcBorders>
            <w:shd w:val="clear" w:color="auto" w:fill="E0E0E0"/>
          </w:tcPr>
          <w:p w:rsidR="00830E6A" w:rsidRPr="0018189C" w:rsidRDefault="00830E6A" w:rsidP="005C7A71">
            <w:pPr>
              <w:pStyle w:val="TableCellLeft"/>
            </w:pPr>
            <w:r w:rsidRPr="0018189C">
              <w:t xml:space="preserve">Major Deviation from the </w:t>
            </w:r>
            <w:fldSimple w:instr=" REF _Ref164422350 \h  \* MERGEFORMAT ">
              <w:r w:rsidR="00BC3338" w:rsidRPr="00BC3338">
                <w:rPr>
                  <w:rStyle w:val="JDFElementRef"/>
                </w:rPr>
                <w:t>RFQ</w:t>
              </w:r>
            </w:fldSimple>
            <w:r w:rsidRPr="0018189C">
              <w:t>.</w:t>
            </w:r>
          </w:p>
        </w:tc>
      </w:tr>
      <w:tr w:rsidR="00830E6A" w:rsidRPr="00305A27">
        <w:trPr>
          <w:jc w:val="center"/>
        </w:trPr>
        <w:tc>
          <w:tcPr>
            <w:tcW w:w="2448" w:type="dxa"/>
            <w:tcBorders>
              <w:top w:val="single" w:sz="12" w:space="0" w:color="000080"/>
              <w:bottom w:val="single" w:sz="12" w:space="0" w:color="000080"/>
            </w:tcBorders>
            <w:shd w:val="clear" w:color="auto" w:fill="E0E0E0"/>
          </w:tcPr>
          <w:p w:rsidR="00830E6A" w:rsidRPr="002F4896" w:rsidRDefault="00830E6A" w:rsidP="002F4896">
            <w:pPr>
              <w:pStyle w:val="TableCellValueIndent"/>
              <w:rPr>
                <w:rStyle w:val="JDFAttributeValue"/>
              </w:rPr>
            </w:pPr>
            <w:r w:rsidRPr="002F4896">
              <w:rPr>
                <w:rStyle w:val="JDFAttributeValue"/>
              </w:rPr>
              <w:t>Slight</w:t>
            </w:r>
          </w:p>
        </w:tc>
        <w:tc>
          <w:tcPr>
            <w:tcW w:w="1440" w:type="dxa"/>
            <w:tcBorders>
              <w:top w:val="single" w:sz="12" w:space="0" w:color="000080"/>
              <w:bottom w:val="single" w:sz="12" w:space="0" w:color="000080"/>
            </w:tcBorders>
            <w:shd w:val="clear" w:color="auto" w:fill="E0E0E0"/>
          </w:tcPr>
          <w:p w:rsidR="00830E6A" w:rsidRPr="0018189C" w:rsidRDefault="00830E6A" w:rsidP="005C7A71">
            <w:pPr>
              <w:pStyle w:val="TableCellLeft"/>
            </w:pPr>
          </w:p>
        </w:tc>
        <w:tc>
          <w:tcPr>
            <w:tcW w:w="5472" w:type="dxa"/>
            <w:tcBorders>
              <w:top w:val="single" w:sz="12" w:space="0" w:color="000080"/>
              <w:bottom w:val="single" w:sz="12" w:space="0" w:color="000080"/>
            </w:tcBorders>
            <w:shd w:val="clear" w:color="auto" w:fill="E0E0E0"/>
          </w:tcPr>
          <w:p w:rsidR="00830E6A" w:rsidRPr="0018189C" w:rsidRDefault="00830E6A" w:rsidP="005C7A71">
            <w:pPr>
              <w:pStyle w:val="TableCellLeft"/>
            </w:pPr>
            <w:r w:rsidRPr="0018189C">
              <w:t xml:space="preserve">Some minor deviation from the </w:t>
            </w:r>
            <w:fldSimple w:instr=" REF _Ref164422350 \h  \* MERGEFORMAT ">
              <w:r w:rsidR="00BC3338" w:rsidRPr="00BC3338">
                <w:rPr>
                  <w:rStyle w:val="JDFElementRef"/>
                </w:rPr>
                <w:t>RFQ</w:t>
              </w:r>
            </w:fldSimple>
            <w:r>
              <w:t xml:space="preserve"> </w:t>
            </w:r>
            <w:r w:rsidRPr="0018189C">
              <w:t>requirements – e.g. paper weight.</w:t>
            </w:r>
          </w:p>
        </w:tc>
      </w:tr>
      <w:tr w:rsidR="00830E6A" w:rsidRPr="00305A27" w:rsidTr="00E73A63">
        <w:trPr>
          <w:cantSplit/>
          <w:jc w:val="center"/>
        </w:trPr>
        <w:tc>
          <w:tcPr>
            <w:tcW w:w="2448" w:type="dxa"/>
            <w:tcBorders>
              <w:top w:val="single" w:sz="12" w:space="0" w:color="000080"/>
              <w:bottom w:val="single" w:sz="12" w:space="0" w:color="000080"/>
            </w:tcBorders>
          </w:tcPr>
          <w:p w:rsidR="00830E6A" w:rsidRPr="0018189C" w:rsidRDefault="00830E6A" w:rsidP="005C7A71">
            <w:pPr>
              <w:pStyle w:val="TableCellLeft"/>
              <w:rPr>
                <w:rStyle w:val="Attribute"/>
              </w:rPr>
            </w:pPr>
            <w:proofErr w:type="gramStart"/>
            <w:r w:rsidRPr="005C7A71">
              <w:rPr>
                <w:rStyle w:val="JDFAttributeName"/>
              </w:rPr>
              <w:t>Estimate</w:t>
            </w:r>
            <w:r w:rsidRPr="005C7A71">
              <w:t xml:space="preserve"> ?</w:t>
            </w:r>
            <w:proofErr w:type="gramEnd"/>
          </w:p>
        </w:tc>
        <w:tc>
          <w:tcPr>
            <w:tcW w:w="1440" w:type="dxa"/>
            <w:tcBorders>
              <w:top w:val="single" w:sz="12" w:space="0" w:color="000080"/>
              <w:bottom w:val="single" w:sz="12" w:space="0" w:color="000080"/>
            </w:tcBorders>
          </w:tcPr>
          <w:p w:rsidR="00830E6A" w:rsidRPr="0018189C" w:rsidRDefault="00830E6A" w:rsidP="005C7A71">
            <w:pPr>
              <w:pStyle w:val="TableCellLeft"/>
            </w:pPr>
            <w:r w:rsidRPr="0018189C">
              <w:t>boolean</w:t>
            </w:r>
          </w:p>
        </w:tc>
        <w:tc>
          <w:tcPr>
            <w:tcW w:w="5472" w:type="dxa"/>
            <w:tcBorders>
              <w:top w:val="single" w:sz="12" w:space="0" w:color="000080"/>
              <w:bottom w:val="single" w:sz="12" w:space="0" w:color="000080"/>
            </w:tcBorders>
          </w:tcPr>
          <w:p w:rsidR="00830E6A" w:rsidRDefault="00830E6A" w:rsidP="005C7A71">
            <w:pPr>
              <w:pStyle w:val="TableCellLeft"/>
            </w:pPr>
            <w:r>
              <w:t>If</w:t>
            </w:r>
            <w:r w:rsidRPr="0018189C">
              <w:t xml:space="preserve"> </w:t>
            </w:r>
            <w:r>
              <w:t>"</w:t>
            </w:r>
            <w:r w:rsidRPr="00CB351C">
              <w:rPr>
                <w:rStyle w:val="JDFAttributeValue"/>
              </w:rPr>
              <w:t>false</w:t>
            </w:r>
            <w:r>
              <w:t>", each price in</w:t>
            </w:r>
            <w:r w:rsidRPr="0018189C">
              <w:t xml:space="preserve"> this </w:t>
            </w:r>
            <w:fldSimple w:instr=" REF _Ref164424820 \h  \* MERGEFORMAT ">
              <w:r w:rsidR="00BC3338" w:rsidRPr="00BC3338">
                <w:rPr>
                  <w:rStyle w:val="JDFElementRef"/>
                </w:rPr>
                <w:t>Quote</w:t>
              </w:r>
            </w:fldSimple>
            <w:r>
              <w:rPr>
                <w:rStyle w:val="JDFElementRef"/>
              </w:rPr>
              <w:t xml:space="preserve"> </w:t>
            </w:r>
            <w:r>
              <w:t xml:space="preserve">SHALL </w:t>
            </w:r>
            <w:proofErr w:type="gramStart"/>
            <w:r>
              <w:t>be</w:t>
            </w:r>
            <w:proofErr w:type="gramEnd"/>
            <w:r w:rsidRPr="0018189C">
              <w:t xml:space="preserve"> a binding amount</w:t>
            </w:r>
            <w:r>
              <w:t xml:space="preserve">; otherwise, the </w:t>
            </w:r>
            <w:fldSimple w:instr=" REF PrintBuyer \h  \* MERGEFORMAT ">
              <w:r w:rsidR="00BC3338" w:rsidRPr="00BC3338">
                <w:rPr>
                  <w:rStyle w:val="JDFTermRef"/>
                </w:rPr>
                <w:t>Print Buyer</w:t>
              </w:r>
            </w:fldSimple>
            <w:r>
              <w:t xml:space="preserve"> SHALL treat each price as</w:t>
            </w:r>
            <w:r w:rsidRPr="0018189C">
              <w:t xml:space="preserve"> an estimate</w:t>
            </w:r>
            <w:r>
              <w:t xml:space="preserve"> only</w:t>
            </w:r>
            <w:r w:rsidRPr="0018189C">
              <w:t>.</w:t>
            </w:r>
          </w:p>
          <w:p w:rsidR="00830E6A" w:rsidRPr="0018189C" w:rsidRDefault="00830E6A" w:rsidP="005C7A71">
            <w:pPr>
              <w:pStyle w:val="TableCellLeft"/>
            </w:pPr>
            <w:r w:rsidRPr="0018189C">
              <w:t xml:space="preserve">If not specified, </w:t>
            </w:r>
            <w:proofErr w:type="gramStart"/>
            <w:r w:rsidRPr="0018189C">
              <w:t xml:space="preserve">the </w:t>
            </w:r>
            <w:r>
              <w:rPr>
                <w:rStyle w:val="XPath"/>
              </w:rPr>
              <w:t>..</w:t>
            </w:r>
            <w:proofErr w:type="gramEnd"/>
            <w:r w:rsidRPr="00CB351C">
              <w:rPr>
                <w:rStyle w:val="XPath"/>
              </w:rPr>
              <w:t>/@Estimate</w:t>
            </w:r>
            <w:r w:rsidRPr="0018189C">
              <w:t xml:space="preserve"> </w:t>
            </w:r>
            <w:r>
              <w:t>(in parent) SHALL be</w:t>
            </w:r>
            <w:r w:rsidRPr="0018189C">
              <w:t xml:space="preserve"> used.</w:t>
            </w:r>
          </w:p>
        </w:tc>
      </w:tr>
      <w:tr w:rsidR="00830E6A" w:rsidRPr="00305A27">
        <w:trPr>
          <w:jc w:val="center"/>
        </w:trPr>
        <w:tc>
          <w:tcPr>
            <w:tcW w:w="2448" w:type="dxa"/>
            <w:tcBorders>
              <w:top w:val="single" w:sz="12" w:space="0" w:color="000080"/>
              <w:bottom w:val="single" w:sz="12" w:space="0" w:color="000080"/>
            </w:tcBorders>
          </w:tcPr>
          <w:p w:rsidR="00830E6A" w:rsidRPr="0018189C" w:rsidRDefault="00830E6A" w:rsidP="005C7A71">
            <w:pPr>
              <w:pStyle w:val="TableCellLeft"/>
              <w:rPr>
                <w:rStyle w:val="Attribute"/>
              </w:rPr>
            </w:pPr>
            <w:proofErr w:type="gramStart"/>
            <w:r w:rsidRPr="005C7A71">
              <w:rPr>
                <w:rStyle w:val="JDFAttributeName"/>
              </w:rPr>
              <w:t>Expires</w:t>
            </w:r>
            <w:r w:rsidRPr="005C7A71">
              <w:t xml:space="preserve"> ?</w:t>
            </w:r>
            <w:proofErr w:type="gramEnd"/>
          </w:p>
          <w:p w:rsidR="00830E6A" w:rsidRPr="005C7A71" w:rsidRDefault="00830E6A" w:rsidP="005C7A71">
            <w:pPr>
              <w:pStyle w:val="TableCellLeftClose"/>
              <w:rPr>
                <w:rStyle w:val="ChangeFlag"/>
              </w:rPr>
            </w:pPr>
            <w:r w:rsidRPr="005C7A71">
              <w:rPr>
                <w:rStyle w:val="ChangeFlag"/>
              </w:rPr>
              <w:t>Deprecated in PrintTalk 1.3</w:t>
            </w:r>
          </w:p>
        </w:tc>
        <w:tc>
          <w:tcPr>
            <w:tcW w:w="1440" w:type="dxa"/>
            <w:tcBorders>
              <w:top w:val="single" w:sz="12" w:space="0" w:color="000080"/>
              <w:bottom w:val="single" w:sz="12" w:space="0" w:color="000080"/>
            </w:tcBorders>
          </w:tcPr>
          <w:p w:rsidR="00830E6A" w:rsidRPr="0018189C" w:rsidRDefault="00830E6A" w:rsidP="005C7A71">
            <w:pPr>
              <w:pStyle w:val="TableCellLeft"/>
            </w:pPr>
            <w:r w:rsidRPr="0018189C">
              <w:t>dateTime</w:t>
            </w:r>
          </w:p>
        </w:tc>
        <w:tc>
          <w:tcPr>
            <w:tcW w:w="5472" w:type="dxa"/>
            <w:tcBorders>
              <w:top w:val="single" w:sz="12" w:space="0" w:color="000080"/>
              <w:bottom w:val="single" w:sz="12" w:space="0" w:color="000080"/>
            </w:tcBorders>
          </w:tcPr>
          <w:p w:rsidR="00830E6A" w:rsidRPr="0018189C" w:rsidRDefault="00830E6A" w:rsidP="005C7A71">
            <w:pPr>
              <w:pStyle w:val="TableCellLeft"/>
            </w:pPr>
            <w:r w:rsidRPr="0018189C">
              <w:t xml:space="preserve">Date/time when </w:t>
            </w:r>
            <w:r>
              <w:t xml:space="preserve">this </w:t>
            </w:r>
            <w:fldSimple w:instr=" REF _Ref164424820 \h  \* MERGEFORMAT ">
              <w:r w:rsidR="00BC3338" w:rsidRPr="00BC3338">
                <w:rPr>
                  <w:rStyle w:val="JDFElementRef"/>
                </w:rPr>
                <w:t>Quote</w:t>
              </w:r>
            </w:fldSimple>
            <w:r>
              <w:rPr>
                <w:rStyle w:val="JDFElementRef"/>
              </w:rPr>
              <w:t xml:space="preserve"> </w:t>
            </w:r>
            <w:r w:rsidRPr="0018189C">
              <w:t xml:space="preserve">becomes </w:t>
            </w:r>
            <w:fldSimple w:instr=" REF Invalid \h  \* MERGEFORMAT ">
              <w:r w:rsidR="00BC3338" w:rsidRPr="00BC3338">
                <w:rPr>
                  <w:rStyle w:val="JDFTermRef"/>
                </w:rPr>
                <w:t>Invalid</w:t>
              </w:r>
            </w:fldSimple>
            <w:r w:rsidRPr="0018189C">
              <w:t>.</w:t>
            </w:r>
          </w:p>
          <w:p w:rsidR="00830E6A" w:rsidRDefault="00830E6A" w:rsidP="005C7A71">
            <w:pPr>
              <w:pStyle w:val="TableCellLeft"/>
            </w:pPr>
            <w:r>
              <w:t xml:space="preserve">This </w:t>
            </w:r>
            <w:r w:rsidR="00C6565D">
              <w:t>attribute</w:t>
            </w:r>
            <w:r w:rsidRPr="0018189C">
              <w:t xml:space="preserve"> </w:t>
            </w:r>
            <w:r>
              <w:t>SHALL</w:t>
            </w:r>
            <w:r w:rsidRPr="0018189C">
              <w:t xml:space="preserve"> NOT be specified in </w:t>
            </w:r>
            <w:r w:rsidRPr="002F4896">
              <w:rPr>
                <w:rStyle w:val="XPath"/>
              </w:rPr>
              <w:t>Quotation/Quote</w:t>
            </w:r>
            <w:r w:rsidRPr="0018189C">
              <w:t>.</w:t>
            </w:r>
          </w:p>
          <w:p w:rsidR="00830E6A" w:rsidRPr="0018189C" w:rsidRDefault="00830E6A" w:rsidP="00065E1C">
            <w:pPr>
              <w:pStyle w:val="TableCellLeft"/>
            </w:pPr>
            <w:r w:rsidRPr="005440AE">
              <w:rPr>
                <w:rStyle w:val="NoteLeadIn"/>
              </w:rPr>
              <w:t>Deprecation note:</w:t>
            </w:r>
            <w:r>
              <w:t xml:space="preserve"> starting with</w:t>
            </w:r>
            <w:r w:rsidRPr="0018189C">
              <w:t xml:space="preserve"> PrintTalk 1.3</w:t>
            </w:r>
            <w:r>
              <w:t xml:space="preserve">, a </w:t>
            </w:r>
            <w:fldSimple w:instr=" REF _Ref164424820 \h  \* MERGEFORMAT ">
              <w:r w:rsidR="00BC3338" w:rsidRPr="00BC3338">
                <w:rPr>
                  <w:rStyle w:val="JDFElementRef"/>
                </w:rPr>
                <w:t>Quote</w:t>
              </w:r>
            </w:fldSimple>
            <w:r>
              <w:rPr>
                <w:rStyle w:val="JDFElementRef"/>
              </w:rPr>
              <w:t xml:space="preserve"> </w:t>
            </w:r>
            <w:r>
              <w:t xml:space="preserve">is only in the context of </w:t>
            </w:r>
            <w:r w:rsidRPr="002F4896">
              <w:rPr>
                <w:rStyle w:val="XPath"/>
              </w:rPr>
              <w:t>Quotation/Quote</w:t>
            </w:r>
            <w:r>
              <w:t xml:space="preserve"> and thus this </w:t>
            </w:r>
            <w:r w:rsidR="00C6565D">
              <w:t>attribute</w:t>
            </w:r>
            <w:r w:rsidRPr="00736514">
              <w:t xml:space="preserve"> </w:t>
            </w:r>
            <w:r>
              <w:t>SHALL</w:t>
            </w:r>
            <w:r w:rsidRPr="00736514">
              <w:t xml:space="preserve"> NOT be used.</w:t>
            </w:r>
          </w:p>
        </w:tc>
      </w:tr>
      <w:tr w:rsidR="00830E6A" w:rsidRPr="00305A27">
        <w:trPr>
          <w:jc w:val="center"/>
        </w:trPr>
        <w:tc>
          <w:tcPr>
            <w:tcW w:w="2448" w:type="dxa"/>
            <w:tcBorders>
              <w:top w:val="single" w:sz="12" w:space="0" w:color="000080"/>
              <w:bottom w:val="single" w:sz="12" w:space="0" w:color="000080"/>
            </w:tcBorders>
          </w:tcPr>
          <w:p w:rsidR="00830E6A" w:rsidRPr="0018189C" w:rsidRDefault="00830E6A" w:rsidP="005C7A71">
            <w:pPr>
              <w:pStyle w:val="TableCellLeft"/>
              <w:rPr>
                <w:color w:val="000000"/>
                <w:sz w:val="24"/>
                <w:szCs w:val="24"/>
                <w:lang w:eastAsia="de-DE"/>
              </w:rPr>
            </w:pPr>
            <w:r w:rsidRPr="005C7A71">
              <w:rPr>
                <w:rStyle w:val="JDFAttributeName"/>
              </w:rPr>
              <w:t>QuoteID</w:t>
            </w:r>
            <w:r w:rsidRPr="005C7A71">
              <w:t xml:space="preserve"> </w:t>
            </w:r>
          </w:p>
          <w:p w:rsidR="00830E6A" w:rsidRDefault="00830E6A" w:rsidP="005C7A71">
            <w:pPr>
              <w:pStyle w:val="TableCellLeftClose"/>
              <w:rPr>
                <w:rStyle w:val="ChangeFlag"/>
              </w:rPr>
            </w:pPr>
            <w:r w:rsidRPr="005C7A71">
              <w:rPr>
                <w:rStyle w:val="ChangeFlag"/>
              </w:rPr>
              <w:t>New in PrintTalk 1.3</w:t>
            </w:r>
          </w:p>
          <w:p w:rsidR="00830E6A" w:rsidRPr="0018189C" w:rsidRDefault="00830E6A" w:rsidP="005C7A71">
            <w:pPr>
              <w:pStyle w:val="TableCellLeftClose"/>
              <w:rPr>
                <w:color w:val="000000"/>
                <w:sz w:val="24"/>
                <w:szCs w:val="24"/>
                <w:lang w:eastAsia="de-DE"/>
              </w:rPr>
            </w:pPr>
            <w:r>
              <w:rPr>
                <w:rStyle w:val="ChangeFlag"/>
              </w:rPr>
              <w:t>Modified in PrintTalk 1.5</w:t>
            </w:r>
          </w:p>
        </w:tc>
        <w:tc>
          <w:tcPr>
            <w:tcW w:w="1440" w:type="dxa"/>
            <w:tcBorders>
              <w:top w:val="single" w:sz="12" w:space="0" w:color="000080"/>
              <w:bottom w:val="single" w:sz="12" w:space="0" w:color="000080"/>
            </w:tcBorders>
          </w:tcPr>
          <w:p w:rsidR="00830E6A" w:rsidRPr="00736514" w:rsidRDefault="00830E6A" w:rsidP="00736514">
            <w:pPr>
              <w:pStyle w:val="TableCellLeft"/>
            </w:pPr>
            <w:r w:rsidRPr="00736514">
              <w:t xml:space="preserve">NMTOKEN </w:t>
            </w:r>
          </w:p>
        </w:tc>
        <w:tc>
          <w:tcPr>
            <w:tcW w:w="5472" w:type="dxa"/>
            <w:tcBorders>
              <w:top w:val="single" w:sz="12" w:space="0" w:color="000080"/>
              <w:bottom w:val="single" w:sz="12" w:space="0" w:color="000080"/>
            </w:tcBorders>
          </w:tcPr>
          <w:p w:rsidR="00830E6A" w:rsidRDefault="00830E6A" w:rsidP="005C7A71">
            <w:pPr>
              <w:pStyle w:val="TableCellLeft"/>
            </w:pPr>
            <w:r>
              <w:t>The unique</w:t>
            </w:r>
            <w:r w:rsidRPr="0018189C">
              <w:t xml:space="preserve"> identifier for this </w:t>
            </w:r>
            <w:fldSimple w:instr=" REF _Ref164424820 \h  \* MERGEFORMAT ">
              <w:r w:rsidR="00BC3338" w:rsidRPr="00BC3338">
                <w:rPr>
                  <w:rStyle w:val="JDFElementRef"/>
                </w:rPr>
                <w:t>Quote</w:t>
              </w:r>
            </w:fldSimple>
            <w:r>
              <w:rPr>
                <w:rStyle w:val="JDFElementRef"/>
              </w:rPr>
              <w:t xml:space="preserve"> </w:t>
            </w:r>
            <w:r w:rsidR="00C6565D">
              <w:t>element</w:t>
            </w:r>
            <w:r w:rsidRPr="0018189C">
              <w:t xml:space="preserve">. </w:t>
            </w:r>
            <w:r w:rsidRPr="001B6E05">
              <w:t>@</w:t>
            </w:r>
            <w:r w:rsidRPr="002F4896">
              <w:rPr>
                <w:rStyle w:val="JDFAttributeName"/>
              </w:rPr>
              <w:t>QuoteID</w:t>
            </w:r>
            <w:r w:rsidRPr="0018189C">
              <w:t xml:space="preserve"> </w:t>
            </w:r>
            <w:r>
              <w:t>SHALL</w:t>
            </w:r>
            <w:r w:rsidRPr="0018189C">
              <w:t xml:space="preserve"> </w:t>
            </w:r>
            <w:proofErr w:type="gramStart"/>
            <w:r w:rsidRPr="0018189C">
              <w:rPr>
                <w:rStyle w:val="TableStandardChar"/>
              </w:rPr>
              <w:t>be</w:t>
            </w:r>
            <w:proofErr w:type="gramEnd"/>
            <w:r w:rsidRPr="0018189C">
              <w:rPr>
                <w:rStyle w:val="TableStandardChar"/>
              </w:rPr>
              <w:t xml:space="preserve"> unique</w:t>
            </w:r>
            <w:r>
              <w:rPr>
                <w:rStyle w:val="TableStandardChar"/>
              </w:rPr>
              <w:t xml:space="preserve"> only</w:t>
            </w:r>
            <w:r w:rsidRPr="0018189C">
              <w:rPr>
                <w:rStyle w:val="TableStandardChar"/>
              </w:rPr>
              <w:t xml:space="preserve"> in the context of a </w:t>
            </w:r>
            <w:fldSimple w:instr=" REF _Ref164422352 \h  \* MERGEFORMAT ">
              <w:r w:rsidR="00BC3338" w:rsidRPr="00BC3338">
                <w:rPr>
                  <w:rStyle w:val="JDFElementRef"/>
                </w:rPr>
                <w:t>Quotation</w:t>
              </w:r>
            </w:fldSimple>
            <w:r w:rsidRPr="0018189C">
              <w:t>.</w:t>
            </w:r>
            <w:r>
              <w:t xml:space="preserve">  If </w:t>
            </w:r>
            <w:r w:rsidR="00011D95">
              <w:t>@</w:t>
            </w:r>
            <w:r w:rsidRPr="00011D95">
              <w:rPr>
                <w:rStyle w:val="JDFAttributeName"/>
              </w:rPr>
              <w:t>QuoteID</w:t>
            </w:r>
            <w:r>
              <w:t xml:space="preserve"> exists, </w:t>
            </w:r>
            <w:r w:rsidR="00011D95">
              <w:t>@</w:t>
            </w:r>
            <w:r w:rsidRPr="00011D95">
              <w:rPr>
                <w:rStyle w:val="JDFAttributeName"/>
              </w:rPr>
              <w:t>BusinessRefID</w:t>
            </w:r>
            <w:r>
              <w:t xml:space="preserve"> SHALL be present.</w:t>
            </w:r>
          </w:p>
          <w:p w:rsidR="00830E6A" w:rsidRPr="0018189C" w:rsidRDefault="00830E6A" w:rsidP="00065E1C">
            <w:pPr>
              <w:pStyle w:val="TableCellLeft"/>
              <w:rPr>
                <w:color w:val="000000"/>
                <w:sz w:val="24"/>
                <w:szCs w:val="24"/>
                <w:lang w:eastAsia="de-DE"/>
              </w:rPr>
            </w:pPr>
            <w:r w:rsidRPr="00065E1C">
              <w:rPr>
                <w:rStyle w:val="NoteLeadIn"/>
              </w:rPr>
              <w:t>Modification note:</w:t>
            </w:r>
            <w:r>
              <w:t xml:space="preserve"> starting with PrintTalk 1.5, this attribute is </w:t>
            </w:r>
            <w:r>
              <w:lastRenderedPageBreak/>
              <w:t>required.</w:t>
            </w:r>
          </w:p>
        </w:tc>
      </w:tr>
      <w:tr w:rsidR="00830E6A" w:rsidRPr="00305A27">
        <w:trPr>
          <w:jc w:val="center"/>
        </w:trPr>
        <w:tc>
          <w:tcPr>
            <w:tcW w:w="2448" w:type="dxa"/>
            <w:tcBorders>
              <w:top w:val="single" w:sz="12" w:space="0" w:color="000080"/>
              <w:bottom w:val="single" w:sz="12" w:space="0" w:color="000080"/>
            </w:tcBorders>
          </w:tcPr>
          <w:p w:rsidR="00830E6A" w:rsidRDefault="00830E6A" w:rsidP="005C7A71">
            <w:pPr>
              <w:pStyle w:val="TableCellLeft"/>
            </w:pPr>
            <w:proofErr w:type="gramStart"/>
            <w:r w:rsidRPr="005C7A71">
              <w:rPr>
                <w:rStyle w:val="JDFAttributeName"/>
              </w:rPr>
              <w:lastRenderedPageBreak/>
              <w:t>ReorderID</w:t>
            </w:r>
            <w:r w:rsidRPr="005C7A71">
              <w:t xml:space="preserve"> ?</w:t>
            </w:r>
            <w:proofErr w:type="gramEnd"/>
          </w:p>
          <w:p w:rsidR="00830E6A" w:rsidRPr="0018189C" w:rsidRDefault="00830E6A" w:rsidP="005C7A71">
            <w:pPr>
              <w:pStyle w:val="TableCellLeft"/>
              <w:rPr>
                <w:rStyle w:val="Attribute"/>
              </w:rPr>
            </w:pPr>
            <w:r w:rsidRPr="005C7A71">
              <w:rPr>
                <w:rStyle w:val="ChangeFlag"/>
              </w:rPr>
              <w:t>Deprecated in PrintTalk 1.3</w:t>
            </w:r>
          </w:p>
        </w:tc>
        <w:tc>
          <w:tcPr>
            <w:tcW w:w="1440" w:type="dxa"/>
            <w:tcBorders>
              <w:top w:val="single" w:sz="12" w:space="0" w:color="000080"/>
              <w:bottom w:val="single" w:sz="12" w:space="0" w:color="000080"/>
            </w:tcBorders>
          </w:tcPr>
          <w:p w:rsidR="00830E6A" w:rsidRPr="0018189C" w:rsidRDefault="00830E6A" w:rsidP="005C7A71">
            <w:pPr>
              <w:pStyle w:val="TableCellLeft"/>
            </w:pPr>
            <w:r w:rsidRPr="0018189C">
              <w:t>NMTOKENS</w:t>
            </w:r>
          </w:p>
        </w:tc>
        <w:tc>
          <w:tcPr>
            <w:tcW w:w="5472" w:type="dxa"/>
            <w:tcBorders>
              <w:top w:val="single" w:sz="12" w:space="0" w:color="000080"/>
              <w:bottom w:val="single" w:sz="12" w:space="0" w:color="000080"/>
            </w:tcBorders>
          </w:tcPr>
          <w:p w:rsidR="00830E6A" w:rsidRPr="0018189C" w:rsidRDefault="00830E6A" w:rsidP="005C7A71">
            <w:pPr>
              <w:pStyle w:val="TableCellLeft"/>
            </w:pPr>
            <w:r w:rsidRPr="0018189C">
              <w:t xml:space="preserve">Whitespace-separated unique </w:t>
            </w:r>
            <w:r w:rsidRPr="001B6E05">
              <w:t>@</w:t>
            </w:r>
            <w:r w:rsidRPr="00A057D1">
              <w:rPr>
                <w:rStyle w:val="JDFAttributeName"/>
              </w:rPr>
              <w:t>BusinessID</w:t>
            </w:r>
            <w:r w:rsidRPr="0018189C">
              <w:t xml:space="preserve"> </w:t>
            </w:r>
            <w:r>
              <w:t>values that refer to</w:t>
            </w:r>
            <w:r w:rsidRPr="0018189C">
              <w:t xml:space="preserve"> </w:t>
            </w:r>
            <w:fldSimple w:instr=" REF _Ref364435792 \h  \* MERGEFORMAT ">
              <w:r w:rsidR="00BC3338" w:rsidRPr="00BC3338">
                <w:rPr>
                  <w:rStyle w:val="JDFElementRef"/>
                </w:rPr>
                <w:t>PurchaseOrder</w:t>
              </w:r>
            </w:fldSimple>
            <w:r>
              <w:t xml:space="preserve"> </w:t>
            </w:r>
            <w:fldSimple w:instr=" REF PrintTalkDocument \h  \* MERGEFORMAT ">
              <w:r w:rsidR="00BC3338" w:rsidRPr="00BC3338">
                <w:rPr>
                  <w:rStyle w:val="JDFTermRef"/>
                </w:rPr>
                <w:t>PrintTalk Document</w:t>
              </w:r>
            </w:fldSimple>
            <w:r w:rsidRPr="009765AE">
              <w:rPr>
                <w:rStyle w:val="JDFTermRef"/>
              </w:rPr>
              <w:t>s</w:t>
            </w:r>
            <w:r w:rsidRPr="0018189C">
              <w:t xml:space="preserve"> that are the basis for this (collected) </w:t>
            </w:r>
            <w:fldSimple w:instr=" REF _Ref164424820 \h  \* MERGEFORMAT ">
              <w:r w:rsidR="00BC3338" w:rsidRPr="00BC3338">
                <w:rPr>
                  <w:rStyle w:val="JDFElementRef"/>
                </w:rPr>
                <w:t>Quote</w:t>
              </w:r>
            </w:fldSimple>
            <w:r w:rsidRPr="0018189C">
              <w:t xml:space="preserve">. In this scenario the </w:t>
            </w:r>
            <w:fldSimple w:instr=" REF _Ref164424820 \h  \* MERGEFORMAT ">
              <w:r w:rsidR="00BC3338" w:rsidRPr="00BC3338">
                <w:rPr>
                  <w:rStyle w:val="JDFElementRef"/>
                </w:rPr>
                <w:t>Quote</w:t>
              </w:r>
            </w:fldSimple>
            <w:r>
              <w:rPr>
                <w:rStyle w:val="JDFElementRef"/>
              </w:rPr>
              <w:t xml:space="preserve"> </w:t>
            </w:r>
            <w:r w:rsidRPr="0018189C">
              <w:t xml:space="preserve">is the starting point of the </w:t>
            </w:r>
            <w:fldSimple w:instr=" REF NegotiationPhase \h  \* MERGEFORMAT ">
              <w:r w:rsidR="00BC3338" w:rsidRPr="00BC3338">
                <w:rPr>
                  <w:rStyle w:val="JDFTermRef"/>
                </w:rPr>
                <w:t>Negotiation Phase</w:t>
              </w:r>
            </w:fldSimple>
            <w:r>
              <w:rPr>
                <w:rStyle w:val="JDFTermRef"/>
              </w:rPr>
              <w:t xml:space="preserve"> </w:t>
            </w:r>
            <w:r w:rsidRPr="0018189C">
              <w:t xml:space="preserve">and is intended to lead to a re-order. </w:t>
            </w:r>
          </w:p>
          <w:p w:rsidR="00830E6A" w:rsidRDefault="00830E6A" w:rsidP="005C7A71">
            <w:pPr>
              <w:pStyle w:val="TableCellLeft"/>
            </w:pPr>
            <w:r w:rsidRPr="0018189C">
              <w:t xml:space="preserve">If not specified, </w:t>
            </w:r>
            <w:proofErr w:type="gramStart"/>
            <w:r w:rsidRPr="0018189C">
              <w:t xml:space="preserve">the </w:t>
            </w:r>
            <w:r w:rsidRPr="00F00C51">
              <w:rPr>
                <w:rStyle w:val="XPath"/>
              </w:rPr>
              <w:t>..</w:t>
            </w:r>
            <w:proofErr w:type="gramEnd"/>
            <w:r w:rsidRPr="00F00C51">
              <w:rPr>
                <w:rStyle w:val="XPath"/>
              </w:rPr>
              <w:t>/ReorderID</w:t>
            </w:r>
            <w:r w:rsidRPr="0018189C">
              <w:t xml:space="preserve"> </w:t>
            </w:r>
            <w:r>
              <w:t>(</w:t>
            </w:r>
            <w:r w:rsidRPr="0018189C">
              <w:t xml:space="preserve">in the parent </w:t>
            </w:r>
            <w:fldSimple w:instr=" REF _Ref164422352 \h  \* MERGEFORMAT ">
              <w:r w:rsidR="00BC3338" w:rsidRPr="00BC3338">
                <w:rPr>
                  <w:rStyle w:val="JDFElementRef"/>
                </w:rPr>
                <w:t>Quotation</w:t>
              </w:r>
            </w:fldSimple>
            <w:r>
              <w:rPr>
                <w:rStyle w:val="JDFElement"/>
              </w:rPr>
              <w:t>)</w:t>
            </w:r>
            <w:r w:rsidRPr="0018189C">
              <w:t xml:space="preserve"> is used.</w:t>
            </w:r>
          </w:p>
          <w:p w:rsidR="00830E6A" w:rsidRPr="0018189C" w:rsidRDefault="00830E6A" w:rsidP="00002AA9">
            <w:pPr>
              <w:pStyle w:val="TableCellLeft"/>
            </w:pPr>
            <w:r w:rsidRPr="005440AE">
              <w:rPr>
                <w:rStyle w:val="NoteLeadIn"/>
              </w:rPr>
              <w:t>Deprecation note:</w:t>
            </w:r>
            <w:r>
              <w:t xml:space="preserve"> starting with</w:t>
            </w:r>
            <w:r w:rsidRPr="0018189C">
              <w:t xml:space="preserve"> PrintTalk 1.3</w:t>
            </w:r>
            <w:r>
              <w:t xml:space="preserve">, </w:t>
            </w:r>
            <w:proofErr w:type="gramStart"/>
            <w:r>
              <w:t>use ..</w:t>
            </w:r>
            <w:proofErr w:type="gramEnd"/>
            <w:r>
              <w:t>/@</w:t>
            </w:r>
            <w:r w:rsidRPr="005C7A71">
              <w:rPr>
                <w:rStyle w:val="JDFAttributeName"/>
              </w:rPr>
              <w:t>ReorderID</w:t>
            </w:r>
            <w:r>
              <w:rPr>
                <w:rStyle w:val="XPath"/>
              </w:rPr>
              <w:t xml:space="preserve"> </w:t>
            </w:r>
            <w:r w:rsidRPr="0080474D">
              <w:t xml:space="preserve">(in </w:t>
            </w:r>
            <w:fldSimple w:instr=" REF _Ref164422352 \h  \* MERGEFORMAT ">
              <w:r w:rsidR="00BC3338" w:rsidRPr="00BC3338">
                <w:rPr>
                  <w:rStyle w:val="JDFElementRef"/>
                </w:rPr>
                <w:t>Quotation</w:t>
              </w:r>
            </w:fldSimple>
            <w:r>
              <w:t xml:space="preserve"> </w:t>
            </w:r>
            <w:r w:rsidRPr="0080474D">
              <w:t>parent</w:t>
            </w:r>
            <w:proofErr w:type="gramStart"/>
            <w:r w:rsidRPr="0080474D">
              <w:t>)</w:t>
            </w:r>
            <w:r w:rsidR="00E45239">
              <w:t xml:space="preserve"> .</w:t>
            </w:r>
            <w:proofErr w:type="gramEnd"/>
          </w:p>
        </w:tc>
      </w:tr>
      <w:tr w:rsidR="00830E6A" w:rsidRPr="00305A27" w:rsidTr="001757C6">
        <w:trPr>
          <w:cantSplit/>
          <w:jc w:val="center"/>
        </w:trPr>
        <w:tc>
          <w:tcPr>
            <w:tcW w:w="2448" w:type="dxa"/>
            <w:tcBorders>
              <w:top w:val="single" w:sz="12" w:space="0" w:color="000080"/>
              <w:bottom w:val="single" w:sz="12" w:space="0" w:color="000080"/>
            </w:tcBorders>
          </w:tcPr>
          <w:p w:rsidR="00830E6A" w:rsidRPr="0018189C" w:rsidRDefault="00830E6A" w:rsidP="007B3044">
            <w:pPr>
              <w:pStyle w:val="TableCellLeft"/>
              <w:rPr>
                <w:rStyle w:val="Attribute"/>
              </w:rPr>
            </w:pPr>
            <w:proofErr w:type="gramStart"/>
            <w:r w:rsidRPr="005C7A71">
              <w:rPr>
                <w:rStyle w:val="JDFAttributeName"/>
              </w:rPr>
              <w:t>ReplaceID</w:t>
            </w:r>
            <w:r w:rsidRPr="005C7A71">
              <w:t xml:space="preserve"> ?</w:t>
            </w:r>
            <w:proofErr w:type="gramEnd"/>
          </w:p>
          <w:p w:rsidR="00830E6A" w:rsidRPr="005C7A71" w:rsidRDefault="00830E6A" w:rsidP="005C7A71">
            <w:pPr>
              <w:pStyle w:val="TableCellLeftClose"/>
              <w:rPr>
                <w:rStyle w:val="ChangeFlag"/>
              </w:rPr>
            </w:pPr>
            <w:r w:rsidRPr="005C7A71">
              <w:rPr>
                <w:rStyle w:val="ChangeFlag"/>
              </w:rPr>
              <w:t>Modified in PrintTalk 1.3</w:t>
            </w:r>
          </w:p>
        </w:tc>
        <w:tc>
          <w:tcPr>
            <w:tcW w:w="1440" w:type="dxa"/>
            <w:tcBorders>
              <w:top w:val="single" w:sz="12" w:space="0" w:color="000080"/>
              <w:bottom w:val="single" w:sz="12" w:space="0" w:color="000080"/>
            </w:tcBorders>
          </w:tcPr>
          <w:p w:rsidR="00830E6A" w:rsidRPr="00322402" w:rsidRDefault="00830E6A" w:rsidP="00322402">
            <w:pPr>
              <w:pStyle w:val="TableCellLeft"/>
            </w:pPr>
            <w:r w:rsidRPr="00322402">
              <w:t>NMTOKEN</w:t>
            </w:r>
          </w:p>
        </w:tc>
        <w:tc>
          <w:tcPr>
            <w:tcW w:w="5472" w:type="dxa"/>
            <w:tcBorders>
              <w:top w:val="single" w:sz="12" w:space="0" w:color="000080"/>
              <w:bottom w:val="single" w:sz="12" w:space="0" w:color="000080"/>
            </w:tcBorders>
          </w:tcPr>
          <w:p w:rsidR="00830E6A" w:rsidRPr="0018189C" w:rsidRDefault="00830E6A" w:rsidP="007B3044">
            <w:pPr>
              <w:pStyle w:val="TableCellLeft"/>
            </w:pPr>
            <w:r w:rsidRPr="002343D8">
              <w:rPr>
                <w:rStyle w:val="XPath"/>
              </w:rPr>
              <w:t>Quote/@QuoteID</w:t>
            </w:r>
            <w:r w:rsidRPr="0018189C">
              <w:t xml:space="preserve"> of the </w:t>
            </w:r>
            <w:fldSimple w:instr=" REF _Ref164424820 \h  \* MERGEFORMAT ">
              <w:r w:rsidR="00BC3338" w:rsidRPr="00BC3338">
                <w:rPr>
                  <w:rStyle w:val="JDFElementRef"/>
                </w:rPr>
                <w:t>Quote</w:t>
              </w:r>
            </w:fldSimple>
            <w:r>
              <w:rPr>
                <w:rStyle w:val="JDFElementRef"/>
              </w:rPr>
              <w:t xml:space="preserve"> </w:t>
            </w:r>
            <w:r w:rsidRPr="0018189C">
              <w:t xml:space="preserve">that this </w:t>
            </w:r>
            <w:fldSimple w:instr=" REF _Ref164424820 \h  \* MERGEFORMAT ">
              <w:r w:rsidR="00BC3338" w:rsidRPr="00BC3338">
                <w:rPr>
                  <w:rStyle w:val="JDFElementRef"/>
                </w:rPr>
                <w:t>Quote</w:t>
              </w:r>
            </w:fldSimple>
            <w:r w:rsidRPr="0018189C">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fldSimple w:instr=" REF Superseding \h  \* MERGEFORMAT ">
              <w:r w:rsidR="00BC3338" w:rsidRPr="00BC3338">
                <w:rPr>
                  <w:rStyle w:val="JDFTermRef"/>
                </w:rPr>
                <w:t>Superseding</w:t>
              </w:r>
            </w:fldSimple>
            <w:r w:rsidRPr="0018189C">
              <w:t xml:space="preserve"> is only allowed as long as the </w:t>
            </w:r>
            <w:fldSimple w:instr=" REF _Ref164424820 \h  \* MERGEFORMAT ">
              <w:r w:rsidR="00BC3338" w:rsidRPr="00BC3338">
                <w:rPr>
                  <w:rStyle w:val="JDFElementRef"/>
                </w:rPr>
                <w:t>Quote</w:t>
              </w:r>
            </w:fldSimple>
            <w:r>
              <w:rPr>
                <w:rStyle w:val="JDFElementRef"/>
              </w:rPr>
              <w:t xml:space="preserve"> </w:t>
            </w:r>
            <w:r w:rsidRPr="0018189C">
              <w:t xml:space="preserve">to be </w:t>
            </w:r>
            <w:fldSimple w:instr=" REF Supersede \h  \* MERGEFORMAT ">
              <w:r w:rsidR="00BC3338" w:rsidRPr="00BC3338">
                <w:rPr>
                  <w:rStyle w:val="JDFTermRef"/>
                </w:rPr>
                <w:t>Supersede</w:t>
              </w:r>
            </w:fldSimple>
            <w:r w:rsidRPr="005027BA">
              <w:rPr>
                <w:rStyle w:val="JDFTermRef"/>
              </w:rPr>
              <w:t>d</w:t>
            </w:r>
            <w:r w:rsidRPr="0018189C">
              <w:t xml:space="preserve"> is </w:t>
            </w:r>
            <w:fldSimple w:instr=" REF Pending \h  \* MERGEFORMAT ">
              <w:r w:rsidR="00BC3338" w:rsidRPr="00BC3338">
                <w:rPr>
                  <w:rStyle w:val="JDFTermRef"/>
                </w:rPr>
                <w:t>Pending</w:t>
              </w:r>
            </w:fldSimple>
            <w:r w:rsidRPr="0086721E">
              <w:t>.</w:t>
            </w:r>
            <w:r w:rsidRPr="0018189C">
              <w:t xml:space="preserve"> </w:t>
            </w:r>
          </w:p>
          <w:p w:rsidR="00830E6A" w:rsidRPr="0018189C" w:rsidRDefault="00830E6A" w:rsidP="00065E1C">
            <w:pPr>
              <w:pStyle w:val="TableCellLeft"/>
            </w:pPr>
            <w:r>
              <w:rPr>
                <w:rStyle w:val="NoteLeadIn"/>
              </w:rPr>
              <w:t>Modification</w:t>
            </w:r>
            <w:r w:rsidRPr="005440AE">
              <w:rPr>
                <w:rStyle w:val="NoteLeadIn"/>
              </w:rPr>
              <w:t xml:space="preserve"> note:</w:t>
            </w:r>
            <w:r>
              <w:t xml:space="preserve"> starting with</w:t>
            </w:r>
            <w:r w:rsidRPr="0018189C">
              <w:t xml:space="preserve"> PrintTalk 1.2, </w:t>
            </w:r>
            <w:r>
              <w:t>@</w:t>
            </w:r>
            <w:r w:rsidRPr="0018189C">
              <w:rPr>
                <w:rStyle w:val="Attribute"/>
              </w:rPr>
              <w:t>ReplaceID</w:t>
            </w:r>
            <w:r w:rsidRPr="0018189C">
              <w:t xml:space="preserve">  specifie</w:t>
            </w:r>
            <w:r>
              <w:t>s</w:t>
            </w:r>
            <w:r w:rsidRPr="0018189C">
              <w:t xml:space="preserve"> </w:t>
            </w:r>
            <w:r w:rsidRPr="002343D8">
              <w:rPr>
                <w:rStyle w:val="XPath"/>
              </w:rPr>
              <w:t>Quote/@BusinessID</w:t>
            </w:r>
            <w:r w:rsidRPr="0018189C">
              <w:t xml:space="preserve"> of the </w:t>
            </w:r>
            <w:fldSimple w:instr=" REF _Ref164424820 \h  \* MERGEFORMAT ">
              <w:r w:rsidR="00BC3338" w:rsidRPr="00BC3338">
                <w:rPr>
                  <w:rStyle w:val="JDFElementRef"/>
                </w:rPr>
                <w:t>Quote</w:t>
              </w:r>
            </w:fldSimple>
            <w:r w:rsidRPr="0018189C">
              <w:t xml:space="preserve"> (if any) that this </w:t>
            </w:r>
            <w:fldSimple w:instr=" REF _Ref164424820 \h  \* MERGEFORMAT ">
              <w:r w:rsidR="00BC3338" w:rsidRPr="00BC3338">
                <w:rPr>
                  <w:rStyle w:val="JDFElementRef"/>
                </w:rPr>
                <w:t>Quote</w:t>
              </w:r>
            </w:fldSimple>
            <w:r>
              <w:rPr>
                <w:rStyle w:val="JDFElementRef"/>
              </w:rPr>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p>
        </w:tc>
      </w:tr>
      <w:tr w:rsidR="00830E6A" w:rsidRPr="00305A27">
        <w:trPr>
          <w:jc w:val="center"/>
        </w:trPr>
        <w:tc>
          <w:tcPr>
            <w:tcW w:w="2448" w:type="dxa"/>
            <w:tcBorders>
              <w:top w:val="single" w:sz="12" w:space="0" w:color="000080"/>
              <w:bottom w:val="single" w:sz="12" w:space="0" w:color="000080"/>
            </w:tcBorders>
          </w:tcPr>
          <w:p w:rsidR="00830E6A" w:rsidRPr="004057E8" w:rsidRDefault="00830E6A" w:rsidP="007B3044">
            <w:pPr>
              <w:pStyle w:val="TableCellLeft"/>
              <w:rPr>
                <w:rStyle w:val="Attribute"/>
                <w:i w:val="0"/>
              </w:rPr>
            </w:pPr>
            <w:proofErr w:type="gramStart"/>
            <w:r w:rsidRPr="004057E8">
              <w:rPr>
                <w:rStyle w:val="JDFAttributeName"/>
              </w:rPr>
              <w:t>ReturnJDF</w:t>
            </w:r>
            <w:r w:rsidRPr="004057E8">
              <w:t xml:space="preserve"> ?</w:t>
            </w:r>
            <w:proofErr w:type="gramEnd"/>
          </w:p>
        </w:tc>
        <w:tc>
          <w:tcPr>
            <w:tcW w:w="1440" w:type="dxa"/>
            <w:tcBorders>
              <w:top w:val="single" w:sz="12" w:space="0" w:color="000080"/>
              <w:bottom w:val="single" w:sz="12" w:space="0" w:color="000080"/>
            </w:tcBorders>
          </w:tcPr>
          <w:p w:rsidR="00830E6A" w:rsidRPr="00322402" w:rsidRDefault="00830E6A" w:rsidP="00322402">
            <w:pPr>
              <w:pStyle w:val="TableCellLeft"/>
            </w:pPr>
            <w:r w:rsidRPr="00322402">
              <w:rPr>
                <w:szCs w:val="24"/>
              </w:rPr>
              <w:t>boolean</w:t>
            </w:r>
          </w:p>
        </w:tc>
        <w:tc>
          <w:tcPr>
            <w:tcW w:w="5472" w:type="dxa"/>
            <w:tcBorders>
              <w:top w:val="single" w:sz="12" w:space="0" w:color="000080"/>
              <w:bottom w:val="single" w:sz="12" w:space="0" w:color="000080"/>
            </w:tcBorders>
          </w:tcPr>
          <w:p w:rsidR="00830E6A" w:rsidRPr="0018189C" w:rsidDel="007832D4" w:rsidRDefault="00830E6A" w:rsidP="007B3044">
            <w:pPr>
              <w:pStyle w:val="TableCellLeft"/>
            </w:pPr>
            <w:r w:rsidRPr="0018189C">
              <w:t xml:space="preserve">If </w:t>
            </w:r>
            <w:r w:rsidRPr="001B6E05">
              <w:t>@</w:t>
            </w:r>
            <w:r w:rsidRPr="002343D8">
              <w:rPr>
                <w:rStyle w:val="JDFAttributeName"/>
              </w:rPr>
              <w:t>ReturnJDF</w:t>
            </w:r>
            <w:r w:rsidRPr="0018189C">
              <w:rPr>
                <w:rStyle w:val="Attribute"/>
              </w:rPr>
              <w:t xml:space="preserve"> </w:t>
            </w:r>
            <w:r w:rsidRPr="0018189C">
              <w:t>=</w:t>
            </w:r>
            <w:r>
              <w:t xml:space="preserve"> </w:t>
            </w:r>
            <w:r w:rsidRPr="0018189C">
              <w:t>"</w:t>
            </w:r>
            <w:r w:rsidRPr="002343D8">
              <w:rPr>
                <w:rStyle w:val="JDFAttributeValue"/>
              </w:rPr>
              <w:t>true</w:t>
            </w:r>
            <w:r w:rsidRPr="0018189C">
              <w:t>"</w:t>
            </w:r>
            <w:r>
              <w:t>,</w:t>
            </w:r>
            <w:r w:rsidRPr="0018189C">
              <w:t xml:space="preserve"> the </w:t>
            </w:r>
            <w:fldSimple w:instr=" REF PrintProvider \h  \* MERGEFORMAT ">
              <w:r w:rsidR="00BC3338">
                <w:rPr>
                  <w:rStyle w:val="JDFTerm"/>
                </w:rPr>
                <w:t>Print Provider</w:t>
              </w:r>
            </w:fldSimple>
            <w:r w:rsidRPr="0018189C">
              <w:t xml:space="preserve"> </w:t>
            </w:r>
            <w:r>
              <w:t xml:space="preserve">SHALL send </w:t>
            </w:r>
            <w:r w:rsidRPr="0018189C">
              <w:t xml:space="preserve">to the </w:t>
            </w:r>
            <w:fldSimple w:instr=" REF PrintBuyer \h  \* MERGEFORMAT ">
              <w:r w:rsidR="00BC3338" w:rsidRPr="00BC3338">
                <w:rPr>
                  <w:rStyle w:val="JDFTermRef"/>
                </w:rPr>
                <w:t>Print Buyer</w:t>
              </w:r>
            </w:fldSimple>
            <w:r>
              <w:rPr>
                <w:rStyle w:val="JDFTermRef"/>
              </w:rPr>
              <w:t xml:space="preserve"> </w:t>
            </w:r>
            <w:r>
              <w:t xml:space="preserve">a </w:t>
            </w:r>
            <w:fldSimple w:instr=" REF _Ref164422376 \h  \* MERGEFORMAT ">
              <w:r w:rsidR="00BC3338" w:rsidRPr="00BC3338">
                <w:rPr>
                  <w:rStyle w:val="JDFElementRef"/>
                </w:rPr>
                <w:t>ReturnJob</w:t>
              </w:r>
            </w:fldSimple>
            <w:r>
              <w:rPr>
                <w:rStyle w:val="JDFElementRef"/>
              </w:rPr>
              <w:t xml:space="preserve"> </w:t>
            </w:r>
            <w:fldSimple w:instr=" REF BusinessObjectGlossary \h  \* MERGEFORMAT ">
              <w:r w:rsidR="00BC3338" w:rsidRPr="00BC3338">
                <w:rPr>
                  <w:rStyle w:val="JDFTermRef"/>
                </w:rPr>
                <w:t>Business Object</w:t>
              </w:r>
            </w:fldSimple>
            <w:r>
              <w:rPr>
                <w:rStyle w:val="JDFTermRef"/>
              </w:rPr>
              <w:t xml:space="preserve"> </w:t>
            </w:r>
            <w:r>
              <w:t>that has a</w:t>
            </w:r>
            <w:r w:rsidRPr="0018189C">
              <w:t xml:space="preserve"> completed </w:t>
            </w:r>
            <w:r w:rsidRPr="002343D8">
              <w:rPr>
                <w:rStyle w:val="JDFElement"/>
              </w:rPr>
              <w:t>JDF</w:t>
            </w:r>
            <w:r w:rsidRPr="0018189C">
              <w:t xml:space="preserve"> including </w:t>
            </w:r>
            <w:r w:rsidRPr="002343D8">
              <w:rPr>
                <w:rStyle w:val="JDFElement"/>
              </w:rPr>
              <w:t>Audit</w:t>
            </w:r>
            <w:r>
              <w:t xml:space="preserve"> </w:t>
            </w:r>
            <w:r w:rsidR="00C6565D">
              <w:t>element</w:t>
            </w:r>
            <w:r>
              <w:t>s</w:t>
            </w:r>
            <w:r w:rsidRPr="00591643">
              <w:t xml:space="preserve">; </w:t>
            </w:r>
            <w:r>
              <w:t xml:space="preserve">otherwise the </w:t>
            </w:r>
            <w:fldSimple w:instr=" REF PrintProvider \h  \* MERGEFORMAT ">
              <w:r w:rsidR="00BC3338">
                <w:rPr>
                  <w:rStyle w:val="JDFTerm"/>
                </w:rPr>
                <w:t>Print Provider</w:t>
              </w:r>
            </w:fldSimple>
            <w:r w:rsidRPr="0018189C">
              <w:t xml:space="preserve"> </w:t>
            </w:r>
            <w:r>
              <w:t>SHALL NOT send a</w:t>
            </w:r>
            <w:r w:rsidRPr="00121759">
              <w:rPr>
                <w:rStyle w:val="JDFElement"/>
              </w:rPr>
              <w:t xml:space="preserve"> </w:t>
            </w:r>
            <w:fldSimple w:instr=" REF _Ref164422376 \h  \* MERGEFORMAT ">
              <w:r w:rsidR="00BC3338" w:rsidRPr="00BC3338">
                <w:rPr>
                  <w:rStyle w:val="JDFElementRef"/>
                </w:rPr>
                <w:t>ReturnJob</w:t>
              </w:r>
            </w:fldSimple>
            <w:r w:rsidRPr="0018189C">
              <w:t>.</w:t>
            </w:r>
          </w:p>
        </w:tc>
      </w:tr>
      <w:tr w:rsidR="00830E6A" w:rsidRPr="00305A27">
        <w:trPr>
          <w:jc w:val="center"/>
        </w:trPr>
        <w:tc>
          <w:tcPr>
            <w:tcW w:w="2448" w:type="dxa"/>
            <w:tcBorders>
              <w:top w:val="single" w:sz="12" w:space="0" w:color="000080"/>
              <w:bottom w:val="single" w:sz="12" w:space="0" w:color="000080"/>
            </w:tcBorders>
          </w:tcPr>
          <w:p w:rsidR="00830E6A" w:rsidRPr="005C7A71" w:rsidRDefault="00830E6A" w:rsidP="007B3044">
            <w:pPr>
              <w:pStyle w:val="TableCellLeft"/>
              <w:rPr>
                <w:rStyle w:val="JDFElement"/>
              </w:rPr>
            </w:pPr>
            <w:r w:rsidRPr="005C7A71">
              <w:rPr>
                <w:rStyle w:val="JDFElement"/>
              </w:rPr>
              <w:t>jdf:JDF</w:t>
            </w:r>
            <w:r w:rsidRPr="00673051">
              <w:t xml:space="preserve"> *</w:t>
            </w:r>
          </w:p>
        </w:tc>
        <w:tc>
          <w:tcPr>
            <w:tcW w:w="1440" w:type="dxa"/>
            <w:tcBorders>
              <w:top w:val="single" w:sz="12" w:space="0" w:color="000080"/>
              <w:bottom w:val="single" w:sz="12" w:space="0" w:color="000080"/>
            </w:tcBorders>
          </w:tcPr>
          <w:p w:rsidR="00830E6A" w:rsidRPr="00322402" w:rsidRDefault="00830E6A" w:rsidP="00322402">
            <w:pPr>
              <w:pStyle w:val="TableCellLeft"/>
            </w:pPr>
            <w:r w:rsidRPr="00322402">
              <w:t>element</w:t>
            </w:r>
          </w:p>
        </w:tc>
        <w:tc>
          <w:tcPr>
            <w:tcW w:w="5472" w:type="dxa"/>
            <w:tcBorders>
              <w:top w:val="single" w:sz="12" w:space="0" w:color="000080"/>
              <w:bottom w:val="single" w:sz="12" w:space="0" w:color="000080"/>
            </w:tcBorders>
          </w:tcPr>
          <w:p w:rsidR="00830E6A" w:rsidRDefault="00830E6A" w:rsidP="007B3044">
            <w:pPr>
              <w:pStyle w:val="TableCellLeft"/>
            </w:pPr>
            <w:r w:rsidRPr="002343D8">
              <w:rPr>
                <w:rStyle w:val="JDFElement"/>
              </w:rPr>
              <w:t>JDF</w:t>
            </w:r>
            <w:r>
              <w:t xml:space="preserve"> representing</w:t>
            </w:r>
            <w:r w:rsidRPr="0018189C">
              <w:t xml:space="preserve"> the returned values that this </w:t>
            </w:r>
            <w:fldSimple w:instr=" REF _Ref164422352 \h  \* MERGEFORMAT ">
              <w:r w:rsidR="00BC3338" w:rsidRPr="00BC3338">
                <w:rPr>
                  <w:rStyle w:val="JDFElementRef"/>
                </w:rPr>
                <w:t>Quotation</w:t>
              </w:r>
            </w:fldSimple>
            <w:r>
              <w:rPr>
                <w:rStyle w:val="JDFElementRef"/>
              </w:rPr>
              <w:t xml:space="preserve"> </w:t>
            </w:r>
            <w:r w:rsidRPr="0018189C">
              <w:t xml:space="preserve">has been made for. Potentially this MAY differ significantly from the original </w:t>
            </w:r>
            <w:fldSimple w:instr=" REF _Ref164422350 \h  \* MERGEFORMAT ">
              <w:r w:rsidR="00BC3338" w:rsidRPr="00BC3338">
                <w:rPr>
                  <w:rStyle w:val="JDFElementRef"/>
                </w:rPr>
                <w:t>RFQ</w:t>
              </w:r>
            </w:fldSimple>
            <w:r w:rsidRPr="0018189C">
              <w:t xml:space="preserve">. See </w:t>
            </w:r>
            <w:r w:rsidRPr="002343D8">
              <w:rPr>
                <w:rStyle w:val="XPath"/>
              </w:rPr>
              <w:t>@</w:t>
            </w:r>
            <w:r w:rsidRPr="00311136">
              <w:rPr>
                <w:rStyle w:val="JDFAttributeName"/>
              </w:rPr>
              <w:t>DeviationFactor</w:t>
            </w:r>
            <w:r w:rsidRPr="0018189C">
              <w:t xml:space="preserve"> for details on </w:t>
            </w:r>
            <w:r w:rsidRPr="002343D8">
              <w:rPr>
                <w:rStyle w:val="JDFElement"/>
              </w:rPr>
              <w:t>JDF</w:t>
            </w:r>
            <w:r w:rsidRPr="0018189C">
              <w:t xml:space="preserve"> </w:t>
            </w:r>
            <w:r>
              <w:t xml:space="preserve">Nodes </w:t>
            </w:r>
            <w:r w:rsidRPr="0018189C">
              <w:t xml:space="preserve">that do not match the originating </w:t>
            </w:r>
            <w:fldSimple w:instr=" REF _Ref164422350 \h  \* MERGEFORMAT ">
              <w:r w:rsidR="00BC3338" w:rsidRPr="00BC3338">
                <w:rPr>
                  <w:rStyle w:val="JDFElementRef"/>
                </w:rPr>
                <w:t>RFQ</w:t>
              </w:r>
            </w:fldSimple>
            <w:r w:rsidRPr="0018189C">
              <w:t>.</w:t>
            </w:r>
          </w:p>
          <w:p w:rsidR="00830E6A" w:rsidRPr="0018189C" w:rsidRDefault="00830E6A" w:rsidP="007B3044">
            <w:pPr>
              <w:pStyle w:val="TableCellLeft"/>
            </w:pPr>
            <w:r>
              <w:t xml:space="preserve">See </w:t>
            </w:r>
            <w:fldSimple w:instr=" REF JDF13 \h  \* MERGEFORMAT ">
              <w:r w:rsidR="00BC3338" w:rsidRPr="00305A27">
                <w:t>[JDF1.</w:t>
              </w:r>
              <w:r w:rsidR="00BC3338">
                <w:t>5</w:t>
              </w:r>
              <w:r w:rsidR="00BC3338" w:rsidRPr="00305A27">
                <w:t>]</w:t>
              </w:r>
            </w:fldSimple>
            <w:r>
              <w:t>.</w:t>
            </w:r>
          </w:p>
        </w:tc>
      </w:tr>
      <w:tr w:rsidR="00830E6A" w:rsidRPr="00305A27" w:rsidTr="003C75E7">
        <w:trPr>
          <w:cantSplit/>
          <w:jc w:val="center"/>
        </w:trPr>
        <w:tc>
          <w:tcPr>
            <w:tcW w:w="2448" w:type="dxa"/>
            <w:tcBorders>
              <w:top w:val="single" w:sz="12" w:space="0" w:color="000080"/>
              <w:bottom w:val="single" w:sz="18" w:space="0" w:color="000080"/>
            </w:tcBorders>
          </w:tcPr>
          <w:p w:rsidR="00830E6A" w:rsidRPr="00CE36C7" w:rsidRDefault="007C0763" w:rsidP="007B3044">
            <w:pPr>
              <w:pStyle w:val="TableCellLeft"/>
              <w:rPr>
                <w:rStyle w:val="JDFElementRef"/>
              </w:rPr>
            </w:pPr>
            <w:fldSimple w:instr=" REF _Ref164424933 \h  \* MERGEFORMAT ">
              <w:r w:rsidR="00BC3338" w:rsidRPr="00BC3338">
                <w:rPr>
                  <w:rStyle w:val="JDFElementRef"/>
                </w:rPr>
                <w:t>Pricing</w:t>
              </w:r>
            </w:fldSimple>
          </w:p>
          <w:p w:rsidR="00830E6A" w:rsidRPr="004057E8" w:rsidRDefault="00830E6A" w:rsidP="007B3044">
            <w:pPr>
              <w:pStyle w:val="TableCellLeft"/>
              <w:rPr>
                <w:rStyle w:val="Attribute"/>
              </w:rPr>
            </w:pPr>
            <w:r w:rsidRPr="004057E8">
              <w:rPr>
                <w:rStyle w:val="ChangeFlag"/>
              </w:rPr>
              <w:t>New in PrintTalk 1.3</w:t>
            </w:r>
          </w:p>
        </w:tc>
        <w:tc>
          <w:tcPr>
            <w:tcW w:w="1440" w:type="dxa"/>
            <w:tcBorders>
              <w:top w:val="single" w:sz="12" w:space="0" w:color="000080"/>
              <w:bottom w:val="single" w:sz="18" w:space="0" w:color="000080"/>
            </w:tcBorders>
          </w:tcPr>
          <w:p w:rsidR="00830E6A" w:rsidRPr="00322402" w:rsidRDefault="00830E6A" w:rsidP="00322402">
            <w:pPr>
              <w:pStyle w:val="TableCellLeft"/>
            </w:pPr>
            <w:r w:rsidRPr="00322402">
              <w:t>element</w:t>
            </w:r>
          </w:p>
        </w:tc>
        <w:tc>
          <w:tcPr>
            <w:tcW w:w="5472" w:type="dxa"/>
            <w:tcBorders>
              <w:top w:val="single" w:sz="12" w:space="0" w:color="000080"/>
              <w:bottom w:val="single" w:sz="18" w:space="0" w:color="000080"/>
            </w:tcBorders>
          </w:tcPr>
          <w:p w:rsidR="00830E6A" w:rsidRPr="004057E8" w:rsidRDefault="00830E6A" w:rsidP="007B3044">
            <w:pPr>
              <w:pStyle w:val="TableCellLeft"/>
            </w:pPr>
            <w:r w:rsidRPr="004057E8">
              <w:t xml:space="preserve">The price associated with this </w:t>
            </w:r>
            <w:fldSimple w:instr=" REF _Ref164424820 \h  \* MERGEFORMAT ">
              <w:r w:rsidR="00BC3338" w:rsidRPr="00BC3338">
                <w:rPr>
                  <w:rStyle w:val="JDFElementRef"/>
                </w:rPr>
                <w:t>Quote</w:t>
              </w:r>
            </w:fldSimple>
            <w:r w:rsidRPr="004057E8">
              <w:t xml:space="preserve">. </w:t>
            </w:r>
            <w:r w:rsidRPr="00673051">
              <w:rPr>
                <w:rStyle w:val="JDFElementRef"/>
              </w:rPr>
              <w:t>Pricing</w:t>
            </w:r>
            <w:r w:rsidRPr="00B96576">
              <w:t xml:space="preserve"> </w:t>
            </w:r>
            <w:r>
              <w:t>SHALL</w:t>
            </w:r>
            <w:r w:rsidRPr="004057E8">
              <w:t xml:space="preserve"> be used to indicate the price</w:t>
            </w:r>
            <w:r>
              <w:t>.</w:t>
            </w:r>
          </w:p>
          <w:p w:rsidR="00830E6A" w:rsidRPr="004057E8" w:rsidRDefault="00830E6A" w:rsidP="007B3044">
            <w:pPr>
              <w:pStyle w:val="TableCellLeft"/>
            </w:pPr>
            <w:r w:rsidRPr="004057E8">
              <w:t xml:space="preserve">See </w:t>
            </w:r>
            <w:fldSimple w:instr=" REF _Ref164422739 \h  \* MERGEFORMAT ">
              <w:r w:rsidR="00BC3338" w:rsidRPr="00305A27">
                <w:t xml:space="preserve">Table </w:t>
              </w:r>
              <w:r w:rsidR="00BC3338">
                <w:rPr>
                  <w:noProof/>
                </w:rPr>
                <w:t>16</w:t>
              </w:r>
              <w:r w:rsidR="00BC3338" w:rsidRPr="00305A27">
                <w:rPr>
                  <w:noProof/>
                </w:rPr>
                <w:t>:</w:t>
              </w:r>
              <w:r w:rsidR="00BC3338" w:rsidRPr="00305A27">
                <w:t xml:space="preserve"> </w:t>
              </w:r>
              <w:r w:rsidR="00BC3338" w:rsidRPr="0018189C">
                <w:rPr>
                  <w:rStyle w:val="Element"/>
                </w:rPr>
                <w:t>Pricing</w:t>
              </w:r>
            </w:fldSimple>
            <w:r w:rsidRPr="004057E8">
              <w:t>.</w:t>
            </w:r>
          </w:p>
        </w:tc>
      </w:tr>
    </w:tbl>
    <w:p w:rsidR="00343EFC" w:rsidRDefault="00343EFC" w:rsidP="005235A2">
      <w:pPr>
        <w:pStyle w:val="TableLine-After"/>
        <w:rPr>
          <w:lang w:eastAsia="de-DE"/>
        </w:rPr>
      </w:pPr>
    </w:p>
    <w:p w:rsidR="005235A2" w:rsidRDefault="00343EFC" w:rsidP="00343EFC">
      <w:pPr>
        <w:rPr>
          <w:lang w:eastAsia="de-DE"/>
        </w:rPr>
      </w:pPr>
      <w:r>
        <w:rPr>
          <w:lang w:eastAsia="de-DE"/>
        </w:rPr>
        <w:br w:type="page"/>
      </w:r>
    </w:p>
    <w:p w:rsidR="002343D8" w:rsidRPr="007B3044" w:rsidRDefault="002343D8" w:rsidP="007753A0">
      <w:pPr>
        <w:pStyle w:val="Heading4"/>
        <w:rPr>
          <w:rStyle w:val="Element"/>
          <w:sz w:val="24"/>
        </w:rPr>
      </w:pPr>
      <w:bookmarkStart w:id="200" w:name="_Toc164364523"/>
      <w:bookmarkStart w:id="201" w:name="_Toc411174893"/>
      <w:r w:rsidRPr="007B3044">
        <w:rPr>
          <w:rStyle w:val="Element"/>
          <w:sz w:val="24"/>
        </w:rPr>
        <w:lastRenderedPageBreak/>
        <w:t>Pricing</w:t>
      </w:r>
      <w:bookmarkEnd w:id="200"/>
      <w:bookmarkEnd w:id="201"/>
    </w:p>
    <w:p w:rsidR="002343D8" w:rsidRPr="002343D8" w:rsidRDefault="002343D8" w:rsidP="002343D8">
      <w:pPr>
        <w:pStyle w:val="BodyText"/>
        <w:rPr>
          <w:rStyle w:val="ChangeFlag"/>
        </w:rPr>
      </w:pPr>
      <w:r w:rsidRPr="002343D8">
        <w:rPr>
          <w:rStyle w:val="ChangeFlag"/>
        </w:rPr>
        <w:t xml:space="preserve">New in </w:t>
      </w:r>
      <w:r>
        <w:rPr>
          <w:rStyle w:val="ChangeFlag"/>
        </w:rPr>
        <w:t>PrintTalk</w:t>
      </w:r>
      <w:r w:rsidRPr="002343D8">
        <w:rPr>
          <w:rStyle w:val="ChangeFlag"/>
        </w:rPr>
        <w:t xml:space="preserve"> 1.3</w:t>
      </w:r>
    </w:p>
    <w:p w:rsidR="002A122B" w:rsidRPr="0018189C" w:rsidRDefault="001B4E0F" w:rsidP="002343D8">
      <w:pPr>
        <w:pStyle w:val="BodyText"/>
      </w:pPr>
      <w:r w:rsidRPr="0018189C">
        <w:t xml:space="preserve">The </w:t>
      </w:r>
      <w:fldSimple w:instr=" REF _Ref164424933 \h  \* MERGEFORMAT ">
        <w:r w:rsidR="00BC3338" w:rsidRPr="00BC3338">
          <w:rPr>
            <w:rStyle w:val="JDFElementRef"/>
          </w:rPr>
          <w:t>Pricing</w:t>
        </w:r>
      </w:fldSimple>
      <w:r w:rsidR="00311136">
        <w:rPr>
          <w:rStyle w:val="JDFElement"/>
        </w:rPr>
        <w:t xml:space="preserve"> </w:t>
      </w:r>
      <w:r w:rsidR="00C6565D">
        <w:t>element</w:t>
      </w:r>
      <w:r w:rsidRPr="0018189C">
        <w:t xml:space="preserve"> </w:t>
      </w:r>
      <w:r w:rsidR="00AF35FC">
        <w:t>SHALL</w:t>
      </w:r>
      <w:r w:rsidR="002C14F6">
        <w:t xml:space="preserve"> </w:t>
      </w:r>
      <w:r w:rsidR="00C7761D">
        <w:t>c</w:t>
      </w:r>
      <w:r w:rsidR="002C14F6">
        <w:t>ontain</w:t>
      </w:r>
      <w:r w:rsidR="00C7761D">
        <w:t xml:space="preserve"> a list of prices for </w:t>
      </w:r>
      <w:r w:rsidR="002C14F6">
        <w:t xml:space="preserve">all </w:t>
      </w:r>
      <w:fldSimple w:instr=" REF Item \h  \* MERGEFORMAT ">
        <w:r w:rsidR="00BC3338" w:rsidRPr="00BC3338">
          <w:rPr>
            <w:rStyle w:val="JDFTermRef"/>
          </w:rPr>
          <w:t>Item</w:t>
        </w:r>
      </w:fldSimple>
      <w:r w:rsidR="002C14F6" w:rsidRPr="002C14F6">
        <w:rPr>
          <w:rStyle w:val="JDFTermRef"/>
        </w:rPr>
        <w:t>s</w:t>
      </w:r>
      <w:r w:rsidR="002C14F6">
        <w:t xml:space="preserve"> that are included in </w:t>
      </w:r>
      <w:r w:rsidR="00C7761D">
        <w:t xml:space="preserve">a </w:t>
      </w:r>
      <w:fldSimple w:instr=" REF _Ref164424820 \h  \* MERGEFORMAT ">
        <w:r w:rsidR="00BC3338" w:rsidRPr="00BC3338">
          <w:rPr>
            <w:rStyle w:val="JDFElementRef"/>
          </w:rPr>
          <w:t>Quote</w:t>
        </w:r>
      </w:fldSimple>
      <w:r w:rsidR="002C14F6">
        <w:t xml:space="preserve">, </w:t>
      </w:r>
      <w:r w:rsidR="002C14F6" w:rsidRPr="0018189C">
        <w:t xml:space="preserve">The </w:t>
      </w:r>
      <w:fldSimple w:instr=" REF _Ref164424933 \h  \* MERGEFORMAT ">
        <w:r w:rsidR="00BC3338" w:rsidRPr="00BC3338">
          <w:rPr>
            <w:rStyle w:val="JDFElementRef"/>
          </w:rPr>
          <w:t>Pricing</w:t>
        </w:r>
      </w:fldSimple>
      <w:r w:rsidR="00311136">
        <w:rPr>
          <w:rStyle w:val="JDFElement"/>
        </w:rPr>
        <w:t xml:space="preserve"> </w:t>
      </w:r>
      <w:r w:rsidR="00C6565D">
        <w:t>element</w:t>
      </w:r>
      <w:r w:rsidR="002C14F6" w:rsidRPr="0018189C">
        <w:t xml:space="preserve"> </w:t>
      </w:r>
      <w:r w:rsidR="002C14F6">
        <w:t xml:space="preserve">MAY also have </w:t>
      </w:r>
      <w:r w:rsidR="00C7761D">
        <w:t>c</w:t>
      </w:r>
      <w:r w:rsidR="00C7761D" w:rsidRPr="00C7761D">
        <w:t>redit card information</w:t>
      </w:r>
      <w:r w:rsidR="002C14F6">
        <w:t xml:space="preserve"> and terms of payment</w:t>
      </w:r>
      <w:r w:rsidRPr="0018189C">
        <w:t>.</w:t>
      </w:r>
    </w:p>
    <w:p w:rsidR="005235A2" w:rsidRDefault="005235A2" w:rsidP="005235A2">
      <w:pPr>
        <w:pStyle w:val="CaptionICS"/>
        <w:tabs>
          <w:tab w:val="left" w:pos="1620"/>
        </w:tabs>
      </w:pPr>
      <w:bookmarkStart w:id="202" w:name="_Ref164422739"/>
      <w:bookmarkStart w:id="203" w:name="_Ref164423996"/>
      <w:bookmarkStart w:id="204" w:name="_Toc411174979"/>
      <w:r w:rsidRPr="00305A27">
        <w:t xml:space="preserve">Table </w:t>
      </w:r>
      <w:r w:rsidR="007C0763">
        <w:fldChar w:fldCharType="begin"/>
      </w:r>
      <w:r w:rsidR="003F4D71">
        <w:instrText xml:space="preserve"> SEQ "Table" \*ARABIC </w:instrText>
      </w:r>
      <w:r w:rsidR="007C0763">
        <w:fldChar w:fldCharType="separate"/>
      </w:r>
      <w:r w:rsidR="00BC3338">
        <w:rPr>
          <w:noProof/>
        </w:rPr>
        <w:t>16</w:t>
      </w:r>
      <w:r w:rsidR="007C0763">
        <w:rPr>
          <w:noProof/>
        </w:rPr>
        <w:fldChar w:fldCharType="end"/>
      </w:r>
      <w:r w:rsidRPr="00305A27">
        <w:t xml:space="preserve">: </w:t>
      </w:r>
      <w:bookmarkStart w:id="205" w:name="_Ref164424933"/>
      <w:r w:rsidR="002343D8" w:rsidRPr="0018189C">
        <w:rPr>
          <w:rStyle w:val="Element"/>
        </w:rPr>
        <w:t>Pricing</w:t>
      </w:r>
      <w:bookmarkEnd w:id="202"/>
      <w:bookmarkEnd w:id="203"/>
      <w:bookmarkEnd w:id="204"/>
      <w:bookmarkEnd w:id="205"/>
    </w:p>
    <w:p w:rsidR="007A7481" w:rsidRPr="00A25DEB" w:rsidRDefault="007A7481" w:rsidP="007A7481">
      <w:pPr>
        <w:pStyle w:val="TableLine-Before"/>
        <w:rPr>
          <w:rStyle w:val="JDFElement"/>
        </w:rPr>
      </w:pPr>
      <w:r w:rsidRPr="00EE0337">
        <w:rPr>
          <w:rStyle w:val="TableLine-ReferenceChar"/>
        </w:rPr>
        <w:t>Referenced by:</w:t>
      </w:r>
      <w:r w:rsidRPr="00A25DEB">
        <w:t xml:space="preserve"> </w:t>
      </w:r>
      <w:fldSimple w:instr=" REF _Ref164424820 \h  \* MERGEFORMAT ">
        <w:r w:rsidR="00BC3338" w:rsidRPr="00BC3338">
          <w:rPr>
            <w:rStyle w:val="JDFElementRef"/>
          </w:rPr>
          <w:t>Quote</w:t>
        </w:r>
      </w:fldSimple>
      <w:r w:rsidR="003939FD" w:rsidRPr="003939FD">
        <w:t xml:space="preserve">, </w:t>
      </w:r>
      <w:fldSimple w:instr=" REF _Ref164422357 \h  \* MERGEFORMAT ">
        <w:r w:rsidR="00BC3338" w:rsidRPr="00BC3338">
          <w:rPr>
            <w:rStyle w:val="JDFElementRef"/>
          </w:rPr>
          <w:t>PurchaseOrder</w:t>
        </w:r>
      </w:fldSimple>
      <w:r w:rsidR="003939FD" w:rsidRPr="003939FD">
        <w:t>,</w:t>
      </w:r>
      <w:r w:rsidR="003939FD">
        <w:t xml:space="preserve"> </w:t>
      </w:r>
      <w:fldSimple w:instr=" REF _Ref164422359 \h  \* MERGEFORMAT ">
        <w:r w:rsidR="00BC3338" w:rsidRPr="00BC3338">
          <w:rPr>
            <w:rStyle w:val="JDFElementRef"/>
          </w:rPr>
          <w:t>Invoice</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235A2" w:rsidRPr="00305A27" w:rsidTr="00E60EB0">
        <w:trPr>
          <w:tblHeader/>
          <w:jc w:val="center"/>
        </w:trPr>
        <w:tc>
          <w:tcPr>
            <w:tcW w:w="216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2343D8" w:rsidRPr="00305A27" w:rsidTr="00E60EB0">
        <w:trPr>
          <w:jc w:val="center"/>
        </w:trPr>
        <w:tc>
          <w:tcPr>
            <w:tcW w:w="2160" w:type="dxa"/>
            <w:tcBorders>
              <w:top w:val="single" w:sz="4" w:space="0" w:color="auto"/>
              <w:bottom w:val="single" w:sz="12" w:space="0" w:color="000080"/>
            </w:tcBorders>
          </w:tcPr>
          <w:p w:rsidR="002343D8" w:rsidRPr="0018189C" w:rsidRDefault="007C0763" w:rsidP="002343D8">
            <w:pPr>
              <w:pStyle w:val="TableCellLeft"/>
              <w:rPr>
                <w:rStyle w:val="Attribute"/>
              </w:rPr>
            </w:pPr>
            <w:fldSimple w:instr=" REF _Ref164424970 \h  \* MERGEFORMAT ">
              <w:r w:rsidR="00BC3338" w:rsidRPr="00BC3338">
                <w:rPr>
                  <w:rStyle w:val="JDFElementRef"/>
                </w:rPr>
                <w:t>Payment</w:t>
              </w:r>
            </w:fldSimple>
            <w:r w:rsidR="002343D8" w:rsidRPr="002343D8">
              <w:t xml:space="preserve"> ?</w:t>
            </w:r>
          </w:p>
        </w:tc>
        <w:tc>
          <w:tcPr>
            <w:tcW w:w="1440" w:type="dxa"/>
            <w:tcBorders>
              <w:top w:val="single" w:sz="4" w:space="0" w:color="auto"/>
              <w:bottom w:val="single" w:sz="12" w:space="0" w:color="000080"/>
            </w:tcBorders>
          </w:tcPr>
          <w:p w:rsidR="002343D8" w:rsidRPr="0018189C" w:rsidRDefault="002343D8" w:rsidP="002343D8">
            <w:pPr>
              <w:pStyle w:val="TableCellLeft"/>
            </w:pPr>
            <w:r>
              <w:t>e</w:t>
            </w:r>
            <w:r w:rsidRPr="0018189C">
              <w:t>lement</w:t>
            </w:r>
          </w:p>
        </w:tc>
        <w:tc>
          <w:tcPr>
            <w:tcW w:w="5760" w:type="dxa"/>
            <w:tcBorders>
              <w:top w:val="single" w:sz="4" w:space="0" w:color="auto"/>
              <w:bottom w:val="single" w:sz="12" w:space="0" w:color="000080"/>
            </w:tcBorders>
          </w:tcPr>
          <w:p w:rsidR="002343D8" w:rsidRDefault="002343D8" w:rsidP="002343D8">
            <w:pPr>
              <w:pStyle w:val="TableCellLeft"/>
            </w:pPr>
            <w:r w:rsidRPr="0018189C">
              <w:t>Payment details</w:t>
            </w:r>
            <w:r w:rsidR="009F087A">
              <w:t>.</w:t>
            </w:r>
          </w:p>
          <w:p w:rsidR="00995982" w:rsidRPr="0018189C" w:rsidRDefault="00995982" w:rsidP="002343D8">
            <w:pPr>
              <w:pStyle w:val="TableCellLeft"/>
            </w:pPr>
            <w:r>
              <w:t xml:space="preserve">See </w:t>
            </w:r>
            <w:r w:rsidR="007C0763">
              <w:fldChar w:fldCharType="begin"/>
            </w:r>
            <w:r>
              <w:instrText xml:space="preserve"> REF _Ref164422787 \h </w:instrText>
            </w:r>
            <w:r w:rsidR="007C0763">
              <w:fldChar w:fldCharType="separate"/>
            </w:r>
            <w:r w:rsidR="00BC3338" w:rsidRPr="00305A27">
              <w:t xml:space="preserve">Table </w:t>
            </w:r>
            <w:r w:rsidR="00BC3338">
              <w:rPr>
                <w:noProof/>
              </w:rPr>
              <w:t>17</w:t>
            </w:r>
            <w:r w:rsidR="00BC3338" w:rsidRPr="00305A27">
              <w:t xml:space="preserve">: </w:t>
            </w:r>
            <w:r w:rsidR="00BC3338" w:rsidRPr="007B3044">
              <w:rPr>
                <w:rStyle w:val="Element"/>
                <w:rFonts w:ascii="Times New Roman" w:hAnsi="Times New Roman"/>
              </w:rPr>
              <w:t>Payment</w:t>
            </w:r>
            <w:r w:rsidR="007C0763">
              <w:fldChar w:fldCharType="end"/>
            </w:r>
            <w:r>
              <w:t>.</w:t>
            </w:r>
          </w:p>
        </w:tc>
      </w:tr>
      <w:tr w:rsidR="00145774" w:rsidRPr="00305A27">
        <w:trPr>
          <w:jc w:val="center"/>
        </w:trPr>
        <w:tc>
          <w:tcPr>
            <w:tcW w:w="2160" w:type="dxa"/>
            <w:tcBorders>
              <w:top w:val="single" w:sz="12" w:space="0" w:color="000080"/>
              <w:bottom w:val="single" w:sz="18" w:space="0" w:color="000080"/>
            </w:tcBorders>
          </w:tcPr>
          <w:p w:rsidR="00145774" w:rsidRPr="0018189C" w:rsidRDefault="007C0763" w:rsidP="00145774">
            <w:pPr>
              <w:pStyle w:val="TableCellLeft"/>
              <w:rPr>
                <w:rStyle w:val="Attribute"/>
              </w:rPr>
            </w:pPr>
            <w:fldSimple w:instr=" REF _Ref164424952 \h  \* MERGEFORMAT ">
              <w:r w:rsidR="00BC3338" w:rsidRPr="00BC3338">
                <w:rPr>
                  <w:rStyle w:val="JDFElementRef"/>
                </w:rPr>
                <w:t>Price</w:t>
              </w:r>
            </w:fldSimple>
            <w:r w:rsidR="00145774" w:rsidRPr="002343D8">
              <w:t xml:space="preserve"> +</w:t>
            </w:r>
          </w:p>
        </w:tc>
        <w:tc>
          <w:tcPr>
            <w:tcW w:w="1440" w:type="dxa"/>
            <w:tcBorders>
              <w:top w:val="single" w:sz="12" w:space="0" w:color="000080"/>
              <w:bottom w:val="single" w:sz="18" w:space="0" w:color="000080"/>
            </w:tcBorders>
          </w:tcPr>
          <w:p w:rsidR="00145774" w:rsidRPr="0018189C" w:rsidRDefault="00145774" w:rsidP="00145774">
            <w:pPr>
              <w:pStyle w:val="TableCellLeft"/>
            </w:pPr>
            <w:r>
              <w:t>e</w:t>
            </w:r>
            <w:r w:rsidRPr="0018189C">
              <w:t>lement</w:t>
            </w:r>
          </w:p>
        </w:tc>
        <w:tc>
          <w:tcPr>
            <w:tcW w:w="5760" w:type="dxa"/>
            <w:tcBorders>
              <w:top w:val="single" w:sz="12" w:space="0" w:color="000080"/>
              <w:bottom w:val="single" w:sz="18" w:space="0" w:color="000080"/>
            </w:tcBorders>
          </w:tcPr>
          <w:p w:rsidR="00145774" w:rsidRDefault="003F4787" w:rsidP="00145774">
            <w:pPr>
              <w:pStyle w:val="TableCellLeft"/>
            </w:pPr>
            <w:r>
              <w:t xml:space="preserve">Each </w:t>
            </w:r>
            <w:fldSimple w:instr=" REF _Ref164424952 \h  \* MERGEFORMAT ">
              <w:r w:rsidR="00BC3338" w:rsidRPr="00BC3338">
                <w:rPr>
                  <w:rStyle w:val="JDFElementRef"/>
                </w:rPr>
                <w:t>Price</w:t>
              </w:r>
            </w:fldSimple>
            <w:r w:rsidR="00311136" w:rsidRPr="002343D8">
              <w:t xml:space="preserve"> </w:t>
            </w:r>
            <w:r w:rsidR="00C6565D">
              <w:t>element</w:t>
            </w:r>
            <w:r>
              <w:t xml:space="preserve"> represent</w:t>
            </w:r>
            <w:r w:rsidR="002C14F6">
              <w:t>s</w:t>
            </w:r>
            <w:r>
              <w:t xml:space="preserve"> </w:t>
            </w:r>
            <w:r w:rsidR="002C14F6">
              <w:t>the</w:t>
            </w:r>
            <w:r>
              <w:t xml:space="preserve"> </w:t>
            </w:r>
            <w:r w:rsidR="00145774" w:rsidRPr="0018189C">
              <w:t>price</w:t>
            </w:r>
            <w:r w:rsidR="002C14F6">
              <w:t xml:space="preserve"> for a single </w:t>
            </w:r>
            <w:fldSimple w:instr=" REF Item \h  \* MERGEFORMAT ">
              <w:r w:rsidR="00BC3338" w:rsidRPr="00BC3338">
                <w:rPr>
                  <w:rStyle w:val="JDFTermRef"/>
                </w:rPr>
                <w:t>Item</w:t>
              </w:r>
            </w:fldSimple>
            <w:r w:rsidR="002C14F6">
              <w:t xml:space="preserve"> </w:t>
            </w:r>
            <w:r w:rsidR="000F34DC">
              <w:t>or service</w:t>
            </w:r>
            <w:r w:rsidR="00145774" w:rsidRPr="0018189C">
              <w:t xml:space="preserve">. </w:t>
            </w:r>
          </w:p>
          <w:p w:rsidR="00145774" w:rsidRPr="0018189C" w:rsidRDefault="00145774" w:rsidP="00145774">
            <w:pPr>
              <w:pStyle w:val="TableCellLeft"/>
            </w:pPr>
            <w:r>
              <w:t xml:space="preserve">See </w:t>
            </w:r>
            <w:r w:rsidR="007C0763">
              <w:fldChar w:fldCharType="begin"/>
            </w:r>
            <w:r>
              <w:instrText xml:space="preserve"> REF _Ref164422767 \h </w:instrText>
            </w:r>
            <w:r w:rsidR="007C0763">
              <w:fldChar w:fldCharType="separate"/>
            </w:r>
            <w:r w:rsidR="00BC3338" w:rsidRPr="00305A27">
              <w:t xml:space="preserve">Table </w:t>
            </w:r>
            <w:r w:rsidR="00BC3338">
              <w:rPr>
                <w:noProof/>
              </w:rPr>
              <w:t>20</w:t>
            </w:r>
            <w:r w:rsidR="00BC3338" w:rsidRPr="00305A27">
              <w:t xml:space="preserve">: </w:t>
            </w:r>
            <w:r w:rsidR="00BC3338" w:rsidRPr="0018189C">
              <w:rPr>
                <w:rStyle w:val="Element"/>
              </w:rPr>
              <w:t>Pric</w:t>
            </w:r>
            <w:r w:rsidR="00BC3338">
              <w:rPr>
                <w:rStyle w:val="Element"/>
              </w:rPr>
              <w:t>e</w:t>
            </w:r>
            <w:r w:rsidR="007C0763">
              <w:fldChar w:fldCharType="end"/>
            </w:r>
            <w:r>
              <w:t>.</w:t>
            </w:r>
          </w:p>
        </w:tc>
      </w:tr>
    </w:tbl>
    <w:p w:rsidR="005235A2" w:rsidRDefault="005235A2" w:rsidP="005235A2">
      <w:pPr>
        <w:pStyle w:val="TableLine-After"/>
        <w:rPr>
          <w:lang w:eastAsia="de-DE"/>
        </w:rPr>
      </w:pPr>
    </w:p>
    <w:p w:rsidR="0036419E" w:rsidRPr="007B3044" w:rsidRDefault="0036419E" w:rsidP="0036419E">
      <w:pPr>
        <w:pStyle w:val="Heading4"/>
      </w:pPr>
      <w:bookmarkStart w:id="206" w:name="_Toc164364526"/>
      <w:bookmarkStart w:id="207" w:name="_Toc411174894"/>
      <w:r w:rsidRPr="007B3044">
        <w:rPr>
          <w:rStyle w:val="Element"/>
          <w:sz w:val="24"/>
        </w:rPr>
        <w:t>Payment</w:t>
      </w:r>
      <w:bookmarkEnd w:id="206"/>
      <w:bookmarkEnd w:id="207"/>
    </w:p>
    <w:p w:rsidR="0036419E" w:rsidRDefault="0036419E" w:rsidP="0036419E">
      <w:pPr>
        <w:pStyle w:val="BodyText"/>
        <w:rPr>
          <w:rStyle w:val="ChangeFlag"/>
        </w:rPr>
      </w:pPr>
      <w:r w:rsidRPr="002343D8">
        <w:rPr>
          <w:rStyle w:val="ChangeFlag"/>
        </w:rPr>
        <w:t>New in</w:t>
      </w:r>
      <w:r>
        <w:rPr>
          <w:rStyle w:val="ChangeFlag"/>
        </w:rPr>
        <w:t xml:space="preserve"> PrintTalk</w:t>
      </w:r>
      <w:r w:rsidRPr="002343D8">
        <w:rPr>
          <w:rStyle w:val="ChangeFlag"/>
        </w:rPr>
        <w:t xml:space="preserve"> 1.3</w:t>
      </w:r>
    </w:p>
    <w:p w:rsidR="0036419E" w:rsidRPr="00F9428F" w:rsidRDefault="0036419E" w:rsidP="0036419E">
      <w:pPr>
        <w:pStyle w:val="TableCellLeft"/>
        <w:rPr>
          <w:rStyle w:val="ChangeFlag"/>
          <w:color w:val="auto"/>
          <w:u w:val="none"/>
        </w:rPr>
      </w:pPr>
      <w:r>
        <w:t xml:space="preserve">In the </w:t>
      </w:r>
      <w:fldSimple w:instr=" REF _Ref164424970 \h  \* MERGEFORMAT ">
        <w:r w:rsidR="00BC3338" w:rsidRPr="00BC3338">
          <w:rPr>
            <w:rStyle w:val="JDFElementRef"/>
          </w:rPr>
          <w:t>Payment</w:t>
        </w:r>
      </w:fldSimple>
      <w:r>
        <w:t xml:space="preserve"> element, a</w:t>
      </w:r>
      <w:r w:rsidRPr="0018189C">
        <w:t xml:space="preserve">dditional </w:t>
      </w:r>
      <w:r>
        <w:t>details</w:t>
      </w:r>
      <w:r w:rsidRPr="0018189C">
        <w:t xml:space="preserve"> </w:t>
      </w:r>
      <w:r>
        <w:t>about</w:t>
      </w:r>
      <w:r w:rsidRPr="0018189C">
        <w:t xml:space="preserve"> </w:t>
      </w:r>
      <w:r>
        <w:t>p</w:t>
      </w:r>
      <w:r w:rsidRPr="0018189C">
        <w:t xml:space="preserve">ayment MAY be specified using </w:t>
      </w:r>
      <w:r w:rsidRPr="006B0395">
        <w:rPr>
          <w:rStyle w:val="JDFResource"/>
        </w:rPr>
        <w:t>GeneralID</w:t>
      </w:r>
      <w:r w:rsidRPr="0018189C">
        <w:t xml:space="preserve"> </w:t>
      </w:r>
      <w:r>
        <w:t>element</w:t>
      </w:r>
      <w:r w:rsidRPr="0018189C">
        <w:t xml:space="preserve">s. </w:t>
      </w:r>
      <w:r>
        <w:t xml:space="preserve">See </w:t>
      </w:r>
      <w:r w:rsidR="007C0763">
        <w:fldChar w:fldCharType="begin"/>
      </w:r>
      <w:r>
        <w:instrText xml:space="preserve"> REF _Ref164423070 \h </w:instrText>
      </w:r>
      <w:r w:rsidR="007C0763">
        <w:fldChar w:fldCharType="separate"/>
      </w:r>
      <w:r w:rsidR="00BC3338" w:rsidRPr="00305A27">
        <w:t xml:space="preserve">Table </w:t>
      </w:r>
      <w:r w:rsidR="00BC3338">
        <w:rPr>
          <w:noProof/>
        </w:rPr>
        <w:t>18</w:t>
      </w:r>
      <w:r w:rsidR="00BC3338" w:rsidRPr="00305A27">
        <w:t xml:space="preserve">: </w:t>
      </w:r>
      <w:r w:rsidR="00BC3338" w:rsidRPr="00067081">
        <w:t>jdf</w:t>
      </w:r>
      <w:proofErr w:type="gramStart"/>
      <w:r w:rsidR="00BC3338" w:rsidRPr="00067081">
        <w:t>:GeneralID</w:t>
      </w:r>
      <w:proofErr w:type="gramEnd"/>
      <w:r w:rsidR="00BC3338" w:rsidRPr="00A25DEB">
        <w:t xml:space="preserve"> –</w:t>
      </w:r>
      <w:r w:rsidR="00BC3338">
        <w:t xml:space="preserve"> Payment</w:t>
      </w:r>
      <w:r w:rsidR="007C0763">
        <w:fldChar w:fldCharType="end"/>
      </w:r>
      <w:r>
        <w:t>.</w:t>
      </w:r>
    </w:p>
    <w:p w:rsidR="0036419E" w:rsidRDefault="0036419E" w:rsidP="0036419E">
      <w:pPr>
        <w:pStyle w:val="CaptionICS"/>
        <w:tabs>
          <w:tab w:val="left" w:pos="1620"/>
        </w:tabs>
      </w:pPr>
      <w:bookmarkStart w:id="208" w:name="_Ref164422787"/>
      <w:bookmarkStart w:id="209" w:name="_Toc411174980"/>
      <w:r w:rsidRPr="00305A27">
        <w:t xml:space="preserve">Table </w:t>
      </w:r>
      <w:r w:rsidR="007C0763">
        <w:fldChar w:fldCharType="begin"/>
      </w:r>
      <w:r w:rsidR="003F4D71">
        <w:instrText xml:space="preserve"> SEQ "Table" \*ARABIC </w:instrText>
      </w:r>
      <w:r w:rsidR="007C0763">
        <w:fldChar w:fldCharType="separate"/>
      </w:r>
      <w:r w:rsidR="00BC3338">
        <w:rPr>
          <w:noProof/>
        </w:rPr>
        <w:t>17</w:t>
      </w:r>
      <w:r w:rsidR="007C0763">
        <w:rPr>
          <w:noProof/>
        </w:rPr>
        <w:fldChar w:fldCharType="end"/>
      </w:r>
      <w:r w:rsidRPr="00305A27">
        <w:t xml:space="preserve">: </w:t>
      </w:r>
      <w:bookmarkStart w:id="210" w:name="_Ref164424970"/>
      <w:r w:rsidRPr="007B3044">
        <w:rPr>
          <w:rStyle w:val="Element"/>
          <w:rFonts w:ascii="Times New Roman" w:hAnsi="Times New Roman"/>
        </w:rPr>
        <w:t>Payment</w:t>
      </w:r>
      <w:bookmarkEnd w:id="208"/>
      <w:bookmarkEnd w:id="209"/>
      <w:bookmarkEnd w:id="210"/>
    </w:p>
    <w:p w:rsidR="0036419E" w:rsidRPr="00A25DEB" w:rsidRDefault="0036419E" w:rsidP="0036419E">
      <w:pPr>
        <w:pStyle w:val="TableLine-Before"/>
        <w:rPr>
          <w:rStyle w:val="JDFElement"/>
        </w:rPr>
      </w:pPr>
      <w:r w:rsidRPr="00EE0337">
        <w:rPr>
          <w:rStyle w:val="TableLine-ReferenceChar"/>
        </w:rPr>
        <w:t>Referenced by:</w:t>
      </w:r>
      <w:r w:rsidRPr="00A25DEB">
        <w:t xml:space="preserve"> </w:t>
      </w:r>
      <w:fldSimple w:instr=" REF _Ref164424933 \h  \* MERGEFORMAT ">
        <w:r w:rsidR="00BC3338" w:rsidRPr="00BC3338">
          <w:rPr>
            <w:rStyle w:val="JDFElementRef"/>
          </w:rPr>
          <w:t>Pricing</w:t>
        </w:r>
      </w:fldSimple>
    </w:p>
    <w:p w:rsidR="0036419E" w:rsidRDefault="0036419E" w:rsidP="0036419E">
      <w:pPr>
        <w:pStyle w:val="TableLine-Before"/>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36419E" w:rsidRPr="00E2272E" w:rsidRDefault="0036419E" w:rsidP="0036419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36419E" w:rsidRPr="00305A27" w:rsidTr="00C27E0E">
        <w:trPr>
          <w:tblHeader/>
          <w:jc w:val="center"/>
        </w:trPr>
        <w:tc>
          <w:tcPr>
            <w:tcW w:w="2160" w:type="dxa"/>
            <w:tcBorders>
              <w:top w:val="single" w:sz="18" w:space="0" w:color="000080"/>
              <w:bottom w:val="single" w:sz="4" w:space="0" w:color="auto"/>
            </w:tcBorders>
            <w:shd w:val="clear" w:color="auto" w:fill="000080"/>
          </w:tcPr>
          <w:p w:rsidR="0036419E" w:rsidRPr="0018189C" w:rsidRDefault="0036419E" w:rsidP="00C27E0E">
            <w:pPr>
              <w:pStyle w:val="TableHeading"/>
            </w:pPr>
            <w:r>
              <w:t>Name</w:t>
            </w:r>
          </w:p>
        </w:tc>
        <w:tc>
          <w:tcPr>
            <w:tcW w:w="1440" w:type="dxa"/>
            <w:tcBorders>
              <w:top w:val="single" w:sz="18" w:space="0" w:color="000080"/>
              <w:bottom w:val="single" w:sz="4" w:space="0" w:color="auto"/>
            </w:tcBorders>
            <w:shd w:val="clear" w:color="auto" w:fill="000080"/>
          </w:tcPr>
          <w:p w:rsidR="0036419E" w:rsidRPr="00305A27" w:rsidRDefault="0036419E" w:rsidP="00C27E0E">
            <w:pPr>
              <w:pStyle w:val="TableHeading"/>
            </w:pPr>
            <w:r w:rsidRPr="0018189C">
              <w:t>Data Type</w:t>
            </w:r>
          </w:p>
        </w:tc>
        <w:tc>
          <w:tcPr>
            <w:tcW w:w="5760" w:type="dxa"/>
            <w:tcBorders>
              <w:top w:val="single" w:sz="18" w:space="0" w:color="000080"/>
              <w:bottom w:val="single" w:sz="4" w:space="0" w:color="auto"/>
            </w:tcBorders>
            <w:shd w:val="clear" w:color="auto" w:fill="000080"/>
          </w:tcPr>
          <w:p w:rsidR="0036419E" w:rsidRPr="0018189C" w:rsidRDefault="0036419E" w:rsidP="00C27E0E">
            <w:pPr>
              <w:pStyle w:val="TableHeading"/>
            </w:pPr>
            <w:r w:rsidRPr="0018189C">
              <w:t>Description</w:t>
            </w:r>
          </w:p>
        </w:tc>
      </w:tr>
      <w:tr w:rsidR="0036419E" w:rsidRPr="00305A27" w:rsidTr="00C27E0E">
        <w:trPr>
          <w:jc w:val="center"/>
        </w:trPr>
        <w:tc>
          <w:tcPr>
            <w:tcW w:w="2160" w:type="dxa"/>
            <w:tcBorders>
              <w:top w:val="single" w:sz="4" w:space="0" w:color="auto"/>
              <w:bottom w:val="single" w:sz="12" w:space="0" w:color="000080"/>
            </w:tcBorders>
          </w:tcPr>
          <w:p w:rsidR="0036419E" w:rsidRPr="0018189C" w:rsidRDefault="007C0763" w:rsidP="00C27E0E">
            <w:pPr>
              <w:pStyle w:val="TableCellLeft"/>
              <w:rPr>
                <w:rStyle w:val="Attribute"/>
              </w:rPr>
            </w:pPr>
            <w:fldSimple w:instr=" REF _Ref164425170 \h  \* MERGEFORMAT ">
              <w:r w:rsidR="00BC3338" w:rsidRPr="00BC3338">
                <w:rPr>
                  <w:rStyle w:val="JDFElementRef"/>
                </w:rPr>
                <w:t>CreditCard</w:t>
              </w:r>
            </w:fldSimple>
            <w:r w:rsidR="0036419E" w:rsidRPr="0018189C">
              <w:rPr>
                <w:rStyle w:val="Attribute"/>
              </w:rPr>
              <w:t xml:space="preserve"> ?</w:t>
            </w:r>
          </w:p>
        </w:tc>
        <w:tc>
          <w:tcPr>
            <w:tcW w:w="1440" w:type="dxa"/>
            <w:tcBorders>
              <w:top w:val="single" w:sz="4" w:space="0" w:color="auto"/>
              <w:bottom w:val="single" w:sz="12" w:space="0" w:color="000080"/>
            </w:tcBorders>
          </w:tcPr>
          <w:p w:rsidR="0036419E" w:rsidRPr="0018189C" w:rsidRDefault="0036419E" w:rsidP="00C27E0E">
            <w:pPr>
              <w:pStyle w:val="TableCellLeft"/>
            </w:pPr>
            <w:r w:rsidRPr="0018189C">
              <w:t>element</w:t>
            </w:r>
          </w:p>
        </w:tc>
        <w:tc>
          <w:tcPr>
            <w:tcW w:w="5760" w:type="dxa"/>
            <w:tcBorders>
              <w:top w:val="single" w:sz="4" w:space="0" w:color="auto"/>
              <w:bottom w:val="single" w:sz="12" w:space="0" w:color="000080"/>
            </w:tcBorders>
          </w:tcPr>
          <w:p w:rsidR="0036419E" w:rsidRDefault="0036419E" w:rsidP="00C27E0E">
            <w:pPr>
              <w:pStyle w:val="TableCellLeft"/>
            </w:pPr>
            <w:r w:rsidRPr="0018189C">
              <w:t>Specifies credit card information.</w:t>
            </w:r>
            <w:r>
              <w:t xml:space="preserve"> </w:t>
            </w:r>
          </w:p>
          <w:p w:rsidR="0036419E" w:rsidRDefault="0036419E" w:rsidP="00C27E0E">
            <w:pPr>
              <w:pStyle w:val="TableCellLeft"/>
            </w:pPr>
            <w:r>
              <w:t xml:space="preserve">A </w:t>
            </w:r>
            <w:fldSimple w:instr=" REF PrintBuyer \h  \* MERGEFORMAT ">
              <w:r w:rsidR="00BC3338" w:rsidRPr="00BC3338">
                <w:rPr>
                  <w:rStyle w:val="JDFTermRef"/>
                </w:rPr>
                <w:t>Print Buyer</w:t>
              </w:r>
            </w:fldSimple>
            <w:r>
              <w:t xml:space="preserve"> MAY supply</w:t>
            </w:r>
            <w:r w:rsidRPr="0018189C">
              <w:rPr>
                <w:rStyle w:val="Attribute"/>
              </w:rPr>
              <w:t xml:space="preserve"> </w:t>
            </w:r>
            <w:fldSimple w:instr=" REF _Ref164425170 \h  \* MERGEFORMAT ">
              <w:r w:rsidR="00BC3338" w:rsidRPr="00BC3338">
                <w:rPr>
                  <w:rStyle w:val="JDFElementRef"/>
                </w:rPr>
                <w:t>CreditCard</w:t>
              </w:r>
            </w:fldSimple>
            <w:r>
              <w:rPr>
                <w:rStyle w:val="XPath"/>
              </w:rPr>
              <w:t xml:space="preserve">. </w:t>
            </w:r>
            <w:r>
              <w:t xml:space="preserve">A </w:t>
            </w:r>
            <w:fldSimple w:instr=" REF PrintProvider \h  \* MERGEFORMAT ">
              <w:r w:rsidR="00BC3338" w:rsidRPr="00BC3338">
                <w:rPr>
                  <w:rStyle w:val="JDFTermRef"/>
                </w:rPr>
                <w:t>Print Provider</w:t>
              </w:r>
            </w:fldSimple>
            <w:r>
              <w:t xml:space="preserve"> SHALL NOT supply</w:t>
            </w:r>
            <w:r w:rsidRPr="0018189C">
              <w:rPr>
                <w:rStyle w:val="Attribute"/>
              </w:rPr>
              <w:t xml:space="preserve"> </w:t>
            </w:r>
            <w:fldSimple w:instr=" REF _Ref164425170 \h  \* MERGEFORMAT ">
              <w:r w:rsidR="00BC3338" w:rsidRPr="00BC3338">
                <w:rPr>
                  <w:rStyle w:val="JDFElementRef"/>
                </w:rPr>
                <w:t>CreditCard</w:t>
              </w:r>
            </w:fldSimple>
            <w:r>
              <w:t>.</w:t>
            </w:r>
          </w:p>
          <w:p w:rsidR="0036419E" w:rsidRPr="0018189C" w:rsidRDefault="0036419E" w:rsidP="00C27E0E">
            <w:pPr>
              <w:pStyle w:val="TableCellLeft"/>
            </w:pPr>
            <w:r>
              <w:t xml:space="preserve">See </w:t>
            </w:r>
            <w:r w:rsidR="007C0763">
              <w:fldChar w:fldCharType="begin"/>
            </w:r>
            <w:r>
              <w:instrText xml:space="preserve"> REF _Ref164422904 \h </w:instrText>
            </w:r>
            <w:r w:rsidR="007C0763">
              <w:fldChar w:fldCharType="separate"/>
            </w:r>
            <w:r w:rsidR="00BC3338" w:rsidRPr="00305A27">
              <w:t xml:space="preserve">Table </w:t>
            </w:r>
            <w:r w:rsidR="00BC3338">
              <w:rPr>
                <w:noProof/>
              </w:rPr>
              <w:t>19</w:t>
            </w:r>
            <w:r w:rsidR="00BC3338" w:rsidRPr="00305A27">
              <w:t xml:space="preserve">: </w:t>
            </w:r>
            <w:r w:rsidR="00BC3338" w:rsidRPr="0018189C">
              <w:rPr>
                <w:rStyle w:val="Element"/>
                <w:rFonts w:ascii="Times New Roman" w:hAnsi="Times New Roman"/>
              </w:rPr>
              <w:t>CreditCard</w:t>
            </w:r>
            <w:r w:rsidR="007C0763">
              <w:fldChar w:fldCharType="end"/>
            </w:r>
            <w:r>
              <w:t>.</w:t>
            </w:r>
          </w:p>
        </w:tc>
      </w:tr>
      <w:tr w:rsidR="0036419E" w:rsidRPr="00305A27" w:rsidTr="00C27E0E">
        <w:trPr>
          <w:jc w:val="center"/>
        </w:trPr>
        <w:tc>
          <w:tcPr>
            <w:tcW w:w="2160" w:type="dxa"/>
            <w:tcBorders>
              <w:top w:val="single" w:sz="12" w:space="0" w:color="000080"/>
              <w:bottom w:val="single" w:sz="18" w:space="0" w:color="000080"/>
            </w:tcBorders>
          </w:tcPr>
          <w:p w:rsidR="0036419E" w:rsidRPr="00FD174E" w:rsidRDefault="0036419E" w:rsidP="00C27E0E">
            <w:pPr>
              <w:pStyle w:val="TableCellLeft"/>
            </w:pPr>
            <w:proofErr w:type="gramStart"/>
            <w:r w:rsidRPr="00FC1AD7">
              <w:rPr>
                <w:rStyle w:val="JDFElement"/>
              </w:rPr>
              <w:t>PayTerm</w:t>
            </w:r>
            <w:r w:rsidRPr="00FD174E">
              <w:t xml:space="preserve"> ?</w:t>
            </w:r>
            <w:proofErr w:type="gramEnd"/>
          </w:p>
        </w:tc>
        <w:tc>
          <w:tcPr>
            <w:tcW w:w="1440" w:type="dxa"/>
            <w:tcBorders>
              <w:top w:val="single" w:sz="12" w:space="0" w:color="000080"/>
              <w:bottom w:val="single" w:sz="18" w:space="0" w:color="000080"/>
            </w:tcBorders>
          </w:tcPr>
          <w:p w:rsidR="0036419E" w:rsidRPr="0018189C" w:rsidRDefault="000500B7" w:rsidP="00C27E0E">
            <w:pPr>
              <w:pStyle w:val="TableCellLeft"/>
            </w:pPr>
            <w:r>
              <w:t>element</w:t>
            </w:r>
          </w:p>
        </w:tc>
        <w:tc>
          <w:tcPr>
            <w:tcW w:w="5760" w:type="dxa"/>
            <w:tcBorders>
              <w:top w:val="single" w:sz="12" w:space="0" w:color="000080"/>
              <w:bottom w:val="single" w:sz="18" w:space="0" w:color="000080"/>
            </w:tcBorders>
          </w:tcPr>
          <w:p w:rsidR="0036419E" w:rsidRDefault="000500B7" w:rsidP="00C27E0E">
            <w:pPr>
              <w:pStyle w:val="TableCellLeft"/>
            </w:pPr>
            <w:r w:rsidRPr="000500B7">
              <w:t xml:space="preserve">The text content of the </w:t>
            </w:r>
            <w:r w:rsidRPr="00FC1AD7">
              <w:rPr>
                <w:rStyle w:val="JDFElement"/>
              </w:rPr>
              <w:t>PayTerm</w:t>
            </w:r>
            <w:r w:rsidRPr="00FD174E">
              <w:t xml:space="preserve"> </w:t>
            </w:r>
            <w:r w:rsidRPr="000500B7">
              <w:t>element describes</w:t>
            </w:r>
            <w:r>
              <w:t xml:space="preserve"> </w:t>
            </w:r>
            <w:r w:rsidR="0036419E" w:rsidRPr="0018189C">
              <w:t>the</w:t>
            </w:r>
            <w:r w:rsidR="0036419E">
              <w:t xml:space="preserve"> payment terms &amp; conditions in a </w:t>
            </w:r>
            <w:r w:rsidR="0036419E" w:rsidRPr="0018189C">
              <w:t xml:space="preserve">human readable </w:t>
            </w:r>
            <w:r w:rsidR="0036419E">
              <w:t>form</w:t>
            </w:r>
            <w:r w:rsidR="0036419E" w:rsidRPr="0018189C">
              <w:t>.</w:t>
            </w:r>
          </w:p>
          <w:p w:rsidR="0036419E" w:rsidRPr="0018189C" w:rsidRDefault="0036419E" w:rsidP="00C27E0E">
            <w:pPr>
              <w:pStyle w:val="TableCellLeft"/>
            </w:pPr>
            <w:r>
              <w:t xml:space="preserve">A </w:t>
            </w:r>
            <w:fldSimple w:instr=" REF PrintProvider \h  \* MERGEFORMAT ">
              <w:r w:rsidR="00BC3338" w:rsidRPr="00BC3338">
                <w:rPr>
                  <w:rStyle w:val="JDFTermRef"/>
                </w:rPr>
                <w:t>Print Provider</w:t>
              </w:r>
            </w:fldSimple>
            <w:r>
              <w:t xml:space="preserve"> MAY supply </w:t>
            </w:r>
            <w:r w:rsidRPr="00FC1AD7">
              <w:rPr>
                <w:rStyle w:val="JDFElement"/>
              </w:rPr>
              <w:t>PayTerm</w:t>
            </w:r>
            <w:r>
              <w:rPr>
                <w:rStyle w:val="XPath"/>
              </w:rPr>
              <w:t xml:space="preserve">. </w:t>
            </w:r>
            <w:r>
              <w:t xml:space="preserve">A </w:t>
            </w:r>
            <w:fldSimple w:instr=" REF PrintBuyer \h  \* MERGEFORMAT ">
              <w:r w:rsidR="00BC3338" w:rsidRPr="00BC3338">
                <w:rPr>
                  <w:rStyle w:val="JDFTermRef"/>
                </w:rPr>
                <w:t>Print Buyer</w:t>
              </w:r>
            </w:fldSimple>
            <w:r>
              <w:t xml:space="preserve"> SHALL NOT supply</w:t>
            </w:r>
            <w:r w:rsidRPr="0018189C">
              <w:rPr>
                <w:rStyle w:val="Attribute"/>
              </w:rPr>
              <w:t xml:space="preserve"> </w:t>
            </w:r>
            <w:r w:rsidRPr="00FC1AD7">
              <w:rPr>
                <w:rStyle w:val="JDFElement"/>
              </w:rPr>
              <w:t>PayTerm</w:t>
            </w:r>
            <w:r w:rsidRPr="0018189C">
              <w:t>.</w:t>
            </w:r>
          </w:p>
        </w:tc>
      </w:tr>
    </w:tbl>
    <w:p w:rsidR="00343EFC" w:rsidRDefault="00343EFC" w:rsidP="0036419E">
      <w:pPr>
        <w:pStyle w:val="TableLine-After"/>
        <w:rPr>
          <w:lang w:eastAsia="de-DE"/>
        </w:rPr>
      </w:pPr>
    </w:p>
    <w:p w:rsidR="0036419E" w:rsidRDefault="00343EFC" w:rsidP="00343EFC">
      <w:pPr>
        <w:rPr>
          <w:lang w:eastAsia="de-DE"/>
        </w:rPr>
      </w:pPr>
      <w:r>
        <w:rPr>
          <w:lang w:eastAsia="de-DE"/>
        </w:rPr>
        <w:br w:type="page"/>
      </w:r>
    </w:p>
    <w:p w:rsidR="0036419E" w:rsidRDefault="0036419E" w:rsidP="0036419E">
      <w:pPr>
        <w:pStyle w:val="Heading4"/>
      </w:pPr>
      <w:bookmarkStart w:id="211" w:name="_Toc164364527"/>
      <w:bookmarkStart w:id="212" w:name="_Toc411174895"/>
      <w:proofErr w:type="gramStart"/>
      <w:r w:rsidRPr="00067081">
        <w:lastRenderedPageBreak/>
        <w:t>jdf:</w:t>
      </w:r>
      <w:proofErr w:type="gramEnd"/>
      <w:r w:rsidRPr="00067081">
        <w:t>GeneralID</w:t>
      </w:r>
      <w:bookmarkEnd w:id="211"/>
      <w:r>
        <w:t xml:space="preserve"> </w:t>
      </w:r>
      <w:r w:rsidRPr="00A25DEB">
        <w:t>–</w:t>
      </w:r>
      <w:r>
        <w:t xml:space="preserve"> Payment</w:t>
      </w:r>
      <w:bookmarkEnd w:id="212"/>
    </w:p>
    <w:p w:rsidR="0036419E" w:rsidRPr="003939FD" w:rsidRDefault="0036419E" w:rsidP="0036419E">
      <w:r>
        <w:t xml:space="preserve">This section specifies particular </w:t>
      </w:r>
      <w:fldSimple w:instr=" REF _Ref164424970 \h  \* MERGEFORMAT ">
        <w:r w:rsidR="00BC3338" w:rsidRPr="00BC3338">
          <w:rPr>
            <w:rStyle w:val="JDFElementRef"/>
          </w:rPr>
          <w:t>Payment</w:t>
        </w:r>
      </w:fldSimple>
      <w:r>
        <w:t xml:space="preserve"> values for </w:t>
      </w:r>
      <w:r w:rsidRPr="003939FD">
        <w:rPr>
          <w:rStyle w:val="JDFResource"/>
        </w:rPr>
        <w:t>jdf</w:t>
      </w:r>
      <w:proofErr w:type="gramStart"/>
      <w:r w:rsidRPr="003939FD">
        <w:rPr>
          <w:rStyle w:val="JDFResource"/>
        </w:rPr>
        <w:t>:GeneralID</w:t>
      </w:r>
      <w:proofErr w:type="gramEnd"/>
      <w:r w:rsidRPr="003939FD">
        <w:t>.</w:t>
      </w:r>
    </w:p>
    <w:p w:rsidR="0036419E" w:rsidRDefault="0036419E" w:rsidP="0036419E">
      <w:pPr>
        <w:pStyle w:val="CaptionICS"/>
        <w:tabs>
          <w:tab w:val="left" w:pos="1620"/>
        </w:tabs>
      </w:pPr>
      <w:bookmarkStart w:id="213" w:name="_Ref164355439"/>
      <w:bookmarkStart w:id="214" w:name="_Ref164423070"/>
      <w:bookmarkStart w:id="215" w:name="_Toc411174981"/>
      <w:r w:rsidRPr="00305A27">
        <w:t xml:space="preserve">Table </w:t>
      </w:r>
      <w:r w:rsidR="007C0763">
        <w:fldChar w:fldCharType="begin"/>
      </w:r>
      <w:r w:rsidR="003F4D71">
        <w:instrText xml:space="preserve"> SEQ "Table" \*ARABIC </w:instrText>
      </w:r>
      <w:r w:rsidR="007C0763">
        <w:fldChar w:fldCharType="separate"/>
      </w:r>
      <w:r w:rsidR="00BC3338">
        <w:rPr>
          <w:noProof/>
        </w:rPr>
        <w:t>18</w:t>
      </w:r>
      <w:r w:rsidR="007C0763">
        <w:rPr>
          <w:noProof/>
        </w:rPr>
        <w:fldChar w:fldCharType="end"/>
      </w:r>
      <w:r w:rsidRPr="00305A27">
        <w:t xml:space="preserve">: </w:t>
      </w:r>
      <w:bookmarkStart w:id="216" w:name="jdfGeneralIDPayment"/>
      <w:r w:rsidRPr="00067081">
        <w:t>jdf</w:t>
      </w:r>
      <w:proofErr w:type="gramStart"/>
      <w:r w:rsidRPr="00067081">
        <w:t>:GeneralID</w:t>
      </w:r>
      <w:bookmarkEnd w:id="213"/>
      <w:bookmarkEnd w:id="216"/>
      <w:proofErr w:type="gramEnd"/>
      <w:r w:rsidRPr="00A25DEB">
        <w:t xml:space="preserve"> –</w:t>
      </w:r>
      <w:r>
        <w:t xml:space="preserve"> Payment</w:t>
      </w:r>
      <w:bookmarkEnd w:id="214"/>
      <w:bookmarkEnd w:id="215"/>
    </w:p>
    <w:p w:rsidR="0036419E" w:rsidRPr="00A25DEB" w:rsidRDefault="0036419E" w:rsidP="0036419E">
      <w:pPr>
        <w:pStyle w:val="TableLine-Before"/>
        <w:rPr>
          <w:rStyle w:val="JDFElement"/>
        </w:rPr>
      </w:pPr>
      <w:r w:rsidRPr="00EE0337">
        <w:rPr>
          <w:rStyle w:val="TableLine-ReferenceChar"/>
        </w:rPr>
        <w:t>Referenced by:</w:t>
      </w:r>
      <w:r w:rsidRPr="00A25DEB">
        <w:t xml:space="preserve"> </w:t>
      </w:r>
      <w:fldSimple w:instr=" REF _Ref164424970 \h  \* MERGEFORMAT ">
        <w:r w:rsidR="00BC3338" w:rsidRPr="00BC3338">
          <w:rPr>
            <w:rStyle w:val="JDFElementRef"/>
          </w:rPr>
          <w:t>Payment</w:t>
        </w:r>
      </w:fldSimple>
    </w:p>
    <w:p w:rsidR="0036419E" w:rsidRPr="00305A27" w:rsidRDefault="0036419E" w:rsidP="0036419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BC3338">
          <w:rPr>
            <w:rStyle w:val="JDFElementRef"/>
          </w:rPr>
          <w:t>Abstract pt</w:t>
        </w:r>
      </w:fldSimple>
    </w:p>
    <w:p w:rsidR="0036419E" w:rsidRPr="00E2272E" w:rsidRDefault="0036419E" w:rsidP="0036419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30"/>
        <w:gridCol w:w="1314"/>
        <w:gridCol w:w="5616"/>
      </w:tblGrid>
      <w:tr w:rsidR="0036419E" w:rsidRPr="00305A27" w:rsidTr="006E0BF4">
        <w:trPr>
          <w:tblHeader/>
          <w:jc w:val="center"/>
        </w:trPr>
        <w:tc>
          <w:tcPr>
            <w:tcW w:w="2430" w:type="dxa"/>
            <w:tcBorders>
              <w:top w:val="single" w:sz="18" w:space="0" w:color="000080"/>
              <w:bottom w:val="single" w:sz="4" w:space="0" w:color="auto"/>
            </w:tcBorders>
            <w:shd w:val="clear" w:color="auto" w:fill="000080"/>
          </w:tcPr>
          <w:p w:rsidR="0036419E" w:rsidRPr="0018189C" w:rsidRDefault="0036419E" w:rsidP="00C27E0E">
            <w:pPr>
              <w:pStyle w:val="TableHeading"/>
            </w:pPr>
            <w:r>
              <w:t>Name</w:t>
            </w:r>
          </w:p>
        </w:tc>
        <w:tc>
          <w:tcPr>
            <w:tcW w:w="1314" w:type="dxa"/>
            <w:tcBorders>
              <w:top w:val="single" w:sz="18" w:space="0" w:color="000080"/>
              <w:bottom w:val="single" w:sz="4" w:space="0" w:color="auto"/>
            </w:tcBorders>
            <w:shd w:val="clear" w:color="auto" w:fill="000080"/>
          </w:tcPr>
          <w:p w:rsidR="0036419E" w:rsidRPr="00305A27" w:rsidRDefault="0036419E" w:rsidP="00C27E0E">
            <w:pPr>
              <w:pStyle w:val="TableHeading"/>
            </w:pPr>
            <w:r w:rsidRPr="0018189C">
              <w:t>Data Type</w:t>
            </w:r>
          </w:p>
        </w:tc>
        <w:tc>
          <w:tcPr>
            <w:tcW w:w="5616" w:type="dxa"/>
            <w:tcBorders>
              <w:top w:val="single" w:sz="18" w:space="0" w:color="000080"/>
              <w:bottom w:val="single" w:sz="4" w:space="0" w:color="auto"/>
            </w:tcBorders>
            <w:shd w:val="clear" w:color="auto" w:fill="000080"/>
          </w:tcPr>
          <w:p w:rsidR="0036419E" w:rsidRPr="0018189C" w:rsidRDefault="0036419E" w:rsidP="00C27E0E">
            <w:pPr>
              <w:pStyle w:val="TableHeading"/>
            </w:pPr>
            <w:r w:rsidRPr="0018189C">
              <w:t>Description</w:t>
            </w:r>
          </w:p>
        </w:tc>
      </w:tr>
      <w:tr w:rsidR="0036419E" w:rsidRPr="00305A27" w:rsidTr="006E0BF4">
        <w:trPr>
          <w:jc w:val="center"/>
        </w:trPr>
        <w:tc>
          <w:tcPr>
            <w:tcW w:w="2430" w:type="dxa"/>
            <w:tcBorders>
              <w:top w:val="single" w:sz="4" w:space="0" w:color="auto"/>
              <w:bottom w:val="single" w:sz="12" w:space="0" w:color="000080"/>
            </w:tcBorders>
          </w:tcPr>
          <w:p w:rsidR="0036419E" w:rsidRPr="0041563F" w:rsidRDefault="0036419E" w:rsidP="00C27E0E">
            <w:pPr>
              <w:pStyle w:val="TableCellLeft"/>
              <w:rPr>
                <w:rStyle w:val="JDFAttributeName"/>
              </w:rPr>
            </w:pPr>
            <w:r w:rsidRPr="0041563F">
              <w:rPr>
                <w:rStyle w:val="JDFAttributeName"/>
              </w:rPr>
              <w:t>IDUsage</w:t>
            </w:r>
          </w:p>
        </w:tc>
        <w:tc>
          <w:tcPr>
            <w:tcW w:w="1314" w:type="dxa"/>
            <w:tcBorders>
              <w:top w:val="single" w:sz="4" w:space="0" w:color="auto"/>
              <w:bottom w:val="single" w:sz="12" w:space="0" w:color="000080"/>
            </w:tcBorders>
          </w:tcPr>
          <w:p w:rsidR="0036419E" w:rsidRPr="00322402" w:rsidRDefault="0036419E" w:rsidP="00C27E0E">
            <w:pPr>
              <w:pStyle w:val="TableCellLeft"/>
            </w:pPr>
            <w:r w:rsidRPr="00322402">
              <w:t xml:space="preserve">NMTOKEN </w:t>
            </w:r>
          </w:p>
        </w:tc>
        <w:tc>
          <w:tcPr>
            <w:tcW w:w="5616" w:type="dxa"/>
            <w:tcBorders>
              <w:top w:val="single" w:sz="4" w:space="0" w:color="auto"/>
              <w:bottom w:val="single" w:sz="12" w:space="0" w:color="000080"/>
            </w:tcBorders>
          </w:tcPr>
          <w:p w:rsidR="0036419E" w:rsidRPr="00B56AC4" w:rsidRDefault="0036419E" w:rsidP="00C27E0E">
            <w:pPr>
              <w:pStyle w:val="EnumHeader"/>
            </w:pPr>
            <w:r w:rsidRPr="00B56AC4">
              <w:t>Values include:</w:t>
            </w:r>
          </w:p>
        </w:tc>
      </w:tr>
      <w:tr w:rsidR="0036419E" w:rsidTr="006E0BF4">
        <w:trPr>
          <w:jc w:val="center"/>
        </w:trPr>
        <w:tc>
          <w:tcPr>
            <w:tcW w:w="2430"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Bank</w:t>
            </w:r>
          </w:p>
        </w:tc>
        <w:tc>
          <w:tcPr>
            <w:tcW w:w="1314"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Default="0036419E" w:rsidP="00C27E0E">
            <w:pPr>
              <w:pStyle w:val="TableCellLeft"/>
            </w:pPr>
            <w:r w:rsidRPr="0018189C">
              <w:t>The name of the bank</w:t>
            </w:r>
            <w:r>
              <w:t>.</w:t>
            </w:r>
          </w:p>
        </w:tc>
      </w:tr>
      <w:tr w:rsidR="0036419E" w:rsidRPr="00305A27" w:rsidTr="006E0BF4">
        <w:trPr>
          <w:jc w:val="center"/>
        </w:trPr>
        <w:tc>
          <w:tcPr>
            <w:tcW w:w="2430"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BankAccount</w:t>
            </w:r>
          </w:p>
        </w:tc>
        <w:tc>
          <w:tcPr>
            <w:tcW w:w="1314"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Default="0036419E" w:rsidP="00C27E0E">
            <w:pPr>
              <w:pStyle w:val="TableCellLeft"/>
            </w:pPr>
            <w:r w:rsidRPr="0018189C">
              <w:t xml:space="preserve">The </w:t>
            </w:r>
            <w:r>
              <w:t xml:space="preserve">local </w:t>
            </w:r>
            <w:r w:rsidRPr="0018189C">
              <w:t>bank account number</w:t>
            </w:r>
            <w:r>
              <w:t>.</w:t>
            </w:r>
          </w:p>
        </w:tc>
      </w:tr>
      <w:tr w:rsidR="0036419E" w:rsidRPr="00305A27" w:rsidTr="006E0BF4">
        <w:trPr>
          <w:jc w:val="center"/>
        </w:trPr>
        <w:tc>
          <w:tcPr>
            <w:tcW w:w="2430"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BIC</w:t>
            </w:r>
          </w:p>
        </w:tc>
        <w:tc>
          <w:tcPr>
            <w:tcW w:w="1314"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Default="0036419E" w:rsidP="00C27E0E">
            <w:pPr>
              <w:pStyle w:val="TableCellLeft"/>
            </w:pPr>
            <w:r w:rsidRPr="0018189C">
              <w:t>The SWIFT Bank Identifier Code</w:t>
            </w:r>
            <w:r>
              <w:t>.</w:t>
            </w:r>
          </w:p>
        </w:tc>
      </w:tr>
      <w:tr w:rsidR="0036419E" w:rsidRPr="00305A27" w:rsidTr="006E0BF4">
        <w:trPr>
          <w:jc w:val="center"/>
        </w:trPr>
        <w:tc>
          <w:tcPr>
            <w:tcW w:w="2430" w:type="dxa"/>
            <w:tcBorders>
              <w:top w:val="single" w:sz="12" w:space="0" w:color="000080"/>
              <w:bottom w:val="single" w:sz="12" w:space="0" w:color="000080"/>
            </w:tcBorders>
            <w:shd w:val="clear" w:color="auto" w:fill="E0E0E0"/>
          </w:tcPr>
          <w:p w:rsidR="0036419E" w:rsidRDefault="0036419E" w:rsidP="00C27E0E">
            <w:pPr>
              <w:pStyle w:val="TableCellValueIndent"/>
              <w:rPr>
                <w:rStyle w:val="JDFAttributeValue"/>
              </w:rPr>
            </w:pPr>
            <w:r w:rsidRPr="007B3044">
              <w:rPr>
                <w:rStyle w:val="JDFAttributeValue"/>
              </w:rPr>
              <w:t>BLZ</w:t>
            </w:r>
          </w:p>
          <w:p w:rsidR="006E0BF4" w:rsidRPr="007B3044" w:rsidRDefault="006E0BF4" w:rsidP="006E0BF4">
            <w:pPr>
              <w:pStyle w:val="TableCellLeft"/>
              <w:rPr>
                <w:rStyle w:val="JDFAttributeValue"/>
              </w:rPr>
            </w:pPr>
            <w:r w:rsidRPr="005C7A71">
              <w:rPr>
                <w:rStyle w:val="ChangeFlag"/>
              </w:rPr>
              <w:t>Deprecated in PrintTalk 1.</w:t>
            </w:r>
            <w:r w:rsidR="009859DA">
              <w:rPr>
                <w:rStyle w:val="ChangeFlag"/>
              </w:rPr>
              <w:t>6</w:t>
            </w:r>
          </w:p>
        </w:tc>
        <w:tc>
          <w:tcPr>
            <w:tcW w:w="1314"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Pr="0018189C" w:rsidRDefault="0036419E" w:rsidP="00C27E0E">
            <w:pPr>
              <w:pStyle w:val="TableCellLeft"/>
            </w:pPr>
            <w:r w:rsidRPr="0018189C">
              <w:t>The "Bankleitzahl"</w:t>
            </w:r>
            <w:r>
              <w:t>.</w:t>
            </w:r>
          </w:p>
        </w:tc>
      </w:tr>
      <w:tr w:rsidR="0036419E" w:rsidRPr="00305A27" w:rsidTr="006E0BF4">
        <w:trPr>
          <w:jc w:val="center"/>
        </w:trPr>
        <w:tc>
          <w:tcPr>
            <w:tcW w:w="2430" w:type="dxa"/>
            <w:tcBorders>
              <w:top w:val="single" w:sz="12" w:space="0" w:color="000080"/>
              <w:bottom w:val="single" w:sz="12" w:space="0" w:color="000080"/>
            </w:tcBorders>
            <w:shd w:val="clear" w:color="auto" w:fill="E0E0E0"/>
          </w:tcPr>
          <w:p w:rsidR="0036419E" w:rsidRPr="007B3044" w:rsidRDefault="0036419E" w:rsidP="00C27E0E">
            <w:pPr>
              <w:pStyle w:val="TableCellValueIndent"/>
              <w:rPr>
                <w:rStyle w:val="JDFAttributeValue"/>
              </w:rPr>
            </w:pPr>
            <w:r w:rsidRPr="007B3044">
              <w:rPr>
                <w:rStyle w:val="JDFAttributeValue"/>
              </w:rPr>
              <w:t>IBAN</w:t>
            </w:r>
          </w:p>
        </w:tc>
        <w:tc>
          <w:tcPr>
            <w:tcW w:w="1314" w:type="dxa"/>
            <w:tcBorders>
              <w:top w:val="single" w:sz="12" w:space="0" w:color="000080"/>
              <w:bottom w:val="single" w:sz="12" w:space="0" w:color="000080"/>
            </w:tcBorders>
            <w:shd w:val="clear" w:color="auto" w:fill="E0E0E0"/>
          </w:tcPr>
          <w:p w:rsidR="0036419E" w:rsidRDefault="0036419E" w:rsidP="00C27E0E">
            <w:pPr>
              <w:pStyle w:val="TableCellLeft"/>
              <w:rPr>
                <w:color w:val="000000"/>
                <w:sz w:val="24"/>
                <w:szCs w:val="24"/>
                <w:lang w:eastAsia="de-DE"/>
              </w:rPr>
            </w:pPr>
          </w:p>
        </w:tc>
        <w:tc>
          <w:tcPr>
            <w:tcW w:w="5616" w:type="dxa"/>
            <w:tcBorders>
              <w:top w:val="single" w:sz="12" w:space="0" w:color="000080"/>
              <w:bottom w:val="single" w:sz="12" w:space="0" w:color="000080"/>
            </w:tcBorders>
            <w:shd w:val="clear" w:color="auto" w:fill="E0E0E0"/>
          </w:tcPr>
          <w:p w:rsidR="0036419E" w:rsidRPr="0018189C" w:rsidRDefault="0036419E" w:rsidP="00C27E0E">
            <w:pPr>
              <w:pStyle w:val="TableCellLeft"/>
            </w:pPr>
            <w:r w:rsidRPr="0018189C">
              <w:t>The International Bank Account Number</w:t>
            </w:r>
            <w:r>
              <w:t>.</w:t>
            </w:r>
            <w:r w:rsidRPr="0018189C">
              <w:t xml:space="preserve">  </w:t>
            </w:r>
          </w:p>
        </w:tc>
      </w:tr>
      <w:tr w:rsidR="0036419E" w:rsidRPr="00305A27" w:rsidTr="006E0BF4">
        <w:trPr>
          <w:jc w:val="center"/>
        </w:trPr>
        <w:tc>
          <w:tcPr>
            <w:tcW w:w="2430" w:type="dxa"/>
            <w:tcBorders>
              <w:top w:val="single" w:sz="12" w:space="0" w:color="000080"/>
              <w:bottom w:val="single" w:sz="18" w:space="0" w:color="000080"/>
            </w:tcBorders>
          </w:tcPr>
          <w:p w:rsidR="0036419E" w:rsidRPr="0041563F" w:rsidRDefault="0036419E" w:rsidP="00C27E0E">
            <w:pPr>
              <w:pStyle w:val="TableCellLeft"/>
              <w:rPr>
                <w:rStyle w:val="JDFAttributeName"/>
              </w:rPr>
            </w:pPr>
            <w:r w:rsidRPr="0041563F">
              <w:rPr>
                <w:rStyle w:val="JDFAttributeName"/>
              </w:rPr>
              <w:t>ID</w:t>
            </w:r>
            <w:r>
              <w:rPr>
                <w:rStyle w:val="JDFAttributeName"/>
              </w:rPr>
              <w:t>Value</w:t>
            </w:r>
          </w:p>
        </w:tc>
        <w:tc>
          <w:tcPr>
            <w:tcW w:w="1314" w:type="dxa"/>
            <w:tcBorders>
              <w:top w:val="single" w:sz="12" w:space="0" w:color="000080"/>
              <w:bottom w:val="single" w:sz="18" w:space="0" w:color="000080"/>
            </w:tcBorders>
          </w:tcPr>
          <w:p w:rsidR="0036419E" w:rsidRPr="00067081" w:rsidRDefault="0036419E" w:rsidP="00C27E0E">
            <w:pPr>
              <w:pStyle w:val="TableCellLeft"/>
              <w:rPr>
                <w:color w:val="000000"/>
                <w:sz w:val="24"/>
                <w:szCs w:val="24"/>
                <w:lang w:eastAsia="de-DE"/>
              </w:rPr>
            </w:pPr>
            <w:r w:rsidRPr="00067081">
              <w:t>string</w:t>
            </w:r>
          </w:p>
        </w:tc>
        <w:tc>
          <w:tcPr>
            <w:tcW w:w="5616" w:type="dxa"/>
            <w:tcBorders>
              <w:top w:val="single" w:sz="12" w:space="0" w:color="000080"/>
              <w:bottom w:val="single" w:sz="18" w:space="0" w:color="000080"/>
            </w:tcBorders>
          </w:tcPr>
          <w:p w:rsidR="0036419E" w:rsidRPr="00067081" w:rsidRDefault="0036419E" w:rsidP="00C27E0E">
            <w:pPr>
              <w:pStyle w:val="TableCellLeft"/>
            </w:pPr>
            <w:r w:rsidRPr="00067081">
              <w:t xml:space="preserve">See </w:t>
            </w:r>
            <w:fldSimple w:instr=" REF JDF13 \h  \* MERGEFORMAT ">
              <w:r w:rsidR="00BC3338" w:rsidRPr="00305A27">
                <w:t>[JDF1.</w:t>
              </w:r>
              <w:r w:rsidR="00BC3338">
                <w:t>5</w:t>
              </w:r>
              <w:r w:rsidR="00BC3338" w:rsidRPr="00305A27">
                <w:t>]</w:t>
              </w:r>
            </w:fldSimple>
            <w:r w:rsidRPr="00067081">
              <w:t>.</w:t>
            </w:r>
          </w:p>
        </w:tc>
      </w:tr>
    </w:tbl>
    <w:p w:rsidR="0036419E" w:rsidRDefault="0036419E" w:rsidP="00343EFC">
      <w:pPr>
        <w:pStyle w:val="TableLine-After"/>
        <w:jc w:val="left"/>
        <w:rPr>
          <w:lang w:eastAsia="de-DE"/>
        </w:rPr>
      </w:pPr>
    </w:p>
    <w:p w:rsidR="0036419E" w:rsidRDefault="0036419E" w:rsidP="0036419E">
      <w:pPr>
        <w:pStyle w:val="Heading4"/>
        <w:rPr>
          <w:rStyle w:val="Element"/>
          <w:sz w:val="24"/>
        </w:rPr>
      </w:pPr>
      <w:bookmarkStart w:id="217" w:name="_Toc164364528"/>
      <w:bookmarkStart w:id="218" w:name="_Toc411174896"/>
      <w:r w:rsidRPr="0018189C">
        <w:rPr>
          <w:rStyle w:val="Element"/>
          <w:sz w:val="24"/>
        </w:rPr>
        <w:t>CreditCard</w:t>
      </w:r>
      <w:bookmarkEnd w:id="217"/>
      <w:bookmarkEnd w:id="218"/>
    </w:p>
    <w:p w:rsidR="0036419E" w:rsidRDefault="0036419E" w:rsidP="0036419E">
      <w:pPr>
        <w:pStyle w:val="BodyText"/>
        <w:keepNext/>
        <w:rPr>
          <w:rStyle w:val="ChangeFlag"/>
        </w:rPr>
      </w:pPr>
      <w:r w:rsidRPr="002343D8">
        <w:rPr>
          <w:rStyle w:val="ChangeFlag"/>
        </w:rPr>
        <w:t>New in</w:t>
      </w:r>
      <w:r>
        <w:rPr>
          <w:rStyle w:val="ChangeFlag"/>
        </w:rPr>
        <w:t xml:space="preserve"> PrintTalk</w:t>
      </w:r>
      <w:r w:rsidRPr="002343D8">
        <w:rPr>
          <w:rStyle w:val="ChangeFlag"/>
        </w:rPr>
        <w:t xml:space="preserve"> 1.3</w:t>
      </w:r>
    </w:p>
    <w:p w:rsidR="0036419E" w:rsidRDefault="0036419E" w:rsidP="0036419E">
      <w:pPr>
        <w:pStyle w:val="CaptionICS"/>
        <w:tabs>
          <w:tab w:val="left" w:pos="1620"/>
        </w:tabs>
      </w:pPr>
      <w:bookmarkStart w:id="219" w:name="_Ref164422904"/>
      <w:bookmarkStart w:id="220" w:name="_Toc411174982"/>
      <w:r w:rsidRPr="00305A27">
        <w:t xml:space="preserve">Table </w:t>
      </w:r>
      <w:r w:rsidR="007C0763">
        <w:fldChar w:fldCharType="begin"/>
      </w:r>
      <w:r w:rsidR="003F4D71">
        <w:instrText xml:space="preserve"> SEQ "Table" \*ARABIC </w:instrText>
      </w:r>
      <w:r w:rsidR="007C0763">
        <w:fldChar w:fldCharType="separate"/>
      </w:r>
      <w:r w:rsidR="00BC3338">
        <w:rPr>
          <w:noProof/>
        </w:rPr>
        <w:t>19</w:t>
      </w:r>
      <w:r w:rsidR="007C0763">
        <w:rPr>
          <w:noProof/>
        </w:rPr>
        <w:fldChar w:fldCharType="end"/>
      </w:r>
      <w:r w:rsidRPr="00305A27">
        <w:t xml:space="preserve">: </w:t>
      </w:r>
      <w:bookmarkStart w:id="221" w:name="_Ref164425170"/>
      <w:r w:rsidRPr="0018189C">
        <w:rPr>
          <w:rStyle w:val="Element"/>
          <w:rFonts w:ascii="Times New Roman" w:hAnsi="Times New Roman"/>
        </w:rPr>
        <w:t>CreditCard</w:t>
      </w:r>
      <w:bookmarkEnd w:id="219"/>
      <w:bookmarkEnd w:id="220"/>
      <w:bookmarkEnd w:id="221"/>
    </w:p>
    <w:p w:rsidR="0036419E" w:rsidRPr="00A25DEB" w:rsidRDefault="0036419E" w:rsidP="0036419E">
      <w:pPr>
        <w:pStyle w:val="TableLine-Before"/>
        <w:rPr>
          <w:rStyle w:val="JDFElement"/>
        </w:rPr>
      </w:pPr>
      <w:r w:rsidRPr="00EE0337">
        <w:rPr>
          <w:rStyle w:val="TableLine-ReferenceChar"/>
        </w:rPr>
        <w:t>Referenced by:</w:t>
      </w:r>
      <w:r w:rsidRPr="00A25DEB">
        <w:t xml:space="preserve"> </w:t>
      </w:r>
      <w:fldSimple w:instr=" REF _Ref164424970 \h  \* MERGEFORMAT ">
        <w:r w:rsidR="00BC3338" w:rsidRPr="00BC3338">
          <w:rPr>
            <w:rStyle w:val="JDFElementRef"/>
          </w:rPr>
          <w:t>Payment</w:t>
        </w:r>
      </w:fldSimple>
    </w:p>
    <w:p w:rsidR="0036419E" w:rsidRPr="00305A27" w:rsidRDefault="0036419E" w:rsidP="0036419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36419E" w:rsidRPr="00E2272E" w:rsidRDefault="0036419E" w:rsidP="0036419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30"/>
        <w:gridCol w:w="1350"/>
        <w:gridCol w:w="5580"/>
      </w:tblGrid>
      <w:tr w:rsidR="0036419E" w:rsidRPr="00305A27" w:rsidTr="00C27E0E">
        <w:trPr>
          <w:tblHeader/>
          <w:jc w:val="center"/>
        </w:trPr>
        <w:tc>
          <w:tcPr>
            <w:tcW w:w="2430" w:type="dxa"/>
            <w:tcBorders>
              <w:top w:val="single" w:sz="18" w:space="0" w:color="000080"/>
              <w:bottom w:val="single" w:sz="4" w:space="0" w:color="auto"/>
            </w:tcBorders>
            <w:shd w:val="clear" w:color="auto" w:fill="000080"/>
          </w:tcPr>
          <w:p w:rsidR="0036419E" w:rsidRPr="0018189C" w:rsidRDefault="0036419E" w:rsidP="00C27E0E">
            <w:pPr>
              <w:pStyle w:val="TableHeading"/>
            </w:pPr>
            <w:r>
              <w:t>Name</w:t>
            </w:r>
          </w:p>
        </w:tc>
        <w:tc>
          <w:tcPr>
            <w:tcW w:w="1350" w:type="dxa"/>
            <w:tcBorders>
              <w:top w:val="single" w:sz="18" w:space="0" w:color="000080"/>
              <w:bottom w:val="single" w:sz="4" w:space="0" w:color="auto"/>
            </w:tcBorders>
            <w:shd w:val="clear" w:color="auto" w:fill="000080"/>
          </w:tcPr>
          <w:p w:rsidR="0036419E" w:rsidRPr="00305A27" w:rsidRDefault="0036419E" w:rsidP="00C27E0E">
            <w:pPr>
              <w:pStyle w:val="TableHeading"/>
            </w:pPr>
            <w:r w:rsidRPr="0018189C">
              <w:t>Data Type</w:t>
            </w:r>
          </w:p>
        </w:tc>
        <w:tc>
          <w:tcPr>
            <w:tcW w:w="5580" w:type="dxa"/>
            <w:tcBorders>
              <w:top w:val="single" w:sz="18" w:space="0" w:color="000080"/>
              <w:bottom w:val="single" w:sz="4" w:space="0" w:color="auto"/>
            </w:tcBorders>
            <w:shd w:val="clear" w:color="auto" w:fill="000080"/>
          </w:tcPr>
          <w:p w:rsidR="0036419E" w:rsidRPr="0018189C" w:rsidRDefault="0036419E" w:rsidP="00C27E0E">
            <w:pPr>
              <w:pStyle w:val="TableHeading"/>
            </w:pPr>
            <w:r w:rsidRPr="0018189C">
              <w:t>Description</w:t>
            </w:r>
          </w:p>
        </w:tc>
      </w:tr>
      <w:tr w:rsidR="0036419E" w:rsidRPr="00305A27" w:rsidTr="00C27E0E">
        <w:trPr>
          <w:jc w:val="center"/>
        </w:trPr>
        <w:tc>
          <w:tcPr>
            <w:tcW w:w="2430" w:type="dxa"/>
            <w:tcBorders>
              <w:top w:val="single" w:sz="4" w:space="0" w:color="auto"/>
              <w:bottom w:val="single" w:sz="12" w:space="0" w:color="000080"/>
            </w:tcBorders>
          </w:tcPr>
          <w:p w:rsidR="0036419E" w:rsidRPr="0018189C" w:rsidRDefault="0036419E" w:rsidP="00C27E0E">
            <w:pPr>
              <w:pStyle w:val="TableCellLeft"/>
              <w:rPr>
                <w:rStyle w:val="Attribute"/>
              </w:rPr>
            </w:pPr>
            <w:proofErr w:type="gramStart"/>
            <w:r w:rsidRPr="0018189C">
              <w:rPr>
                <w:rStyle w:val="Attribute"/>
              </w:rPr>
              <w:t>Authorization ?</w:t>
            </w:r>
            <w:proofErr w:type="gramEnd"/>
          </w:p>
        </w:tc>
        <w:tc>
          <w:tcPr>
            <w:tcW w:w="1350" w:type="dxa"/>
            <w:tcBorders>
              <w:top w:val="single" w:sz="4" w:space="0" w:color="auto"/>
              <w:bottom w:val="single" w:sz="12" w:space="0" w:color="000080"/>
            </w:tcBorders>
          </w:tcPr>
          <w:p w:rsidR="0036419E" w:rsidRPr="0018189C" w:rsidRDefault="0036419E" w:rsidP="00C27E0E">
            <w:pPr>
              <w:pStyle w:val="TableCellLeft"/>
            </w:pPr>
            <w:r>
              <w:t>s</w:t>
            </w:r>
            <w:r w:rsidRPr="0018189C">
              <w:t>tring</w:t>
            </w:r>
          </w:p>
        </w:tc>
        <w:tc>
          <w:tcPr>
            <w:tcW w:w="5580" w:type="dxa"/>
            <w:tcBorders>
              <w:top w:val="single" w:sz="4" w:space="0" w:color="auto"/>
              <w:bottom w:val="single" w:sz="12" w:space="0" w:color="000080"/>
            </w:tcBorders>
          </w:tcPr>
          <w:p w:rsidR="0036419E" w:rsidRPr="0018189C" w:rsidRDefault="0036419E" w:rsidP="00C27E0E">
            <w:pPr>
              <w:pStyle w:val="TableCellLeft"/>
              <w:rPr>
                <w:rFonts w:ascii="TimesNewRoman" w:hAnsi="TimesNewRoman" w:cs="TimesNewRoman"/>
                <w:lang w:eastAsia="de-DE"/>
              </w:rPr>
            </w:pPr>
            <w:r w:rsidRPr="0018189C">
              <w:rPr>
                <w:lang w:eastAsia="de-DE"/>
              </w:rPr>
              <w:t xml:space="preserve">Authorization code for </w:t>
            </w:r>
            <w:r w:rsidRPr="0018189C">
              <w:rPr>
                <w:rFonts w:ascii="TimesNewRoman" w:hAnsi="TimesNewRoman" w:cs="TimesNewRoman"/>
                <w:lang w:eastAsia="de-DE"/>
              </w:rPr>
              <w:t>this</w:t>
            </w:r>
            <w:r w:rsidRPr="0018189C">
              <w:rPr>
                <w:lang w:eastAsia="de-DE"/>
              </w:rPr>
              <w:t xml:space="preserve"> </w:t>
            </w:r>
            <w:fldSimple w:instr=" REF BusinessTransaction \h  \* MERGEFORMAT ">
              <w:r w:rsidR="00BC3338" w:rsidRPr="00BC3338">
                <w:rPr>
                  <w:rStyle w:val="JDFTermRef"/>
                </w:rPr>
                <w:t>Business Transaction</w:t>
              </w:r>
            </w:fldSimple>
            <w:r w:rsidRPr="0018189C">
              <w:rPr>
                <w:lang w:eastAsia="de-DE"/>
              </w:rPr>
              <w:t>.</w:t>
            </w:r>
          </w:p>
        </w:tc>
      </w:tr>
      <w:tr w:rsidR="0036419E" w:rsidRPr="00305A27" w:rsidTr="00C27E0E">
        <w:trPr>
          <w:jc w:val="center"/>
        </w:trPr>
        <w:tc>
          <w:tcPr>
            <w:tcW w:w="2430" w:type="dxa"/>
            <w:tcBorders>
              <w:top w:val="single" w:sz="12" w:space="0" w:color="000080"/>
              <w:bottom w:val="single" w:sz="12" w:space="0" w:color="000080"/>
            </w:tcBorders>
          </w:tcPr>
          <w:p w:rsidR="0036419E" w:rsidRPr="0018189C" w:rsidRDefault="0036419E" w:rsidP="00C27E0E">
            <w:pPr>
              <w:pStyle w:val="TableCellLeft"/>
              <w:rPr>
                <w:rStyle w:val="Attribute"/>
                <w:rFonts w:ascii="Verdana-Italic" w:hAnsi="Verdana-Italic" w:cs="Verdana-Italic"/>
                <w:i w:val="0"/>
                <w:lang w:eastAsia="de-DE"/>
              </w:rPr>
            </w:pPr>
            <w:proofErr w:type="gramStart"/>
            <w:r w:rsidRPr="0018189C">
              <w:rPr>
                <w:rFonts w:ascii="Verdana-Italic" w:hAnsi="Verdana-Italic" w:cs="Verdana-Italic"/>
                <w:iCs/>
                <w:lang w:eastAsia="de-DE"/>
              </w:rPr>
              <w:t xml:space="preserve">AuthorizationExpires </w:t>
            </w:r>
            <w:r w:rsidRPr="0018189C">
              <w:rPr>
                <w:rFonts w:ascii="TimesNewRoman" w:hAnsi="TimesNewRoman" w:cs="TimesNewRoman"/>
                <w:lang w:eastAsia="de-DE"/>
              </w:rPr>
              <w:t>?</w:t>
            </w:r>
            <w:proofErr w:type="gramEnd"/>
          </w:p>
        </w:tc>
        <w:tc>
          <w:tcPr>
            <w:tcW w:w="1350" w:type="dxa"/>
            <w:tcBorders>
              <w:top w:val="single" w:sz="12" w:space="0" w:color="000080"/>
              <w:bottom w:val="single" w:sz="12" w:space="0" w:color="000080"/>
            </w:tcBorders>
          </w:tcPr>
          <w:p w:rsidR="0036419E" w:rsidRPr="00322402" w:rsidRDefault="0036419E" w:rsidP="00C27E0E">
            <w:pPr>
              <w:pStyle w:val="TableCellLeft"/>
            </w:pPr>
            <w:r w:rsidRPr="00322402">
              <w:t>gYearMonth</w:t>
            </w:r>
          </w:p>
        </w:tc>
        <w:tc>
          <w:tcPr>
            <w:tcW w:w="5580" w:type="dxa"/>
            <w:tcBorders>
              <w:top w:val="single" w:sz="12" w:space="0" w:color="000080"/>
              <w:bottom w:val="single" w:sz="12" w:space="0" w:color="000080"/>
            </w:tcBorders>
          </w:tcPr>
          <w:p w:rsidR="0036419E" w:rsidRPr="0018189C" w:rsidRDefault="0036419E" w:rsidP="00C27E0E">
            <w:pPr>
              <w:pStyle w:val="TableCellLeft"/>
            </w:pPr>
            <w:r w:rsidRPr="00503F4F">
              <w:t>Expiration date of the</w:t>
            </w:r>
            <w:r w:rsidRPr="0018189C">
              <w:rPr>
                <w:rFonts w:ascii="TimesNewRoman" w:hAnsi="TimesNewRoman" w:cs="TimesNewRoman"/>
                <w:lang w:eastAsia="de-DE"/>
              </w:rPr>
              <w:t xml:space="preserve"> </w:t>
            </w:r>
            <w:r w:rsidRPr="001B6E05">
              <w:t>@</w:t>
            </w:r>
            <w:r w:rsidRPr="006B0395">
              <w:rPr>
                <w:rStyle w:val="JDFAttributeName"/>
              </w:rPr>
              <w:t>Authorization</w:t>
            </w:r>
            <w:r w:rsidRPr="0018189C">
              <w:rPr>
                <w:rFonts w:ascii="TimesNewRoman" w:hAnsi="TimesNewRoman" w:cs="TimesNewRoman"/>
                <w:lang w:eastAsia="de-DE"/>
              </w:rPr>
              <w:t>.</w:t>
            </w:r>
          </w:p>
        </w:tc>
      </w:tr>
      <w:tr w:rsidR="0036419E" w:rsidRPr="00305A27" w:rsidTr="00C27E0E">
        <w:trPr>
          <w:jc w:val="center"/>
        </w:trPr>
        <w:tc>
          <w:tcPr>
            <w:tcW w:w="2430" w:type="dxa"/>
            <w:tcBorders>
              <w:top w:val="single" w:sz="12" w:space="0" w:color="000080"/>
              <w:bottom w:val="single" w:sz="12" w:space="0" w:color="000080"/>
            </w:tcBorders>
          </w:tcPr>
          <w:p w:rsidR="0036419E" w:rsidRPr="00503F4F" w:rsidRDefault="0036419E" w:rsidP="00C27E0E">
            <w:pPr>
              <w:pStyle w:val="TableCellLeft"/>
              <w:rPr>
                <w:rStyle w:val="JDFAttributeName"/>
              </w:rPr>
            </w:pPr>
            <w:r w:rsidRPr="00503F4F">
              <w:rPr>
                <w:rStyle w:val="JDFAttributeName"/>
              </w:rPr>
              <w:t>Expires</w:t>
            </w:r>
          </w:p>
        </w:tc>
        <w:tc>
          <w:tcPr>
            <w:tcW w:w="1350" w:type="dxa"/>
            <w:tcBorders>
              <w:top w:val="single" w:sz="12" w:space="0" w:color="000080"/>
              <w:bottom w:val="single" w:sz="12" w:space="0" w:color="000080"/>
            </w:tcBorders>
          </w:tcPr>
          <w:p w:rsidR="0036419E" w:rsidRPr="00322402" w:rsidRDefault="0036419E" w:rsidP="00C27E0E">
            <w:pPr>
              <w:pStyle w:val="TableCellLeft"/>
            </w:pPr>
            <w:r w:rsidRPr="00322402">
              <w:t>gYearMonth</w:t>
            </w:r>
          </w:p>
        </w:tc>
        <w:tc>
          <w:tcPr>
            <w:tcW w:w="5580" w:type="dxa"/>
            <w:tcBorders>
              <w:top w:val="single" w:sz="12" w:space="0" w:color="000080"/>
              <w:bottom w:val="single" w:sz="12" w:space="0" w:color="000080"/>
            </w:tcBorders>
          </w:tcPr>
          <w:p w:rsidR="0036419E" w:rsidRPr="00503F4F" w:rsidRDefault="0036419E" w:rsidP="00C27E0E">
            <w:pPr>
              <w:pStyle w:val="TableCellLeft"/>
            </w:pPr>
            <w:r w:rsidRPr="00503F4F">
              <w:t>Expiration date of the credit card.</w:t>
            </w:r>
          </w:p>
        </w:tc>
      </w:tr>
      <w:tr w:rsidR="0036419E" w:rsidRPr="00305A27" w:rsidTr="00C27E0E">
        <w:trPr>
          <w:jc w:val="center"/>
        </w:trPr>
        <w:tc>
          <w:tcPr>
            <w:tcW w:w="2430" w:type="dxa"/>
            <w:tcBorders>
              <w:top w:val="single" w:sz="12" w:space="0" w:color="000080"/>
              <w:bottom w:val="single" w:sz="12" w:space="0" w:color="000080"/>
            </w:tcBorders>
          </w:tcPr>
          <w:p w:rsidR="0036419E" w:rsidRPr="00503F4F" w:rsidRDefault="0036419E" w:rsidP="00C27E0E">
            <w:pPr>
              <w:pStyle w:val="TableCellLeft"/>
              <w:rPr>
                <w:rStyle w:val="JDFAttributeName"/>
              </w:rPr>
            </w:pPr>
            <w:r w:rsidRPr="00503F4F">
              <w:rPr>
                <w:rStyle w:val="JDFAttributeName"/>
              </w:rPr>
              <w:t>Number</w:t>
            </w:r>
          </w:p>
        </w:tc>
        <w:tc>
          <w:tcPr>
            <w:tcW w:w="1350" w:type="dxa"/>
            <w:tcBorders>
              <w:top w:val="single" w:sz="12" w:space="0" w:color="000080"/>
              <w:bottom w:val="single" w:sz="12" w:space="0" w:color="000080"/>
            </w:tcBorders>
          </w:tcPr>
          <w:p w:rsidR="0036419E" w:rsidRPr="00322402" w:rsidRDefault="0036419E" w:rsidP="00C27E0E">
            <w:pPr>
              <w:pStyle w:val="TableCellLeft"/>
            </w:pPr>
            <w:r w:rsidRPr="00322402">
              <w:t>NMTOKEN</w:t>
            </w:r>
          </w:p>
        </w:tc>
        <w:tc>
          <w:tcPr>
            <w:tcW w:w="5580" w:type="dxa"/>
            <w:tcBorders>
              <w:top w:val="single" w:sz="12" w:space="0" w:color="000080"/>
              <w:bottom w:val="single" w:sz="12" w:space="0" w:color="000080"/>
            </w:tcBorders>
          </w:tcPr>
          <w:p w:rsidR="0036419E" w:rsidRPr="0018189C" w:rsidRDefault="0036419E" w:rsidP="00C27E0E">
            <w:pPr>
              <w:pStyle w:val="TableCellLeft"/>
              <w:rPr>
                <w:rFonts w:ascii="TimesNewRoman" w:hAnsi="TimesNewRoman" w:cs="TimesNewRoman"/>
                <w:lang w:eastAsia="de-DE"/>
              </w:rPr>
            </w:pPr>
            <w:r w:rsidRPr="00503F4F">
              <w:t>Credit card number. The format is specified without blanks or any other separator characters.</w:t>
            </w:r>
          </w:p>
        </w:tc>
      </w:tr>
      <w:tr w:rsidR="0036419E" w:rsidRPr="00305A27" w:rsidTr="00C27E0E">
        <w:trPr>
          <w:jc w:val="center"/>
        </w:trPr>
        <w:tc>
          <w:tcPr>
            <w:tcW w:w="2430" w:type="dxa"/>
            <w:tcBorders>
              <w:top w:val="single" w:sz="12" w:space="0" w:color="000080"/>
              <w:bottom w:val="single" w:sz="12" w:space="0" w:color="000080"/>
            </w:tcBorders>
          </w:tcPr>
          <w:p w:rsidR="0036419E" w:rsidRPr="00503F4F" w:rsidRDefault="0036419E" w:rsidP="00C27E0E">
            <w:pPr>
              <w:pStyle w:val="TableCellLeft"/>
              <w:rPr>
                <w:rStyle w:val="JDFAttributeName"/>
              </w:rPr>
            </w:pPr>
            <w:r w:rsidRPr="00503F4F">
              <w:rPr>
                <w:rStyle w:val="JDFAttributeName"/>
              </w:rPr>
              <w:t>Type</w:t>
            </w:r>
          </w:p>
        </w:tc>
        <w:tc>
          <w:tcPr>
            <w:tcW w:w="1350" w:type="dxa"/>
            <w:tcBorders>
              <w:top w:val="single" w:sz="12" w:space="0" w:color="000080"/>
              <w:bottom w:val="single" w:sz="12" w:space="0" w:color="000080"/>
            </w:tcBorders>
          </w:tcPr>
          <w:p w:rsidR="0036419E" w:rsidRPr="00322402" w:rsidRDefault="0036419E" w:rsidP="00C27E0E">
            <w:pPr>
              <w:pStyle w:val="TableCellLeft"/>
            </w:pPr>
            <w:r w:rsidRPr="00322402">
              <w:t>NMTOKEN</w:t>
            </w:r>
          </w:p>
        </w:tc>
        <w:tc>
          <w:tcPr>
            <w:tcW w:w="5580" w:type="dxa"/>
            <w:tcBorders>
              <w:top w:val="single" w:sz="12" w:space="0" w:color="000080"/>
              <w:bottom w:val="single" w:sz="12" w:space="0" w:color="000080"/>
            </w:tcBorders>
          </w:tcPr>
          <w:p w:rsidR="0036419E" w:rsidRDefault="0036419E" w:rsidP="00C27E0E">
            <w:pPr>
              <w:pStyle w:val="TableCellLeft"/>
              <w:rPr>
                <w:lang w:eastAsia="de-DE"/>
              </w:rPr>
            </w:pPr>
            <w:r w:rsidRPr="0018189C">
              <w:rPr>
                <w:lang w:eastAsia="de-DE"/>
              </w:rPr>
              <w:t>Credit card brand.</w:t>
            </w:r>
            <w:r>
              <w:rPr>
                <w:lang w:eastAsia="de-DE"/>
              </w:rPr>
              <w:t xml:space="preserve"> </w:t>
            </w:r>
          </w:p>
          <w:p w:rsidR="0036419E" w:rsidRPr="0018189C" w:rsidRDefault="0036419E" w:rsidP="00C27E0E">
            <w:pPr>
              <w:pStyle w:val="EnumHeader"/>
              <w:rPr>
                <w:lang w:eastAsia="de-DE"/>
              </w:rPr>
            </w:pPr>
            <w:r>
              <w:rPr>
                <w:lang w:eastAsia="de-DE"/>
              </w:rPr>
              <w:t>Values include:</w:t>
            </w:r>
          </w:p>
        </w:tc>
      </w:tr>
      <w:tr w:rsidR="0036419E" w:rsidRPr="00305A27" w:rsidTr="00C27E0E">
        <w:trPr>
          <w:jc w:val="center"/>
        </w:trPr>
        <w:tc>
          <w:tcPr>
            <w:tcW w:w="2430" w:type="dxa"/>
            <w:tcBorders>
              <w:top w:val="single" w:sz="12" w:space="0" w:color="000080"/>
              <w:bottom w:val="single" w:sz="12"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Amex</w:t>
            </w:r>
          </w:p>
        </w:tc>
        <w:tc>
          <w:tcPr>
            <w:tcW w:w="135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r>
      <w:tr w:rsidR="0036419E" w:rsidRPr="00305A27" w:rsidTr="00C27E0E">
        <w:trPr>
          <w:jc w:val="center"/>
        </w:trPr>
        <w:tc>
          <w:tcPr>
            <w:tcW w:w="2430" w:type="dxa"/>
            <w:tcBorders>
              <w:top w:val="single" w:sz="12" w:space="0" w:color="000080"/>
              <w:bottom w:val="single" w:sz="12"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DinersClub</w:t>
            </w:r>
          </w:p>
        </w:tc>
        <w:tc>
          <w:tcPr>
            <w:tcW w:w="135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r>
      <w:tr w:rsidR="0036419E" w:rsidRPr="00305A27" w:rsidTr="00C27E0E">
        <w:trPr>
          <w:jc w:val="center"/>
        </w:trPr>
        <w:tc>
          <w:tcPr>
            <w:tcW w:w="2430" w:type="dxa"/>
            <w:tcBorders>
              <w:top w:val="single" w:sz="12" w:space="0" w:color="000080"/>
              <w:bottom w:val="single" w:sz="12"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Discover</w:t>
            </w:r>
          </w:p>
        </w:tc>
        <w:tc>
          <w:tcPr>
            <w:tcW w:w="135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r>
      <w:tr w:rsidR="0036419E" w:rsidRPr="00305A27" w:rsidTr="00343EFC">
        <w:trPr>
          <w:trHeight w:val="150"/>
          <w:jc w:val="center"/>
        </w:trPr>
        <w:tc>
          <w:tcPr>
            <w:tcW w:w="2430" w:type="dxa"/>
            <w:tcBorders>
              <w:top w:val="single" w:sz="12" w:space="0" w:color="000080"/>
              <w:bottom w:val="single" w:sz="12"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MasterCard</w:t>
            </w:r>
          </w:p>
        </w:tc>
        <w:tc>
          <w:tcPr>
            <w:tcW w:w="1350" w:type="dxa"/>
            <w:tcBorders>
              <w:top w:val="single" w:sz="12" w:space="0" w:color="000080"/>
              <w:bottom w:val="single" w:sz="12"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2" w:space="0" w:color="000080"/>
            </w:tcBorders>
            <w:shd w:val="clear" w:color="auto" w:fill="E0E0E0"/>
          </w:tcPr>
          <w:p w:rsidR="0036419E" w:rsidRPr="009F3E05" w:rsidRDefault="0036419E" w:rsidP="00C27E0E">
            <w:pPr>
              <w:pStyle w:val="TableCellLeft"/>
            </w:pPr>
            <w:r w:rsidRPr="009F3E05">
              <w:t>This includes derived brands, (e.g., EuroCard)</w:t>
            </w:r>
            <w:r>
              <w:t>.</w:t>
            </w:r>
          </w:p>
        </w:tc>
      </w:tr>
      <w:tr w:rsidR="0036419E" w:rsidRPr="00305A27" w:rsidTr="00C27E0E">
        <w:trPr>
          <w:jc w:val="center"/>
        </w:trPr>
        <w:tc>
          <w:tcPr>
            <w:tcW w:w="2430" w:type="dxa"/>
            <w:tcBorders>
              <w:top w:val="single" w:sz="12" w:space="0" w:color="000080"/>
              <w:bottom w:val="single" w:sz="18" w:space="0" w:color="000080"/>
            </w:tcBorders>
            <w:shd w:val="clear" w:color="auto" w:fill="E0E0E0"/>
          </w:tcPr>
          <w:p w:rsidR="0036419E" w:rsidRPr="006B0395" w:rsidRDefault="0036419E" w:rsidP="00C27E0E">
            <w:pPr>
              <w:pStyle w:val="TableCellValueIndent"/>
              <w:rPr>
                <w:rStyle w:val="JDFAttributeValue"/>
              </w:rPr>
            </w:pPr>
            <w:r w:rsidRPr="006B0395">
              <w:rPr>
                <w:rStyle w:val="JDFAttributeValue"/>
              </w:rPr>
              <w:t>Visa</w:t>
            </w:r>
          </w:p>
        </w:tc>
        <w:tc>
          <w:tcPr>
            <w:tcW w:w="1350" w:type="dxa"/>
            <w:tcBorders>
              <w:top w:val="single" w:sz="12" w:space="0" w:color="000080"/>
              <w:bottom w:val="single" w:sz="18"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c>
          <w:tcPr>
            <w:tcW w:w="5580" w:type="dxa"/>
            <w:tcBorders>
              <w:top w:val="single" w:sz="12" w:space="0" w:color="000080"/>
              <w:bottom w:val="single" w:sz="18" w:space="0" w:color="000080"/>
            </w:tcBorders>
            <w:shd w:val="clear" w:color="auto" w:fill="E0E0E0"/>
          </w:tcPr>
          <w:p w:rsidR="0036419E" w:rsidRPr="0018189C" w:rsidRDefault="0036419E" w:rsidP="00C27E0E">
            <w:pPr>
              <w:pStyle w:val="TableCellLeft"/>
              <w:rPr>
                <w:rFonts w:ascii="TimesNewRoman" w:hAnsi="TimesNewRoman" w:cs="TimesNewRoman"/>
                <w:lang w:eastAsia="de-DE"/>
              </w:rPr>
            </w:pPr>
          </w:p>
        </w:tc>
      </w:tr>
    </w:tbl>
    <w:p w:rsidR="0036419E" w:rsidRDefault="0036419E" w:rsidP="0036419E">
      <w:pPr>
        <w:pStyle w:val="TableLine-After"/>
        <w:rPr>
          <w:lang w:eastAsia="de-DE"/>
        </w:rPr>
      </w:pPr>
    </w:p>
    <w:p w:rsidR="002343D8" w:rsidRPr="007B3044" w:rsidRDefault="002343D8" w:rsidP="007753A0">
      <w:pPr>
        <w:pStyle w:val="Heading4"/>
        <w:rPr>
          <w:rStyle w:val="Element"/>
          <w:sz w:val="24"/>
        </w:rPr>
      </w:pPr>
      <w:bookmarkStart w:id="222" w:name="_Toc164364524"/>
      <w:bookmarkStart w:id="223" w:name="_Ref363575598"/>
      <w:bookmarkStart w:id="224" w:name="_Ref372904484"/>
      <w:bookmarkStart w:id="225" w:name="_Toc411174897"/>
      <w:r w:rsidRPr="007B3044">
        <w:rPr>
          <w:rStyle w:val="Element"/>
          <w:sz w:val="24"/>
        </w:rPr>
        <w:t>Price</w:t>
      </w:r>
      <w:bookmarkEnd w:id="222"/>
      <w:bookmarkEnd w:id="223"/>
      <w:bookmarkEnd w:id="224"/>
      <w:bookmarkEnd w:id="225"/>
    </w:p>
    <w:p w:rsidR="002343D8" w:rsidRPr="002343D8" w:rsidRDefault="002343D8" w:rsidP="0036419E">
      <w:pPr>
        <w:pStyle w:val="BodyText"/>
        <w:keepNext/>
        <w:rPr>
          <w:rStyle w:val="ChangeFlag"/>
        </w:rPr>
      </w:pPr>
      <w:r w:rsidRPr="002343D8">
        <w:rPr>
          <w:rStyle w:val="ChangeFlag"/>
        </w:rPr>
        <w:t>New in</w:t>
      </w:r>
      <w:r>
        <w:rPr>
          <w:rStyle w:val="ChangeFlag"/>
        </w:rPr>
        <w:t xml:space="preserve"> PrintTalk</w:t>
      </w:r>
      <w:r w:rsidRPr="002343D8">
        <w:rPr>
          <w:rStyle w:val="ChangeFlag"/>
        </w:rPr>
        <w:t xml:space="preserve"> 1.3</w:t>
      </w:r>
    </w:p>
    <w:p w:rsidR="007A57B7" w:rsidRDefault="007A57B7" w:rsidP="005D615E">
      <w:pPr>
        <w:pStyle w:val="BodyText"/>
      </w:pPr>
      <w:r w:rsidRPr="0018189C">
        <w:t xml:space="preserve">The </w:t>
      </w:r>
      <w:fldSimple w:instr=" REF _Ref164424952 \h  \* MERGEFORMAT ">
        <w:r w:rsidR="00BC3338" w:rsidRPr="00BC3338">
          <w:rPr>
            <w:rStyle w:val="JDFElementRef"/>
          </w:rPr>
          <w:t>Price</w:t>
        </w:r>
      </w:fldSimple>
      <w:r w:rsidR="00311136" w:rsidRPr="002343D8">
        <w:t xml:space="preserve"> </w:t>
      </w:r>
      <w:r w:rsidR="00C6565D">
        <w:t>element</w:t>
      </w:r>
      <w:r w:rsidRPr="0018189C">
        <w:t xml:space="preserve"> specifies </w:t>
      </w:r>
      <w:r w:rsidR="002C14F6">
        <w:t xml:space="preserve">the price of </w:t>
      </w:r>
      <w:r w:rsidRPr="0018189C">
        <w:t xml:space="preserve">a </w:t>
      </w:r>
      <w:r w:rsidR="002C14F6">
        <w:t>single</w:t>
      </w:r>
      <w:r w:rsidR="002C14F6" w:rsidRPr="0018189C">
        <w:t xml:space="preserve"> </w:t>
      </w:r>
      <w:fldSimple w:instr=" REF Item \h  \* MERGEFORMAT ">
        <w:r w:rsidR="00BC3338" w:rsidRPr="00BC3338">
          <w:rPr>
            <w:rStyle w:val="JDFTermRef"/>
          </w:rPr>
          <w:t>Item</w:t>
        </w:r>
      </w:fldSimple>
      <w:r w:rsidRPr="0018189C">
        <w:t xml:space="preserve"> . </w:t>
      </w:r>
      <w:r w:rsidR="0003374A">
        <w:t xml:space="preserve">These </w:t>
      </w:r>
      <w:r w:rsidR="0003374A" w:rsidRPr="0003374A">
        <w:rPr>
          <w:i/>
        </w:rPr>
        <w:t>Items</w:t>
      </w:r>
      <w:r w:rsidR="0003374A">
        <w:t xml:space="preserve"> each have a value which can be taken from the @</w:t>
      </w:r>
      <w:r w:rsidR="0003374A" w:rsidRPr="00ED4DD1">
        <w:rPr>
          <w:rStyle w:val="JDFAttributeName"/>
        </w:rPr>
        <w:t>Price</w:t>
      </w:r>
      <w:r w:rsidR="0003374A">
        <w:t xml:space="preserve"> attribute or calculated based on other referenced </w:t>
      </w:r>
      <w:r w:rsidR="0003374A" w:rsidRPr="0003374A">
        <w:rPr>
          <w:i/>
        </w:rPr>
        <w:t>Items</w:t>
      </w:r>
      <w:r w:rsidR="0003374A">
        <w:t xml:space="preserve">.  </w:t>
      </w:r>
      <w:r w:rsidR="007A27DA" w:rsidRPr="00A2071F">
        <w:t xml:space="preserve">If a </w:t>
      </w:r>
      <w:fldSimple w:instr=" REF _Ref164424952 \h  \* MERGEFORMAT ">
        <w:r w:rsidR="00BC3338" w:rsidRPr="00BC3338">
          <w:rPr>
            <w:rStyle w:val="JDFElementRef"/>
          </w:rPr>
          <w:t>Price</w:t>
        </w:r>
      </w:fldSimple>
      <w:r w:rsidR="00A2071F" w:rsidRPr="002343D8">
        <w:t xml:space="preserve"> </w:t>
      </w:r>
      <w:r w:rsidR="007A27DA" w:rsidRPr="00A2071F">
        <w:t xml:space="preserve">references other </w:t>
      </w:r>
      <w:fldSimple w:instr=" REF _Ref164424952 \h  \* MERGEFORMAT ">
        <w:r w:rsidR="00BC3338" w:rsidRPr="00BC3338">
          <w:rPr>
            <w:rStyle w:val="JDFElementRef"/>
          </w:rPr>
          <w:t>Price</w:t>
        </w:r>
      </w:fldSimple>
      <w:r w:rsidR="00A2071F" w:rsidRPr="002343D8">
        <w:t xml:space="preserve"> </w:t>
      </w:r>
      <w:r w:rsidR="007A27DA" w:rsidRPr="00A2071F">
        <w:t xml:space="preserve"> </w:t>
      </w:r>
      <w:fldSimple w:instr=" REF Item \h  \* MERGEFORMAT ">
        <w:r w:rsidR="00BC3338" w:rsidRPr="00BC3338">
          <w:rPr>
            <w:rStyle w:val="JDFTermRef"/>
          </w:rPr>
          <w:t>Item</w:t>
        </w:r>
      </w:fldSimple>
      <w:r w:rsidR="00A2071F" w:rsidRPr="00D320BB">
        <w:rPr>
          <w:i/>
        </w:rPr>
        <w:t>s</w:t>
      </w:r>
      <w:r w:rsidR="007A27DA" w:rsidRPr="00A2071F">
        <w:t xml:space="preserve">, then these referenced price </w:t>
      </w:r>
      <w:fldSimple w:instr=" REF Item \h  \* MERGEFORMAT ">
        <w:r w:rsidR="00BC3338" w:rsidRPr="00BC3338">
          <w:rPr>
            <w:rStyle w:val="JDFTermRef"/>
          </w:rPr>
          <w:t>Item</w:t>
        </w:r>
      </w:fldSimple>
      <w:r w:rsidR="00A2071F" w:rsidRPr="00D320BB">
        <w:rPr>
          <w:i/>
        </w:rPr>
        <w:t>s</w:t>
      </w:r>
      <w:r w:rsidR="00A2071F">
        <w:t xml:space="preserve"> </w:t>
      </w:r>
      <w:r w:rsidR="007A27DA" w:rsidRPr="00A2071F">
        <w:t>SHALL NOT be taken into account when calculating a total price.</w:t>
      </w:r>
      <w:r w:rsidR="000D024A">
        <w:t xml:space="preserve"> </w:t>
      </w:r>
      <w:r w:rsidR="0003374A">
        <w:t xml:space="preserve">To calculate this value, sum the values of the referenced </w:t>
      </w:r>
      <w:fldSimple w:instr=" REF Item \h  \* MERGEFORMAT ">
        <w:r w:rsidR="00BC3338" w:rsidRPr="00BC3338">
          <w:rPr>
            <w:rStyle w:val="JDFTermRef"/>
          </w:rPr>
          <w:t>Item</w:t>
        </w:r>
      </w:fldSimple>
      <w:r w:rsidR="0003374A" w:rsidRPr="0003374A">
        <w:rPr>
          <w:i/>
        </w:rPr>
        <w:t>s</w:t>
      </w:r>
      <w:r w:rsidR="0003374A">
        <w:rPr>
          <w:i/>
        </w:rPr>
        <w:t xml:space="preserve">. </w:t>
      </w:r>
      <w:r w:rsidR="0003374A" w:rsidRPr="0003374A">
        <w:t>If @</w:t>
      </w:r>
      <w:r w:rsidR="0003374A" w:rsidRPr="00ED4DD1">
        <w:rPr>
          <w:rStyle w:val="JDFAttributeName"/>
        </w:rPr>
        <w:t>Unit</w:t>
      </w:r>
      <w:r w:rsidR="0003374A" w:rsidRPr="0003374A">
        <w:t xml:space="preserve"> is </w:t>
      </w:r>
      <w:r w:rsidR="00E72D27">
        <w:t>"</w:t>
      </w:r>
      <w:r w:rsidR="0003374A" w:rsidRPr="00E72D27">
        <w:rPr>
          <w:rStyle w:val="JDFAttributeValue"/>
        </w:rPr>
        <w:t>Percentage</w:t>
      </w:r>
      <w:r w:rsidR="00E72D27">
        <w:t xml:space="preserve">", </w:t>
      </w:r>
      <w:r w:rsidR="0003374A">
        <w:t>the value is calculated by taking that percentage of the resul</w:t>
      </w:r>
      <w:r w:rsidR="00D320BB">
        <w:t>ting sum.  The @</w:t>
      </w:r>
      <w:r w:rsidR="00D320BB" w:rsidRPr="00ED4DD1">
        <w:rPr>
          <w:rStyle w:val="JDFAttributeName"/>
        </w:rPr>
        <w:t>Price</w:t>
      </w:r>
      <w:r w:rsidR="00D320BB">
        <w:t xml:space="preserve"> attribute is </w:t>
      </w:r>
      <w:r w:rsidR="00311136">
        <w:t xml:space="preserve">either </w:t>
      </w:r>
      <w:r w:rsidR="00D320BB">
        <w:t xml:space="preserve">a </w:t>
      </w:r>
      <w:r w:rsidR="00F87449">
        <w:t xml:space="preserve">calculated (optionally rounded) </w:t>
      </w:r>
      <w:r w:rsidR="00D320BB">
        <w:t>version of the value</w:t>
      </w:r>
      <w:r w:rsidR="00F87449">
        <w:t>, or</w:t>
      </w:r>
      <w:r w:rsidR="00D320BB">
        <w:t xml:space="preserve"> </w:t>
      </w:r>
      <w:r w:rsidR="00311136">
        <w:t>(</w:t>
      </w:r>
      <w:r w:rsidR="00D320BB">
        <w:t xml:space="preserve">for </w:t>
      </w:r>
      <w:r w:rsidR="00D320BB" w:rsidRPr="00D320BB">
        <w:rPr>
          <w:i/>
        </w:rPr>
        <w:t>Items</w:t>
      </w:r>
      <w:r w:rsidR="00D320BB">
        <w:t xml:space="preserve"> without any </w:t>
      </w:r>
      <w:r w:rsidR="00D320BB" w:rsidRPr="00D320BB">
        <w:rPr>
          <w:i/>
        </w:rPr>
        <w:t>Item</w:t>
      </w:r>
      <w:r w:rsidR="00D320BB">
        <w:t xml:space="preserve"> references</w:t>
      </w:r>
      <w:r w:rsidR="00311136">
        <w:t>)</w:t>
      </w:r>
      <w:r w:rsidR="00F87449">
        <w:t xml:space="preserve"> </w:t>
      </w:r>
      <w:r w:rsidR="00040068">
        <w:t>@</w:t>
      </w:r>
      <w:r w:rsidR="00040068" w:rsidRPr="00ED4DD1">
        <w:rPr>
          <w:rStyle w:val="JDFAttributeName"/>
        </w:rPr>
        <w:t>Price</w:t>
      </w:r>
      <w:r w:rsidR="00D320BB">
        <w:t xml:space="preserve"> </w:t>
      </w:r>
      <w:r w:rsidR="00040068">
        <w:t>SHALL</w:t>
      </w:r>
      <w:r w:rsidR="00D320BB">
        <w:t xml:space="preserve"> be present.  If @</w:t>
      </w:r>
      <w:r w:rsidR="00D320BB" w:rsidRPr="00ED4DD1">
        <w:rPr>
          <w:rStyle w:val="JDFAttributeName"/>
        </w:rPr>
        <w:t>PriceType</w:t>
      </w:r>
      <w:r w:rsidR="00D320BB">
        <w:t xml:space="preserve"> has the value </w:t>
      </w:r>
      <w:r w:rsidR="00E72D27">
        <w:t>"</w:t>
      </w:r>
      <w:r w:rsidR="00D320BB" w:rsidRPr="00E72D27">
        <w:rPr>
          <w:rStyle w:val="JDFAttributeValue"/>
        </w:rPr>
        <w:t>Discount</w:t>
      </w:r>
      <w:r w:rsidR="00E72D27">
        <w:t>"</w:t>
      </w:r>
      <w:r w:rsidR="00B10B55">
        <w:t>, "</w:t>
      </w:r>
      <w:r w:rsidR="00B10B55">
        <w:rPr>
          <w:rStyle w:val="JDFAttributeValue"/>
        </w:rPr>
        <w:t>Handling</w:t>
      </w:r>
      <w:r w:rsidR="00B10B55">
        <w:t>",</w:t>
      </w:r>
      <w:r w:rsidR="00D320BB">
        <w:t xml:space="preserve"> </w:t>
      </w:r>
      <w:r w:rsidR="00E72D27">
        <w:t>"</w:t>
      </w:r>
      <w:r w:rsidR="00D320BB" w:rsidRPr="00E72D27">
        <w:rPr>
          <w:rStyle w:val="JDFAttributeValue"/>
        </w:rPr>
        <w:t>Markup</w:t>
      </w:r>
      <w:r w:rsidR="00E72D27">
        <w:t>"</w:t>
      </w:r>
      <w:r w:rsidR="00D320BB">
        <w:t xml:space="preserve"> </w:t>
      </w:r>
      <w:r w:rsidR="00E91D98">
        <w:t>or "</w:t>
      </w:r>
      <w:r w:rsidR="00B10B55">
        <w:rPr>
          <w:rStyle w:val="JDFAttributeValue"/>
        </w:rPr>
        <w:t>Shipping</w:t>
      </w:r>
      <w:r w:rsidR="00E91D98">
        <w:t>"</w:t>
      </w:r>
      <w:r w:rsidR="00B10B55">
        <w:t xml:space="preserve"> </w:t>
      </w:r>
      <w:r w:rsidR="00D320BB">
        <w:t>and no @</w:t>
      </w:r>
      <w:r w:rsidR="00D320BB" w:rsidRPr="00ED4DD1">
        <w:rPr>
          <w:rStyle w:val="JDFAttributeName"/>
        </w:rPr>
        <w:t>Unit</w:t>
      </w:r>
      <w:r w:rsidR="00D320BB">
        <w:t xml:space="preserve"> is specified, the @</w:t>
      </w:r>
      <w:r w:rsidR="00D320BB" w:rsidRPr="00ED4DD1">
        <w:rPr>
          <w:rStyle w:val="JDFAttributeName"/>
        </w:rPr>
        <w:t>Price</w:t>
      </w:r>
      <w:r w:rsidR="00D320BB">
        <w:t xml:space="preserve"> value is a flat amount.</w:t>
      </w:r>
    </w:p>
    <w:p w:rsidR="005235A2" w:rsidRDefault="005235A2" w:rsidP="005235A2">
      <w:pPr>
        <w:pStyle w:val="CaptionICS"/>
        <w:tabs>
          <w:tab w:val="left" w:pos="1620"/>
        </w:tabs>
      </w:pPr>
      <w:bookmarkStart w:id="226" w:name="_Ref164422767"/>
      <w:bookmarkStart w:id="227" w:name="_Toc411174983"/>
      <w:r w:rsidRPr="00305A27">
        <w:t xml:space="preserve">Table </w:t>
      </w:r>
      <w:r w:rsidR="007C0763">
        <w:fldChar w:fldCharType="begin"/>
      </w:r>
      <w:r w:rsidR="003F4D71">
        <w:instrText xml:space="preserve"> SEQ "Table" \*ARABIC </w:instrText>
      </w:r>
      <w:r w:rsidR="007C0763">
        <w:fldChar w:fldCharType="separate"/>
      </w:r>
      <w:r w:rsidR="00BC3338">
        <w:rPr>
          <w:noProof/>
        </w:rPr>
        <w:t>20</w:t>
      </w:r>
      <w:r w:rsidR="007C0763">
        <w:rPr>
          <w:noProof/>
        </w:rPr>
        <w:fldChar w:fldCharType="end"/>
      </w:r>
      <w:r w:rsidRPr="00305A27">
        <w:t xml:space="preserve">: </w:t>
      </w:r>
      <w:bookmarkStart w:id="228" w:name="_Ref164424952"/>
      <w:r w:rsidR="002343D8" w:rsidRPr="0018189C">
        <w:rPr>
          <w:rStyle w:val="Element"/>
        </w:rPr>
        <w:t>Pric</w:t>
      </w:r>
      <w:r w:rsidR="002343D8">
        <w:rPr>
          <w:rStyle w:val="Element"/>
        </w:rPr>
        <w:t>e</w:t>
      </w:r>
      <w:bookmarkEnd w:id="226"/>
      <w:bookmarkEnd w:id="227"/>
      <w:bookmarkEnd w:id="228"/>
    </w:p>
    <w:p w:rsidR="007A7481" w:rsidRPr="00A25DEB" w:rsidRDefault="007A7481" w:rsidP="007A7481">
      <w:pPr>
        <w:pStyle w:val="TableLine-Before"/>
        <w:rPr>
          <w:rStyle w:val="JDFElement"/>
        </w:rPr>
      </w:pPr>
      <w:r w:rsidRPr="00EE0337">
        <w:rPr>
          <w:rStyle w:val="TableLine-ReferenceChar"/>
        </w:rPr>
        <w:t>Referenced by:</w:t>
      </w:r>
      <w:r w:rsidRPr="00A25DEB">
        <w:t xml:space="preserve"> </w:t>
      </w:r>
      <w:fldSimple w:instr=" REF _Ref164424933 \h  \* MERGEFORMAT ">
        <w:r w:rsidR="00BC3338" w:rsidRPr="00BC3338">
          <w:rPr>
            <w:rStyle w:val="JDFElementRef"/>
          </w:rPr>
          <w:t>Pricing</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FD174E">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5D615E" w:rsidRPr="00305A27" w:rsidTr="00FD174E">
        <w:trPr>
          <w:jc w:val="center"/>
        </w:trPr>
        <w:tc>
          <w:tcPr>
            <w:tcW w:w="2448" w:type="dxa"/>
            <w:tcBorders>
              <w:top w:val="single" w:sz="4" w:space="0" w:color="auto"/>
              <w:bottom w:val="single" w:sz="12" w:space="0" w:color="000080"/>
            </w:tcBorders>
          </w:tcPr>
          <w:p w:rsidR="005D615E" w:rsidRPr="0018189C" w:rsidRDefault="005D615E" w:rsidP="005D615E">
            <w:pPr>
              <w:pStyle w:val="TableCellLeft"/>
              <w:rPr>
                <w:rStyle w:val="Attribute"/>
              </w:rPr>
            </w:pPr>
            <w:proofErr w:type="gramStart"/>
            <w:r w:rsidRPr="005D615E">
              <w:rPr>
                <w:rStyle w:val="JDFAttributeName"/>
              </w:rPr>
              <w:t>Amount</w:t>
            </w:r>
            <w:r>
              <w:rPr>
                <w:rStyle w:val="JDFAttributeName"/>
              </w:rPr>
              <w:t xml:space="preserve"> </w:t>
            </w:r>
            <w:r w:rsidRPr="005D615E">
              <w:t xml:space="preserve"> ?</w:t>
            </w:r>
            <w:proofErr w:type="gramEnd"/>
          </w:p>
        </w:tc>
        <w:tc>
          <w:tcPr>
            <w:tcW w:w="1440" w:type="dxa"/>
            <w:tcBorders>
              <w:top w:val="single" w:sz="4" w:space="0" w:color="auto"/>
              <w:bottom w:val="single" w:sz="12" w:space="0" w:color="000080"/>
            </w:tcBorders>
          </w:tcPr>
          <w:p w:rsidR="005D615E" w:rsidRPr="0018189C" w:rsidRDefault="005D615E" w:rsidP="005D615E">
            <w:pPr>
              <w:pStyle w:val="TableCellLeft"/>
            </w:pPr>
            <w:r>
              <w:t>d</w:t>
            </w:r>
            <w:r w:rsidRPr="0018189C">
              <w:t>ouble</w:t>
            </w:r>
          </w:p>
        </w:tc>
        <w:tc>
          <w:tcPr>
            <w:tcW w:w="5472" w:type="dxa"/>
            <w:tcBorders>
              <w:top w:val="single" w:sz="4" w:space="0" w:color="auto"/>
              <w:bottom w:val="single" w:sz="12" w:space="0" w:color="000080"/>
            </w:tcBorders>
          </w:tcPr>
          <w:p w:rsidR="00BA58D0" w:rsidRPr="0018189C" w:rsidRDefault="002D6632" w:rsidP="00311136">
            <w:pPr>
              <w:pStyle w:val="TableCellLeft"/>
            </w:pPr>
            <w:r>
              <w:t xml:space="preserve">Amount of items that this </w:t>
            </w:r>
            <w:fldSimple w:instr=" REF _Ref164424952 \h  \* MERGEFORMAT ">
              <w:r w:rsidR="00BC3338" w:rsidRPr="00BC3338">
                <w:rPr>
                  <w:rStyle w:val="JDFElementRef"/>
                </w:rPr>
                <w:t>Price</w:t>
              </w:r>
            </w:fldSimple>
            <w:r w:rsidR="00311136" w:rsidRPr="002343D8">
              <w:t xml:space="preserve"> </w:t>
            </w:r>
            <w:r>
              <w:t xml:space="preserve">refers to. If not specified and </w:t>
            </w:r>
            <w:r w:rsidR="00311136">
              <w:t>@</w:t>
            </w:r>
            <w:r w:rsidRPr="00311136">
              <w:rPr>
                <w:rStyle w:val="JDFAttributeName"/>
              </w:rPr>
              <w:t>UnitPrice</w:t>
            </w:r>
            <w:r>
              <w:t xml:space="preserve"> is specified, the </w:t>
            </w:r>
            <w:r w:rsidR="00311136">
              <w:t>@</w:t>
            </w:r>
            <w:r w:rsidRPr="00311136">
              <w:rPr>
                <w:rStyle w:val="JDFAttributeName"/>
              </w:rPr>
              <w:t>Amount</w:t>
            </w:r>
            <w:r>
              <w:t xml:space="preserve"> will be determined upon completion. If </w:t>
            </w:r>
            <w:r w:rsidR="00311136">
              <w:t>@</w:t>
            </w:r>
            <w:r w:rsidRPr="00311136">
              <w:rPr>
                <w:rStyle w:val="JDFAttributeName"/>
              </w:rPr>
              <w:t>UnitPrice</w:t>
            </w:r>
            <w:r>
              <w:t xml:space="preserve"> is specified, </w:t>
            </w:r>
            <w:r w:rsidR="00311136">
              <w:t>@</w:t>
            </w:r>
            <w:r w:rsidRPr="002D6632">
              <w:rPr>
                <w:rStyle w:val="Attribute"/>
              </w:rPr>
              <w:t>Amount</w:t>
            </w:r>
            <w:r>
              <w:t xml:space="preserve"> </w:t>
            </w:r>
            <w:r w:rsidR="00AF35FC">
              <w:t>SHALL</w:t>
            </w:r>
            <w:r>
              <w:t xml:space="preserve"> be specified in an </w:t>
            </w:r>
            <w:fldSimple w:instr=" REF _Ref164422359 \h  \* MERGEFORMAT ">
              <w:r w:rsidR="00BC3338" w:rsidRPr="00BC3338">
                <w:rPr>
                  <w:rStyle w:val="JDFElementRef"/>
                </w:rPr>
                <w:t>Invoice</w:t>
              </w:r>
            </w:fldSimple>
            <w:r>
              <w:t>.</w:t>
            </w:r>
          </w:p>
        </w:tc>
      </w:tr>
      <w:tr w:rsidR="00145774" w:rsidRPr="00305A27" w:rsidTr="003C75E7">
        <w:trPr>
          <w:cantSplit/>
          <w:jc w:val="center"/>
        </w:trPr>
        <w:tc>
          <w:tcPr>
            <w:tcW w:w="2448" w:type="dxa"/>
            <w:tcBorders>
              <w:top w:val="single" w:sz="12" w:space="0" w:color="000080"/>
              <w:bottom w:val="single" w:sz="12" w:space="0" w:color="000080"/>
            </w:tcBorders>
          </w:tcPr>
          <w:p w:rsidR="00145774" w:rsidRPr="005D615E" w:rsidRDefault="00145774" w:rsidP="00145774">
            <w:pPr>
              <w:pStyle w:val="TableCellLeft"/>
              <w:rPr>
                <w:rStyle w:val="JDFAttributeName"/>
              </w:rPr>
            </w:pPr>
            <w:r w:rsidRPr="005D615E">
              <w:rPr>
                <w:rStyle w:val="JDFAttributeName"/>
              </w:rPr>
              <w:t>DescriptiveName</w:t>
            </w:r>
          </w:p>
        </w:tc>
        <w:tc>
          <w:tcPr>
            <w:tcW w:w="1440" w:type="dxa"/>
            <w:tcBorders>
              <w:top w:val="single" w:sz="12" w:space="0" w:color="000080"/>
              <w:bottom w:val="single" w:sz="12" w:space="0" w:color="000080"/>
            </w:tcBorders>
          </w:tcPr>
          <w:p w:rsidR="00145774" w:rsidRPr="0018189C" w:rsidRDefault="00145774" w:rsidP="00145774">
            <w:pPr>
              <w:pStyle w:val="TableCellLeft"/>
            </w:pPr>
            <w:r>
              <w:t>s</w:t>
            </w:r>
            <w:r w:rsidRPr="0018189C">
              <w:t>tring</w:t>
            </w:r>
          </w:p>
        </w:tc>
        <w:tc>
          <w:tcPr>
            <w:tcW w:w="5472" w:type="dxa"/>
            <w:tcBorders>
              <w:top w:val="single" w:sz="12" w:space="0" w:color="000080"/>
              <w:bottom w:val="single" w:sz="12" w:space="0" w:color="000080"/>
            </w:tcBorders>
          </w:tcPr>
          <w:p w:rsidR="00145774" w:rsidRPr="0018189C" w:rsidRDefault="00145774" w:rsidP="00503F4F">
            <w:pPr>
              <w:pStyle w:val="TableCellLeft"/>
            </w:pPr>
            <w:r w:rsidRPr="0018189C">
              <w:t xml:space="preserve">The description of the </w:t>
            </w:r>
            <w:fldSimple w:instr=" REF Item \h  \* MERGEFORMAT ">
              <w:r w:rsidR="00BC3338" w:rsidRPr="00BC3338">
                <w:rPr>
                  <w:rStyle w:val="JDFTermRef"/>
                </w:rPr>
                <w:t>Item</w:t>
              </w:r>
            </w:fldSimple>
            <w:r w:rsidRPr="0018189C">
              <w:t xml:space="preserve">. Note that </w:t>
            </w:r>
            <w:r w:rsidR="00B56AC4" w:rsidRPr="001B6E05">
              <w:t>@</w:t>
            </w:r>
            <w:r w:rsidRPr="00571549">
              <w:rPr>
                <w:rStyle w:val="JDFAttributeName"/>
              </w:rPr>
              <w:t>DescriptiveName</w:t>
            </w:r>
            <w:r w:rsidRPr="0018189C">
              <w:t xml:space="preserve"> is required in </w:t>
            </w:r>
            <w:fldSimple w:instr=" REF _Ref164424952 \h  \* MERGEFORMAT ">
              <w:r w:rsidR="00BC3338" w:rsidRPr="00BC3338">
                <w:rPr>
                  <w:rStyle w:val="JDFElementRef"/>
                </w:rPr>
                <w:t>Price</w:t>
              </w:r>
            </w:fldSimple>
            <w:r w:rsidRPr="0018189C">
              <w:t xml:space="preserve">, unlike </w:t>
            </w:r>
            <w:r w:rsidR="00B56AC4" w:rsidRPr="001B6E05">
              <w:t>@</w:t>
            </w:r>
            <w:r w:rsidRPr="00571549">
              <w:rPr>
                <w:rStyle w:val="JDFAttributeName"/>
              </w:rPr>
              <w:t>DescriptiveName</w:t>
            </w:r>
            <w:r w:rsidRPr="0018189C">
              <w:t xml:space="preserve"> in the </w:t>
            </w:r>
            <w:fldSimple w:instr=" REF _Ref164420399 \h  \* MERGEFORMAT ">
              <w:r w:rsidR="00BC3338" w:rsidRPr="00E103FD">
                <w:t>Abstract</w:t>
              </w:r>
              <w:r w:rsidR="00BC3338" w:rsidRPr="00BC3338">
                <w:rPr>
                  <w:rStyle w:val="JDFElementRef"/>
                </w:rPr>
                <w:t xml:space="preserve"> pt</w:t>
              </w:r>
            </w:fldSimple>
            <w:r>
              <w:t xml:space="preserve"> </w:t>
            </w:r>
            <w:r w:rsidR="00C6565D">
              <w:t>element</w:t>
            </w:r>
            <w:r w:rsidRPr="0018189C">
              <w:t>, where it is optional.</w:t>
            </w:r>
          </w:p>
        </w:tc>
      </w:tr>
      <w:tr w:rsidR="00145774" w:rsidRPr="00305A27">
        <w:trPr>
          <w:jc w:val="center"/>
        </w:trPr>
        <w:tc>
          <w:tcPr>
            <w:tcW w:w="2448" w:type="dxa"/>
            <w:tcBorders>
              <w:top w:val="single" w:sz="12" w:space="0" w:color="000080"/>
              <w:bottom w:val="single" w:sz="12" w:space="0" w:color="000080"/>
            </w:tcBorders>
          </w:tcPr>
          <w:p w:rsidR="00145774" w:rsidRDefault="00145774" w:rsidP="005D615E">
            <w:pPr>
              <w:pStyle w:val="TableCellLeft"/>
            </w:pPr>
            <w:proofErr w:type="gramStart"/>
            <w:r w:rsidRPr="005D615E">
              <w:rPr>
                <w:rStyle w:val="JDFAttributeName"/>
              </w:rPr>
              <w:t>ItemRefs</w:t>
            </w:r>
            <w:r w:rsidRPr="005D615E">
              <w:t xml:space="preserve"> ?</w:t>
            </w:r>
            <w:proofErr w:type="gramEnd"/>
          </w:p>
          <w:p w:rsidR="00145774" w:rsidRPr="0018189C" w:rsidRDefault="00145774" w:rsidP="005D615E">
            <w:pPr>
              <w:pStyle w:val="TableCellLeft"/>
              <w:rPr>
                <w:rStyle w:val="Attribute"/>
              </w:rPr>
            </w:pPr>
            <w:r w:rsidRPr="005C7A71">
              <w:rPr>
                <w:rStyle w:val="ChangeFlag"/>
              </w:rPr>
              <w:t>Deprecated in PrintTalk 1.3</w:t>
            </w:r>
          </w:p>
        </w:tc>
        <w:tc>
          <w:tcPr>
            <w:tcW w:w="1440" w:type="dxa"/>
            <w:tcBorders>
              <w:top w:val="single" w:sz="12" w:space="0" w:color="000080"/>
              <w:bottom w:val="single" w:sz="12" w:space="0" w:color="000080"/>
            </w:tcBorders>
          </w:tcPr>
          <w:p w:rsidR="00145774" w:rsidRPr="0018189C" w:rsidRDefault="00145774" w:rsidP="005D615E">
            <w:pPr>
              <w:pStyle w:val="TableCellLeft"/>
            </w:pPr>
            <w:r w:rsidRPr="0018189C">
              <w:t>NMTOKENS</w:t>
            </w:r>
          </w:p>
        </w:tc>
        <w:tc>
          <w:tcPr>
            <w:tcW w:w="5472" w:type="dxa"/>
            <w:tcBorders>
              <w:top w:val="single" w:sz="12" w:space="0" w:color="000080"/>
              <w:bottom w:val="single" w:sz="12" w:space="0" w:color="000080"/>
            </w:tcBorders>
          </w:tcPr>
          <w:p w:rsidR="00145774" w:rsidRDefault="00145774" w:rsidP="005D615E">
            <w:pPr>
              <w:pStyle w:val="TableCellLeft"/>
            </w:pPr>
            <w:r w:rsidRPr="0018189C">
              <w:t xml:space="preserve">List of </w:t>
            </w:r>
            <w:r w:rsidRPr="005D615E">
              <w:rPr>
                <w:rStyle w:val="XPath"/>
              </w:rPr>
              <w:t>jdf:JDF/@</w:t>
            </w:r>
            <w:r w:rsidRPr="00487958">
              <w:rPr>
                <w:rStyle w:val="JDFAttributeName"/>
              </w:rPr>
              <w:t>ProductID</w:t>
            </w:r>
            <w:r w:rsidRPr="0018189C">
              <w:t xml:space="preserve"> of </w:t>
            </w:r>
            <w:fldSimple w:instr=" REF Item \h  \* MERGEFORMAT ">
              <w:r w:rsidR="00BC3338" w:rsidRPr="00BC3338">
                <w:rPr>
                  <w:rStyle w:val="JDFTermRef"/>
                </w:rPr>
                <w:t>Item</w:t>
              </w:r>
            </w:fldSimple>
            <w:r w:rsidRPr="009922B6">
              <w:rPr>
                <w:rStyle w:val="JDFTermRef"/>
              </w:rPr>
              <w:t>s</w:t>
            </w:r>
            <w:r w:rsidRPr="0018189C">
              <w:t xml:space="preserve"> within the associated </w:t>
            </w:r>
            <w:r w:rsidRPr="005D615E">
              <w:rPr>
                <w:rStyle w:val="JDFElement"/>
              </w:rPr>
              <w:t>jdf</w:t>
            </w:r>
            <w:proofErr w:type="gramStart"/>
            <w:r w:rsidRPr="005D615E">
              <w:rPr>
                <w:rStyle w:val="JDFElement"/>
              </w:rPr>
              <w:t>:JDF</w:t>
            </w:r>
            <w:proofErr w:type="gramEnd"/>
            <w:r w:rsidRPr="0018189C">
              <w:t xml:space="preserve"> of this </w:t>
            </w:r>
            <w:fldSimple w:instr=" REF _Ref164424820 \h  \* MERGEFORMAT ">
              <w:r w:rsidR="00BC3338" w:rsidRPr="00BC3338">
                <w:rPr>
                  <w:rStyle w:val="JDFElementRef"/>
                </w:rPr>
                <w:t>Quote</w:t>
              </w:r>
            </w:fldSimple>
            <w:r w:rsidR="00503F4F">
              <w:rPr>
                <w:rStyle w:val="JDFElementRef"/>
              </w:rPr>
              <w:t xml:space="preserve"> </w:t>
            </w:r>
            <w:r w:rsidRPr="0018189C">
              <w:t xml:space="preserve">that this </w:t>
            </w:r>
            <w:fldSimple w:instr=" REF _Ref164424952 \h  \* MERGEFORMAT ">
              <w:r w:rsidR="00BC3338" w:rsidRPr="00BC3338">
                <w:rPr>
                  <w:rStyle w:val="JDFElementRef"/>
                </w:rPr>
                <w:t>Price</w:t>
              </w:r>
            </w:fldSimple>
            <w:r w:rsidR="00503F4F">
              <w:t xml:space="preserve"> </w:t>
            </w:r>
            <w:r w:rsidRPr="0018189C">
              <w:t>relates to.</w:t>
            </w:r>
          </w:p>
          <w:p w:rsidR="00145774" w:rsidRPr="0018189C" w:rsidRDefault="00145774" w:rsidP="00B56AC4">
            <w:pPr>
              <w:pStyle w:val="TableCellLeft"/>
            </w:pPr>
            <w:r w:rsidRPr="005440AE">
              <w:rPr>
                <w:rStyle w:val="NoteLeadIn"/>
              </w:rPr>
              <w:t>Deprecation note:</w:t>
            </w:r>
            <w:r>
              <w:t xml:space="preserve"> </w:t>
            </w:r>
            <w:r w:rsidR="00B56AC4">
              <w:t>starting with</w:t>
            </w:r>
            <w:r w:rsidR="00B56AC4" w:rsidRPr="0018189C">
              <w:t xml:space="preserve"> </w:t>
            </w:r>
            <w:r w:rsidRPr="0018189C">
              <w:t>PrintTalk 1.3</w:t>
            </w:r>
            <w:r>
              <w:t>,</w:t>
            </w:r>
            <w:r w:rsidRPr="0018189C">
              <w:t xml:space="preserve"> </w:t>
            </w:r>
            <w:r>
              <w:t xml:space="preserve">use </w:t>
            </w:r>
            <w:r w:rsidR="00B56AC4" w:rsidRPr="001B6E05">
              <w:t>@</w:t>
            </w:r>
            <w:r w:rsidRPr="0024564F">
              <w:rPr>
                <w:rStyle w:val="JDFAttributeName"/>
              </w:rPr>
              <w:t>LineID</w:t>
            </w:r>
            <w:r>
              <w:t>.</w:t>
            </w:r>
          </w:p>
        </w:tc>
      </w:tr>
      <w:tr w:rsidR="00F574B2" w:rsidRPr="00305A27" w:rsidTr="00E73A63">
        <w:trPr>
          <w:cantSplit/>
          <w:jc w:val="center"/>
        </w:trPr>
        <w:tc>
          <w:tcPr>
            <w:tcW w:w="2448" w:type="dxa"/>
            <w:tcBorders>
              <w:top w:val="single" w:sz="12" w:space="0" w:color="000080"/>
              <w:bottom w:val="single" w:sz="12" w:space="0" w:color="000080"/>
            </w:tcBorders>
          </w:tcPr>
          <w:p w:rsidR="00F574B2" w:rsidRPr="0018189C" w:rsidRDefault="00F574B2" w:rsidP="0047661C">
            <w:pPr>
              <w:pStyle w:val="TableCellLeft"/>
              <w:rPr>
                <w:rStyle w:val="Attribute"/>
              </w:rPr>
            </w:pPr>
            <w:proofErr w:type="gramStart"/>
            <w:r w:rsidRPr="005D615E">
              <w:rPr>
                <w:rStyle w:val="JDFAttributeName"/>
              </w:rPr>
              <w:t>LineID</w:t>
            </w:r>
            <w:r w:rsidRPr="005D615E">
              <w:t xml:space="preserve"> ?</w:t>
            </w:r>
            <w:proofErr w:type="gramEnd"/>
          </w:p>
        </w:tc>
        <w:tc>
          <w:tcPr>
            <w:tcW w:w="1440" w:type="dxa"/>
            <w:tcBorders>
              <w:top w:val="single" w:sz="12" w:space="0" w:color="000080"/>
              <w:bottom w:val="single" w:sz="12" w:space="0" w:color="000080"/>
            </w:tcBorders>
          </w:tcPr>
          <w:p w:rsidR="00F574B2" w:rsidRPr="0018189C" w:rsidRDefault="00F574B2" w:rsidP="0047661C">
            <w:pPr>
              <w:pStyle w:val="TableCellLeft"/>
            </w:pPr>
            <w:r w:rsidRPr="0018189C">
              <w:t>ID</w:t>
            </w:r>
          </w:p>
        </w:tc>
        <w:tc>
          <w:tcPr>
            <w:tcW w:w="5472" w:type="dxa"/>
            <w:tcBorders>
              <w:top w:val="single" w:sz="12" w:space="0" w:color="000080"/>
              <w:bottom w:val="single" w:sz="12" w:space="0" w:color="000080"/>
            </w:tcBorders>
          </w:tcPr>
          <w:p w:rsidR="00740B24" w:rsidRDefault="00F574B2" w:rsidP="00514C9E">
            <w:pPr>
              <w:pStyle w:val="TableCellLeft"/>
            </w:pPr>
            <w:r>
              <w:t>The u</w:t>
            </w:r>
            <w:r w:rsidRPr="0018189C">
              <w:t xml:space="preserve">nique identifier </w:t>
            </w:r>
            <w:r>
              <w:t>for</w:t>
            </w:r>
            <w:r w:rsidRPr="0018189C">
              <w:t xml:space="preserve"> th</w:t>
            </w:r>
            <w:r>
              <w:t>is</w:t>
            </w:r>
            <w:r w:rsidRPr="0018189C">
              <w:t xml:space="preserve"> </w:t>
            </w:r>
            <w:r>
              <w:t>(</w:t>
            </w:r>
            <w:r w:rsidRPr="0018189C">
              <w:t>line</w:t>
            </w:r>
            <w:r>
              <w:t>)</w:t>
            </w:r>
            <w:r w:rsidRPr="0018189C">
              <w:t xml:space="preserve"> </w:t>
            </w:r>
            <w:fldSimple w:instr=" REF Item \h  \* MERGEFORMAT ">
              <w:r w:rsidR="00BC3338" w:rsidRPr="00BC3338">
                <w:rPr>
                  <w:rStyle w:val="JDFTermRef"/>
                </w:rPr>
                <w:t>Item</w:t>
              </w:r>
            </w:fldSimple>
            <w:r w:rsidRPr="0018189C">
              <w:t xml:space="preserve">. </w:t>
            </w:r>
          </w:p>
          <w:p w:rsidR="00514C9E" w:rsidRPr="0018189C" w:rsidRDefault="002C0B4E" w:rsidP="00503F4F">
            <w:pPr>
              <w:pStyle w:val="TableCellLeft"/>
            </w:pPr>
            <w:r>
              <w:t>One or more</w:t>
            </w:r>
            <w:r w:rsidR="00514C9E">
              <w:t xml:space="preserve"> of the </w:t>
            </w:r>
            <w:fldSimple w:instr=" REF _Ref363575598 \h  \* MERGEFORMAT ">
              <w:r w:rsidR="00BC3338" w:rsidRPr="00BC3338">
                <w:rPr>
                  <w:rStyle w:val="JDFElementRef"/>
                </w:rPr>
                <w:t>Price</w:t>
              </w:r>
            </w:fldSimple>
            <w:r w:rsidR="00ED4DD1">
              <w:t xml:space="preserve"> </w:t>
            </w:r>
            <w:r w:rsidR="00514C9E">
              <w:t>elements SHALL have a @</w:t>
            </w:r>
            <w:r w:rsidR="00514C9E" w:rsidRPr="00ED4DD1">
              <w:rPr>
                <w:rStyle w:val="JDFAttributeName"/>
              </w:rPr>
              <w:t>PriceType</w:t>
            </w:r>
            <w:r w:rsidR="00514C9E">
              <w:t xml:space="preserve"> with the literal value </w:t>
            </w:r>
            <w:r w:rsidR="00503F4F">
              <w:t>"</w:t>
            </w:r>
            <w:r w:rsidRPr="00503F4F">
              <w:rPr>
                <w:rStyle w:val="JDFAttributeValue"/>
              </w:rPr>
              <w:t>Product</w:t>
            </w:r>
            <w:r w:rsidR="00503F4F">
              <w:t>"</w:t>
            </w:r>
            <w:r w:rsidR="00514C9E">
              <w:t xml:space="preserve">.  The </w:t>
            </w:r>
            <w:r w:rsidR="00ED4DD1">
              <w:t>@</w:t>
            </w:r>
            <w:r w:rsidR="00514C9E" w:rsidRPr="00ED4DD1">
              <w:rPr>
                <w:rStyle w:val="JDFAttributeName"/>
              </w:rPr>
              <w:t>LineID</w:t>
            </w:r>
            <w:r w:rsidR="00514C9E">
              <w:t xml:space="preserve"> of </w:t>
            </w:r>
            <w:r>
              <w:t>these</w:t>
            </w:r>
            <w:r w:rsidR="00514C9E">
              <w:t xml:space="preserve"> </w:t>
            </w:r>
            <w:fldSimple w:instr=" REF _Ref363575598 \h  \* MERGEFORMAT ">
              <w:r w:rsidR="00BC3338" w:rsidRPr="00BC3338">
                <w:rPr>
                  <w:rStyle w:val="JDFElementRef"/>
                </w:rPr>
                <w:t>Price</w:t>
              </w:r>
            </w:fldSimple>
            <w:r w:rsidR="00ED4DD1">
              <w:t xml:space="preserve"> </w:t>
            </w:r>
            <w:r>
              <w:t>e</w:t>
            </w:r>
            <w:r w:rsidR="00514C9E">
              <w:t>lement</w:t>
            </w:r>
            <w:r>
              <w:t>s</w:t>
            </w:r>
            <w:r w:rsidR="00514C9E">
              <w:t xml:space="preserve"> SHALL match up with a </w:t>
            </w:r>
            <w:proofErr w:type="gramStart"/>
            <w:r w:rsidR="00514C9E" w:rsidRPr="00ED4DD1">
              <w:rPr>
                <w:rStyle w:val="XPath"/>
              </w:rPr>
              <w:t>GeneralID[</w:t>
            </w:r>
            <w:proofErr w:type="gramEnd"/>
            <w:r w:rsidR="00514C9E" w:rsidRPr="00ED4DD1">
              <w:rPr>
                <w:rStyle w:val="XPath"/>
              </w:rPr>
              <w:t>IDUsage</w:t>
            </w:r>
            <w:r w:rsidR="00AE25C1">
              <w:rPr>
                <w:rStyle w:val="XPath"/>
              </w:rPr>
              <w:t xml:space="preserve"> = </w:t>
            </w:r>
            <w:r w:rsidR="00ED4DD1" w:rsidRPr="00ED4DD1">
              <w:rPr>
                <w:rStyle w:val="XPath"/>
              </w:rPr>
              <w:t>"</w:t>
            </w:r>
            <w:r w:rsidR="00514C9E" w:rsidRPr="00ED4DD1">
              <w:rPr>
                <w:rStyle w:val="XPath"/>
              </w:rPr>
              <w:t>LineID</w:t>
            </w:r>
            <w:r w:rsidR="00ED4DD1" w:rsidRPr="00ED4DD1">
              <w:rPr>
                <w:rStyle w:val="XPath"/>
              </w:rPr>
              <w:t>"</w:t>
            </w:r>
            <w:r w:rsidR="00514C9E" w:rsidRPr="00ED4DD1">
              <w:rPr>
                <w:rStyle w:val="XPath"/>
              </w:rPr>
              <w:t>]/@Value</w:t>
            </w:r>
            <w:r w:rsidR="00514C9E">
              <w:t xml:space="preserve"> in a JDF ticket.</w:t>
            </w:r>
            <w:r>
              <w:t xml:space="preserve">  These </w:t>
            </w:r>
            <w:r w:rsidRPr="00ED4DD1">
              <w:rPr>
                <w:rStyle w:val="JDFElementRef"/>
              </w:rPr>
              <w:t>GeneralID</w:t>
            </w:r>
            <w:r>
              <w:t xml:space="preserve"> elements SHOULD be contained in a jdf</w:t>
            </w:r>
            <w:proofErr w:type="gramStart"/>
            <w:r>
              <w:t>:</w:t>
            </w:r>
            <w:r w:rsidRPr="00045819">
              <w:rPr>
                <w:rStyle w:val="JDFResource"/>
              </w:rPr>
              <w:t>Component</w:t>
            </w:r>
            <w:proofErr w:type="gramEnd"/>
            <w:r>
              <w:t>.</w:t>
            </w:r>
          </w:p>
        </w:tc>
      </w:tr>
      <w:tr w:rsidR="00145774" w:rsidRPr="00305A27">
        <w:trPr>
          <w:jc w:val="center"/>
        </w:trPr>
        <w:tc>
          <w:tcPr>
            <w:tcW w:w="2448" w:type="dxa"/>
            <w:tcBorders>
              <w:top w:val="single" w:sz="12" w:space="0" w:color="000080"/>
              <w:bottom w:val="single" w:sz="12" w:space="0" w:color="000080"/>
            </w:tcBorders>
          </w:tcPr>
          <w:p w:rsidR="00145774" w:rsidRPr="0018189C" w:rsidRDefault="00145774" w:rsidP="005D615E">
            <w:pPr>
              <w:pStyle w:val="TableCellLeft"/>
              <w:rPr>
                <w:rStyle w:val="Attribute"/>
              </w:rPr>
            </w:pPr>
            <w:proofErr w:type="gramStart"/>
            <w:r w:rsidRPr="005D615E">
              <w:rPr>
                <w:rStyle w:val="JDFAttributeName"/>
              </w:rPr>
              <w:t>LineID</w:t>
            </w:r>
            <w:r w:rsidR="00F574B2">
              <w:rPr>
                <w:rStyle w:val="JDFAttributeName"/>
              </w:rPr>
              <w:t>Refs</w:t>
            </w:r>
            <w:r w:rsidRPr="005D615E">
              <w:t xml:space="preserve"> ?</w:t>
            </w:r>
            <w:proofErr w:type="gramEnd"/>
          </w:p>
        </w:tc>
        <w:tc>
          <w:tcPr>
            <w:tcW w:w="1440" w:type="dxa"/>
            <w:tcBorders>
              <w:top w:val="single" w:sz="12" w:space="0" w:color="000080"/>
              <w:bottom w:val="single" w:sz="12" w:space="0" w:color="000080"/>
            </w:tcBorders>
          </w:tcPr>
          <w:p w:rsidR="00145774" w:rsidRPr="0018189C" w:rsidRDefault="00F574B2" w:rsidP="00ED4DD1">
            <w:pPr>
              <w:pStyle w:val="TableCellLeft"/>
            </w:pPr>
            <w:r w:rsidRPr="0018189C">
              <w:t>NMTOKENS</w:t>
            </w:r>
          </w:p>
        </w:tc>
        <w:tc>
          <w:tcPr>
            <w:tcW w:w="5472" w:type="dxa"/>
            <w:tcBorders>
              <w:top w:val="single" w:sz="12" w:space="0" w:color="000080"/>
              <w:bottom w:val="single" w:sz="12" w:space="0" w:color="000080"/>
            </w:tcBorders>
          </w:tcPr>
          <w:p w:rsidR="00BA58D0" w:rsidRPr="0018189C" w:rsidRDefault="00055C8B" w:rsidP="001D66A3">
            <w:pPr>
              <w:pStyle w:val="TableCellLeft"/>
            </w:pPr>
            <w:r>
              <w:t>References to l</w:t>
            </w:r>
            <w:r w:rsidR="00514C9E">
              <w:t xml:space="preserve">ine items that go into calculating the </w:t>
            </w:r>
            <w:r w:rsidR="002C0B4E">
              <w:t>value</w:t>
            </w:r>
            <w:r w:rsidR="00514C9E">
              <w:t xml:space="preserve"> of this </w:t>
            </w:r>
            <w:fldSimple w:instr=" REF _Ref363575598 \h  \* MERGEFORMAT ">
              <w:r w:rsidR="00BC3338" w:rsidRPr="00BC3338">
                <w:rPr>
                  <w:rStyle w:val="JDFElementRef"/>
                </w:rPr>
                <w:t>Price</w:t>
              </w:r>
            </w:fldSimple>
            <w:r w:rsidR="00ED4DD1">
              <w:t xml:space="preserve"> </w:t>
            </w:r>
            <w:r w:rsidR="00514C9E">
              <w:t>element.</w:t>
            </w:r>
            <w:r w:rsidR="003B2B97">
              <w:t xml:space="preserve"> </w:t>
            </w:r>
          </w:p>
        </w:tc>
      </w:tr>
      <w:tr w:rsidR="00131AA7" w:rsidRPr="00305A27">
        <w:trPr>
          <w:jc w:val="center"/>
        </w:trPr>
        <w:tc>
          <w:tcPr>
            <w:tcW w:w="2448" w:type="dxa"/>
            <w:tcBorders>
              <w:top w:val="single" w:sz="12" w:space="0" w:color="000080"/>
              <w:bottom w:val="single" w:sz="12" w:space="0" w:color="000080"/>
            </w:tcBorders>
          </w:tcPr>
          <w:p w:rsidR="00131AA7" w:rsidRPr="00622600" w:rsidRDefault="00131AA7" w:rsidP="002B5FC8">
            <w:pPr>
              <w:pStyle w:val="TableCellLeft"/>
            </w:pPr>
            <w:proofErr w:type="gramStart"/>
            <w:r w:rsidRPr="002B5FC8">
              <w:rPr>
                <w:rStyle w:val="JDFAttributeName"/>
              </w:rPr>
              <w:t>Option</w:t>
            </w:r>
            <w:r w:rsidR="00705C33">
              <w:rPr>
                <w:rStyle w:val="JDFAttributeName"/>
              </w:rPr>
              <w:t xml:space="preserve"> </w:t>
            </w:r>
            <w:r w:rsidR="00862463" w:rsidRPr="002B5FC8">
              <w:t>?</w:t>
            </w:r>
            <w:proofErr w:type="gramEnd"/>
          </w:p>
          <w:p w:rsidR="00045819" w:rsidRPr="00045819" w:rsidRDefault="00045819" w:rsidP="005D615E">
            <w:pPr>
              <w:pStyle w:val="TableCellLeft"/>
              <w:rPr>
                <w:rStyle w:val="ChangeFlag"/>
              </w:rPr>
            </w:pPr>
            <w:r w:rsidRPr="00045819">
              <w:rPr>
                <w:rStyle w:val="ChangeFlag"/>
              </w:rPr>
              <w:t>New in PrintTalk 1.5</w:t>
            </w:r>
          </w:p>
        </w:tc>
        <w:tc>
          <w:tcPr>
            <w:tcW w:w="1440" w:type="dxa"/>
            <w:tcBorders>
              <w:top w:val="single" w:sz="12" w:space="0" w:color="000080"/>
              <w:bottom w:val="single" w:sz="12" w:space="0" w:color="000080"/>
            </w:tcBorders>
          </w:tcPr>
          <w:p w:rsidR="00131AA7" w:rsidRPr="0018189C" w:rsidRDefault="00131AA7" w:rsidP="005D615E">
            <w:pPr>
              <w:pStyle w:val="TableCellLeft"/>
            </w:pPr>
            <w:r>
              <w:t>NMTOKEN</w:t>
            </w:r>
          </w:p>
        </w:tc>
        <w:tc>
          <w:tcPr>
            <w:tcW w:w="5472" w:type="dxa"/>
            <w:tcBorders>
              <w:top w:val="single" w:sz="12" w:space="0" w:color="000080"/>
              <w:bottom w:val="single" w:sz="12" w:space="0" w:color="000080"/>
            </w:tcBorders>
          </w:tcPr>
          <w:p w:rsidR="00131AA7" w:rsidRDefault="00131AA7" w:rsidP="00BA58D0">
            <w:pPr>
              <w:pStyle w:val="TableCellLeft"/>
            </w:pPr>
            <w:r>
              <w:t xml:space="preserve">Sets a </w:t>
            </w:r>
            <w:r w:rsidR="00503F4F">
              <w:t>@</w:t>
            </w:r>
            <w:r w:rsidRPr="00503F4F">
              <w:rPr>
                <w:rStyle w:val="JDFAttributeName"/>
              </w:rPr>
              <w:t>PartIDKey</w:t>
            </w:r>
            <w:r>
              <w:t xml:space="preserve"> value.  Optional </w:t>
            </w:r>
            <w:r w:rsidR="008874FE">
              <w:t xml:space="preserve">items are expressed </w:t>
            </w:r>
            <w:r w:rsidR="00AE25C1">
              <w:t>using</w:t>
            </w:r>
            <w:r w:rsidR="008874FE">
              <w:t xml:space="preserve"> resource partitioning.</w:t>
            </w:r>
          </w:p>
        </w:tc>
      </w:tr>
      <w:tr w:rsidR="00145774" w:rsidRPr="00305A27">
        <w:trPr>
          <w:jc w:val="center"/>
        </w:trPr>
        <w:tc>
          <w:tcPr>
            <w:tcW w:w="2448" w:type="dxa"/>
            <w:tcBorders>
              <w:top w:val="single" w:sz="12" w:space="0" w:color="000080"/>
              <w:bottom w:val="single" w:sz="12" w:space="0" w:color="000080"/>
            </w:tcBorders>
          </w:tcPr>
          <w:p w:rsidR="00145774" w:rsidRPr="0018189C" w:rsidRDefault="00145774" w:rsidP="005D615E">
            <w:pPr>
              <w:pStyle w:val="TableCellLeft"/>
              <w:rPr>
                <w:rStyle w:val="Attribute"/>
              </w:rPr>
            </w:pPr>
            <w:proofErr w:type="gramStart"/>
            <w:r w:rsidRPr="005D615E">
              <w:rPr>
                <w:rStyle w:val="JDFAttributeName"/>
              </w:rPr>
              <w:t>Price</w:t>
            </w:r>
            <w:r w:rsidRPr="005D615E">
              <w:t xml:space="preserve"> ?</w:t>
            </w:r>
            <w:proofErr w:type="gramEnd"/>
          </w:p>
        </w:tc>
        <w:tc>
          <w:tcPr>
            <w:tcW w:w="1440" w:type="dxa"/>
            <w:tcBorders>
              <w:top w:val="single" w:sz="12" w:space="0" w:color="000080"/>
              <w:bottom w:val="single" w:sz="12" w:space="0" w:color="000080"/>
            </w:tcBorders>
          </w:tcPr>
          <w:p w:rsidR="00145774" w:rsidRPr="0018189C" w:rsidRDefault="00145774" w:rsidP="005D615E">
            <w:pPr>
              <w:pStyle w:val="TableCellLeft"/>
            </w:pPr>
            <w:r>
              <w:t>d</w:t>
            </w:r>
            <w:r w:rsidRPr="0018189C">
              <w:t>ouble</w:t>
            </w:r>
          </w:p>
        </w:tc>
        <w:tc>
          <w:tcPr>
            <w:tcW w:w="5472" w:type="dxa"/>
            <w:tcBorders>
              <w:top w:val="single" w:sz="12" w:space="0" w:color="000080"/>
              <w:bottom w:val="single" w:sz="12" w:space="0" w:color="000080"/>
            </w:tcBorders>
          </w:tcPr>
          <w:p w:rsidR="00145774" w:rsidRDefault="00145774" w:rsidP="005D615E">
            <w:pPr>
              <w:pStyle w:val="TableCellLeft"/>
            </w:pPr>
            <w:r w:rsidRPr="0018189C">
              <w:t xml:space="preserve">The price of the entire amount as specified by </w:t>
            </w:r>
            <w:r w:rsidR="00ED4DD1">
              <w:t>@</w:t>
            </w:r>
            <w:r w:rsidRPr="00571549">
              <w:rPr>
                <w:rStyle w:val="JDFAttributeName"/>
              </w:rPr>
              <w:t>Amount</w:t>
            </w:r>
            <w:r w:rsidRPr="0018189C">
              <w:t xml:space="preserve"> of the </w:t>
            </w:r>
            <w:fldSimple w:instr=" REF Item \h  \* MERGEFORMAT ">
              <w:r w:rsidR="00BC3338" w:rsidRPr="00BC3338">
                <w:rPr>
                  <w:rStyle w:val="JDFTermRef"/>
                </w:rPr>
                <w:t>Item</w:t>
              </w:r>
            </w:fldSimple>
            <w:r w:rsidRPr="0018189C">
              <w:t xml:space="preserve">. </w:t>
            </w:r>
            <w:r w:rsidR="00ED4DD1">
              <w:t>@</w:t>
            </w:r>
            <w:r w:rsidRPr="00AF6A3E">
              <w:rPr>
                <w:rStyle w:val="JDFAttributeName"/>
              </w:rPr>
              <w:t>Price</w:t>
            </w:r>
            <w:r w:rsidRPr="0018189C">
              <w:t xml:space="preserve"> </w:t>
            </w:r>
            <w:r w:rsidR="00AF35FC">
              <w:t>SHALL</w:t>
            </w:r>
            <w:r w:rsidRPr="0018189C">
              <w:t xml:space="preserve"> be specified in an </w:t>
            </w:r>
            <w:fldSimple w:instr=" REF _Ref164422359 \h  \* MERGEFORMAT ">
              <w:r w:rsidR="00BC3338" w:rsidRPr="00BC3338">
                <w:rPr>
                  <w:rStyle w:val="JDFElementRef"/>
                </w:rPr>
                <w:t>Invoice</w:t>
              </w:r>
            </w:fldSimple>
            <w:r w:rsidRPr="0018189C">
              <w:t>.</w:t>
            </w:r>
            <w:r w:rsidR="00DD445A" w:rsidRPr="0018189C" w:rsidDel="00DD445A">
              <w:t xml:space="preserve"> </w:t>
            </w:r>
            <w:r w:rsidR="00DD445A">
              <w:t xml:space="preserve"> If neither </w:t>
            </w:r>
            <w:r w:rsidR="00ED4DD1">
              <w:t>@</w:t>
            </w:r>
            <w:r w:rsidR="00DD445A" w:rsidRPr="00ED4DD1">
              <w:rPr>
                <w:rStyle w:val="JDFAttributeName"/>
              </w:rPr>
              <w:t>Price</w:t>
            </w:r>
            <w:r w:rsidR="00DD445A">
              <w:t xml:space="preserve"> nor </w:t>
            </w:r>
            <w:r w:rsidR="00ED4DD1">
              <w:t>@</w:t>
            </w:r>
            <w:r w:rsidR="00DD445A" w:rsidRPr="00ED4DD1">
              <w:rPr>
                <w:rStyle w:val="JDFAttributeName"/>
              </w:rPr>
              <w:t>UnitPrice</w:t>
            </w:r>
            <w:r w:rsidR="00DD445A">
              <w:t xml:space="preserve"> is specified, the price is unknown at Quotation time and will be specified in the invoice, e.g., taxes or discounts.  No-charge items, e.g., line items that are included within other line items, </w:t>
            </w:r>
            <w:r w:rsidR="00AF35FC">
              <w:t>SHALL</w:t>
            </w:r>
            <w:r w:rsidR="00DD445A">
              <w:t xml:space="preserve"> have a price of 0.</w:t>
            </w:r>
          </w:p>
          <w:p w:rsidR="00844174" w:rsidRPr="0018189C" w:rsidRDefault="00645E12" w:rsidP="005D615E">
            <w:pPr>
              <w:pStyle w:val="TableCellLeft"/>
            </w:pPr>
            <w:r>
              <w:t>@</w:t>
            </w:r>
            <w:r w:rsidR="003B2B97" w:rsidRPr="00ED4DD1">
              <w:rPr>
                <w:rStyle w:val="JDFAttributeName"/>
              </w:rPr>
              <w:t>Price</w:t>
            </w:r>
            <w:r w:rsidR="003B2B97">
              <w:t xml:space="preserve"> </w:t>
            </w:r>
            <w:r>
              <w:t xml:space="preserve">is a rounded version of the value that could be obtained by summing the values of each of the references in </w:t>
            </w:r>
            <w:r>
              <w:lastRenderedPageBreak/>
              <w:t>@</w:t>
            </w:r>
            <w:r w:rsidRPr="00ED4DD1">
              <w:rPr>
                <w:rStyle w:val="JDFAttributeName"/>
              </w:rPr>
              <w:t>LineIDRefs</w:t>
            </w:r>
            <w:r w:rsidR="007A27DA">
              <w:t>.</w:t>
            </w:r>
          </w:p>
        </w:tc>
      </w:tr>
      <w:tr w:rsidR="003B2B97" w:rsidRPr="00305A27" w:rsidTr="009F3E05">
        <w:trPr>
          <w:trHeight w:val="114"/>
          <w:jc w:val="center"/>
        </w:trPr>
        <w:tc>
          <w:tcPr>
            <w:tcW w:w="2448" w:type="dxa"/>
            <w:tcBorders>
              <w:top w:val="single" w:sz="12" w:space="0" w:color="000080"/>
              <w:bottom w:val="single" w:sz="12" w:space="0" w:color="000080"/>
            </w:tcBorders>
          </w:tcPr>
          <w:p w:rsidR="003B2B97" w:rsidRPr="00622600" w:rsidRDefault="003B2B97" w:rsidP="005D615E">
            <w:pPr>
              <w:pStyle w:val="TableCellLeft"/>
            </w:pPr>
            <w:proofErr w:type="gramStart"/>
            <w:r>
              <w:rPr>
                <w:rStyle w:val="JDFAttributeName"/>
              </w:rPr>
              <w:lastRenderedPageBreak/>
              <w:t>PriceType</w:t>
            </w:r>
            <w:r w:rsidR="00A863E5">
              <w:rPr>
                <w:rStyle w:val="JDFAttributeName"/>
              </w:rPr>
              <w:t xml:space="preserve"> </w:t>
            </w:r>
            <w:r w:rsidR="00A863E5" w:rsidRPr="002B5FC8">
              <w:t>?</w:t>
            </w:r>
            <w:proofErr w:type="gramEnd"/>
          </w:p>
          <w:p w:rsidR="0002389B" w:rsidRPr="002B5FC8" w:rsidRDefault="0002389B" w:rsidP="005D615E">
            <w:pPr>
              <w:pStyle w:val="TableCellLeft"/>
              <w:rPr>
                <w:rStyle w:val="ChangeFlag"/>
              </w:rPr>
            </w:pPr>
            <w:r w:rsidRPr="002B5FC8">
              <w:rPr>
                <w:rStyle w:val="ChangeFlag"/>
              </w:rPr>
              <w:t>New in PrintTalk 1.5</w:t>
            </w:r>
          </w:p>
        </w:tc>
        <w:tc>
          <w:tcPr>
            <w:tcW w:w="1440" w:type="dxa"/>
            <w:tcBorders>
              <w:top w:val="single" w:sz="12" w:space="0" w:color="000080"/>
              <w:bottom w:val="single" w:sz="12" w:space="0" w:color="000080"/>
            </w:tcBorders>
          </w:tcPr>
          <w:p w:rsidR="003B2B97" w:rsidRDefault="00A863E5" w:rsidP="005D615E">
            <w:pPr>
              <w:pStyle w:val="TableCellLeft"/>
            </w:pPr>
            <w:r>
              <w:t>NMTOKEN</w:t>
            </w:r>
          </w:p>
        </w:tc>
        <w:tc>
          <w:tcPr>
            <w:tcW w:w="5472" w:type="dxa"/>
            <w:tcBorders>
              <w:top w:val="single" w:sz="12" w:space="0" w:color="000080"/>
              <w:bottom w:val="single" w:sz="12" w:space="0" w:color="000080"/>
            </w:tcBorders>
          </w:tcPr>
          <w:p w:rsidR="007A27DA" w:rsidRPr="007A27DA" w:rsidRDefault="007A27DA" w:rsidP="00A863E5">
            <w:pPr>
              <w:pStyle w:val="TableCellLeft"/>
            </w:pPr>
            <w:r w:rsidRPr="007A27DA">
              <w:t>Machine readable type of the price</w:t>
            </w:r>
            <w:r w:rsidR="00A863E5">
              <w:t xml:space="preserve">. </w:t>
            </w:r>
            <w:r w:rsidR="00A863E5" w:rsidRPr="00A863E5">
              <w:t>The values specified below SHOULD be used in an open system.</w:t>
            </w:r>
          </w:p>
          <w:p w:rsidR="003B2B97" w:rsidRPr="0018189C" w:rsidRDefault="00ED4DD1" w:rsidP="0070175D">
            <w:pPr>
              <w:pStyle w:val="EnumHeader"/>
            </w:pPr>
            <w:r>
              <w:t xml:space="preserve">Values </w:t>
            </w:r>
            <w:r w:rsidR="0070175D">
              <w:t>include</w:t>
            </w:r>
            <w:r w:rsidR="003B2B97">
              <w:t xml:space="preserve">: </w:t>
            </w:r>
          </w:p>
        </w:tc>
      </w:tr>
      <w:tr w:rsidR="009F3E05" w:rsidRPr="00305A27" w:rsidTr="00B56AC4">
        <w:trPr>
          <w:jc w:val="center"/>
        </w:trPr>
        <w:tc>
          <w:tcPr>
            <w:tcW w:w="2448" w:type="dxa"/>
            <w:tcBorders>
              <w:top w:val="single" w:sz="12" w:space="0" w:color="000080"/>
              <w:bottom w:val="single" w:sz="12" w:space="0" w:color="000080"/>
            </w:tcBorders>
            <w:shd w:val="clear" w:color="auto" w:fill="E0E0E0"/>
          </w:tcPr>
          <w:p w:rsidR="009F3E05" w:rsidRPr="009F3E05" w:rsidRDefault="009F3E05" w:rsidP="009F3E05">
            <w:pPr>
              <w:pStyle w:val="TableCellValueIndent"/>
              <w:rPr>
                <w:rStyle w:val="JDFAttributeValue"/>
              </w:rPr>
            </w:pPr>
            <w:r w:rsidRPr="00ED4DD1">
              <w:rPr>
                <w:rStyle w:val="JDFAttributeValue"/>
              </w:rPr>
              <w:t>Discount</w:t>
            </w:r>
          </w:p>
        </w:tc>
        <w:tc>
          <w:tcPr>
            <w:tcW w:w="1440" w:type="dxa"/>
            <w:tcBorders>
              <w:top w:val="single" w:sz="12" w:space="0" w:color="000080"/>
              <w:bottom w:val="single" w:sz="12" w:space="0" w:color="000080"/>
            </w:tcBorders>
            <w:shd w:val="clear" w:color="auto" w:fill="E0E0E0"/>
          </w:tcPr>
          <w:p w:rsidR="009F3E05" w:rsidRDefault="009F3E05" w:rsidP="005D615E">
            <w:pPr>
              <w:pStyle w:val="TableCellLeft"/>
            </w:pPr>
          </w:p>
        </w:tc>
        <w:tc>
          <w:tcPr>
            <w:tcW w:w="5472" w:type="dxa"/>
            <w:tcBorders>
              <w:top w:val="single" w:sz="12" w:space="0" w:color="000080"/>
              <w:bottom w:val="single" w:sz="12" w:space="0" w:color="000080"/>
            </w:tcBorders>
            <w:shd w:val="clear" w:color="auto" w:fill="E0E0E0"/>
          </w:tcPr>
          <w:p w:rsidR="009F3E05" w:rsidRDefault="007A27DA" w:rsidP="007A27DA">
            <w:pPr>
              <w:pStyle w:val="TableCellLeft"/>
            </w:pPr>
            <w:r>
              <w:t>D</w:t>
            </w:r>
            <w:r w:rsidRPr="007A27DA">
              <w:t xml:space="preserve">iscount prices </w:t>
            </w:r>
            <w:r>
              <w:t>SHALL</w:t>
            </w:r>
            <w:r w:rsidRPr="007A27DA">
              <w:t xml:space="preserve"> be negative</w:t>
            </w:r>
            <w:r>
              <w:t>.</w:t>
            </w:r>
          </w:p>
        </w:tc>
      </w:tr>
      <w:tr w:rsidR="00A34B8D" w:rsidRPr="00305A27" w:rsidTr="00B56AC4">
        <w:trPr>
          <w:jc w:val="center"/>
        </w:trPr>
        <w:tc>
          <w:tcPr>
            <w:tcW w:w="2448" w:type="dxa"/>
            <w:tcBorders>
              <w:top w:val="single" w:sz="12" w:space="0" w:color="000080"/>
              <w:bottom w:val="single" w:sz="12" w:space="0" w:color="000080"/>
            </w:tcBorders>
            <w:shd w:val="clear" w:color="auto" w:fill="E0E0E0"/>
          </w:tcPr>
          <w:p w:rsidR="00A34B8D" w:rsidRPr="00ED4DD1" w:rsidRDefault="00A34B8D" w:rsidP="009F3E05">
            <w:pPr>
              <w:pStyle w:val="TableCellValueIndent"/>
              <w:rPr>
                <w:rStyle w:val="JDFAttributeValue"/>
              </w:rPr>
            </w:pPr>
            <w:r>
              <w:rPr>
                <w:rStyle w:val="JDFAttributeValue"/>
              </w:rPr>
              <w:t>Handling</w:t>
            </w:r>
          </w:p>
        </w:tc>
        <w:tc>
          <w:tcPr>
            <w:tcW w:w="1440" w:type="dxa"/>
            <w:tcBorders>
              <w:top w:val="single" w:sz="12" w:space="0" w:color="000080"/>
              <w:bottom w:val="single" w:sz="12" w:space="0" w:color="000080"/>
            </w:tcBorders>
            <w:shd w:val="clear" w:color="auto" w:fill="E0E0E0"/>
          </w:tcPr>
          <w:p w:rsidR="00A34B8D" w:rsidRDefault="00A34B8D" w:rsidP="005D615E">
            <w:pPr>
              <w:pStyle w:val="TableCellLeft"/>
            </w:pPr>
          </w:p>
        </w:tc>
        <w:tc>
          <w:tcPr>
            <w:tcW w:w="5472" w:type="dxa"/>
            <w:tcBorders>
              <w:top w:val="single" w:sz="12" w:space="0" w:color="000080"/>
              <w:bottom w:val="single" w:sz="12" w:space="0" w:color="000080"/>
            </w:tcBorders>
            <w:shd w:val="clear" w:color="auto" w:fill="E0E0E0"/>
          </w:tcPr>
          <w:p w:rsidR="00A34B8D" w:rsidRDefault="00A34B8D" w:rsidP="00791AF6">
            <w:pPr>
              <w:pStyle w:val="TableCellLeft"/>
            </w:pPr>
            <w:r w:rsidRPr="00A34B8D">
              <w:t xml:space="preserve">This price relates to handling charges. If </w:t>
            </w:r>
            <w:r w:rsidR="00791AF6">
              <w:t>s</w:t>
            </w:r>
            <w:r w:rsidRPr="00A34B8D">
              <w:t xml:space="preserve">hipping and </w:t>
            </w:r>
            <w:r w:rsidR="00791AF6">
              <w:t>h</w:t>
            </w:r>
            <w:r w:rsidRPr="00A34B8D">
              <w:t>andling are combined in one line item the value "</w:t>
            </w:r>
            <w:r>
              <w:rPr>
                <w:rStyle w:val="JDFAttributeValue"/>
              </w:rPr>
              <w:t>Shipping</w:t>
            </w:r>
            <w:r w:rsidRPr="00A34B8D">
              <w:t>" SHOULD be used</w:t>
            </w:r>
            <w:r>
              <w:t>.</w:t>
            </w:r>
          </w:p>
        </w:tc>
      </w:tr>
      <w:tr w:rsidR="009F3E05" w:rsidRPr="00305A27" w:rsidTr="00B56AC4">
        <w:trPr>
          <w:jc w:val="center"/>
        </w:trPr>
        <w:tc>
          <w:tcPr>
            <w:tcW w:w="2448" w:type="dxa"/>
            <w:tcBorders>
              <w:top w:val="single" w:sz="12" w:space="0" w:color="000080"/>
              <w:bottom w:val="single" w:sz="12" w:space="0" w:color="000080"/>
            </w:tcBorders>
            <w:shd w:val="clear" w:color="auto" w:fill="E0E0E0"/>
          </w:tcPr>
          <w:p w:rsidR="009F3E05" w:rsidRPr="009F3E05" w:rsidRDefault="009F3E05" w:rsidP="009F3E05">
            <w:pPr>
              <w:pStyle w:val="TableCellValueIndent"/>
              <w:rPr>
                <w:rStyle w:val="JDFAttributeValue"/>
              </w:rPr>
            </w:pPr>
            <w:r w:rsidRPr="00ED4DD1">
              <w:rPr>
                <w:rStyle w:val="JDFAttributeValue"/>
              </w:rPr>
              <w:t>Markup</w:t>
            </w:r>
          </w:p>
        </w:tc>
        <w:tc>
          <w:tcPr>
            <w:tcW w:w="1440" w:type="dxa"/>
            <w:tcBorders>
              <w:top w:val="single" w:sz="12" w:space="0" w:color="000080"/>
              <w:bottom w:val="single" w:sz="12" w:space="0" w:color="000080"/>
            </w:tcBorders>
            <w:shd w:val="clear" w:color="auto" w:fill="E0E0E0"/>
          </w:tcPr>
          <w:p w:rsidR="009F3E05" w:rsidRDefault="009F3E05" w:rsidP="005D615E">
            <w:pPr>
              <w:pStyle w:val="TableCellLeft"/>
            </w:pPr>
          </w:p>
        </w:tc>
        <w:tc>
          <w:tcPr>
            <w:tcW w:w="5472" w:type="dxa"/>
            <w:tcBorders>
              <w:top w:val="single" w:sz="12" w:space="0" w:color="000080"/>
              <w:bottom w:val="single" w:sz="12" w:space="0" w:color="000080"/>
            </w:tcBorders>
            <w:shd w:val="clear" w:color="auto" w:fill="E0E0E0"/>
          </w:tcPr>
          <w:p w:rsidR="009F3E05" w:rsidRDefault="009F3E05" w:rsidP="008A6BF2">
            <w:pPr>
              <w:pStyle w:val="TableCellLeft"/>
            </w:pPr>
          </w:p>
        </w:tc>
      </w:tr>
      <w:tr w:rsidR="007A27DA" w:rsidRPr="00305A27" w:rsidTr="00B56AC4">
        <w:trPr>
          <w:jc w:val="center"/>
        </w:trPr>
        <w:tc>
          <w:tcPr>
            <w:tcW w:w="2448" w:type="dxa"/>
            <w:tcBorders>
              <w:top w:val="single" w:sz="12" w:space="0" w:color="000080"/>
              <w:bottom w:val="single" w:sz="12" w:space="0" w:color="000080"/>
            </w:tcBorders>
            <w:shd w:val="clear" w:color="auto" w:fill="E0E0E0"/>
          </w:tcPr>
          <w:p w:rsidR="007A27DA" w:rsidRPr="00ED4DD1" w:rsidRDefault="007A27DA" w:rsidP="009F3E05">
            <w:pPr>
              <w:pStyle w:val="TableCellValueIndent"/>
              <w:rPr>
                <w:rStyle w:val="JDFAttributeValue"/>
              </w:rPr>
            </w:pPr>
            <w:r>
              <w:rPr>
                <w:rStyle w:val="JDFAttributeValue"/>
              </w:rPr>
              <w:t>Other</w:t>
            </w:r>
          </w:p>
        </w:tc>
        <w:tc>
          <w:tcPr>
            <w:tcW w:w="1440" w:type="dxa"/>
            <w:tcBorders>
              <w:top w:val="single" w:sz="12" w:space="0" w:color="000080"/>
              <w:bottom w:val="single" w:sz="12" w:space="0" w:color="000080"/>
            </w:tcBorders>
            <w:shd w:val="clear" w:color="auto" w:fill="E0E0E0"/>
          </w:tcPr>
          <w:p w:rsidR="007A27DA" w:rsidRDefault="007A27DA" w:rsidP="005D615E">
            <w:pPr>
              <w:pStyle w:val="TableCellLeft"/>
            </w:pPr>
          </w:p>
        </w:tc>
        <w:tc>
          <w:tcPr>
            <w:tcW w:w="5472" w:type="dxa"/>
            <w:tcBorders>
              <w:top w:val="single" w:sz="12" w:space="0" w:color="000080"/>
              <w:bottom w:val="single" w:sz="12" w:space="0" w:color="000080"/>
            </w:tcBorders>
            <w:shd w:val="clear" w:color="auto" w:fill="E0E0E0"/>
          </w:tcPr>
          <w:p w:rsidR="007A27DA" w:rsidRDefault="00E03E69" w:rsidP="007A27DA">
            <w:pPr>
              <w:pStyle w:val="TableCellLeft"/>
            </w:pPr>
            <w:r>
              <w:t>This @</w:t>
            </w:r>
            <w:r w:rsidRPr="00045819">
              <w:rPr>
                <w:rStyle w:val="JDFAttributeName"/>
              </w:rPr>
              <w:t>PriceType</w:t>
            </w:r>
            <w:r>
              <w:t xml:space="preserve"> SHALL also be used for services such as shipping.</w:t>
            </w:r>
          </w:p>
        </w:tc>
      </w:tr>
      <w:tr w:rsidR="009F3E05" w:rsidRPr="00305A27" w:rsidTr="00B56AC4">
        <w:trPr>
          <w:jc w:val="center"/>
        </w:trPr>
        <w:tc>
          <w:tcPr>
            <w:tcW w:w="2448" w:type="dxa"/>
            <w:tcBorders>
              <w:top w:val="single" w:sz="12" w:space="0" w:color="000080"/>
              <w:bottom w:val="single" w:sz="12" w:space="0" w:color="000080"/>
            </w:tcBorders>
            <w:shd w:val="clear" w:color="auto" w:fill="E0E0E0"/>
          </w:tcPr>
          <w:p w:rsidR="009F3E05" w:rsidRPr="009F3E05" w:rsidRDefault="009F3E05" w:rsidP="009F3E05">
            <w:pPr>
              <w:pStyle w:val="TableCellValueIndent"/>
              <w:rPr>
                <w:rStyle w:val="JDFAttributeValue"/>
              </w:rPr>
            </w:pPr>
            <w:r w:rsidRPr="00ED4DD1">
              <w:rPr>
                <w:rStyle w:val="JDFAttributeValue"/>
              </w:rPr>
              <w:t>Product</w:t>
            </w:r>
          </w:p>
        </w:tc>
        <w:tc>
          <w:tcPr>
            <w:tcW w:w="1440" w:type="dxa"/>
            <w:tcBorders>
              <w:top w:val="single" w:sz="12" w:space="0" w:color="000080"/>
              <w:bottom w:val="single" w:sz="12" w:space="0" w:color="000080"/>
            </w:tcBorders>
            <w:shd w:val="clear" w:color="auto" w:fill="E0E0E0"/>
          </w:tcPr>
          <w:p w:rsidR="009F3E05" w:rsidRDefault="009F3E05" w:rsidP="005D615E">
            <w:pPr>
              <w:pStyle w:val="TableCellLeft"/>
            </w:pPr>
          </w:p>
        </w:tc>
        <w:tc>
          <w:tcPr>
            <w:tcW w:w="5472" w:type="dxa"/>
            <w:tcBorders>
              <w:top w:val="single" w:sz="12" w:space="0" w:color="000080"/>
              <w:bottom w:val="single" w:sz="12" w:space="0" w:color="000080"/>
            </w:tcBorders>
            <w:shd w:val="clear" w:color="auto" w:fill="E0E0E0"/>
          </w:tcPr>
          <w:p w:rsidR="009F3E05" w:rsidRDefault="00840C89" w:rsidP="00E03E69">
            <w:pPr>
              <w:pStyle w:val="TableCellLeft"/>
            </w:pPr>
            <w:r>
              <w:t xml:space="preserve">The </w:t>
            </w:r>
            <w:r w:rsidR="007A27DA">
              <w:t xml:space="preserve">requested </w:t>
            </w:r>
            <w:r>
              <w:t>products.</w:t>
            </w:r>
            <w:r w:rsidR="007A27DA">
              <w:t xml:space="preserve"> </w:t>
            </w:r>
            <w:r w:rsidR="007A27DA" w:rsidRPr="007A27DA">
              <w:t xml:space="preserve">If </w:t>
            </w:r>
            <w:r w:rsidR="007A27DA">
              <w:t>@</w:t>
            </w:r>
            <w:r w:rsidR="007A27DA" w:rsidRPr="00865DF0">
              <w:rPr>
                <w:rStyle w:val="JDFAttributeName"/>
              </w:rPr>
              <w:t>PriceType</w:t>
            </w:r>
            <w:r w:rsidR="007A27DA" w:rsidRPr="007A27DA">
              <w:t>="</w:t>
            </w:r>
            <w:r w:rsidR="007A27DA" w:rsidRPr="00865DF0">
              <w:rPr>
                <w:rStyle w:val="JDFAttributeValue"/>
              </w:rPr>
              <w:t>Product</w:t>
            </w:r>
            <w:r w:rsidR="007A27DA" w:rsidRPr="007A27DA">
              <w:t>"</w:t>
            </w:r>
            <w:r w:rsidR="007A27DA">
              <w:t>,</w:t>
            </w:r>
            <w:r w:rsidR="00E73A63">
              <w:t xml:space="preserve"> then this l</w:t>
            </w:r>
            <w:r w:rsidR="007A27DA" w:rsidRPr="007A27DA">
              <w:t>ine SHOULD be referenced from the JDF that describes the product.</w:t>
            </w:r>
            <w:r>
              <w:t xml:space="preserve"> </w:t>
            </w:r>
          </w:p>
        </w:tc>
      </w:tr>
      <w:tr w:rsidR="00A34B8D" w:rsidTr="00796323">
        <w:trPr>
          <w:jc w:val="center"/>
        </w:trPr>
        <w:tc>
          <w:tcPr>
            <w:tcW w:w="2448" w:type="dxa"/>
            <w:tcBorders>
              <w:top w:val="single" w:sz="12" w:space="0" w:color="000080"/>
              <w:bottom w:val="single" w:sz="12" w:space="0" w:color="000080"/>
            </w:tcBorders>
            <w:shd w:val="clear" w:color="auto" w:fill="E0E0E0"/>
          </w:tcPr>
          <w:p w:rsidR="00A34B8D" w:rsidRPr="00ED4DD1" w:rsidRDefault="00A34B8D" w:rsidP="00796323">
            <w:pPr>
              <w:pStyle w:val="TableCellValueIndent"/>
              <w:rPr>
                <w:rStyle w:val="JDFAttributeValue"/>
              </w:rPr>
            </w:pPr>
            <w:r>
              <w:rPr>
                <w:rStyle w:val="JDFAttributeValue"/>
              </w:rPr>
              <w:t>Shipping</w:t>
            </w:r>
          </w:p>
        </w:tc>
        <w:tc>
          <w:tcPr>
            <w:tcW w:w="1440" w:type="dxa"/>
            <w:tcBorders>
              <w:top w:val="single" w:sz="12" w:space="0" w:color="000080"/>
              <w:bottom w:val="single" w:sz="12" w:space="0" w:color="000080"/>
            </w:tcBorders>
            <w:shd w:val="clear" w:color="auto" w:fill="E0E0E0"/>
          </w:tcPr>
          <w:p w:rsidR="00A34B8D" w:rsidRDefault="00A34B8D" w:rsidP="00796323">
            <w:pPr>
              <w:pStyle w:val="TableCellLeft"/>
            </w:pPr>
          </w:p>
        </w:tc>
        <w:tc>
          <w:tcPr>
            <w:tcW w:w="5472" w:type="dxa"/>
            <w:tcBorders>
              <w:top w:val="single" w:sz="12" w:space="0" w:color="000080"/>
              <w:bottom w:val="single" w:sz="12" w:space="0" w:color="000080"/>
            </w:tcBorders>
            <w:shd w:val="clear" w:color="auto" w:fill="E0E0E0"/>
          </w:tcPr>
          <w:p w:rsidR="00A34B8D" w:rsidRDefault="00A34B8D" w:rsidP="00796323">
            <w:pPr>
              <w:pStyle w:val="TableCellLeft"/>
            </w:pPr>
            <w:r w:rsidRPr="00A34B8D">
              <w:t>This price relates to shipping charges</w:t>
            </w:r>
            <w:r w:rsidR="009F087A">
              <w:t>.</w:t>
            </w:r>
          </w:p>
        </w:tc>
      </w:tr>
      <w:tr w:rsidR="00487958" w:rsidTr="00796323">
        <w:trPr>
          <w:jc w:val="center"/>
        </w:trPr>
        <w:tc>
          <w:tcPr>
            <w:tcW w:w="2448" w:type="dxa"/>
            <w:tcBorders>
              <w:top w:val="single" w:sz="12" w:space="0" w:color="000080"/>
              <w:bottom w:val="single" w:sz="12" w:space="0" w:color="000080"/>
            </w:tcBorders>
            <w:shd w:val="clear" w:color="auto" w:fill="E0E0E0"/>
          </w:tcPr>
          <w:p w:rsidR="00487958" w:rsidRPr="009F3E05" w:rsidRDefault="00487958" w:rsidP="00796323">
            <w:pPr>
              <w:pStyle w:val="TableCellValueIndent"/>
              <w:rPr>
                <w:rStyle w:val="JDFAttributeValue"/>
              </w:rPr>
            </w:pPr>
            <w:r w:rsidRPr="00ED4DD1">
              <w:rPr>
                <w:rStyle w:val="JDFAttributeValue"/>
              </w:rPr>
              <w:t>Subtotal</w:t>
            </w:r>
          </w:p>
        </w:tc>
        <w:tc>
          <w:tcPr>
            <w:tcW w:w="1440" w:type="dxa"/>
            <w:tcBorders>
              <w:top w:val="single" w:sz="12" w:space="0" w:color="000080"/>
              <w:bottom w:val="single" w:sz="12" w:space="0" w:color="000080"/>
            </w:tcBorders>
            <w:shd w:val="clear" w:color="auto" w:fill="E0E0E0"/>
          </w:tcPr>
          <w:p w:rsidR="00487958" w:rsidRDefault="00487958" w:rsidP="00796323">
            <w:pPr>
              <w:pStyle w:val="TableCellLeft"/>
            </w:pPr>
          </w:p>
        </w:tc>
        <w:tc>
          <w:tcPr>
            <w:tcW w:w="5472" w:type="dxa"/>
            <w:tcBorders>
              <w:top w:val="single" w:sz="12" w:space="0" w:color="000080"/>
              <w:bottom w:val="single" w:sz="12" w:space="0" w:color="000080"/>
            </w:tcBorders>
            <w:shd w:val="clear" w:color="auto" w:fill="E0E0E0"/>
          </w:tcPr>
          <w:p w:rsidR="00487958" w:rsidRDefault="00487958" w:rsidP="00796323">
            <w:pPr>
              <w:pStyle w:val="TableCellLeft"/>
            </w:pPr>
          </w:p>
        </w:tc>
      </w:tr>
      <w:tr w:rsidR="00840C89" w:rsidRPr="00305A27" w:rsidTr="00B56AC4">
        <w:trPr>
          <w:jc w:val="center"/>
        </w:trPr>
        <w:tc>
          <w:tcPr>
            <w:tcW w:w="2448" w:type="dxa"/>
            <w:tcBorders>
              <w:top w:val="single" w:sz="12" w:space="0" w:color="000080"/>
              <w:bottom w:val="single" w:sz="12" w:space="0" w:color="000080"/>
            </w:tcBorders>
            <w:shd w:val="clear" w:color="auto" w:fill="E0E0E0"/>
          </w:tcPr>
          <w:p w:rsidR="00840C89" w:rsidRPr="00ED4DD1" w:rsidRDefault="00840C89" w:rsidP="00C62015">
            <w:pPr>
              <w:pStyle w:val="TableCellValueIndent"/>
              <w:tabs>
                <w:tab w:val="right" w:pos="2304"/>
              </w:tabs>
              <w:rPr>
                <w:rStyle w:val="JDFAttributeValue"/>
              </w:rPr>
            </w:pPr>
            <w:r>
              <w:rPr>
                <w:rStyle w:val="JDFAttributeValue"/>
              </w:rPr>
              <w:t>Total</w:t>
            </w:r>
          </w:p>
        </w:tc>
        <w:tc>
          <w:tcPr>
            <w:tcW w:w="1440" w:type="dxa"/>
            <w:tcBorders>
              <w:top w:val="single" w:sz="12" w:space="0" w:color="000080"/>
              <w:bottom w:val="single" w:sz="12" w:space="0" w:color="000080"/>
            </w:tcBorders>
            <w:shd w:val="clear" w:color="auto" w:fill="E0E0E0"/>
          </w:tcPr>
          <w:p w:rsidR="00840C89" w:rsidRDefault="00840C89" w:rsidP="005D615E">
            <w:pPr>
              <w:pStyle w:val="TableCellLeft"/>
            </w:pPr>
          </w:p>
        </w:tc>
        <w:tc>
          <w:tcPr>
            <w:tcW w:w="5472" w:type="dxa"/>
            <w:tcBorders>
              <w:top w:val="single" w:sz="12" w:space="0" w:color="000080"/>
              <w:bottom w:val="single" w:sz="12" w:space="0" w:color="000080"/>
            </w:tcBorders>
            <w:shd w:val="clear" w:color="auto" w:fill="E0E0E0"/>
          </w:tcPr>
          <w:p w:rsidR="00840C89" w:rsidRDefault="00840C89" w:rsidP="00811A5E">
            <w:pPr>
              <w:pStyle w:val="TableCellLeft"/>
            </w:pPr>
            <w:r>
              <w:t>Total</w:t>
            </w:r>
            <w:r w:rsidR="00D623D2">
              <w:t>.</w:t>
            </w:r>
          </w:p>
        </w:tc>
      </w:tr>
      <w:tr w:rsidR="00865DF0" w:rsidRPr="00305A27">
        <w:trPr>
          <w:jc w:val="center"/>
        </w:trPr>
        <w:tc>
          <w:tcPr>
            <w:tcW w:w="2448" w:type="dxa"/>
            <w:tcBorders>
              <w:top w:val="single" w:sz="12" w:space="0" w:color="000080"/>
              <w:bottom w:val="single" w:sz="12" w:space="0" w:color="000080"/>
            </w:tcBorders>
          </w:tcPr>
          <w:p w:rsidR="00865DF0" w:rsidRDefault="00865DF0" w:rsidP="005D615E">
            <w:pPr>
              <w:pStyle w:val="TableCellLeft"/>
              <w:rPr>
                <w:rStyle w:val="JDFAttributeName"/>
              </w:rPr>
            </w:pPr>
            <w:proofErr w:type="gramStart"/>
            <w:r>
              <w:rPr>
                <w:rStyle w:val="JDFAttributeName"/>
              </w:rPr>
              <w:t>TaxType</w:t>
            </w:r>
            <w:r w:rsidR="00525EF5">
              <w:rPr>
                <w:rStyle w:val="JDFAttributeName"/>
              </w:rPr>
              <w:t xml:space="preserve"> </w:t>
            </w:r>
            <w:r w:rsidR="00525EF5" w:rsidRPr="002B5FC8">
              <w:t>?</w:t>
            </w:r>
            <w:proofErr w:type="gramEnd"/>
          </w:p>
          <w:p w:rsidR="00950986" w:rsidRPr="005D615E" w:rsidRDefault="00950986" w:rsidP="005D615E">
            <w:pPr>
              <w:pStyle w:val="TableCellLeft"/>
              <w:rPr>
                <w:rStyle w:val="JDFAttributeName"/>
              </w:rPr>
            </w:pPr>
            <w:r w:rsidRPr="002B5FC8">
              <w:rPr>
                <w:rStyle w:val="ChangeFlag"/>
              </w:rPr>
              <w:t>New in PrintTalk 1.5</w:t>
            </w:r>
          </w:p>
        </w:tc>
        <w:tc>
          <w:tcPr>
            <w:tcW w:w="1440" w:type="dxa"/>
            <w:tcBorders>
              <w:top w:val="single" w:sz="12" w:space="0" w:color="000080"/>
              <w:bottom w:val="single" w:sz="12" w:space="0" w:color="000080"/>
            </w:tcBorders>
          </w:tcPr>
          <w:p w:rsidR="00865DF0" w:rsidRDefault="00865DF0" w:rsidP="005D615E">
            <w:pPr>
              <w:pStyle w:val="TableCellLeft"/>
            </w:pPr>
            <w:r>
              <w:t>enumeration</w:t>
            </w:r>
          </w:p>
        </w:tc>
        <w:tc>
          <w:tcPr>
            <w:tcW w:w="5472" w:type="dxa"/>
            <w:tcBorders>
              <w:top w:val="single" w:sz="12" w:space="0" w:color="000080"/>
              <w:bottom w:val="single" w:sz="12" w:space="0" w:color="000080"/>
            </w:tcBorders>
          </w:tcPr>
          <w:p w:rsidR="00865DF0" w:rsidRDefault="00120A79" w:rsidP="008A6BF2">
            <w:pPr>
              <w:pStyle w:val="TableCellLeft"/>
            </w:pPr>
            <w:r>
              <w:t>Type of tax.</w:t>
            </w:r>
          </w:p>
          <w:p w:rsidR="00FB3E2C" w:rsidRPr="00FB3E2C" w:rsidRDefault="00FB3E2C" w:rsidP="008A6BF2">
            <w:pPr>
              <w:pStyle w:val="TableCellLeft"/>
              <w:rPr>
                <w:b/>
              </w:rPr>
            </w:pPr>
            <w:r w:rsidRPr="00FB3E2C">
              <w:rPr>
                <w:b/>
              </w:rPr>
              <w:t>Allowed values are:</w:t>
            </w:r>
          </w:p>
        </w:tc>
      </w:tr>
      <w:tr w:rsidR="00DF2528" w:rsidTr="00871659">
        <w:trPr>
          <w:jc w:val="center"/>
        </w:trPr>
        <w:tc>
          <w:tcPr>
            <w:tcW w:w="2448" w:type="dxa"/>
            <w:tcBorders>
              <w:top w:val="single" w:sz="12" w:space="0" w:color="000080"/>
              <w:bottom w:val="single" w:sz="12" w:space="0" w:color="000080"/>
            </w:tcBorders>
            <w:shd w:val="clear" w:color="auto" w:fill="E0E0E0"/>
          </w:tcPr>
          <w:p w:rsidR="00DF2528" w:rsidRPr="009F3E05" w:rsidRDefault="00DF2528" w:rsidP="00871659">
            <w:pPr>
              <w:pStyle w:val="TableCellValueIndent"/>
              <w:rPr>
                <w:rStyle w:val="JDFAttributeValue"/>
              </w:rPr>
            </w:pPr>
            <w:r>
              <w:rPr>
                <w:rStyle w:val="JDFAttributeValue"/>
              </w:rPr>
              <w:t>Gross</w:t>
            </w:r>
          </w:p>
        </w:tc>
        <w:tc>
          <w:tcPr>
            <w:tcW w:w="1440" w:type="dxa"/>
            <w:tcBorders>
              <w:top w:val="single" w:sz="12" w:space="0" w:color="000080"/>
              <w:bottom w:val="single" w:sz="12" w:space="0" w:color="000080"/>
            </w:tcBorders>
            <w:shd w:val="clear" w:color="auto" w:fill="E0E0E0"/>
          </w:tcPr>
          <w:p w:rsidR="00DF2528" w:rsidRDefault="00DF2528" w:rsidP="00871659">
            <w:pPr>
              <w:pStyle w:val="TableCellLeft"/>
            </w:pPr>
          </w:p>
        </w:tc>
        <w:tc>
          <w:tcPr>
            <w:tcW w:w="5472" w:type="dxa"/>
            <w:tcBorders>
              <w:top w:val="single" w:sz="12" w:space="0" w:color="000080"/>
              <w:bottom w:val="single" w:sz="12" w:space="0" w:color="000080"/>
            </w:tcBorders>
            <w:shd w:val="clear" w:color="auto" w:fill="E0E0E0"/>
          </w:tcPr>
          <w:p w:rsidR="00811A5E" w:rsidRDefault="00811A5E" w:rsidP="00811A5E">
            <w:pPr>
              <w:pStyle w:val="TableCellLeft"/>
            </w:pPr>
            <w:r>
              <w:t>The price includes taxes.</w:t>
            </w:r>
          </w:p>
          <w:p w:rsidR="00DF2528" w:rsidRDefault="00811A5E" w:rsidP="00811A5E">
            <w:pPr>
              <w:pStyle w:val="TableCellLeft"/>
            </w:pPr>
            <w:r>
              <w:t>Note that the Gross Price MAY differ from the Net Price + the Tax portion due to rounding.</w:t>
            </w:r>
          </w:p>
        </w:tc>
      </w:tr>
      <w:tr w:rsidR="00C62015" w:rsidTr="00871659">
        <w:trPr>
          <w:jc w:val="center"/>
        </w:trPr>
        <w:tc>
          <w:tcPr>
            <w:tcW w:w="2448" w:type="dxa"/>
            <w:tcBorders>
              <w:top w:val="single" w:sz="12" w:space="0" w:color="000080"/>
              <w:bottom w:val="single" w:sz="12" w:space="0" w:color="000080"/>
            </w:tcBorders>
            <w:shd w:val="clear" w:color="auto" w:fill="E0E0E0"/>
          </w:tcPr>
          <w:p w:rsidR="00C62015" w:rsidRDefault="00C62015" w:rsidP="00C62015">
            <w:pPr>
              <w:pStyle w:val="TableCellValueIndent"/>
              <w:tabs>
                <w:tab w:val="right" w:pos="2304"/>
              </w:tabs>
              <w:rPr>
                <w:rStyle w:val="JDFAttributeValue"/>
              </w:rPr>
            </w:pPr>
            <w:r>
              <w:rPr>
                <w:rStyle w:val="JDFAttributeValue"/>
              </w:rPr>
              <w:t>Net</w:t>
            </w:r>
            <w:r>
              <w:rPr>
                <w:rStyle w:val="JDFAttributeValue"/>
              </w:rPr>
              <w:tab/>
            </w:r>
          </w:p>
        </w:tc>
        <w:tc>
          <w:tcPr>
            <w:tcW w:w="1440" w:type="dxa"/>
            <w:tcBorders>
              <w:top w:val="single" w:sz="12" w:space="0" w:color="000080"/>
              <w:bottom w:val="single" w:sz="12" w:space="0" w:color="000080"/>
            </w:tcBorders>
            <w:shd w:val="clear" w:color="auto" w:fill="E0E0E0"/>
          </w:tcPr>
          <w:p w:rsidR="00C62015" w:rsidRDefault="00C62015" w:rsidP="00871659">
            <w:pPr>
              <w:pStyle w:val="TableCellLeft"/>
            </w:pPr>
          </w:p>
        </w:tc>
        <w:tc>
          <w:tcPr>
            <w:tcW w:w="5472" w:type="dxa"/>
            <w:tcBorders>
              <w:top w:val="single" w:sz="12" w:space="0" w:color="000080"/>
              <w:bottom w:val="single" w:sz="12" w:space="0" w:color="000080"/>
            </w:tcBorders>
            <w:shd w:val="clear" w:color="auto" w:fill="E0E0E0"/>
          </w:tcPr>
          <w:p w:rsidR="00C62015" w:rsidRDefault="00B86E80" w:rsidP="00D623D2">
            <w:pPr>
              <w:pStyle w:val="TableCellLeft"/>
            </w:pPr>
            <w:r w:rsidRPr="00B86E80">
              <w:t>The price excludes taxes.</w:t>
            </w:r>
          </w:p>
        </w:tc>
      </w:tr>
      <w:tr w:rsidR="00C62015" w:rsidTr="00871659">
        <w:trPr>
          <w:jc w:val="center"/>
        </w:trPr>
        <w:tc>
          <w:tcPr>
            <w:tcW w:w="2448" w:type="dxa"/>
            <w:tcBorders>
              <w:top w:val="single" w:sz="12" w:space="0" w:color="000080"/>
              <w:bottom w:val="single" w:sz="12" w:space="0" w:color="000080"/>
            </w:tcBorders>
            <w:shd w:val="clear" w:color="auto" w:fill="E0E0E0"/>
          </w:tcPr>
          <w:p w:rsidR="00C62015" w:rsidRPr="009F3E05" w:rsidRDefault="00C62015" w:rsidP="00871659">
            <w:pPr>
              <w:pStyle w:val="TableCellValueIndent"/>
              <w:rPr>
                <w:rStyle w:val="JDFAttributeValue"/>
              </w:rPr>
            </w:pPr>
            <w:r>
              <w:rPr>
                <w:rStyle w:val="JDFAttributeValue"/>
              </w:rPr>
              <w:t>Tax</w:t>
            </w:r>
          </w:p>
        </w:tc>
        <w:tc>
          <w:tcPr>
            <w:tcW w:w="1440" w:type="dxa"/>
            <w:tcBorders>
              <w:top w:val="single" w:sz="12" w:space="0" w:color="000080"/>
              <w:bottom w:val="single" w:sz="12" w:space="0" w:color="000080"/>
            </w:tcBorders>
            <w:shd w:val="clear" w:color="auto" w:fill="E0E0E0"/>
          </w:tcPr>
          <w:p w:rsidR="00C62015" w:rsidRDefault="00C62015" w:rsidP="00871659">
            <w:pPr>
              <w:pStyle w:val="TableCellLeft"/>
            </w:pPr>
          </w:p>
        </w:tc>
        <w:tc>
          <w:tcPr>
            <w:tcW w:w="5472" w:type="dxa"/>
            <w:tcBorders>
              <w:top w:val="single" w:sz="12" w:space="0" w:color="000080"/>
              <w:bottom w:val="single" w:sz="12" w:space="0" w:color="000080"/>
            </w:tcBorders>
            <w:shd w:val="clear" w:color="auto" w:fill="E0E0E0"/>
          </w:tcPr>
          <w:p w:rsidR="00C62015" w:rsidRDefault="00B86E80" w:rsidP="00DF2528">
            <w:pPr>
              <w:pStyle w:val="TableCellLeft"/>
            </w:pPr>
            <w:r w:rsidRPr="00B86E80">
              <w:t>The price is only the tax.</w:t>
            </w:r>
          </w:p>
        </w:tc>
      </w:tr>
      <w:tr w:rsidR="00145774" w:rsidRPr="00305A27">
        <w:trPr>
          <w:jc w:val="center"/>
        </w:trPr>
        <w:tc>
          <w:tcPr>
            <w:tcW w:w="2448" w:type="dxa"/>
            <w:tcBorders>
              <w:top w:val="single" w:sz="12" w:space="0" w:color="000080"/>
              <w:bottom w:val="single" w:sz="12" w:space="0" w:color="000080"/>
            </w:tcBorders>
          </w:tcPr>
          <w:p w:rsidR="00145774" w:rsidRPr="0018189C" w:rsidDel="00C73415" w:rsidRDefault="00145774" w:rsidP="005D615E">
            <w:pPr>
              <w:pStyle w:val="TableCellLeft"/>
              <w:rPr>
                <w:rStyle w:val="Attribute"/>
              </w:rPr>
            </w:pPr>
            <w:proofErr w:type="gramStart"/>
            <w:r w:rsidRPr="005D615E">
              <w:rPr>
                <w:rStyle w:val="JDFAttributeName"/>
              </w:rPr>
              <w:t>Unit</w:t>
            </w:r>
            <w:r w:rsidRPr="005D615E">
              <w:t xml:space="preserve"> ?</w:t>
            </w:r>
            <w:proofErr w:type="gramEnd"/>
          </w:p>
        </w:tc>
        <w:tc>
          <w:tcPr>
            <w:tcW w:w="1440" w:type="dxa"/>
            <w:tcBorders>
              <w:top w:val="single" w:sz="12" w:space="0" w:color="000080"/>
              <w:bottom w:val="single" w:sz="12" w:space="0" w:color="000080"/>
            </w:tcBorders>
          </w:tcPr>
          <w:p w:rsidR="00145774" w:rsidRPr="0018189C" w:rsidRDefault="00145774" w:rsidP="005D615E">
            <w:pPr>
              <w:pStyle w:val="TableCellLeft"/>
            </w:pPr>
            <w:r>
              <w:t>s</w:t>
            </w:r>
            <w:r w:rsidRPr="0018189C">
              <w:t>tring</w:t>
            </w:r>
          </w:p>
        </w:tc>
        <w:tc>
          <w:tcPr>
            <w:tcW w:w="5472" w:type="dxa"/>
            <w:tcBorders>
              <w:top w:val="single" w:sz="12" w:space="0" w:color="000080"/>
              <w:bottom w:val="single" w:sz="12" w:space="0" w:color="000080"/>
            </w:tcBorders>
          </w:tcPr>
          <w:p w:rsidR="00BA58D0" w:rsidRDefault="00334F8A" w:rsidP="008A6BF2">
            <w:pPr>
              <w:pStyle w:val="TableCellLeft"/>
            </w:pPr>
            <w:r>
              <w:t>MAY</w:t>
            </w:r>
            <w:r w:rsidR="00BA58D0">
              <w:t xml:space="preserve"> be specified if </w:t>
            </w:r>
            <w:proofErr w:type="gramStart"/>
            <w:r w:rsidR="00BA58D0" w:rsidRPr="001403A9">
              <w:rPr>
                <w:rStyle w:val="XPath"/>
              </w:rPr>
              <w:t>exists(</w:t>
            </w:r>
            <w:proofErr w:type="gramEnd"/>
            <w:r w:rsidR="00BA58D0" w:rsidRPr="001403A9">
              <w:rPr>
                <w:rStyle w:val="XPath"/>
              </w:rPr>
              <w:t>@</w:t>
            </w:r>
            <w:r w:rsidR="009721C9" w:rsidRPr="00487958">
              <w:rPr>
                <w:rStyle w:val="JDFAttributeName"/>
              </w:rPr>
              <w:t>UnitPrice</w:t>
            </w:r>
            <w:r w:rsidR="00BA58D0" w:rsidRPr="001403A9">
              <w:rPr>
                <w:rStyle w:val="XPath"/>
              </w:rPr>
              <w:t>)</w:t>
            </w:r>
            <w:r w:rsidR="00BA58D0">
              <w:t xml:space="preserve">, otherwise </w:t>
            </w:r>
            <w:r w:rsidR="00AF35FC">
              <w:t>SHALL</w:t>
            </w:r>
            <w:r w:rsidR="00BA58D0">
              <w:t xml:space="preserve"> NOT be specified</w:t>
            </w:r>
            <w:r>
              <w:t>.</w:t>
            </w:r>
            <w:r w:rsidR="009721C9">
              <w:t xml:space="preserve"> T</w:t>
            </w:r>
            <w:r>
              <w:t>he u</w:t>
            </w:r>
            <w:r w:rsidRPr="0018189C">
              <w:t xml:space="preserve">nit of measurement for </w:t>
            </w:r>
            <w:r w:rsidR="002B5FC8">
              <w:t>@</w:t>
            </w:r>
            <w:r w:rsidRPr="0018189C">
              <w:rPr>
                <w:rStyle w:val="Attribute"/>
              </w:rPr>
              <w:t>Amount</w:t>
            </w:r>
            <w:r w:rsidR="009721C9">
              <w:rPr>
                <w:rStyle w:val="Attribute"/>
              </w:rPr>
              <w:t xml:space="preserve"> </w:t>
            </w:r>
            <w:r w:rsidR="009721C9" w:rsidRPr="009721C9">
              <w:t>and</w:t>
            </w:r>
            <w:r w:rsidR="009721C9">
              <w:rPr>
                <w:rStyle w:val="Attribute"/>
              </w:rPr>
              <w:t xml:space="preserve"> </w:t>
            </w:r>
            <w:r w:rsidR="002B5FC8">
              <w:t>@</w:t>
            </w:r>
            <w:r w:rsidR="009721C9" w:rsidRPr="005D615E">
              <w:rPr>
                <w:rStyle w:val="JDFAttributeName"/>
              </w:rPr>
              <w:t>UnitPrice</w:t>
            </w:r>
            <w:r w:rsidR="00AB309E">
              <w:t xml:space="preserve">. </w:t>
            </w:r>
            <w:r>
              <w:t xml:space="preserve"> </w:t>
            </w:r>
          </w:p>
          <w:p w:rsidR="003B2B97" w:rsidRPr="0018189C" w:rsidRDefault="003B2B97" w:rsidP="00B56AC4">
            <w:pPr>
              <w:pStyle w:val="TableCellLeft"/>
            </w:pPr>
            <w:r>
              <w:t>If @</w:t>
            </w:r>
            <w:r w:rsidRPr="00B56AC4">
              <w:rPr>
                <w:rStyle w:val="JDFAttributeName"/>
              </w:rPr>
              <w:t>Unit</w:t>
            </w:r>
            <w:r w:rsidR="00B56AC4">
              <w:t>="</w:t>
            </w:r>
            <w:r w:rsidRPr="00B56AC4">
              <w:rPr>
                <w:rStyle w:val="JDFAttributeValue"/>
              </w:rPr>
              <w:t>Percentage</w:t>
            </w:r>
            <w:r w:rsidR="00B56AC4">
              <w:t xml:space="preserve">", </w:t>
            </w:r>
            <w:r>
              <w:t>@</w:t>
            </w:r>
            <w:r w:rsidRPr="00ED4DD1">
              <w:rPr>
                <w:rStyle w:val="JDFAttributeName"/>
              </w:rPr>
              <w:t>UnitPrice</w:t>
            </w:r>
            <w:r>
              <w:t xml:space="preserve"> is the percentage value of this </w:t>
            </w:r>
            <w:fldSimple w:instr=" REF _Ref363575598 \h  \* MERGEFORMAT ">
              <w:r w:rsidR="00BC3338" w:rsidRPr="00BC3338">
                <w:rPr>
                  <w:rStyle w:val="JDFElementRef"/>
                </w:rPr>
                <w:t>Price</w:t>
              </w:r>
            </w:fldSimple>
            <w:r w:rsidR="00ED4DD1">
              <w:t xml:space="preserve"> </w:t>
            </w:r>
            <w:r>
              <w:t>element.  All values derived from references in @</w:t>
            </w:r>
            <w:r w:rsidRPr="00ED4DD1">
              <w:rPr>
                <w:rStyle w:val="JDFAttributeName"/>
              </w:rPr>
              <w:t>LineIDRefs</w:t>
            </w:r>
            <w:r>
              <w:t xml:space="preserve"> </w:t>
            </w:r>
            <w:r w:rsidR="00ED4DD1">
              <w:t xml:space="preserve">SHALL </w:t>
            </w:r>
            <w:r>
              <w:t>be summed and the percentage applied to that sum.</w:t>
            </w:r>
          </w:p>
        </w:tc>
      </w:tr>
      <w:tr w:rsidR="00145774" w:rsidRPr="00305A27">
        <w:trPr>
          <w:jc w:val="center"/>
        </w:trPr>
        <w:tc>
          <w:tcPr>
            <w:tcW w:w="2448" w:type="dxa"/>
            <w:tcBorders>
              <w:top w:val="single" w:sz="12" w:space="0" w:color="000080"/>
              <w:bottom w:val="single" w:sz="12" w:space="0" w:color="000080"/>
            </w:tcBorders>
          </w:tcPr>
          <w:p w:rsidR="00145774" w:rsidRPr="0018189C" w:rsidRDefault="00145774" w:rsidP="005D615E">
            <w:pPr>
              <w:pStyle w:val="TableCellLeft"/>
              <w:rPr>
                <w:rStyle w:val="Attribute"/>
              </w:rPr>
            </w:pPr>
            <w:proofErr w:type="gramStart"/>
            <w:r w:rsidRPr="005D615E">
              <w:rPr>
                <w:rStyle w:val="JDFAttributeName"/>
              </w:rPr>
              <w:t>UnitPrice</w:t>
            </w:r>
            <w:r w:rsidRPr="005D615E">
              <w:t xml:space="preserve"> ?</w:t>
            </w:r>
            <w:proofErr w:type="gramEnd"/>
          </w:p>
        </w:tc>
        <w:tc>
          <w:tcPr>
            <w:tcW w:w="1440" w:type="dxa"/>
            <w:tcBorders>
              <w:top w:val="single" w:sz="12" w:space="0" w:color="000080"/>
              <w:bottom w:val="single" w:sz="12" w:space="0" w:color="000080"/>
            </w:tcBorders>
          </w:tcPr>
          <w:p w:rsidR="00145774" w:rsidRPr="0018189C" w:rsidRDefault="00145774" w:rsidP="005D615E">
            <w:pPr>
              <w:pStyle w:val="TableCellLeft"/>
            </w:pPr>
            <w:r>
              <w:t>d</w:t>
            </w:r>
            <w:r w:rsidRPr="0018189C">
              <w:t>ouble</w:t>
            </w:r>
          </w:p>
        </w:tc>
        <w:tc>
          <w:tcPr>
            <w:tcW w:w="5472" w:type="dxa"/>
            <w:tcBorders>
              <w:top w:val="single" w:sz="12" w:space="0" w:color="000080"/>
              <w:bottom w:val="single" w:sz="12" w:space="0" w:color="000080"/>
            </w:tcBorders>
          </w:tcPr>
          <w:p w:rsidR="00145774" w:rsidRPr="0018189C" w:rsidRDefault="00145774" w:rsidP="00830E6A">
            <w:pPr>
              <w:pStyle w:val="TableCellLeft"/>
            </w:pPr>
            <w:r w:rsidRPr="0018189C">
              <w:t xml:space="preserve">Price for one </w:t>
            </w:r>
            <w:r w:rsidR="00BE17B8">
              <w:t>u</w:t>
            </w:r>
            <w:r w:rsidRPr="0018189C">
              <w:t xml:space="preserve">nit of the </w:t>
            </w:r>
            <w:fldSimple w:instr=" REF Item \h  \* MERGEFORMAT ">
              <w:r w:rsidR="00BC3338" w:rsidRPr="00BC3338">
                <w:rPr>
                  <w:rStyle w:val="JDFTermRef"/>
                </w:rPr>
                <w:t>Item</w:t>
              </w:r>
            </w:fldSimple>
            <w:r w:rsidRPr="0018189C">
              <w:t xml:space="preserve">, i.e. the </w:t>
            </w:r>
            <w:r w:rsidR="00503F4F">
              <w:t>@</w:t>
            </w:r>
            <w:r w:rsidRPr="0018189C">
              <w:rPr>
                <w:rStyle w:val="Attribute"/>
              </w:rPr>
              <w:t>Price</w:t>
            </w:r>
            <w:r w:rsidRPr="0018189C">
              <w:t xml:space="preserve"> of the </w:t>
            </w:r>
            <w:fldSimple w:instr=" REF Item \h  \* MERGEFORMAT ">
              <w:r w:rsidR="00BC3338" w:rsidRPr="00BC3338">
                <w:rPr>
                  <w:rStyle w:val="JDFTermRef"/>
                </w:rPr>
                <w:t>Item</w:t>
              </w:r>
            </w:fldSimple>
            <w:r w:rsidRPr="0018189C">
              <w:t xml:space="preserve"> if </w:t>
            </w:r>
            <w:r w:rsidR="00853459" w:rsidRPr="00853459">
              <w:rPr>
                <w:rStyle w:val="XPath"/>
              </w:rPr>
              <w:t>@</w:t>
            </w:r>
            <w:r w:rsidRPr="00ED4DD1">
              <w:rPr>
                <w:rStyle w:val="JDFAttributeName"/>
              </w:rPr>
              <w:t>Amount</w:t>
            </w:r>
            <w:r w:rsidRPr="00853459">
              <w:rPr>
                <w:rStyle w:val="XPath"/>
              </w:rPr>
              <w:t>=</w:t>
            </w:r>
            <w:r w:rsidRPr="00B56AC4">
              <w:t>"</w:t>
            </w:r>
            <w:r w:rsidRPr="00B56AC4">
              <w:rPr>
                <w:rStyle w:val="JDFAttributeValue"/>
              </w:rPr>
              <w:t>1</w:t>
            </w:r>
            <w:r w:rsidRPr="00B56AC4">
              <w:t>"</w:t>
            </w:r>
            <w:r w:rsidRPr="0018189C">
              <w:t>.</w:t>
            </w:r>
            <w:r w:rsidR="00AB309E">
              <w:t xml:space="preserve"> If </w:t>
            </w:r>
            <w:r w:rsidR="00ED4DD1">
              <w:t>@</w:t>
            </w:r>
            <w:r w:rsidR="00AB309E" w:rsidRPr="00ED4DD1">
              <w:rPr>
                <w:rStyle w:val="JDFAttributeName"/>
              </w:rPr>
              <w:t>Unit</w:t>
            </w:r>
            <w:r w:rsidR="00AB309E" w:rsidRPr="00622600">
              <w:t>=</w:t>
            </w:r>
            <w:r w:rsidR="00ED4DD1" w:rsidRPr="00B56AC4">
              <w:t>"</w:t>
            </w:r>
            <w:r w:rsidR="00AB309E" w:rsidRPr="00ED4DD1">
              <w:rPr>
                <w:rStyle w:val="JDFAttributeValue"/>
              </w:rPr>
              <w:t>Percent</w:t>
            </w:r>
            <w:r w:rsidR="00645E12" w:rsidRPr="00ED4DD1">
              <w:rPr>
                <w:rStyle w:val="JDFAttributeValue"/>
              </w:rPr>
              <w:t>age</w:t>
            </w:r>
            <w:r w:rsidR="00ED4DD1" w:rsidRPr="00B56AC4">
              <w:t>"</w:t>
            </w:r>
            <w:r w:rsidR="00AB309E" w:rsidRPr="00B56AC4">
              <w:t xml:space="preserve">, </w:t>
            </w:r>
            <w:r w:rsidR="00AB309E" w:rsidRPr="0018189C">
              <w:t>the</w:t>
            </w:r>
            <w:r w:rsidR="00AB309E">
              <w:t xml:space="preserve">n </w:t>
            </w:r>
            <w:r w:rsidR="00ED4DD1">
              <w:t>@</w:t>
            </w:r>
            <w:r w:rsidR="00AB309E" w:rsidRPr="00ED4DD1">
              <w:rPr>
                <w:rStyle w:val="JDFAttributeName"/>
              </w:rPr>
              <w:t>UnitPrice</w:t>
            </w:r>
            <w:r w:rsidR="00AB309E">
              <w:rPr>
                <w:rStyle w:val="JDFAttributeName"/>
              </w:rPr>
              <w:t xml:space="preserve"> </w:t>
            </w:r>
            <w:r w:rsidR="00AB309E">
              <w:t>specifies the percentage of the total cost that this line item represents</w:t>
            </w:r>
            <w:r w:rsidR="00645E12">
              <w:t xml:space="preserve"> which will be negative for @</w:t>
            </w:r>
            <w:r w:rsidR="00645E12" w:rsidRPr="00ED4DD1">
              <w:rPr>
                <w:rStyle w:val="JDFAttributeName"/>
              </w:rPr>
              <w:t>PriceType</w:t>
            </w:r>
            <w:r w:rsidR="00645E12">
              <w:t>=</w:t>
            </w:r>
            <w:r w:rsidR="00ED4DD1" w:rsidRPr="00B56AC4">
              <w:t>"</w:t>
            </w:r>
            <w:r w:rsidR="00645E12" w:rsidRPr="00ED4DD1">
              <w:rPr>
                <w:rStyle w:val="JDFAttributeValue"/>
              </w:rPr>
              <w:t>Discount</w:t>
            </w:r>
            <w:r w:rsidR="00ED4DD1" w:rsidRPr="00B56AC4">
              <w:t>"</w:t>
            </w:r>
            <w:r w:rsidR="00AB309E">
              <w:t>.</w:t>
            </w:r>
          </w:p>
        </w:tc>
      </w:tr>
      <w:tr w:rsidR="00145774" w:rsidRPr="00305A27">
        <w:trPr>
          <w:jc w:val="center"/>
        </w:trPr>
        <w:tc>
          <w:tcPr>
            <w:tcW w:w="2448" w:type="dxa"/>
            <w:tcBorders>
              <w:top w:val="single" w:sz="12" w:space="0" w:color="000080"/>
              <w:bottom w:val="single" w:sz="18" w:space="0" w:color="000080"/>
            </w:tcBorders>
          </w:tcPr>
          <w:p w:rsidR="00145774" w:rsidRPr="0018189C" w:rsidRDefault="007C0763" w:rsidP="008A2FC6">
            <w:pPr>
              <w:pStyle w:val="TableCellLeft"/>
              <w:rPr>
                <w:rStyle w:val="Attribute"/>
              </w:rPr>
            </w:pPr>
            <w:fldSimple w:instr=" REF _Ref166584827 \h  \* MERGEFORMAT ">
              <w:r w:rsidR="00BC3338" w:rsidRPr="00BC3338">
                <w:rPr>
                  <w:rStyle w:val="JDFElementRef"/>
                </w:rPr>
                <w:t>Additional</w:t>
              </w:r>
            </w:fldSimple>
            <w:r w:rsidR="00145774" w:rsidRPr="005D615E">
              <w:t xml:space="preserve"> </w:t>
            </w:r>
            <w:r w:rsidR="008A2FC6">
              <w:t>*</w:t>
            </w:r>
          </w:p>
        </w:tc>
        <w:tc>
          <w:tcPr>
            <w:tcW w:w="1440" w:type="dxa"/>
            <w:tcBorders>
              <w:top w:val="single" w:sz="12" w:space="0" w:color="000080"/>
              <w:bottom w:val="single" w:sz="18" w:space="0" w:color="000080"/>
            </w:tcBorders>
          </w:tcPr>
          <w:p w:rsidR="00145774" w:rsidRPr="0018189C" w:rsidRDefault="00145774" w:rsidP="005D615E">
            <w:pPr>
              <w:pStyle w:val="TableCellLeft"/>
            </w:pPr>
            <w:r>
              <w:t>element</w:t>
            </w:r>
          </w:p>
        </w:tc>
        <w:tc>
          <w:tcPr>
            <w:tcW w:w="5472" w:type="dxa"/>
            <w:tcBorders>
              <w:top w:val="single" w:sz="12" w:space="0" w:color="000080"/>
              <w:bottom w:val="single" w:sz="18" w:space="0" w:color="000080"/>
            </w:tcBorders>
          </w:tcPr>
          <w:p w:rsidR="00145774" w:rsidRDefault="00145774" w:rsidP="005D615E">
            <w:pPr>
              <w:pStyle w:val="TableCellLeft"/>
            </w:pPr>
            <w:r w:rsidRPr="0018189C">
              <w:t xml:space="preserve">Price for orders in excess of the nominal delivery quantity </w:t>
            </w:r>
            <w:r w:rsidR="00151DAA">
              <w:t>specified</w:t>
            </w:r>
            <w:r w:rsidR="00151DAA" w:rsidRPr="0018189C">
              <w:t xml:space="preserve"> </w:t>
            </w:r>
            <w:r w:rsidRPr="0018189C">
              <w:t xml:space="preserve">in </w:t>
            </w:r>
            <w:r w:rsidR="00151DAA" w:rsidRPr="00151DAA">
              <w:rPr>
                <w:rStyle w:val="XPath"/>
              </w:rPr>
              <w:t>@</w:t>
            </w:r>
            <w:r w:rsidRPr="00B56AC4">
              <w:rPr>
                <w:rStyle w:val="JDFAttributeName"/>
              </w:rPr>
              <w:t>Amount</w:t>
            </w:r>
            <w:r w:rsidRPr="0018189C">
              <w:t>.</w:t>
            </w:r>
            <w:r w:rsidR="00E03E69">
              <w:t xml:space="preserve"> </w:t>
            </w:r>
            <w:fldSimple w:instr=" REF _Ref166584827 \h  \* MERGEFORMAT ">
              <w:r w:rsidR="00BC3338" w:rsidRPr="00BC3338">
                <w:rPr>
                  <w:rStyle w:val="JDFElementRef"/>
                </w:rPr>
                <w:t>Additional</w:t>
              </w:r>
            </w:fldSimple>
            <w:r w:rsidR="0092471C">
              <w:t xml:space="preserve"> </w:t>
            </w:r>
            <w:r w:rsidR="00E03E69" w:rsidRPr="00E03E69">
              <w:t xml:space="preserve">SHALL NOT </w:t>
            </w:r>
            <w:proofErr w:type="gramStart"/>
            <w:r w:rsidR="00E03E69" w:rsidRPr="00E03E69">
              <w:t>be</w:t>
            </w:r>
            <w:proofErr w:type="gramEnd"/>
            <w:r w:rsidR="00E03E69" w:rsidRPr="00E03E69">
              <w:t xml:space="preserve"> specified in an Invoice.</w:t>
            </w:r>
          </w:p>
          <w:p w:rsidR="00145774" w:rsidRPr="0018189C" w:rsidRDefault="00145774" w:rsidP="005D615E">
            <w:pPr>
              <w:pStyle w:val="TableCellLeft"/>
            </w:pPr>
            <w:r>
              <w:t xml:space="preserve">See </w:t>
            </w:r>
            <w:r w:rsidR="007C0763">
              <w:fldChar w:fldCharType="begin"/>
            </w:r>
            <w:r>
              <w:instrText xml:space="preserve"> REF _Ref164422865 \h </w:instrText>
            </w:r>
            <w:r w:rsidR="007C0763">
              <w:fldChar w:fldCharType="separate"/>
            </w:r>
            <w:r w:rsidR="00BC3338" w:rsidRPr="00305A27">
              <w:t xml:space="preserve">Table </w:t>
            </w:r>
            <w:r w:rsidR="00BC3338">
              <w:rPr>
                <w:noProof/>
              </w:rPr>
              <w:t>21</w:t>
            </w:r>
            <w:r w:rsidR="00BC3338" w:rsidRPr="00305A27">
              <w:t xml:space="preserve">: </w:t>
            </w:r>
            <w:r w:rsidR="00BC3338" w:rsidRPr="00571549">
              <w:t>Additional</w:t>
            </w:r>
            <w:r w:rsidR="007C0763">
              <w:fldChar w:fldCharType="end"/>
            </w:r>
            <w:r>
              <w:t>.</w:t>
            </w:r>
          </w:p>
        </w:tc>
      </w:tr>
    </w:tbl>
    <w:p w:rsidR="005235A2" w:rsidRDefault="005235A2" w:rsidP="005235A2">
      <w:pPr>
        <w:pStyle w:val="TableLine-After"/>
        <w:rPr>
          <w:lang w:eastAsia="de-DE"/>
        </w:rPr>
      </w:pPr>
    </w:p>
    <w:p w:rsidR="00571549" w:rsidRPr="007B3044" w:rsidRDefault="00571549" w:rsidP="007753A0">
      <w:pPr>
        <w:pStyle w:val="Heading4"/>
      </w:pPr>
      <w:bookmarkStart w:id="229" w:name="_Toc164364525"/>
      <w:bookmarkStart w:id="230" w:name="_Toc411174898"/>
      <w:r w:rsidRPr="007B3044">
        <w:lastRenderedPageBreak/>
        <w:t>Additional</w:t>
      </w:r>
      <w:bookmarkEnd w:id="229"/>
      <w:bookmarkEnd w:id="230"/>
    </w:p>
    <w:p w:rsidR="00571549" w:rsidRPr="002343D8" w:rsidRDefault="00571549" w:rsidP="00571549">
      <w:pPr>
        <w:pStyle w:val="BodyText"/>
        <w:rPr>
          <w:rStyle w:val="ChangeFlag"/>
        </w:rPr>
      </w:pPr>
      <w:r w:rsidRPr="002343D8">
        <w:rPr>
          <w:rStyle w:val="ChangeFlag"/>
        </w:rPr>
        <w:t>New in</w:t>
      </w:r>
      <w:r>
        <w:rPr>
          <w:rStyle w:val="ChangeFlag"/>
        </w:rPr>
        <w:t xml:space="preserve"> PrintTalk</w:t>
      </w:r>
      <w:r w:rsidRPr="002343D8">
        <w:rPr>
          <w:rStyle w:val="ChangeFlag"/>
        </w:rPr>
        <w:t xml:space="preserve"> 1.3</w:t>
      </w:r>
    </w:p>
    <w:p w:rsidR="005235A2" w:rsidRDefault="005235A2" w:rsidP="005235A2">
      <w:pPr>
        <w:pStyle w:val="CaptionICS"/>
        <w:tabs>
          <w:tab w:val="left" w:pos="1620"/>
        </w:tabs>
      </w:pPr>
      <w:bookmarkStart w:id="231" w:name="_Ref164422865"/>
      <w:bookmarkStart w:id="232" w:name="_Toc411174984"/>
      <w:r w:rsidRPr="00305A27">
        <w:t xml:space="preserve">Table </w:t>
      </w:r>
      <w:r w:rsidR="007C0763">
        <w:fldChar w:fldCharType="begin"/>
      </w:r>
      <w:r w:rsidR="003F4D71">
        <w:instrText xml:space="preserve"> SEQ "Table" \*ARABIC </w:instrText>
      </w:r>
      <w:r w:rsidR="007C0763">
        <w:fldChar w:fldCharType="separate"/>
      </w:r>
      <w:r w:rsidR="00BC3338">
        <w:rPr>
          <w:noProof/>
        </w:rPr>
        <w:t>21</w:t>
      </w:r>
      <w:r w:rsidR="007C0763">
        <w:rPr>
          <w:noProof/>
        </w:rPr>
        <w:fldChar w:fldCharType="end"/>
      </w:r>
      <w:r w:rsidRPr="00305A27">
        <w:t xml:space="preserve">: </w:t>
      </w:r>
      <w:bookmarkStart w:id="233" w:name="_Ref166584827"/>
      <w:r w:rsidR="007B3044" w:rsidRPr="00571549">
        <w:t>Additional</w:t>
      </w:r>
      <w:bookmarkEnd w:id="231"/>
      <w:bookmarkEnd w:id="232"/>
      <w:bookmarkEnd w:id="233"/>
    </w:p>
    <w:p w:rsidR="007A7481" w:rsidRPr="00A25DEB" w:rsidRDefault="007A7481" w:rsidP="007A7481">
      <w:pPr>
        <w:pStyle w:val="TableLine-Before"/>
        <w:rPr>
          <w:rStyle w:val="JDFElement"/>
        </w:rPr>
      </w:pPr>
      <w:r w:rsidRPr="00EE0337">
        <w:rPr>
          <w:rStyle w:val="TableLine-ReferenceChar"/>
        </w:rPr>
        <w:t>Referenced by:</w:t>
      </w:r>
      <w:r w:rsidRPr="00A25DEB">
        <w:t xml:space="preserve"> </w:t>
      </w:r>
      <w:fldSimple w:instr=" REF _Ref164424952 \h  \* MERGEFORMAT ">
        <w:r w:rsidR="00BC3338" w:rsidRPr="00BC3338">
          <w:rPr>
            <w:rStyle w:val="JDFElementRef"/>
          </w:rPr>
          <w:t>Price</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235A2" w:rsidRPr="00305A27" w:rsidTr="00E60EB0">
        <w:trPr>
          <w:tblHeader/>
          <w:jc w:val="center"/>
        </w:trPr>
        <w:tc>
          <w:tcPr>
            <w:tcW w:w="216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7B3044" w:rsidRPr="00305A27" w:rsidTr="00E60EB0">
        <w:trPr>
          <w:jc w:val="center"/>
        </w:trPr>
        <w:tc>
          <w:tcPr>
            <w:tcW w:w="2160" w:type="dxa"/>
            <w:tcBorders>
              <w:top w:val="single" w:sz="4" w:space="0" w:color="auto"/>
              <w:bottom w:val="single" w:sz="12" w:space="0" w:color="000080"/>
            </w:tcBorders>
          </w:tcPr>
          <w:p w:rsidR="007B3044" w:rsidRPr="007B3044" w:rsidRDefault="007B3044" w:rsidP="007B3044">
            <w:pPr>
              <w:pStyle w:val="TableCellLeft"/>
              <w:rPr>
                <w:rStyle w:val="JDFAttributeName"/>
              </w:rPr>
            </w:pPr>
            <w:r w:rsidRPr="007B3044">
              <w:rPr>
                <w:rStyle w:val="JDFAttributeName"/>
              </w:rPr>
              <w:t>Amount</w:t>
            </w:r>
          </w:p>
        </w:tc>
        <w:tc>
          <w:tcPr>
            <w:tcW w:w="1440" w:type="dxa"/>
            <w:tcBorders>
              <w:top w:val="single" w:sz="4" w:space="0" w:color="auto"/>
              <w:bottom w:val="single" w:sz="12" w:space="0" w:color="000080"/>
            </w:tcBorders>
          </w:tcPr>
          <w:p w:rsidR="007B3044" w:rsidRPr="0018189C" w:rsidRDefault="007B3044" w:rsidP="007B3044">
            <w:pPr>
              <w:pStyle w:val="TableCellLeft"/>
            </w:pPr>
            <w:r>
              <w:t>d</w:t>
            </w:r>
            <w:r w:rsidRPr="0018189C">
              <w:t>ouble</w:t>
            </w:r>
          </w:p>
        </w:tc>
        <w:tc>
          <w:tcPr>
            <w:tcW w:w="5760" w:type="dxa"/>
            <w:tcBorders>
              <w:top w:val="single" w:sz="4" w:space="0" w:color="auto"/>
              <w:bottom w:val="single" w:sz="12" w:space="0" w:color="000080"/>
            </w:tcBorders>
          </w:tcPr>
          <w:p w:rsidR="007B3044" w:rsidRPr="0018189C" w:rsidRDefault="007B3044" w:rsidP="007B3044">
            <w:pPr>
              <w:pStyle w:val="TableCellLeft"/>
            </w:pPr>
            <w:r w:rsidRPr="0018189C">
              <w:t xml:space="preserve">The additional </w:t>
            </w:r>
            <w:r w:rsidR="00DF38D9">
              <w:t>number</w:t>
            </w:r>
            <w:r w:rsidR="00DF38D9" w:rsidRPr="0018189C">
              <w:t xml:space="preserve"> </w:t>
            </w:r>
            <w:r w:rsidRPr="0018189C">
              <w:t xml:space="preserve">of </w:t>
            </w:r>
            <w:fldSimple w:instr=" REF Item \h  \* MERGEFORMAT ">
              <w:r w:rsidR="00BC3338" w:rsidRPr="00BC3338">
                <w:rPr>
                  <w:rStyle w:val="JDFTermRef"/>
                </w:rPr>
                <w:t>Item</w:t>
              </w:r>
            </w:fldSimple>
            <w:r w:rsidR="00DF38D9" w:rsidRPr="00DF38D9">
              <w:rPr>
                <w:rStyle w:val="JDFTermRef"/>
              </w:rPr>
              <w:t>s</w:t>
            </w:r>
            <w:r w:rsidRPr="0018189C">
              <w:t xml:space="preserve"> that </w:t>
            </w:r>
            <w:r w:rsidR="00853459" w:rsidRPr="00853459">
              <w:rPr>
                <w:rStyle w:val="XPath"/>
              </w:rPr>
              <w:t>@</w:t>
            </w:r>
            <w:r w:rsidRPr="009F3E05">
              <w:rPr>
                <w:rStyle w:val="JDFAttributeName"/>
              </w:rPr>
              <w:t>Price</w:t>
            </w:r>
            <w:r w:rsidRPr="0018189C">
              <w:t xml:space="preserve"> refers to. The unit of measurement </w:t>
            </w:r>
            <w:r w:rsidR="00AF35FC">
              <w:t>SHALL</w:t>
            </w:r>
            <w:r w:rsidR="00853459">
              <w:t xml:space="preserve"> be</w:t>
            </w:r>
            <w:r w:rsidR="00853459" w:rsidRPr="0018189C">
              <w:t xml:space="preserve"> </w:t>
            </w:r>
            <w:r w:rsidRPr="0018189C">
              <w:t>the</w:t>
            </w:r>
            <w:r w:rsidR="00B56AC4">
              <w:t xml:space="preserve"> value </w:t>
            </w:r>
            <w:proofErr w:type="gramStart"/>
            <w:r w:rsidR="00B56AC4">
              <w:t>of</w:t>
            </w:r>
            <w:r w:rsidRPr="0018189C">
              <w:t xml:space="preserve"> </w:t>
            </w:r>
            <w:r w:rsidR="00F00C51" w:rsidRPr="00F00C51">
              <w:rPr>
                <w:rStyle w:val="XPath"/>
              </w:rPr>
              <w:t>..</w:t>
            </w:r>
            <w:proofErr w:type="gramEnd"/>
            <w:r w:rsidRPr="00F00C51">
              <w:rPr>
                <w:rStyle w:val="XPath"/>
              </w:rPr>
              <w:t>/@</w:t>
            </w:r>
            <w:r w:rsidRPr="00ED4DD1">
              <w:rPr>
                <w:rStyle w:val="JDFAttributeName"/>
              </w:rPr>
              <w:t>Unit</w:t>
            </w:r>
            <w:r w:rsidRPr="0018189C">
              <w:t>.</w:t>
            </w:r>
          </w:p>
        </w:tc>
      </w:tr>
      <w:tr w:rsidR="007B3044" w:rsidRPr="00305A27">
        <w:trPr>
          <w:jc w:val="center"/>
        </w:trPr>
        <w:tc>
          <w:tcPr>
            <w:tcW w:w="2160" w:type="dxa"/>
            <w:tcBorders>
              <w:top w:val="single" w:sz="12" w:space="0" w:color="000080"/>
              <w:bottom w:val="single" w:sz="18" w:space="0" w:color="000080"/>
            </w:tcBorders>
          </w:tcPr>
          <w:p w:rsidR="007B3044" w:rsidRPr="007B3044" w:rsidRDefault="007B3044" w:rsidP="007B3044">
            <w:pPr>
              <w:pStyle w:val="TableCellLeft"/>
              <w:rPr>
                <w:rStyle w:val="JDFAttributeName"/>
              </w:rPr>
            </w:pPr>
            <w:r w:rsidRPr="007B3044">
              <w:rPr>
                <w:rStyle w:val="JDFAttributeName"/>
              </w:rPr>
              <w:t>Price</w:t>
            </w:r>
          </w:p>
        </w:tc>
        <w:tc>
          <w:tcPr>
            <w:tcW w:w="1440" w:type="dxa"/>
            <w:tcBorders>
              <w:top w:val="single" w:sz="12" w:space="0" w:color="000080"/>
              <w:bottom w:val="single" w:sz="18" w:space="0" w:color="000080"/>
            </w:tcBorders>
          </w:tcPr>
          <w:p w:rsidR="007B3044" w:rsidRPr="0018189C" w:rsidRDefault="007B3044" w:rsidP="007B3044">
            <w:pPr>
              <w:pStyle w:val="TableCellLeft"/>
            </w:pPr>
            <w:r>
              <w:t>d</w:t>
            </w:r>
            <w:r w:rsidRPr="0018189C">
              <w:t>ouble</w:t>
            </w:r>
          </w:p>
        </w:tc>
        <w:tc>
          <w:tcPr>
            <w:tcW w:w="5760" w:type="dxa"/>
            <w:tcBorders>
              <w:top w:val="single" w:sz="12" w:space="0" w:color="000080"/>
              <w:bottom w:val="single" w:sz="18" w:space="0" w:color="000080"/>
            </w:tcBorders>
          </w:tcPr>
          <w:p w:rsidR="007B3044" w:rsidRPr="0018189C" w:rsidRDefault="007B3044" w:rsidP="007B3044">
            <w:pPr>
              <w:pStyle w:val="TableCellLeft"/>
            </w:pPr>
            <w:r w:rsidRPr="0018189C">
              <w:t xml:space="preserve">The price of the additional </w:t>
            </w:r>
            <w:r w:rsidR="00853459">
              <w:t>number</w:t>
            </w:r>
            <w:r w:rsidR="00853459" w:rsidRPr="0018189C">
              <w:t xml:space="preserve"> </w:t>
            </w:r>
            <w:r w:rsidRPr="0018189C">
              <w:t xml:space="preserve">of </w:t>
            </w:r>
            <w:fldSimple w:instr=" REF Item \h  \* MERGEFORMAT ">
              <w:r w:rsidR="00BC3338" w:rsidRPr="00BC3338">
                <w:rPr>
                  <w:rStyle w:val="JDFTermRef"/>
                </w:rPr>
                <w:t>Item</w:t>
              </w:r>
            </w:fldSimple>
            <w:r w:rsidRPr="009922B6">
              <w:rPr>
                <w:rStyle w:val="JDFTermRef"/>
              </w:rPr>
              <w:t>s</w:t>
            </w:r>
            <w:r w:rsidRPr="0018189C">
              <w:t xml:space="preserve"> as specified in </w:t>
            </w:r>
            <w:r w:rsidRPr="00853459">
              <w:rPr>
                <w:rStyle w:val="XPath"/>
              </w:rPr>
              <w:t>@</w:t>
            </w:r>
            <w:r w:rsidRPr="009F3E05">
              <w:rPr>
                <w:rStyle w:val="JDFAttributeName"/>
              </w:rPr>
              <w:t>Amount</w:t>
            </w:r>
            <w:r w:rsidRPr="0018189C">
              <w:t xml:space="preserve">. </w:t>
            </w:r>
          </w:p>
        </w:tc>
      </w:tr>
    </w:tbl>
    <w:p w:rsidR="005235A2" w:rsidRDefault="005235A2" w:rsidP="005235A2">
      <w:pPr>
        <w:pStyle w:val="TableLine-After"/>
        <w:rPr>
          <w:lang w:eastAsia="de-DE"/>
        </w:rPr>
      </w:pPr>
    </w:p>
    <w:p w:rsidR="00EB04BC" w:rsidRDefault="00EB04BC">
      <w:pPr>
        <w:pStyle w:val="Heading3"/>
      </w:pPr>
      <w:bookmarkStart w:id="234" w:name="_Toc6217472"/>
      <w:bookmarkStart w:id="235" w:name="_Toc6220881"/>
      <w:bookmarkStart w:id="236" w:name="_Toc6224291"/>
      <w:bookmarkStart w:id="237" w:name="_Toc6224670"/>
      <w:bookmarkStart w:id="238" w:name="_Toc431471385"/>
      <w:bookmarkStart w:id="239" w:name="_Toc164364529"/>
      <w:bookmarkStart w:id="240" w:name="_Ref166510469"/>
      <w:bookmarkStart w:id="241" w:name="_Ref166510471"/>
      <w:bookmarkStart w:id="242" w:name="_Ref166590694"/>
      <w:bookmarkStart w:id="243" w:name="_Ref166590696"/>
      <w:bookmarkStart w:id="244" w:name="_Ref363577725"/>
      <w:bookmarkStart w:id="245" w:name="_Ref364435792"/>
      <w:bookmarkStart w:id="246" w:name="_Ref373159658"/>
      <w:bookmarkStart w:id="247" w:name="_Toc411174899"/>
      <w:r w:rsidRPr="0018189C">
        <w:t>PurchaseOrder</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rsidR="006E63FC" w:rsidRDefault="00D342BC" w:rsidP="006E63FC">
      <w:pPr>
        <w:pStyle w:val="BodyText"/>
      </w:pPr>
      <w:r>
        <w:t xml:space="preserve">The </w:t>
      </w:r>
      <w:fldSimple w:instr=" REF PrintBuyer \h  \* MERGEFORMAT ">
        <w:r w:rsidR="00BC3338" w:rsidRPr="00BC3338">
          <w:rPr>
            <w:rStyle w:val="JDFTermRef"/>
          </w:rPr>
          <w:t>Print Buyer</w:t>
        </w:r>
      </w:fldSimple>
      <w:r>
        <w:rPr>
          <w:rStyle w:val="JDFTermRef"/>
        </w:rPr>
        <w:t xml:space="preserve"> </w:t>
      </w:r>
      <w:r>
        <w:t xml:space="preserve">accepts a </w:t>
      </w:r>
      <w:fldSimple w:instr=" REF _Ref164424820 \h  \* MERGEFORMAT ">
        <w:r w:rsidR="00BC3338" w:rsidRPr="00BC3338">
          <w:rPr>
            <w:rStyle w:val="JDFElementRef"/>
          </w:rPr>
          <w:t>Quote</w:t>
        </w:r>
      </w:fldSimple>
      <w:r w:rsidR="00503F4F">
        <w:rPr>
          <w:rStyle w:val="JDFElementRef"/>
        </w:rPr>
        <w:t xml:space="preserve"> </w:t>
      </w:r>
      <w:r w:rsidRPr="0018189C">
        <w:t xml:space="preserve">of the </w:t>
      </w:r>
      <w:fldSimple w:instr=" REF _Ref164422352 \h  \* MERGEFORMAT ">
        <w:r w:rsidR="00BC3338" w:rsidRPr="00BC3338">
          <w:rPr>
            <w:rStyle w:val="JDFElementRef"/>
          </w:rPr>
          <w:t>Quotation</w:t>
        </w:r>
      </w:fldSimple>
      <w:r w:rsidR="00503F4F">
        <w:rPr>
          <w:rStyle w:val="JDFElementRef"/>
        </w:rPr>
        <w:t xml:space="preserve"> </w:t>
      </w:r>
      <w:r>
        <w:t xml:space="preserve">for purchase of </w:t>
      </w:r>
      <w:fldSimple w:instr=" REF PrintProduct \h  \* MERGEFORMAT ">
        <w:r w:rsidR="00BC3338" w:rsidRPr="00BC3338">
          <w:rPr>
            <w:rStyle w:val="JDFTermRef"/>
          </w:rPr>
          <w:t>Print Product</w:t>
        </w:r>
      </w:fldSimple>
      <w:r>
        <w:t xml:space="preserve"> </w:t>
      </w:r>
      <w:r w:rsidRPr="00C92A24">
        <w:t xml:space="preserve">by </w:t>
      </w:r>
      <w:r w:rsidRPr="0018189C">
        <w:t>creat</w:t>
      </w:r>
      <w:r>
        <w:t>ing</w:t>
      </w:r>
      <w:r w:rsidRPr="0018189C">
        <w:t xml:space="preserve"> </w:t>
      </w:r>
      <w:r w:rsidR="00B44FB7">
        <w:t xml:space="preserve">and sending </w:t>
      </w:r>
      <w:r w:rsidRPr="0018189C">
        <w:t xml:space="preserve">a </w:t>
      </w:r>
      <w:fldSimple w:instr=" REF _Ref164422357 \h  \* MERGEFORMAT ">
        <w:r w:rsidR="00BC3338" w:rsidRPr="00BC3338">
          <w:rPr>
            <w:rStyle w:val="JDFElementRef"/>
          </w:rPr>
          <w:t>PurchaseOrder</w:t>
        </w:r>
      </w:fldSimple>
      <w:r w:rsidR="00503F4F">
        <w:rPr>
          <w:rStyle w:val="JDFElementRef"/>
        </w:rPr>
        <w:t xml:space="preserve"> </w:t>
      </w:r>
      <w:r w:rsidR="00B44FB7">
        <w:t xml:space="preserve">that references the </w:t>
      </w:r>
      <w:fldSimple w:instr=" REF _Ref164424820 \h  \* MERGEFORMAT ">
        <w:r w:rsidR="00BC3338" w:rsidRPr="00BC3338">
          <w:rPr>
            <w:rStyle w:val="JDFElementRef"/>
          </w:rPr>
          <w:t>Quote</w:t>
        </w:r>
      </w:fldSimple>
      <w:r w:rsidRPr="0018189C">
        <w:t>. However</w:t>
      </w:r>
      <w:r w:rsidR="00B44FB7">
        <w:t>,</w:t>
      </w:r>
      <w:r w:rsidRPr="0018189C">
        <w:t xml:space="preserve"> a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can also be the first </w:t>
      </w:r>
      <w:fldSimple w:instr=" REF BusinessObjectGlossary \h  \* MERGEFORMAT ">
        <w:r w:rsidR="00BC3338" w:rsidRPr="00BC3338">
          <w:rPr>
            <w:rStyle w:val="JDFTermRef"/>
          </w:rPr>
          <w:t>Business Object</w:t>
        </w:r>
      </w:fldSimple>
      <w:r w:rsidRPr="0018189C">
        <w:t xml:space="preserve"> in a </w:t>
      </w:r>
      <w:fldSimple w:instr=" REF NegotiationPhase \h  \* MERGEFORMAT ">
        <w:r w:rsidR="00BC3338" w:rsidRPr="00BC3338">
          <w:rPr>
            <w:rStyle w:val="JDFTermRef"/>
          </w:rPr>
          <w:t>Negotiation Phase</w:t>
        </w:r>
      </w:fldSimple>
      <w:r w:rsidRPr="0018189C">
        <w:t xml:space="preserve">, especially </w:t>
      </w:r>
      <w:r w:rsidR="00B44FB7">
        <w:t>for</w:t>
      </w:r>
      <w:r w:rsidRPr="0018189C">
        <w:t xml:space="preserve"> a </w:t>
      </w:r>
      <w:r w:rsidR="00B44FB7">
        <w:t>r</w:t>
      </w:r>
      <w:r w:rsidRPr="0018189C">
        <w:t xml:space="preserve">eorder of a previously produced </w:t>
      </w:r>
      <w:fldSimple w:instr=" REF PrintProduct \h  \* MERGEFORMAT ">
        <w:r w:rsidR="00BC3338" w:rsidRPr="00BC3338">
          <w:rPr>
            <w:rStyle w:val="JDFTermRef"/>
          </w:rPr>
          <w:t>Print Product</w:t>
        </w:r>
      </w:fldSimple>
      <w:r w:rsidRPr="0018189C">
        <w:t>.</w:t>
      </w:r>
      <w:r w:rsidR="006E63FC" w:rsidRPr="006E63FC">
        <w:t xml:space="preserve"> </w:t>
      </w:r>
    </w:p>
    <w:p w:rsidR="005235A2" w:rsidRDefault="005235A2" w:rsidP="005235A2">
      <w:pPr>
        <w:pStyle w:val="CaptionICS"/>
        <w:tabs>
          <w:tab w:val="left" w:pos="1620"/>
        </w:tabs>
      </w:pPr>
      <w:bookmarkStart w:id="248" w:name="_Toc411174985"/>
      <w:r w:rsidRPr="00305A27">
        <w:t xml:space="preserve">Table </w:t>
      </w:r>
      <w:r w:rsidR="007C0763">
        <w:fldChar w:fldCharType="begin"/>
      </w:r>
      <w:r w:rsidR="003F4D71">
        <w:instrText xml:space="preserve"> SEQ "Table" \*ARABIC </w:instrText>
      </w:r>
      <w:r w:rsidR="007C0763">
        <w:fldChar w:fldCharType="separate"/>
      </w:r>
      <w:r w:rsidR="00BC3338">
        <w:rPr>
          <w:noProof/>
        </w:rPr>
        <w:t>22</w:t>
      </w:r>
      <w:r w:rsidR="007C0763">
        <w:rPr>
          <w:noProof/>
        </w:rPr>
        <w:fldChar w:fldCharType="end"/>
      </w:r>
      <w:r w:rsidRPr="00305A27">
        <w:t xml:space="preserve">: </w:t>
      </w:r>
      <w:bookmarkStart w:id="249" w:name="_Ref164422357"/>
      <w:r w:rsidR="00890E6D" w:rsidRPr="0018189C">
        <w:t>PurchaseOrder</w:t>
      </w:r>
      <w:bookmarkEnd w:id="248"/>
      <w:bookmarkEnd w:id="249"/>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250"/>
        <w:gridCol w:w="1350"/>
        <w:gridCol w:w="5760"/>
      </w:tblGrid>
      <w:tr w:rsidR="005235A2" w:rsidRPr="00305A27" w:rsidTr="00E60EB0">
        <w:trPr>
          <w:tblHeader/>
          <w:jc w:val="center"/>
        </w:trPr>
        <w:tc>
          <w:tcPr>
            <w:tcW w:w="225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35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890E6D" w:rsidRPr="00305A27" w:rsidTr="00E60EB0">
        <w:trPr>
          <w:jc w:val="center"/>
        </w:trPr>
        <w:tc>
          <w:tcPr>
            <w:tcW w:w="2250" w:type="dxa"/>
            <w:tcBorders>
              <w:top w:val="single" w:sz="4" w:space="0" w:color="auto"/>
              <w:bottom w:val="single" w:sz="12" w:space="0" w:color="000080"/>
            </w:tcBorders>
          </w:tcPr>
          <w:p w:rsidR="00890E6D" w:rsidRPr="00890E6D" w:rsidRDefault="00890E6D" w:rsidP="00890E6D">
            <w:pPr>
              <w:pStyle w:val="TableCellLeft"/>
              <w:rPr>
                <w:rStyle w:val="JDFAttributeName"/>
              </w:rPr>
            </w:pPr>
            <w:r w:rsidRPr="00890E6D">
              <w:rPr>
                <w:rStyle w:val="JDFAttributeName"/>
              </w:rPr>
              <w:t>Currency</w:t>
            </w:r>
          </w:p>
        </w:tc>
        <w:tc>
          <w:tcPr>
            <w:tcW w:w="1350" w:type="dxa"/>
            <w:tcBorders>
              <w:top w:val="single" w:sz="4" w:space="0" w:color="auto"/>
              <w:bottom w:val="single" w:sz="12" w:space="0" w:color="000080"/>
            </w:tcBorders>
          </w:tcPr>
          <w:p w:rsidR="00890E6D" w:rsidRPr="00322402" w:rsidRDefault="00890E6D" w:rsidP="00322402">
            <w:pPr>
              <w:pStyle w:val="TableCellLeft"/>
            </w:pPr>
            <w:r w:rsidRPr="00322402">
              <w:t>NMTOKEN</w:t>
            </w:r>
          </w:p>
        </w:tc>
        <w:tc>
          <w:tcPr>
            <w:tcW w:w="5760" w:type="dxa"/>
            <w:tcBorders>
              <w:top w:val="single" w:sz="4" w:space="0" w:color="auto"/>
              <w:bottom w:val="single" w:sz="12" w:space="0" w:color="000080"/>
            </w:tcBorders>
          </w:tcPr>
          <w:p w:rsidR="00890E6D" w:rsidRPr="0018189C" w:rsidRDefault="00890E6D" w:rsidP="00890E6D">
            <w:pPr>
              <w:pStyle w:val="TableCellLeft"/>
            </w:pPr>
            <w:r w:rsidRPr="0018189C">
              <w:t xml:space="preserve">Three-digit currency definition according to </w:t>
            </w:r>
            <w:fldSimple w:instr=" REF ISO4217 \h  \* MERGEFORMAT ">
              <w:r w:rsidR="00BC3338">
                <w:t>[ISO4217]</w:t>
              </w:r>
            </w:fldSimple>
            <w:r w:rsidRPr="0018189C">
              <w:t xml:space="preserve"> Identifies the currency that this </w:t>
            </w:r>
            <w:fldSimple w:instr=" REF _Ref164422357 \h  \* MERGEFORMAT ">
              <w:r w:rsidR="00BC3338" w:rsidRPr="00BC3338">
                <w:rPr>
                  <w:rStyle w:val="JDFElementRef"/>
                </w:rPr>
                <w:t>PurchaseOrder</w:t>
              </w:r>
            </w:fldSimple>
            <w:r w:rsidR="00503F4F">
              <w:rPr>
                <w:rStyle w:val="JDFElementRef"/>
              </w:rPr>
              <w:t xml:space="preserve"> </w:t>
            </w:r>
            <w:r w:rsidRPr="0018189C">
              <w:t>uses.</w:t>
            </w:r>
          </w:p>
        </w:tc>
      </w:tr>
      <w:tr w:rsidR="00890E6D" w:rsidRPr="00305A27" w:rsidTr="002B5FC8">
        <w:trPr>
          <w:jc w:val="center"/>
        </w:trPr>
        <w:tc>
          <w:tcPr>
            <w:tcW w:w="2250" w:type="dxa"/>
            <w:tcBorders>
              <w:top w:val="single" w:sz="12" w:space="0" w:color="000080"/>
              <w:bottom w:val="single" w:sz="12" w:space="0" w:color="000080"/>
            </w:tcBorders>
          </w:tcPr>
          <w:p w:rsidR="00890E6D" w:rsidRPr="00890E6D" w:rsidRDefault="00890E6D" w:rsidP="00890E6D">
            <w:pPr>
              <w:pStyle w:val="TableCellLeft"/>
              <w:rPr>
                <w:rStyle w:val="JDFAttributeName"/>
              </w:rPr>
            </w:pPr>
            <w:proofErr w:type="gramStart"/>
            <w:r w:rsidRPr="00890E6D">
              <w:rPr>
                <w:rStyle w:val="JDFAttributeName"/>
              </w:rPr>
              <w:t>Expires</w:t>
            </w:r>
            <w:r w:rsidRPr="00890E6D">
              <w:t xml:space="preserve"> ?</w:t>
            </w:r>
            <w:proofErr w:type="gramEnd"/>
          </w:p>
        </w:tc>
        <w:tc>
          <w:tcPr>
            <w:tcW w:w="1350" w:type="dxa"/>
            <w:tcBorders>
              <w:top w:val="single" w:sz="12" w:space="0" w:color="000080"/>
              <w:bottom w:val="single" w:sz="12" w:space="0" w:color="000080"/>
            </w:tcBorders>
          </w:tcPr>
          <w:p w:rsidR="00890E6D" w:rsidRPr="00322402" w:rsidRDefault="00890E6D" w:rsidP="00322402">
            <w:pPr>
              <w:pStyle w:val="TableCellLeft"/>
            </w:pPr>
            <w:r w:rsidRPr="00322402">
              <w:t>dateTime</w:t>
            </w:r>
          </w:p>
        </w:tc>
        <w:tc>
          <w:tcPr>
            <w:tcW w:w="5760" w:type="dxa"/>
            <w:tcBorders>
              <w:top w:val="single" w:sz="12" w:space="0" w:color="000080"/>
              <w:bottom w:val="single" w:sz="12" w:space="0" w:color="000080"/>
            </w:tcBorders>
          </w:tcPr>
          <w:p w:rsidR="00890E6D" w:rsidRPr="0018189C" w:rsidRDefault="00890E6D" w:rsidP="00890E6D">
            <w:pPr>
              <w:pStyle w:val="TableCellLeft"/>
            </w:pPr>
            <w:r w:rsidRPr="0018189C">
              <w:t xml:space="preserve">Date/time when </w:t>
            </w:r>
            <w:r w:rsidR="001F2493">
              <w:t xml:space="preserve">this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becomes </w:t>
            </w:r>
            <w:fldSimple w:instr=" REF Invalid \h  \* MERGEFORMAT ">
              <w:r w:rsidR="00BC3338" w:rsidRPr="00BC3338">
                <w:rPr>
                  <w:rStyle w:val="JDFTermRef"/>
                </w:rPr>
                <w:t>Invalid</w:t>
              </w:r>
            </w:fldSimple>
            <w:r w:rsidRPr="0018189C">
              <w:t>.</w:t>
            </w:r>
          </w:p>
        </w:tc>
      </w:tr>
      <w:tr w:rsidR="00890E6D" w:rsidRPr="00305A27" w:rsidTr="002B5FC8">
        <w:trPr>
          <w:jc w:val="center"/>
        </w:trPr>
        <w:tc>
          <w:tcPr>
            <w:tcW w:w="2250" w:type="dxa"/>
            <w:tcBorders>
              <w:top w:val="single" w:sz="12" w:space="0" w:color="000080"/>
              <w:bottom w:val="single" w:sz="12" w:space="0" w:color="000080"/>
            </w:tcBorders>
          </w:tcPr>
          <w:p w:rsidR="00890E6D" w:rsidRPr="00673051" w:rsidRDefault="00890E6D" w:rsidP="00890E6D">
            <w:pPr>
              <w:pStyle w:val="TableCellLeft"/>
            </w:pPr>
            <w:proofErr w:type="gramStart"/>
            <w:r w:rsidRPr="00890E6D">
              <w:rPr>
                <w:rStyle w:val="JDFAttributeName"/>
              </w:rPr>
              <w:t>QuoteID</w:t>
            </w:r>
            <w:r w:rsidRPr="009F3E05">
              <w:t xml:space="preserve"> </w:t>
            </w:r>
            <w:r w:rsidR="000B5C71" w:rsidRPr="009F3E05">
              <w:t>?</w:t>
            </w:r>
            <w:proofErr w:type="gramEnd"/>
          </w:p>
          <w:p w:rsidR="00890E6D" w:rsidRPr="00890E6D" w:rsidRDefault="009D4F9B" w:rsidP="00890E6D">
            <w:pPr>
              <w:pStyle w:val="TableCellLeftClose"/>
              <w:rPr>
                <w:rStyle w:val="ChangeFlag"/>
              </w:rPr>
            </w:pPr>
            <w:r>
              <w:rPr>
                <w:rStyle w:val="ChangeFlag"/>
              </w:rPr>
              <w:t>New i</w:t>
            </w:r>
            <w:r w:rsidR="00890E6D" w:rsidRPr="00890E6D">
              <w:rPr>
                <w:rStyle w:val="ChangeFlag"/>
              </w:rPr>
              <w:t>n PrintTalk 1.3</w:t>
            </w:r>
          </w:p>
        </w:tc>
        <w:tc>
          <w:tcPr>
            <w:tcW w:w="1350" w:type="dxa"/>
            <w:tcBorders>
              <w:top w:val="single" w:sz="12" w:space="0" w:color="000080"/>
              <w:bottom w:val="single" w:sz="12" w:space="0" w:color="000080"/>
            </w:tcBorders>
          </w:tcPr>
          <w:p w:rsidR="00890E6D" w:rsidRPr="00322402" w:rsidRDefault="00890E6D" w:rsidP="00322402">
            <w:pPr>
              <w:pStyle w:val="TableCellLeft"/>
              <w:rPr>
                <w:szCs w:val="24"/>
              </w:rPr>
            </w:pPr>
            <w:r w:rsidRPr="00322402">
              <w:rPr>
                <w:szCs w:val="24"/>
              </w:rPr>
              <w:t xml:space="preserve">NMTOKEN </w:t>
            </w:r>
          </w:p>
        </w:tc>
        <w:tc>
          <w:tcPr>
            <w:tcW w:w="5760" w:type="dxa"/>
            <w:tcBorders>
              <w:top w:val="single" w:sz="12" w:space="0" w:color="000080"/>
              <w:bottom w:val="single" w:sz="12" w:space="0" w:color="000080"/>
            </w:tcBorders>
          </w:tcPr>
          <w:p w:rsidR="00890E6D" w:rsidRDefault="001557E9" w:rsidP="001557E9">
            <w:pPr>
              <w:pStyle w:val="TableCellLeft"/>
              <w:rPr>
                <w:rStyle w:val="XPath"/>
              </w:rPr>
            </w:pPr>
            <w:r w:rsidRPr="007F033E">
              <w:t>This</w:t>
            </w:r>
            <w:r>
              <w:t xml:space="preserve"> </w:t>
            </w:r>
            <w:fldSimple w:instr=" REF _Ref363577725 \h  \* MERGEFORMAT ">
              <w:r w:rsidR="00BC3338" w:rsidRPr="00BC3338">
                <w:rPr>
                  <w:rStyle w:val="JDFElementRef"/>
                </w:rPr>
                <w:t>PurchaseOrder</w:t>
              </w:r>
            </w:fldSimple>
            <w:r w:rsidR="009B5E73" w:rsidRPr="001557E9">
              <w:rPr>
                <w:rStyle w:val="XPath"/>
              </w:rPr>
              <w:t xml:space="preserve"> PO</w:t>
            </w:r>
            <w:r>
              <w:t xml:space="preserve"> selects the quote specified by</w:t>
            </w:r>
            <w:r w:rsidRPr="007F033E">
              <w:t xml:space="preserve"> </w:t>
            </w:r>
            <w:r w:rsidRPr="009B5E73">
              <w:rPr>
                <w:rStyle w:val="XPath"/>
              </w:rPr>
              <w:t>Quotation[@BusinessID=Q]/Quote/[@QuoteID=q]</w:t>
            </w:r>
            <w:r w:rsidR="00AE25C1" w:rsidRPr="00AE25C1">
              <w:t>,</w:t>
            </w:r>
            <w:r>
              <w:t xml:space="preserve"> where </w:t>
            </w:r>
            <w:r w:rsidRPr="001557E9">
              <w:rPr>
                <w:rStyle w:val="XPath"/>
              </w:rPr>
              <w:t xml:space="preserve">Q = </w:t>
            </w:r>
            <w:r w:rsidRPr="009B5E73">
              <w:rPr>
                <w:rStyle w:val="XPath"/>
              </w:rPr>
              <w:t>PO/@BusinessRefID</w:t>
            </w:r>
            <w:r w:rsidRPr="007F033E">
              <w:t xml:space="preserve"> and</w:t>
            </w:r>
            <w:r>
              <w:t xml:space="preserve"> </w:t>
            </w:r>
            <w:r w:rsidRPr="001557E9">
              <w:rPr>
                <w:rStyle w:val="XPath"/>
              </w:rPr>
              <w:t>q = PO/@QuoteID</w:t>
            </w:r>
            <w:r w:rsidR="000B5C71">
              <w:rPr>
                <w:rStyle w:val="XPath"/>
              </w:rPr>
              <w:t>.</w:t>
            </w:r>
          </w:p>
          <w:p w:rsidR="000B5C71" w:rsidRPr="001557E9" w:rsidRDefault="00ED4DD1" w:rsidP="0029024E">
            <w:pPr>
              <w:pStyle w:val="TableCellLeft"/>
              <w:rPr>
                <w:rFonts w:ascii="Verdana" w:hAnsi="Verdana"/>
              </w:rPr>
            </w:pPr>
            <w:r w:rsidRPr="009B5E73">
              <w:rPr>
                <w:rStyle w:val="ConstraintLeadIn"/>
              </w:rPr>
              <w:t xml:space="preserve">Constraint: </w:t>
            </w:r>
            <w:r w:rsidR="0029024E">
              <w:t>if</w:t>
            </w:r>
            <w:r w:rsidR="000B5C71">
              <w:rPr>
                <w:rStyle w:val="XPath"/>
              </w:rPr>
              <w:t xml:space="preserve"> </w:t>
            </w:r>
            <w:r>
              <w:rPr>
                <w:rStyle w:val="XPath"/>
              </w:rPr>
              <w:t>@</w:t>
            </w:r>
            <w:r w:rsidR="000B5C71" w:rsidRPr="009B5E73">
              <w:rPr>
                <w:rStyle w:val="JDFAttributeName"/>
              </w:rPr>
              <w:t>BusinessRefID</w:t>
            </w:r>
            <w:r w:rsidR="0029024E">
              <w:rPr>
                <w:rStyle w:val="XPath"/>
              </w:rPr>
              <w:t xml:space="preserve"> </w:t>
            </w:r>
            <w:r w:rsidR="0029024E" w:rsidRPr="009F087A">
              <w:t>is present</w:t>
            </w:r>
            <w:r w:rsidR="0029024E">
              <w:rPr>
                <w:rStyle w:val="XPath"/>
              </w:rPr>
              <w:t xml:space="preserve"> </w:t>
            </w:r>
            <w:r w:rsidR="009F087A">
              <w:rPr>
                <w:rStyle w:val="XPath"/>
              </w:rPr>
              <w:t>@</w:t>
            </w:r>
            <w:r w:rsidR="0029024E" w:rsidRPr="009F087A">
              <w:rPr>
                <w:rStyle w:val="JDFAttributeName"/>
              </w:rPr>
              <w:t>QuoteID</w:t>
            </w:r>
            <w:r w:rsidR="0029024E" w:rsidRPr="009F087A">
              <w:t xml:space="preserve"> </w:t>
            </w:r>
            <w:r w:rsidR="009B5E73" w:rsidRPr="009F087A">
              <w:t xml:space="preserve">SHALL </w:t>
            </w:r>
            <w:r w:rsidR="000B5C71" w:rsidRPr="009F087A">
              <w:t>exist</w:t>
            </w:r>
            <w:r w:rsidR="009F087A" w:rsidRPr="009F087A">
              <w:t>.</w:t>
            </w:r>
          </w:p>
        </w:tc>
      </w:tr>
      <w:tr w:rsidR="00890E6D" w:rsidRPr="00305A27" w:rsidTr="003C75E7">
        <w:trPr>
          <w:cantSplit/>
          <w:jc w:val="center"/>
        </w:trPr>
        <w:tc>
          <w:tcPr>
            <w:tcW w:w="2250" w:type="dxa"/>
            <w:tcBorders>
              <w:top w:val="single" w:sz="12" w:space="0" w:color="000080"/>
              <w:bottom w:val="single" w:sz="12" w:space="0" w:color="000080"/>
            </w:tcBorders>
          </w:tcPr>
          <w:p w:rsidR="00890E6D" w:rsidRPr="00890E6D" w:rsidRDefault="00890E6D" w:rsidP="00890E6D">
            <w:pPr>
              <w:pStyle w:val="TableCellLeft"/>
              <w:rPr>
                <w:rStyle w:val="JDFAttributeName"/>
              </w:rPr>
            </w:pPr>
            <w:proofErr w:type="gramStart"/>
            <w:r w:rsidRPr="00890E6D">
              <w:rPr>
                <w:rStyle w:val="JDFAttributeName"/>
              </w:rPr>
              <w:t>ReorderID</w:t>
            </w:r>
            <w:r w:rsidRPr="00890E6D">
              <w:t xml:space="preserve"> ?</w:t>
            </w:r>
            <w:proofErr w:type="gramEnd"/>
          </w:p>
        </w:tc>
        <w:tc>
          <w:tcPr>
            <w:tcW w:w="1350" w:type="dxa"/>
            <w:tcBorders>
              <w:top w:val="single" w:sz="12" w:space="0" w:color="000080"/>
              <w:bottom w:val="single" w:sz="12" w:space="0" w:color="000080"/>
            </w:tcBorders>
          </w:tcPr>
          <w:p w:rsidR="00890E6D" w:rsidRPr="00322402" w:rsidRDefault="00890E6D" w:rsidP="00322402">
            <w:pPr>
              <w:pStyle w:val="TableCellLeft"/>
            </w:pPr>
            <w:r w:rsidRPr="00322402">
              <w:t>NMTOKENS</w:t>
            </w:r>
          </w:p>
        </w:tc>
        <w:tc>
          <w:tcPr>
            <w:tcW w:w="5760" w:type="dxa"/>
            <w:tcBorders>
              <w:top w:val="single" w:sz="12" w:space="0" w:color="000080"/>
              <w:bottom w:val="single" w:sz="12" w:space="0" w:color="000080"/>
            </w:tcBorders>
          </w:tcPr>
          <w:p w:rsidR="007F033E" w:rsidRPr="0018189C" w:rsidRDefault="00890E6D" w:rsidP="00890E6D">
            <w:pPr>
              <w:pStyle w:val="TableCellLeft"/>
            </w:pPr>
            <w:r w:rsidRPr="0018189C">
              <w:t xml:space="preserve">Whitespace-separated unique </w:t>
            </w:r>
            <w:r w:rsidR="009F3E05" w:rsidRPr="001B6E05">
              <w:t>@</w:t>
            </w:r>
            <w:r w:rsidRPr="007D2D67">
              <w:rPr>
                <w:rStyle w:val="JDFAttributeName"/>
              </w:rPr>
              <w:t>BusinessID</w:t>
            </w:r>
            <w:r w:rsidRPr="0018189C">
              <w:t xml:space="preserve"> </w:t>
            </w:r>
            <w:r w:rsidR="007F033E">
              <w:t>values that refer to</w:t>
            </w:r>
            <w:r w:rsidR="007F033E" w:rsidRPr="0018189C">
              <w:t xml:space="preserve"> </w:t>
            </w:r>
            <w:fldSimple w:instr=" REF _Ref164422357 \h  \* MERGEFORMAT ">
              <w:r w:rsidR="00BC3338" w:rsidRPr="00BC3338">
                <w:rPr>
                  <w:rStyle w:val="JDFElementRef"/>
                </w:rPr>
                <w:t>PurchaseOrder</w:t>
              </w:r>
            </w:fldSimple>
            <w:r w:rsidR="00503F4F">
              <w:rPr>
                <w:rStyle w:val="JDFElementRef"/>
              </w:rPr>
              <w:t xml:space="preserve"> </w:t>
            </w:r>
            <w:fldSimple w:instr=" REF PrintTalkDocument \h  \* MERGEFORMAT ">
              <w:r w:rsidR="00BC3338" w:rsidRPr="00BC3338">
                <w:rPr>
                  <w:rStyle w:val="JDFTermRef"/>
                </w:rPr>
                <w:t>PrintTalk Document</w:t>
              </w:r>
            </w:fldSimple>
            <w:r w:rsidRPr="009765AE">
              <w:rPr>
                <w:rStyle w:val="JDFTermRef"/>
              </w:rPr>
              <w:t>s</w:t>
            </w:r>
            <w:r w:rsidRPr="0018189C">
              <w:t xml:space="preserve"> that are the basis for this (collected) re-order, if the re-order is the starting point. </w:t>
            </w:r>
          </w:p>
        </w:tc>
      </w:tr>
      <w:tr w:rsidR="00890E6D" w:rsidRPr="00305A27" w:rsidTr="002B5FC8">
        <w:trPr>
          <w:jc w:val="center"/>
        </w:trPr>
        <w:tc>
          <w:tcPr>
            <w:tcW w:w="2250" w:type="dxa"/>
            <w:tcBorders>
              <w:top w:val="single" w:sz="12" w:space="0" w:color="000080"/>
              <w:bottom w:val="single" w:sz="12" w:space="0" w:color="000080"/>
            </w:tcBorders>
          </w:tcPr>
          <w:p w:rsidR="00890E6D" w:rsidRPr="00890E6D" w:rsidRDefault="00890E6D" w:rsidP="00890E6D">
            <w:pPr>
              <w:pStyle w:val="TableCellLeft"/>
              <w:rPr>
                <w:rStyle w:val="JDFAttributeName"/>
              </w:rPr>
            </w:pPr>
            <w:proofErr w:type="gramStart"/>
            <w:r w:rsidRPr="00890E6D">
              <w:rPr>
                <w:rStyle w:val="JDFAttributeName"/>
              </w:rPr>
              <w:t>ReplaceID</w:t>
            </w:r>
            <w:r w:rsidRPr="00503F4F">
              <w:t xml:space="preserve"> </w:t>
            </w:r>
            <w:r w:rsidRPr="00890E6D">
              <w:t>?</w:t>
            </w:r>
            <w:proofErr w:type="gramEnd"/>
          </w:p>
        </w:tc>
        <w:tc>
          <w:tcPr>
            <w:tcW w:w="1350" w:type="dxa"/>
            <w:tcBorders>
              <w:top w:val="single" w:sz="12" w:space="0" w:color="000080"/>
              <w:bottom w:val="single" w:sz="12" w:space="0" w:color="000080"/>
            </w:tcBorders>
          </w:tcPr>
          <w:p w:rsidR="00890E6D" w:rsidRPr="00322402" w:rsidRDefault="00890E6D" w:rsidP="00322402">
            <w:pPr>
              <w:pStyle w:val="TableCellLeft"/>
            </w:pPr>
            <w:r w:rsidRPr="00322402">
              <w:t>NMTOKEN</w:t>
            </w:r>
          </w:p>
        </w:tc>
        <w:tc>
          <w:tcPr>
            <w:tcW w:w="5760" w:type="dxa"/>
            <w:tcBorders>
              <w:top w:val="single" w:sz="12" w:space="0" w:color="000080"/>
              <w:bottom w:val="single" w:sz="12" w:space="0" w:color="000080"/>
            </w:tcBorders>
          </w:tcPr>
          <w:p w:rsidR="00890E6D" w:rsidRPr="0018189C" w:rsidRDefault="00890E6D" w:rsidP="00503F4F">
            <w:pPr>
              <w:pStyle w:val="TableCellLeft"/>
            </w:pPr>
            <w:r w:rsidRPr="007D2D67">
              <w:rPr>
                <w:rStyle w:val="XPath"/>
              </w:rPr>
              <w:t>PurchaseOrder/@BusinessID</w:t>
            </w:r>
            <w:r w:rsidRPr="0018189C">
              <w:t xml:space="preserve"> of the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that this </w:t>
            </w:r>
            <w:fldSimple w:instr=" REF _Ref164422357 \h  \* MERGEFORMAT ">
              <w:r w:rsidR="00BC3338" w:rsidRPr="00BC3338">
                <w:rPr>
                  <w:rStyle w:val="JDFElementRef"/>
                </w:rPr>
                <w:t>PurchaseOrder</w:t>
              </w:r>
            </w:fldSimple>
            <w:r w:rsidR="00503F4F">
              <w:rPr>
                <w:rStyle w:val="JDFElementRef"/>
              </w:rPr>
              <w:t xml:space="preserve"> </w:t>
            </w:r>
            <w:fldSimple w:instr=" REF Supersede \h  \* MERGEFORMAT ">
              <w:r w:rsidR="00BC3338" w:rsidRPr="00BC3338">
                <w:rPr>
                  <w:rStyle w:val="JDFTermRef"/>
                </w:rPr>
                <w:t>Supersede</w:t>
              </w:r>
            </w:fldSimple>
            <w:r w:rsidRPr="005027BA">
              <w:rPr>
                <w:rStyle w:val="JDFTermRef"/>
              </w:rPr>
              <w:t>s</w:t>
            </w:r>
            <w:r w:rsidRPr="0018189C">
              <w:t xml:space="preserve">. </w:t>
            </w:r>
            <w:fldSimple w:instr=" REF Superseding \h  \* MERGEFORMAT ">
              <w:r w:rsidR="00BC3338" w:rsidRPr="00BC3338">
                <w:rPr>
                  <w:rStyle w:val="JDFTermRef"/>
                </w:rPr>
                <w:t>Superseding</w:t>
              </w:r>
            </w:fldSimple>
            <w:r w:rsidRPr="0018189C">
              <w:t xml:space="preserve"> is only allowed as long as the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to be </w:t>
            </w:r>
            <w:fldSimple w:instr=" REF Supersede \h  \* MERGEFORMAT ">
              <w:r w:rsidR="00BC3338" w:rsidRPr="00BC3338">
                <w:rPr>
                  <w:rStyle w:val="JDFTermRef"/>
                </w:rPr>
                <w:t>Supersede</w:t>
              </w:r>
            </w:fldSimple>
            <w:r w:rsidR="005027BA" w:rsidRPr="005027BA">
              <w:rPr>
                <w:rStyle w:val="JDFTermRef"/>
              </w:rPr>
              <w:t>d</w:t>
            </w:r>
            <w:r w:rsidR="00591643" w:rsidRPr="0018189C">
              <w:t xml:space="preserve"> </w:t>
            </w:r>
            <w:r w:rsidRPr="0018189C">
              <w:t xml:space="preserve">is </w:t>
            </w:r>
            <w:fldSimple w:instr=" REF Pending \h  \* MERGEFORMAT ">
              <w:r w:rsidR="00BC3338" w:rsidRPr="00BC3338">
                <w:rPr>
                  <w:rStyle w:val="JDFTermRef"/>
                </w:rPr>
                <w:t>Pending</w:t>
              </w:r>
            </w:fldSimple>
            <w:r w:rsidRPr="0018189C">
              <w:t>.</w:t>
            </w:r>
          </w:p>
        </w:tc>
      </w:tr>
      <w:tr w:rsidR="00890E6D" w:rsidRPr="00305A27" w:rsidTr="002B5FC8">
        <w:trPr>
          <w:jc w:val="center"/>
        </w:trPr>
        <w:tc>
          <w:tcPr>
            <w:tcW w:w="2250" w:type="dxa"/>
            <w:tcBorders>
              <w:top w:val="single" w:sz="12" w:space="0" w:color="000080"/>
              <w:bottom w:val="single" w:sz="12" w:space="0" w:color="000080"/>
            </w:tcBorders>
          </w:tcPr>
          <w:p w:rsidR="00890E6D" w:rsidRPr="00890E6D" w:rsidRDefault="00890E6D" w:rsidP="00890E6D">
            <w:pPr>
              <w:pStyle w:val="TableCellLeft"/>
              <w:rPr>
                <w:rStyle w:val="JDFAttributeName"/>
              </w:rPr>
            </w:pPr>
            <w:proofErr w:type="gramStart"/>
            <w:r w:rsidRPr="00890E6D">
              <w:rPr>
                <w:rStyle w:val="JDFAttributeName"/>
              </w:rPr>
              <w:t>ReturnJDF</w:t>
            </w:r>
            <w:r w:rsidRPr="00890E6D">
              <w:t xml:space="preserve"> ?</w:t>
            </w:r>
            <w:proofErr w:type="gramEnd"/>
          </w:p>
        </w:tc>
        <w:tc>
          <w:tcPr>
            <w:tcW w:w="1350" w:type="dxa"/>
            <w:tcBorders>
              <w:top w:val="single" w:sz="12" w:space="0" w:color="000080"/>
              <w:bottom w:val="single" w:sz="12" w:space="0" w:color="000080"/>
            </w:tcBorders>
          </w:tcPr>
          <w:p w:rsidR="002B5FC8" w:rsidRPr="00322402" w:rsidRDefault="00890E6D" w:rsidP="00322402">
            <w:pPr>
              <w:pStyle w:val="TableCellLeft"/>
              <w:rPr>
                <w:szCs w:val="24"/>
              </w:rPr>
            </w:pPr>
            <w:r w:rsidRPr="00322402">
              <w:rPr>
                <w:szCs w:val="24"/>
              </w:rPr>
              <w:t>boolean</w:t>
            </w:r>
          </w:p>
        </w:tc>
        <w:tc>
          <w:tcPr>
            <w:tcW w:w="5760" w:type="dxa"/>
            <w:tcBorders>
              <w:top w:val="single" w:sz="12" w:space="0" w:color="000080"/>
              <w:bottom w:val="single" w:sz="12" w:space="0" w:color="000080"/>
            </w:tcBorders>
          </w:tcPr>
          <w:p w:rsidR="00890E6D" w:rsidRPr="0018189C" w:rsidRDefault="00890E6D" w:rsidP="00890E6D">
            <w:pPr>
              <w:pStyle w:val="TableCellLeft"/>
            </w:pPr>
            <w:r w:rsidRPr="0018189C">
              <w:t xml:space="preserve">If </w:t>
            </w:r>
            <w:r w:rsidR="009F3E05" w:rsidRPr="001B6E05">
              <w:t>@</w:t>
            </w:r>
            <w:r w:rsidRPr="007D2D67">
              <w:rPr>
                <w:rStyle w:val="JDFAttributeName"/>
              </w:rPr>
              <w:t>ReturnJDF</w:t>
            </w:r>
            <w:r w:rsidRPr="0018189C">
              <w:rPr>
                <w:rStyle w:val="Attribute"/>
              </w:rPr>
              <w:t xml:space="preserve"> </w:t>
            </w:r>
            <w:r w:rsidRPr="0018189C">
              <w:t>=</w:t>
            </w:r>
            <w:r w:rsidR="007D2D67">
              <w:t xml:space="preserve"> </w:t>
            </w:r>
            <w:r w:rsidRPr="0018189C">
              <w:t>"</w:t>
            </w:r>
            <w:r w:rsidRPr="007D2D67">
              <w:rPr>
                <w:rStyle w:val="JDFAttributeValue"/>
              </w:rPr>
              <w:t>true</w:t>
            </w:r>
            <w:r w:rsidRPr="0018189C">
              <w:t>"</w:t>
            </w:r>
            <w:r w:rsidR="00503F4F">
              <w:t>,</w:t>
            </w:r>
            <w:r w:rsidRPr="0018189C">
              <w:t xml:space="preserve"> the</w:t>
            </w:r>
            <w:r w:rsidR="00591643">
              <w:t xml:space="preserve"> </w:t>
            </w:r>
            <w:fldSimple w:instr=" REF PrintProvider \h  \* MERGEFORMAT ">
              <w:r w:rsidR="00BC3338">
                <w:rPr>
                  <w:rStyle w:val="JDFTerm"/>
                </w:rPr>
                <w:t>Print Provider</w:t>
              </w:r>
            </w:fldSimple>
            <w:r w:rsidRPr="0018189C">
              <w:t xml:space="preserve"> </w:t>
            </w:r>
            <w:r w:rsidR="00AF35FC">
              <w:t>SHALL</w:t>
            </w:r>
            <w:r w:rsidR="00591643">
              <w:t xml:space="preserve"> send </w:t>
            </w:r>
            <w:r w:rsidR="00591643" w:rsidRPr="0018189C">
              <w:t xml:space="preserve">to the </w:t>
            </w:r>
            <w:fldSimple w:instr=" REF PrintBuyer \h  \* MERGEFORMAT ">
              <w:r w:rsidR="00BC3338" w:rsidRPr="00BC3338">
                <w:rPr>
                  <w:rStyle w:val="JDFTermRef"/>
                </w:rPr>
                <w:t>Print Buyer</w:t>
              </w:r>
            </w:fldSimple>
            <w:r w:rsidR="00591643">
              <w:rPr>
                <w:rStyle w:val="JDFTermRef"/>
              </w:rPr>
              <w:t xml:space="preserve"> </w:t>
            </w:r>
            <w:r w:rsidR="00591643">
              <w:t xml:space="preserve">a </w:t>
            </w:r>
            <w:fldSimple w:instr=" REF _Ref164422376 \h  \* MERGEFORMAT ">
              <w:r w:rsidR="00BC3338" w:rsidRPr="00BC3338">
                <w:rPr>
                  <w:rStyle w:val="JDFElementRef"/>
                </w:rPr>
                <w:t>ReturnJob</w:t>
              </w:r>
            </w:fldSimple>
            <w:r w:rsidR="00503F4F">
              <w:rPr>
                <w:rStyle w:val="JDFElementRef"/>
              </w:rPr>
              <w:t xml:space="preserve"> </w:t>
            </w:r>
            <w:fldSimple w:instr=" REF BusinessObjectGlossary \h  \* MERGEFORMAT ">
              <w:r w:rsidR="00BC3338" w:rsidRPr="00BC3338">
                <w:rPr>
                  <w:rStyle w:val="JDFTermRef"/>
                </w:rPr>
                <w:t>Business Object</w:t>
              </w:r>
            </w:fldSimple>
            <w:r w:rsidR="00591643">
              <w:rPr>
                <w:rStyle w:val="JDFTermRef"/>
              </w:rPr>
              <w:t xml:space="preserve"> </w:t>
            </w:r>
            <w:r w:rsidR="00591643">
              <w:t xml:space="preserve">that has a </w:t>
            </w:r>
            <w:r w:rsidRPr="0018189C">
              <w:t xml:space="preserve">completed </w:t>
            </w:r>
            <w:r w:rsidRPr="007D2D67">
              <w:rPr>
                <w:rStyle w:val="JDFElement"/>
              </w:rPr>
              <w:t>JDF</w:t>
            </w:r>
            <w:r w:rsidRPr="0018189C">
              <w:t xml:space="preserve"> including </w:t>
            </w:r>
            <w:r w:rsidR="007D2D67" w:rsidRPr="007D2D67">
              <w:rPr>
                <w:rStyle w:val="JDFElement"/>
              </w:rPr>
              <w:t>A</w:t>
            </w:r>
            <w:r w:rsidRPr="007D2D67">
              <w:rPr>
                <w:rStyle w:val="JDFElement"/>
              </w:rPr>
              <w:t>udit</w:t>
            </w:r>
            <w:r w:rsidR="007D2D67">
              <w:t xml:space="preserve"> </w:t>
            </w:r>
            <w:r w:rsidR="00C6565D">
              <w:t>element</w:t>
            </w:r>
            <w:r w:rsidRPr="0018189C">
              <w:t>s</w:t>
            </w:r>
            <w:r w:rsidR="00591643">
              <w:t xml:space="preserve">; otherwise, the </w:t>
            </w:r>
            <w:fldSimple w:instr=" REF PrintProvider \h  \* MERGEFORMAT ">
              <w:r w:rsidR="00BC3338">
                <w:rPr>
                  <w:rStyle w:val="JDFTerm"/>
                </w:rPr>
                <w:t>Print Provider</w:t>
              </w:r>
            </w:fldSimple>
            <w:r w:rsidR="00591643" w:rsidRPr="0018189C">
              <w:t xml:space="preserve"> </w:t>
            </w:r>
            <w:r w:rsidR="00AF35FC">
              <w:t>SHALL</w:t>
            </w:r>
            <w:r w:rsidR="00591643">
              <w:t xml:space="preserve"> NOT send a</w:t>
            </w:r>
            <w:r w:rsidR="00591643" w:rsidRPr="00121759">
              <w:rPr>
                <w:rStyle w:val="JDFElement"/>
              </w:rPr>
              <w:t xml:space="preserve"> </w:t>
            </w:r>
            <w:fldSimple w:instr=" REF _Ref164422376 \h  \* MERGEFORMAT ">
              <w:r w:rsidR="00BC3338" w:rsidRPr="00BC3338">
                <w:rPr>
                  <w:rStyle w:val="JDFElementRef"/>
                </w:rPr>
                <w:t>ReturnJob</w:t>
              </w:r>
            </w:fldSimple>
            <w:r w:rsidRPr="0018189C">
              <w:t>.</w:t>
            </w:r>
          </w:p>
        </w:tc>
      </w:tr>
      <w:tr w:rsidR="00890E6D" w:rsidRPr="00305A27" w:rsidTr="004C1EA6">
        <w:trPr>
          <w:cantSplit/>
          <w:jc w:val="center"/>
        </w:trPr>
        <w:tc>
          <w:tcPr>
            <w:tcW w:w="2250" w:type="dxa"/>
            <w:tcBorders>
              <w:top w:val="single" w:sz="12" w:space="0" w:color="000080"/>
              <w:bottom w:val="single" w:sz="12" w:space="0" w:color="000080"/>
            </w:tcBorders>
          </w:tcPr>
          <w:p w:rsidR="00890E6D" w:rsidRPr="00673051" w:rsidRDefault="00890E6D" w:rsidP="00890E6D">
            <w:pPr>
              <w:pStyle w:val="TableCellLeft"/>
            </w:pPr>
            <w:r w:rsidRPr="00890E6D">
              <w:rPr>
                <w:rStyle w:val="JDFElement"/>
              </w:rPr>
              <w:lastRenderedPageBreak/>
              <w:t>jdf:JDF</w:t>
            </w:r>
            <w:r w:rsidR="004F0D82">
              <w:rPr>
                <w:rStyle w:val="JDFElement"/>
              </w:rPr>
              <w:t xml:space="preserve"> </w:t>
            </w:r>
            <w:r w:rsidR="004F0D82" w:rsidRPr="00673051">
              <w:t>*</w:t>
            </w:r>
          </w:p>
          <w:p w:rsidR="0002389B" w:rsidRPr="00045819" w:rsidRDefault="0002389B" w:rsidP="00890E6D">
            <w:pPr>
              <w:pStyle w:val="TableCellLeft"/>
              <w:rPr>
                <w:rStyle w:val="ChangeFlag"/>
              </w:rPr>
            </w:pPr>
            <w:r w:rsidRPr="00045819">
              <w:rPr>
                <w:rStyle w:val="ChangeFlag"/>
              </w:rPr>
              <w:t>Modified in PrintTalk 1.5</w:t>
            </w:r>
          </w:p>
        </w:tc>
        <w:tc>
          <w:tcPr>
            <w:tcW w:w="1350" w:type="dxa"/>
            <w:tcBorders>
              <w:top w:val="single" w:sz="12" w:space="0" w:color="000080"/>
              <w:bottom w:val="single" w:sz="12" w:space="0" w:color="000080"/>
            </w:tcBorders>
          </w:tcPr>
          <w:p w:rsidR="00890E6D" w:rsidRPr="0018189C" w:rsidRDefault="00890E6D" w:rsidP="00890E6D">
            <w:pPr>
              <w:pStyle w:val="TableCellLeft"/>
            </w:pPr>
            <w:r w:rsidRPr="0018189C">
              <w:t>element</w:t>
            </w:r>
          </w:p>
        </w:tc>
        <w:tc>
          <w:tcPr>
            <w:tcW w:w="5760" w:type="dxa"/>
            <w:tcBorders>
              <w:top w:val="single" w:sz="12" w:space="0" w:color="000080"/>
              <w:bottom w:val="single" w:sz="12" w:space="0" w:color="000080"/>
            </w:tcBorders>
          </w:tcPr>
          <w:p w:rsidR="00890E6D" w:rsidRDefault="00890E6D" w:rsidP="00890E6D">
            <w:pPr>
              <w:pStyle w:val="TableCellLeft"/>
            </w:pPr>
            <w:r w:rsidRPr="0018189C">
              <w:t xml:space="preserve">Description of the </w:t>
            </w:r>
            <w:fldSimple w:instr=" REF PrintProduct \h  \* MERGEFORMAT ">
              <w:r w:rsidR="00BC3338" w:rsidRPr="00BC3338">
                <w:rPr>
                  <w:rStyle w:val="JDFTermRef"/>
                </w:rPr>
                <w:t>Print Product</w:t>
              </w:r>
            </w:fldSimple>
            <w:r w:rsidRPr="0018189C">
              <w:t xml:space="preserve">. The </w:t>
            </w:r>
            <w:r w:rsidRPr="007D2D67">
              <w:rPr>
                <w:rStyle w:val="JDFElement"/>
              </w:rPr>
              <w:t>JDF</w:t>
            </w:r>
            <w:r w:rsidRPr="0018189C">
              <w:t xml:space="preserve"> </w:t>
            </w:r>
            <w:r w:rsidR="00C6565D">
              <w:t>element</w:t>
            </w:r>
            <w:r w:rsidRPr="0018189C">
              <w:t xml:space="preserve"> MAY be used to </w:t>
            </w:r>
            <w:r w:rsidR="007D2D67" w:rsidRPr="0018189C">
              <w:t xml:space="preserve">specify </w:t>
            </w:r>
            <w:r w:rsidR="007D2D67">
              <w:t xml:space="preserve">a </w:t>
            </w:r>
            <w:r w:rsidRPr="0018189C">
              <w:t xml:space="preserve">very detailed </w:t>
            </w:r>
            <w:fldSimple w:instr=" REF PrintProduct \h  \* MERGEFORMAT ">
              <w:r w:rsidR="00BC3338" w:rsidRPr="00BC3338">
                <w:rPr>
                  <w:rStyle w:val="JDFTermRef"/>
                </w:rPr>
                <w:t>Print Product</w:t>
              </w:r>
            </w:fldSimple>
            <w:r w:rsidRPr="0018189C">
              <w:t xml:space="preserve">, </w:t>
            </w:r>
            <w:r w:rsidR="007D2D67">
              <w:t>or</w:t>
            </w:r>
            <w:r w:rsidR="007D2D67" w:rsidRPr="0018189C">
              <w:t xml:space="preserve"> </w:t>
            </w:r>
            <w:r w:rsidRPr="0018189C">
              <w:t>it MAY also be used to describe the ordering of finished goods in catalog-based environments.</w:t>
            </w:r>
          </w:p>
          <w:p w:rsidR="00840C89" w:rsidRDefault="00840C89" w:rsidP="00890E6D">
            <w:pPr>
              <w:pStyle w:val="TableCellLeft"/>
            </w:pPr>
            <w:r w:rsidRPr="009F087A">
              <w:rPr>
                <w:rStyle w:val="NoteLeadIn"/>
              </w:rPr>
              <w:t xml:space="preserve">Modification </w:t>
            </w:r>
            <w:r w:rsidR="009F087A" w:rsidRPr="009F087A">
              <w:rPr>
                <w:rStyle w:val="NoteLeadIn"/>
              </w:rPr>
              <w:t>n</w:t>
            </w:r>
            <w:r w:rsidRPr="009F087A">
              <w:rPr>
                <w:rStyle w:val="NoteLeadIn"/>
              </w:rPr>
              <w:t>ote</w:t>
            </w:r>
            <w:r>
              <w:t xml:space="preserve">: Multiple </w:t>
            </w:r>
            <w:r w:rsidRPr="00045819">
              <w:rPr>
                <w:rStyle w:val="JDFElement"/>
              </w:rPr>
              <w:t>jdf</w:t>
            </w:r>
            <w:proofErr w:type="gramStart"/>
            <w:r w:rsidRPr="00045819">
              <w:rPr>
                <w:rStyle w:val="JDFElement"/>
              </w:rPr>
              <w:t>:JDF</w:t>
            </w:r>
            <w:proofErr w:type="gramEnd"/>
            <w:r>
              <w:t xml:space="preserve"> were introduced in PrintTalk 1.5 to allow transactions of multi-item purchase orders.</w:t>
            </w:r>
          </w:p>
          <w:p w:rsidR="007339B4" w:rsidRDefault="007339B4" w:rsidP="00890E6D">
            <w:pPr>
              <w:pStyle w:val="TableCellLeft"/>
            </w:pPr>
            <w:r w:rsidRPr="00487958">
              <w:rPr>
                <w:rStyle w:val="NoteLeadIn"/>
              </w:rPr>
              <w:t>Note:</w:t>
            </w:r>
            <w:r>
              <w:t xml:space="preserve"> </w:t>
            </w:r>
            <w:r w:rsidR="00132EAA">
              <w:t>W</w:t>
            </w:r>
            <w:r>
              <w:t xml:space="preserve">hereas multiple </w:t>
            </w:r>
            <w:r w:rsidRPr="00045819">
              <w:rPr>
                <w:rStyle w:val="JDFElement"/>
              </w:rPr>
              <w:t>jdf</w:t>
            </w:r>
            <w:proofErr w:type="gramStart"/>
            <w:r w:rsidRPr="00045819">
              <w:rPr>
                <w:rStyle w:val="JDFElement"/>
              </w:rPr>
              <w:t>:JDF</w:t>
            </w:r>
            <w:proofErr w:type="gramEnd"/>
            <w:r>
              <w:t xml:space="preserve"> in an </w:t>
            </w:r>
            <w:fldSimple w:instr=" REF _Ref167556964 \h  \* MERGEFORMAT ">
              <w:r w:rsidR="00BC3338" w:rsidRPr="00BC3338">
                <w:rPr>
                  <w:rStyle w:val="JDFElementRef"/>
                </w:rPr>
                <w:t>RFQ</w:t>
              </w:r>
            </w:fldSimple>
            <w:r w:rsidR="00045819">
              <w:t xml:space="preserve"> </w:t>
            </w:r>
            <w:r>
              <w:t xml:space="preserve">or </w:t>
            </w:r>
            <w:fldSimple w:instr=" REF _Ref372905876 \h  \* MERGEFORMAT ">
              <w:r w:rsidR="00BC3338" w:rsidRPr="00BC3338">
                <w:rPr>
                  <w:rStyle w:val="JDFElementRef"/>
                </w:rPr>
                <w:t>Quote</w:t>
              </w:r>
            </w:fldSimple>
            <w:r>
              <w:t xml:space="preserve"> specify multiple potential options, multiple </w:t>
            </w:r>
            <w:r w:rsidRPr="00045819">
              <w:rPr>
                <w:rStyle w:val="JDFElement"/>
              </w:rPr>
              <w:t>jdf:JDF</w:t>
            </w:r>
            <w:r>
              <w:t xml:space="preserve"> in a </w:t>
            </w:r>
            <w:fldSimple w:instr=" REF _Ref373159658 \h  \* MERGEFORMAT ">
              <w:r w:rsidR="00BC3338" w:rsidRPr="00BC3338">
                <w:rPr>
                  <w:rStyle w:val="JDFElementRef"/>
                </w:rPr>
                <w:t>PurchaseOrder</w:t>
              </w:r>
            </w:fldSimple>
            <w:r w:rsidR="00487958">
              <w:rPr>
                <w:rStyle w:val="JDFElementRef"/>
              </w:rPr>
              <w:t xml:space="preserve"> </w:t>
            </w:r>
            <w:r>
              <w:t>are an explicit request to purchase multiple items</w:t>
            </w:r>
            <w:r w:rsidR="00132EAA">
              <w:t>, e.g. when describing a shopping cart in a web to print application</w:t>
            </w:r>
            <w:r>
              <w:t>.</w:t>
            </w:r>
          </w:p>
          <w:p w:rsidR="00540289" w:rsidRPr="0018189C" w:rsidRDefault="00540289" w:rsidP="00890E6D">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890E6D" w:rsidRPr="00305A27" w:rsidTr="002B5FC8">
        <w:trPr>
          <w:jc w:val="center"/>
        </w:trPr>
        <w:tc>
          <w:tcPr>
            <w:tcW w:w="2250" w:type="dxa"/>
            <w:tcBorders>
              <w:top w:val="single" w:sz="12" w:space="0" w:color="000080"/>
              <w:bottom w:val="single" w:sz="18" w:space="0" w:color="000080"/>
            </w:tcBorders>
          </w:tcPr>
          <w:p w:rsidR="00890E6D" w:rsidRPr="00CE36C7" w:rsidRDefault="007C0763" w:rsidP="00890E6D">
            <w:pPr>
              <w:pStyle w:val="TableCellLeft"/>
              <w:rPr>
                <w:rStyle w:val="Attribute"/>
                <w:rFonts w:ascii="Verdana" w:hAnsi="Verdana"/>
                <w:i w:val="0"/>
                <w:color w:val="808080"/>
              </w:rPr>
            </w:pPr>
            <w:fldSimple w:instr=" REF _Ref164424933 \h  \* MERGEFORMAT ">
              <w:r w:rsidR="00BC3338" w:rsidRPr="00BC3338">
                <w:rPr>
                  <w:rStyle w:val="JDFElementRef"/>
                </w:rPr>
                <w:t>Pricing</w:t>
              </w:r>
            </w:fldSimple>
            <w:r w:rsidR="00890E6D" w:rsidRPr="00CE36C7">
              <w:t xml:space="preserve"> ?</w:t>
            </w:r>
          </w:p>
          <w:p w:rsidR="00890E6D" w:rsidRPr="0018189C" w:rsidRDefault="009D4F9B" w:rsidP="007D2D67">
            <w:pPr>
              <w:pStyle w:val="TableCellLeftClose"/>
              <w:rPr>
                <w:rStyle w:val="Attribute"/>
              </w:rPr>
            </w:pPr>
            <w:r>
              <w:rPr>
                <w:rStyle w:val="ChangeFlag"/>
              </w:rPr>
              <w:t>New i</w:t>
            </w:r>
            <w:r w:rsidR="007D2D67" w:rsidRPr="007D2D67">
              <w:rPr>
                <w:rStyle w:val="ChangeFlag"/>
              </w:rPr>
              <w:t>n PrintTalk 1.3</w:t>
            </w:r>
          </w:p>
        </w:tc>
        <w:tc>
          <w:tcPr>
            <w:tcW w:w="1350" w:type="dxa"/>
            <w:tcBorders>
              <w:top w:val="single" w:sz="12" w:space="0" w:color="000080"/>
              <w:bottom w:val="single" w:sz="18" w:space="0" w:color="000080"/>
            </w:tcBorders>
          </w:tcPr>
          <w:p w:rsidR="00890E6D" w:rsidRPr="0018189C" w:rsidRDefault="00890E6D" w:rsidP="00890E6D">
            <w:pPr>
              <w:pStyle w:val="TableCellLeft"/>
            </w:pPr>
            <w:r w:rsidRPr="0018189C">
              <w:t>element</w:t>
            </w:r>
          </w:p>
        </w:tc>
        <w:tc>
          <w:tcPr>
            <w:tcW w:w="5760" w:type="dxa"/>
            <w:tcBorders>
              <w:top w:val="single" w:sz="12" w:space="0" w:color="000080"/>
              <w:bottom w:val="single" w:sz="18" w:space="0" w:color="000080"/>
            </w:tcBorders>
          </w:tcPr>
          <w:p w:rsidR="00890E6D" w:rsidRDefault="007C0763" w:rsidP="00890E6D">
            <w:pPr>
              <w:pStyle w:val="TableCellLeft"/>
            </w:pPr>
            <w:fldSimple w:instr=" REF _Ref164424933 \h  \* MERGEFORMAT ">
              <w:r w:rsidR="00BC3338" w:rsidRPr="00BC3338">
                <w:rPr>
                  <w:rStyle w:val="JDFElementRef"/>
                </w:rPr>
                <w:t>Pricing</w:t>
              </w:r>
            </w:fldSimple>
            <w:r w:rsidR="00673051" w:rsidRPr="00CE36C7">
              <w:t xml:space="preserve"> </w:t>
            </w:r>
            <w:r w:rsidR="00AF35FC">
              <w:t>SHALL</w:t>
            </w:r>
            <w:r w:rsidR="00890E6D" w:rsidRPr="0018189C">
              <w:t xml:space="preserve"> NOT be specified </w:t>
            </w:r>
            <w:r w:rsidR="00382AA7">
              <w:t>if</w:t>
            </w:r>
            <w:r w:rsidR="00503F4F">
              <w:t xml:space="preserve"> @</w:t>
            </w:r>
            <w:r w:rsidR="00AE25C1" w:rsidRPr="00503F4F">
              <w:rPr>
                <w:rStyle w:val="JDFAttributeName"/>
              </w:rPr>
              <w:t>BusinessRefID</w:t>
            </w:r>
            <w:r w:rsidR="00382AA7" w:rsidRPr="00503F4F">
              <w:t xml:space="preserve"> </w:t>
            </w:r>
            <w:r w:rsidR="000652F3">
              <w:t xml:space="preserve">references a </w:t>
            </w:r>
            <w:fldSimple w:instr=" REF _Ref164422352 \h  \* MERGEFORMAT ">
              <w:r w:rsidR="00BC3338" w:rsidRPr="00BC3338">
                <w:rPr>
                  <w:rStyle w:val="JDFElementRef"/>
                </w:rPr>
                <w:t>Quotation</w:t>
              </w:r>
            </w:fldSimple>
            <w:r w:rsidR="00890E6D" w:rsidRPr="0018189C">
              <w:t xml:space="preserve">.  </w:t>
            </w:r>
            <w:fldSimple w:instr=" REF _Ref164424933 \h  \* MERGEFORMAT ">
              <w:r w:rsidR="00BC3338" w:rsidRPr="00BC3338">
                <w:rPr>
                  <w:rStyle w:val="JDFElementRef"/>
                </w:rPr>
                <w:t>Pricing</w:t>
              </w:r>
            </w:fldSimple>
            <w:r w:rsidR="00673051" w:rsidRPr="00CE36C7">
              <w:t xml:space="preserve"> </w:t>
            </w:r>
            <w:r w:rsidR="00890E6D" w:rsidRPr="0018189C">
              <w:t xml:space="preserve">MAY be specified if the </w:t>
            </w:r>
            <w:fldSimple w:instr=" REF _Ref164422357 \h  \* MERGEFORMAT ">
              <w:r w:rsidR="00BC3338" w:rsidRPr="00BC3338">
                <w:rPr>
                  <w:rStyle w:val="JDFElementRef"/>
                </w:rPr>
                <w:t>PurchaseOrder</w:t>
              </w:r>
            </w:fldSimple>
            <w:r w:rsidR="00FD174E">
              <w:t xml:space="preserve"> </w:t>
            </w:r>
            <w:r w:rsidR="00890E6D" w:rsidRPr="0018189C">
              <w:t xml:space="preserve">is based on a global contract referenced by </w:t>
            </w:r>
            <w:r w:rsidR="009F3E05" w:rsidRPr="001B6E05">
              <w:t>@</w:t>
            </w:r>
            <w:r w:rsidR="00890E6D" w:rsidRPr="007D2D67">
              <w:rPr>
                <w:rStyle w:val="JDFAttributeName"/>
              </w:rPr>
              <w:t>ReorderID</w:t>
            </w:r>
            <w:r w:rsidR="00890E6D" w:rsidRPr="0018189C">
              <w:t>.</w:t>
            </w:r>
          </w:p>
          <w:p w:rsidR="00065E1C" w:rsidRDefault="00065E1C" w:rsidP="00890E6D">
            <w:pPr>
              <w:pStyle w:val="TableCellLeft"/>
            </w:pPr>
            <w:r w:rsidRPr="00065E1C">
              <w:rPr>
                <w:rStyle w:val="NoteLeadIn"/>
              </w:rPr>
              <w:t>Note:</w:t>
            </w:r>
            <w:r>
              <w:t xml:space="preserve"> starting with</w:t>
            </w:r>
            <w:r w:rsidR="00AE25C1">
              <w:t xml:space="preserve"> PrintT</w:t>
            </w:r>
            <w:r w:rsidRPr="0018189C">
              <w:t>alk 1.3</w:t>
            </w:r>
            <w:r>
              <w:t>,</w:t>
            </w:r>
            <w:r w:rsidRPr="0018189C">
              <w:t xml:space="preserve"> the pricing information has been moved from </w:t>
            </w:r>
            <w:r w:rsidRPr="007D2D67">
              <w:rPr>
                <w:rStyle w:val="JDFElement"/>
              </w:rPr>
              <w:t>JDF</w:t>
            </w:r>
            <w:r w:rsidRPr="0018189C">
              <w:t xml:space="preserve"> to </w:t>
            </w:r>
            <w:r w:rsidRPr="007D2D67">
              <w:rPr>
                <w:rStyle w:val="JDFElement"/>
              </w:rPr>
              <w:t>PrintTalk</w:t>
            </w:r>
            <w:r>
              <w:t>.</w:t>
            </w:r>
          </w:p>
          <w:p w:rsidR="00540289" w:rsidRPr="0018189C" w:rsidRDefault="00540289" w:rsidP="00890E6D">
            <w:pPr>
              <w:pStyle w:val="TableCellLeft"/>
            </w:pPr>
            <w:r>
              <w:t xml:space="preserve">See </w:t>
            </w:r>
            <w:r w:rsidR="007C0763">
              <w:fldChar w:fldCharType="begin"/>
            </w:r>
            <w:r>
              <w:instrText xml:space="preserve"> REF _Ref164423996 \h </w:instrText>
            </w:r>
            <w:r w:rsidR="007C0763">
              <w:fldChar w:fldCharType="separate"/>
            </w:r>
            <w:r w:rsidR="00BC3338" w:rsidRPr="00305A27">
              <w:t xml:space="preserve">Table </w:t>
            </w:r>
            <w:r w:rsidR="00BC3338">
              <w:rPr>
                <w:noProof/>
              </w:rPr>
              <w:t>16</w:t>
            </w:r>
            <w:r w:rsidR="00BC3338" w:rsidRPr="00305A27">
              <w:t xml:space="preserve">: </w:t>
            </w:r>
            <w:r w:rsidR="00BC3338" w:rsidRPr="0018189C">
              <w:rPr>
                <w:rStyle w:val="Element"/>
              </w:rPr>
              <w:t>Pricing</w:t>
            </w:r>
            <w:r w:rsidR="007C0763">
              <w:fldChar w:fldCharType="end"/>
            </w:r>
            <w:r>
              <w:t>.</w:t>
            </w:r>
          </w:p>
        </w:tc>
      </w:tr>
    </w:tbl>
    <w:p w:rsidR="005235A2" w:rsidRDefault="005235A2" w:rsidP="005235A2">
      <w:pPr>
        <w:pStyle w:val="TableLine-After"/>
        <w:rPr>
          <w:lang w:eastAsia="de-DE"/>
        </w:rPr>
      </w:pPr>
    </w:p>
    <w:p w:rsidR="009D4F9B" w:rsidRDefault="009D4F9B" w:rsidP="002207FE">
      <w:pPr>
        <w:pStyle w:val="Heading3"/>
      </w:pPr>
      <w:bookmarkStart w:id="250" w:name="_Toc164364531"/>
      <w:bookmarkStart w:id="251" w:name="_Toc411174900"/>
      <w:bookmarkStart w:id="252" w:name="_Toc6217475"/>
      <w:bookmarkStart w:id="253" w:name="_Toc6220883"/>
      <w:bookmarkStart w:id="254" w:name="_Toc6224293"/>
      <w:bookmarkStart w:id="255" w:name="_Toc6224672"/>
      <w:r w:rsidRPr="004057E8">
        <w:t>Confirmation</w:t>
      </w:r>
      <w:bookmarkEnd w:id="250"/>
      <w:bookmarkEnd w:id="251"/>
    </w:p>
    <w:p w:rsidR="006E63FC" w:rsidRPr="006E63FC" w:rsidRDefault="006E63FC" w:rsidP="006E63FC">
      <w:pPr>
        <w:pStyle w:val="BodyText"/>
      </w:pPr>
      <w:r>
        <w:t xml:space="preserve">If a </w:t>
      </w:r>
      <w:fldSimple w:instr=" REF PrintProvider \h  \* MERGEFORMAT ">
        <w:r w:rsidR="00BC3338" w:rsidRPr="00BC3338">
          <w:rPr>
            <w:rStyle w:val="JDFTermRef"/>
          </w:rPr>
          <w:t>Print Provider</w:t>
        </w:r>
      </w:fldSimple>
      <w:r>
        <w:t xml:space="preserve"> accepts a </w:t>
      </w:r>
      <w:fldSimple w:instr=" REF _Ref164422357 \h  \* MERGEFORMAT ">
        <w:r w:rsidR="00BC3338" w:rsidRPr="00BC3338">
          <w:rPr>
            <w:rStyle w:val="JDFElementRef"/>
          </w:rPr>
          <w:t>PurchaseOrder</w:t>
        </w:r>
      </w:fldSimple>
      <w:r>
        <w:t xml:space="preserve">, it </w:t>
      </w:r>
      <w:r w:rsidR="00840C89">
        <w:t xml:space="preserve">SHOULD </w:t>
      </w:r>
      <w:r>
        <w:t xml:space="preserve">send a </w:t>
      </w:r>
      <w:fldSimple w:instr=" REF _Ref164422361 \h  \* MERGEFORMAT ">
        <w:r w:rsidR="00BC3338" w:rsidRPr="00BC3338">
          <w:rPr>
            <w:rStyle w:val="JDFElementRef"/>
          </w:rPr>
          <w:t>Confirmation</w:t>
        </w:r>
      </w:fldSimple>
      <w:r w:rsidR="00503F4F">
        <w:rPr>
          <w:rStyle w:val="JDFElementRef"/>
        </w:rPr>
        <w:t xml:space="preserve"> </w:t>
      </w:r>
      <w:r>
        <w:t xml:space="preserve">whose </w:t>
      </w:r>
      <w:r w:rsidR="009F3E05">
        <w:t>@</w:t>
      </w:r>
      <w:r w:rsidRPr="00AE1C46">
        <w:rPr>
          <w:rStyle w:val="JDFAttributeName"/>
        </w:rPr>
        <w:t>BusinessRefID</w:t>
      </w:r>
      <w:r w:rsidRPr="00AE1C46">
        <w:t xml:space="preserve"> </w:t>
      </w:r>
      <w:r>
        <w:t>references the</w:t>
      </w:r>
      <w:r w:rsidR="00BD128F">
        <w:t xml:space="preserve"> accepted</w:t>
      </w:r>
      <w:r w:rsidRPr="006E0210">
        <w:rPr>
          <w:rStyle w:val="JDFElement"/>
        </w:rPr>
        <w:t xml:space="preserve"> </w:t>
      </w:r>
      <w:fldSimple w:instr=" REF _Ref164422357 \h  \* MERGEFORMAT ">
        <w:r w:rsidR="00BC3338" w:rsidRPr="00BC3338">
          <w:rPr>
            <w:rStyle w:val="JDFElementRef"/>
          </w:rPr>
          <w:t>PurchaseOrder</w:t>
        </w:r>
      </w:fldSimple>
      <w:r w:rsidR="00503F4F">
        <w:t>.</w:t>
      </w:r>
    </w:p>
    <w:p w:rsidR="009D4F9B" w:rsidRDefault="009D4F9B" w:rsidP="009D4F9B">
      <w:pPr>
        <w:pStyle w:val="CaptionICS"/>
        <w:tabs>
          <w:tab w:val="left" w:pos="1620"/>
        </w:tabs>
      </w:pPr>
      <w:bookmarkStart w:id="256" w:name="_Toc411174986"/>
      <w:r w:rsidRPr="00305A27">
        <w:t xml:space="preserve">Table </w:t>
      </w:r>
      <w:r w:rsidR="007C0763">
        <w:fldChar w:fldCharType="begin"/>
      </w:r>
      <w:r w:rsidR="003F4D71">
        <w:instrText xml:space="preserve"> SEQ "Table" \*ARABIC </w:instrText>
      </w:r>
      <w:r w:rsidR="007C0763">
        <w:fldChar w:fldCharType="separate"/>
      </w:r>
      <w:r w:rsidR="00BC3338">
        <w:rPr>
          <w:noProof/>
        </w:rPr>
        <w:t>23</w:t>
      </w:r>
      <w:r w:rsidR="007C0763">
        <w:rPr>
          <w:noProof/>
        </w:rPr>
        <w:fldChar w:fldCharType="end"/>
      </w:r>
      <w:r w:rsidRPr="00305A27">
        <w:t xml:space="preserve">: </w:t>
      </w:r>
      <w:bookmarkStart w:id="257" w:name="_Ref164422361"/>
      <w:r w:rsidRPr="004057E8">
        <w:t>Confirmation</w:t>
      </w:r>
      <w:bookmarkEnd w:id="256"/>
      <w:bookmarkEnd w:id="257"/>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9D4F9B" w:rsidRPr="00E2272E" w:rsidRDefault="009D4F9B" w:rsidP="009D4F9B">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9D4F9B" w:rsidRPr="00305A27" w:rsidTr="00E60EB0">
        <w:trPr>
          <w:tblHeader/>
          <w:jc w:val="center"/>
        </w:trPr>
        <w:tc>
          <w:tcPr>
            <w:tcW w:w="2448" w:type="dxa"/>
            <w:tcBorders>
              <w:top w:val="single" w:sz="18" w:space="0" w:color="000080"/>
              <w:bottom w:val="single" w:sz="4" w:space="0" w:color="auto"/>
            </w:tcBorders>
            <w:shd w:val="clear" w:color="auto" w:fill="000080"/>
          </w:tcPr>
          <w:p w:rsidR="009D4F9B" w:rsidRPr="0018189C" w:rsidRDefault="009D4F9B" w:rsidP="002B6881">
            <w:pPr>
              <w:pStyle w:val="TableHeading"/>
            </w:pPr>
            <w:r>
              <w:t>Name</w:t>
            </w:r>
          </w:p>
        </w:tc>
        <w:tc>
          <w:tcPr>
            <w:tcW w:w="1440" w:type="dxa"/>
            <w:tcBorders>
              <w:top w:val="single" w:sz="18" w:space="0" w:color="000080"/>
              <w:bottom w:val="single" w:sz="4" w:space="0" w:color="auto"/>
            </w:tcBorders>
            <w:shd w:val="clear" w:color="auto" w:fill="000080"/>
          </w:tcPr>
          <w:p w:rsidR="009D4F9B" w:rsidRPr="00305A27" w:rsidRDefault="009D4F9B" w:rsidP="002B6881">
            <w:pPr>
              <w:pStyle w:val="TableHeading"/>
            </w:pPr>
            <w:r w:rsidRPr="0018189C">
              <w:t>Data Type</w:t>
            </w:r>
          </w:p>
        </w:tc>
        <w:tc>
          <w:tcPr>
            <w:tcW w:w="5472" w:type="dxa"/>
            <w:tcBorders>
              <w:top w:val="single" w:sz="18" w:space="0" w:color="000080"/>
              <w:bottom w:val="single" w:sz="4" w:space="0" w:color="auto"/>
            </w:tcBorders>
            <w:shd w:val="clear" w:color="auto" w:fill="000080"/>
          </w:tcPr>
          <w:p w:rsidR="009D4F9B" w:rsidRPr="0018189C" w:rsidRDefault="009D4F9B" w:rsidP="002B6881">
            <w:pPr>
              <w:pStyle w:val="TableHeading"/>
            </w:pPr>
            <w:r w:rsidRPr="0018189C">
              <w:t>Description</w:t>
            </w:r>
          </w:p>
        </w:tc>
      </w:tr>
      <w:tr w:rsidR="009D4F9B" w:rsidRPr="00305A27" w:rsidTr="00E60EB0">
        <w:trPr>
          <w:jc w:val="center"/>
        </w:trPr>
        <w:tc>
          <w:tcPr>
            <w:tcW w:w="2448" w:type="dxa"/>
            <w:tcBorders>
              <w:top w:val="single" w:sz="4" w:space="0" w:color="auto"/>
              <w:bottom w:val="single" w:sz="18" w:space="0" w:color="000080"/>
            </w:tcBorders>
          </w:tcPr>
          <w:p w:rsidR="009D4F9B" w:rsidRPr="0018189C" w:rsidRDefault="009D4F9B" w:rsidP="002B6881">
            <w:pPr>
              <w:pStyle w:val="TableCellLeft"/>
              <w:rPr>
                <w:rStyle w:val="Attribute"/>
                <w:i w:val="0"/>
              </w:rPr>
            </w:pPr>
            <w:r w:rsidRPr="009D4F9B">
              <w:rPr>
                <w:rStyle w:val="JDFElement"/>
              </w:rPr>
              <w:t>jdf:Contact</w:t>
            </w:r>
            <w:r w:rsidRPr="009D4F9B">
              <w:t xml:space="preserve"> *</w:t>
            </w:r>
          </w:p>
          <w:p w:rsidR="009D4F9B" w:rsidRPr="0018189C" w:rsidRDefault="009D4F9B" w:rsidP="002B6881">
            <w:pPr>
              <w:pStyle w:val="TableCellLeft"/>
              <w:rPr>
                <w:rStyle w:val="Attribute"/>
                <w:i w:val="0"/>
              </w:rPr>
            </w:pPr>
            <w:r>
              <w:rPr>
                <w:rStyle w:val="ChangeFlag"/>
              </w:rPr>
              <w:t>Deprecated i</w:t>
            </w:r>
            <w:r w:rsidRPr="007D2D67">
              <w:rPr>
                <w:rStyle w:val="ChangeFlag"/>
              </w:rPr>
              <w:t>n PrintTalk 1.3</w:t>
            </w:r>
          </w:p>
        </w:tc>
        <w:tc>
          <w:tcPr>
            <w:tcW w:w="1440" w:type="dxa"/>
            <w:tcBorders>
              <w:top w:val="single" w:sz="4" w:space="0" w:color="auto"/>
              <w:bottom w:val="single" w:sz="18" w:space="0" w:color="000080"/>
            </w:tcBorders>
          </w:tcPr>
          <w:p w:rsidR="009D4F9B" w:rsidRPr="0018189C" w:rsidRDefault="009D4F9B" w:rsidP="002B6881">
            <w:pPr>
              <w:pStyle w:val="TableCellLeft"/>
            </w:pPr>
            <w:r w:rsidRPr="0018189C">
              <w:t>element</w:t>
            </w:r>
          </w:p>
        </w:tc>
        <w:tc>
          <w:tcPr>
            <w:tcW w:w="5472" w:type="dxa"/>
            <w:tcBorders>
              <w:top w:val="single" w:sz="4" w:space="0" w:color="auto"/>
              <w:bottom w:val="single" w:sz="18" w:space="0" w:color="000080"/>
            </w:tcBorders>
          </w:tcPr>
          <w:p w:rsidR="009D4F9B" w:rsidRPr="0018189C" w:rsidRDefault="009D4F9B" w:rsidP="002B6881">
            <w:pPr>
              <w:pStyle w:val="TableCellLeft"/>
            </w:pPr>
            <w:r w:rsidRPr="0018189C">
              <w:t>Detailed contact information about the company.</w:t>
            </w:r>
          </w:p>
          <w:p w:rsidR="009D4F9B" w:rsidRDefault="00691CEA" w:rsidP="002B6881">
            <w:pPr>
              <w:pStyle w:val="TableCellLeft"/>
            </w:pPr>
            <w:r w:rsidRPr="005440AE">
              <w:rPr>
                <w:rStyle w:val="NoteLeadIn"/>
              </w:rPr>
              <w:t>Deprecation note:</w:t>
            </w:r>
            <w:r>
              <w:t xml:space="preserve"> </w:t>
            </w:r>
            <w:r w:rsidR="001437B9">
              <w:t>starting with</w:t>
            </w:r>
            <w:r w:rsidR="001437B9" w:rsidRPr="0018189C">
              <w:t xml:space="preserve"> </w:t>
            </w:r>
            <w:r w:rsidR="009D4F9B" w:rsidRPr="0018189C">
              <w:t>PrintTalk 1.3</w:t>
            </w:r>
            <w:r w:rsidR="009D4F9B">
              <w:t>,</w:t>
            </w:r>
            <w:r w:rsidR="009D4F9B" w:rsidRPr="0018189C">
              <w:t xml:space="preserve"> the </w:t>
            </w:r>
            <w:fldSimple w:instr=" REF cXMLUG \h  \* MERGEFORMAT ">
              <w:r w:rsidR="00BC3338" w:rsidRPr="00305A27">
                <w:t>[</w:t>
              </w:r>
              <w:r w:rsidR="00BC3338" w:rsidRPr="0018189C">
                <w:t>cXML</w:t>
              </w:r>
              <w:r w:rsidR="00BC3338">
                <w:t xml:space="preserve"> 1.2</w:t>
              </w:r>
              <w:r w:rsidR="00BC3338" w:rsidRPr="00305A27">
                <w:t>]</w:t>
              </w:r>
            </w:fldSimple>
            <w:r w:rsidR="009D4F9B" w:rsidRPr="0018189C">
              <w:t xml:space="preserve"> </w:t>
            </w:r>
            <w:r w:rsidR="002207FE" w:rsidRPr="002207FE">
              <w:rPr>
                <w:rStyle w:val="XPath"/>
              </w:rPr>
              <w:t>PrintTalk/</w:t>
            </w:r>
            <w:fldSimple w:instr=" REF _Ref164421262 \h  \* MERGEFORMAT ">
              <w:r w:rsidR="00BC3338" w:rsidRPr="00BC3338">
                <w:rPr>
                  <w:rStyle w:val="XPath"/>
                </w:rPr>
                <w:t>Header</w:t>
              </w:r>
            </w:fldSimple>
            <w:r w:rsidR="009D4F9B" w:rsidRPr="0018189C">
              <w:t xml:space="preserve"> </w:t>
            </w:r>
            <w:r w:rsidR="009D4F9B">
              <w:t>specifies all necessary credentials.</w:t>
            </w:r>
          </w:p>
          <w:p w:rsidR="00540289" w:rsidRPr="0018189C" w:rsidRDefault="00540289" w:rsidP="002B6881">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bl>
    <w:p w:rsidR="009D4F9B" w:rsidRDefault="009D4F9B" w:rsidP="009D4F9B">
      <w:pPr>
        <w:pStyle w:val="TableLine-After"/>
        <w:rPr>
          <w:lang w:eastAsia="de-DE"/>
        </w:rPr>
      </w:pPr>
    </w:p>
    <w:p w:rsidR="009D4F9B" w:rsidRDefault="009D4F9B" w:rsidP="009D4F9B">
      <w:pPr>
        <w:pStyle w:val="Heading3"/>
      </w:pPr>
      <w:bookmarkStart w:id="258" w:name="_Toc164364532"/>
      <w:bookmarkStart w:id="259" w:name="_Ref364867225"/>
      <w:bookmarkStart w:id="260" w:name="_Toc411174901"/>
      <w:r w:rsidRPr="009D4F9B">
        <w:t>Cancellation</w:t>
      </w:r>
      <w:bookmarkEnd w:id="258"/>
      <w:bookmarkEnd w:id="259"/>
      <w:bookmarkEnd w:id="260"/>
    </w:p>
    <w:p w:rsidR="00906557" w:rsidRDefault="00906557" w:rsidP="006E63FC">
      <w:pPr>
        <w:pStyle w:val="BodyText"/>
      </w:pPr>
      <w:r>
        <w:t xml:space="preserve">A </w:t>
      </w:r>
      <w:fldSimple w:instr=" REF PrintBuyer \h  \* MERGEFORMAT ">
        <w:r w:rsidR="00BC3338" w:rsidRPr="00BC3338">
          <w:rPr>
            <w:rStyle w:val="JDFTermRef"/>
          </w:rPr>
          <w:t>Print Buyer</w:t>
        </w:r>
      </w:fldSimple>
      <w:r>
        <w:t xml:space="preserve"> or a </w:t>
      </w:r>
      <w:fldSimple w:instr=" REF PrintProvider \h  \* MERGEFORMAT ">
        <w:r w:rsidR="00BC3338" w:rsidRPr="00BC3338">
          <w:rPr>
            <w:rStyle w:val="JDFTermRef"/>
          </w:rPr>
          <w:t>Print Provider</w:t>
        </w:r>
      </w:fldSimple>
      <w:r w:rsidRPr="0018189C">
        <w:t xml:space="preserve"> </w:t>
      </w:r>
      <w:r>
        <w:t xml:space="preserve">sends a </w:t>
      </w:r>
      <w:fldSimple w:instr=" REF _Ref164422362 \h  \* MERGEFORMAT ">
        <w:r w:rsidR="00BC3338" w:rsidRPr="00BC3338">
          <w:rPr>
            <w:rStyle w:val="JDFElementRef"/>
          </w:rPr>
          <w:t>Cancellation</w:t>
        </w:r>
      </w:fldSimple>
      <w:r w:rsidR="00503F4F">
        <w:rPr>
          <w:rStyle w:val="JDFElementRef"/>
        </w:rPr>
        <w:t xml:space="preserve"> </w:t>
      </w:r>
      <w:r>
        <w:t xml:space="preserve">to </w:t>
      </w:r>
      <w:r w:rsidR="00C74269">
        <w:t>cancel</w:t>
      </w:r>
      <w:r w:rsidRPr="0018189C">
        <w:t xml:space="preserve"> </w:t>
      </w:r>
      <w:r>
        <w:t xml:space="preserve">a previously sent </w:t>
      </w:r>
      <w:fldSimple w:instr=" REF BusinessObjectGlossary \h  \* MERGEFORMAT ">
        <w:r w:rsidR="00BC3338" w:rsidRPr="00BC3338">
          <w:rPr>
            <w:rStyle w:val="JDFTermRef"/>
          </w:rPr>
          <w:t>Business Object</w:t>
        </w:r>
      </w:fldSimple>
      <w:r w:rsidRPr="00906557">
        <w:t xml:space="preserve">. </w:t>
      </w:r>
      <w:r>
        <w:t xml:space="preserve"> </w:t>
      </w:r>
      <w:r w:rsidRPr="0018189C">
        <w:t xml:space="preserve"> </w:t>
      </w:r>
    </w:p>
    <w:p w:rsidR="00C576BD" w:rsidRDefault="00C576BD" w:rsidP="006E63FC">
      <w:pPr>
        <w:pStyle w:val="BodyText"/>
      </w:pPr>
      <w:r>
        <w:t xml:space="preserve">For a </w:t>
      </w:r>
      <w:fldSimple w:instr=" REF PrintProvider \h  \* MERGEFORMAT ">
        <w:r w:rsidR="00BC3338" w:rsidRPr="00BC3338">
          <w:rPr>
            <w:rStyle w:val="JDFTermRef"/>
          </w:rPr>
          <w:t>Print Provider</w:t>
        </w:r>
      </w:fldSimple>
      <w:r>
        <w:rPr>
          <w:rStyle w:val="JDFTermRef"/>
        </w:rPr>
        <w:t xml:space="preserve"> </w:t>
      </w:r>
      <w:r w:rsidR="004B6DC1">
        <w:t>to cancel for a</w:t>
      </w:r>
      <w:r>
        <w:t xml:space="preserve"> </w:t>
      </w:r>
      <w:fldSimple w:instr=" REF _Ref164422352 \h  \* MERGEFORMAT ">
        <w:r w:rsidR="00BC3338" w:rsidRPr="00BC3338">
          <w:rPr>
            <w:rStyle w:val="JDFElementRef"/>
          </w:rPr>
          <w:t>Quotation</w:t>
        </w:r>
      </w:fldSimple>
      <w:r w:rsidR="00503F4F">
        <w:rPr>
          <w:rStyle w:val="JDFElementRef"/>
        </w:rPr>
        <w:t xml:space="preserve"> </w:t>
      </w:r>
      <w:r w:rsidR="00C74269">
        <w:t xml:space="preserve">or </w:t>
      </w:r>
      <w:fldSimple w:instr=" REF _Ref164422361 \h  \* MERGEFORMAT ">
        <w:r w:rsidR="00BC3338" w:rsidRPr="00BC3338">
          <w:rPr>
            <w:rStyle w:val="JDFElementRef"/>
          </w:rPr>
          <w:t>Confirmation</w:t>
        </w:r>
      </w:fldSimple>
      <w:r w:rsidR="00C74269" w:rsidRPr="00673051">
        <w:t>,</w:t>
      </w:r>
      <w:r>
        <w:t xml:space="preserve"> it </w:t>
      </w:r>
      <w:r w:rsidR="00AF35FC">
        <w:t>SHALL</w:t>
      </w:r>
      <w:r>
        <w:t xml:space="preserve"> send a </w:t>
      </w:r>
      <w:fldSimple w:instr=" REF _Ref164422362 \h  \* MERGEFORMAT ">
        <w:r w:rsidR="00BC3338" w:rsidRPr="00BC3338">
          <w:rPr>
            <w:rStyle w:val="JDFElementRef"/>
          </w:rPr>
          <w:t>Cancellation</w:t>
        </w:r>
      </w:fldSimple>
      <w:r w:rsidR="00503F4F">
        <w:rPr>
          <w:rStyle w:val="JDFElementRef"/>
        </w:rPr>
        <w:t xml:space="preserve"> </w:t>
      </w:r>
      <w:r>
        <w:t xml:space="preserve">whose </w:t>
      </w:r>
      <w:r w:rsidR="009F3E05">
        <w:t>@</w:t>
      </w:r>
      <w:r w:rsidRPr="00AE1C46">
        <w:rPr>
          <w:rStyle w:val="JDFAttributeName"/>
        </w:rPr>
        <w:t>BusinessRefID</w:t>
      </w:r>
      <w:r w:rsidRPr="00AE1C46">
        <w:t xml:space="preserve"> </w:t>
      </w:r>
      <w:r>
        <w:t>references</w:t>
      </w:r>
      <w:r w:rsidRPr="00C576BD">
        <w:t xml:space="preserve"> </w:t>
      </w:r>
      <w:r>
        <w:t xml:space="preserve">the </w:t>
      </w:r>
      <w:fldSimple w:instr=" REF _Ref164422352 \h  \* MERGEFORMAT ">
        <w:r w:rsidR="00BC3338" w:rsidRPr="00BC3338">
          <w:rPr>
            <w:rStyle w:val="JDFElementRef"/>
          </w:rPr>
          <w:t>Quotation</w:t>
        </w:r>
      </w:fldSimple>
      <w:r w:rsidR="00503F4F">
        <w:rPr>
          <w:rStyle w:val="JDFElementRef"/>
        </w:rPr>
        <w:t xml:space="preserve"> </w:t>
      </w:r>
      <w:r w:rsidR="00C74269">
        <w:t xml:space="preserve">or </w:t>
      </w:r>
      <w:fldSimple w:instr=" REF _Ref164422361 \h  \* MERGEFORMAT ">
        <w:r w:rsidR="00BC3338" w:rsidRPr="00BC3338">
          <w:rPr>
            <w:rStyle w:val="JDFElementRef"/>
          </w:rPr>
          <w:t>Confirmation</w:t>
        </w:r>
      </w:fldSimple>
      <w:r w:rsidRPr="00673051">
        <w:t>.</w:t>
      </w:r>
    </w:p>
    <w:p w:rsidR="006E63FC" w:rsidRPr="006E63FC" w:rsidRDefault="00C576BD" w:rsidP="006E63FC">
      <w:pPr>
        <w:pStyle w:val="BodyText"/>
      </w:pPr>
      <w:r>
        <w:t>For</w:t>
      </w:r>
      <w:r w:rsidR="00906557">
        <w:t xml:space="preserve"> a </w:t>
      </w:r>
      <w:fldSimple w:instr=" REF PrintBuyer \h  \* MERGEFORMAT ">
        <w:r w:rsidR="00BC3338" w:rsidRPr="00BC3338">
          <w:rPr>
            <w:rStyle w:val="JDFTermRef"/>
          </w:rPr>
          <w:t>Print Buyer</w:t>
        </w:r>
      </w:fldSimple>
      <w:r w:rsidR="00906557">
        <w:rPr>
          <w:rStyle w:val="JDFTermRef"/>
        </w:rPr>
        <w:t xml:space="preserve"> </w:t>
      </w:r>
      <w:r>
        <w:t xml:space="preserve">to cancel for an </w:t>
      </w:r>
      <w:fldSimple w:instr=" REF _Ref164422350 \h  \* MERGEFORMAT ">
        <w:r w:rsidR="00BC3338" w:rsidRPr="00BC3338">
          <w:rPr>
            <w:rStyle w:val="JDFElementRef"/>
          </w:rPr>
          <w:t>RFQ</w:t>
        </w:r>
      </w:fldSimple>
      <w:r w:rsidR="00503F4F">
        <w:rPr>
          <w:rStyle w:val="JDFElementRef"/>
        </w:rPr>
        <w:t xml:space="preserve"> </w:t>
      </w:r>
      <w:r>
        <w:t xml:space="preserve">or </w:t>
      </w:r>
      <w:fldSimple w:instr=" REF _Ref164422357 \h  \* MERGEFORMAT ">
        <w:r w:rsidR="00BC3338" w:rsidRPr="00BC3338">
          <w:rPr>
            <w:rStyle w:val="JDFElementRef"/>
          </w:rPr>
          <w:t>PurchaseOrder</w:t>
        </w:r>
      </w:fldSimple>
      <w:r>
        <w:t xml:space="preserve">, it </w:t>
      </w:r>
      <w:r w:rsidR="00AF35FC">
        <w:t>SHALL</w:t>
      </w:r>
      <w:r>
        <w:t xml:space="preserve"> send</w:t>
      </w:r>
      <w:r w:rsidR="00C74269">
        <w:t xml:space="preserve"> to</w:t>
      </w:r>
      <w:r w:rsidR="00906557">
        <w:t xml:space="preserve"> </w:t>
      </w:r>
      <w:fldSimple w:instr=" REF PrintProvider \h  \* MERGEFORMAT ">
        <w:r w:rsidR="00BC3338" w:rsidRPr="00BC3338">
          <w:rPr>
            <w:rStyle w:val="JDFTermRef"/>
          </w:rPr>
          <w:t>Print Provider</w:t>
        </w:r>
      </w:fldSimple>
      <w:r w:rsidR="00C74269">
        <w:rPr>
          <w:rStyle w:val="JDFTermRef"/>
        </w:rPr>
        <w:t xml:space="preserve"> </w:t>
      </w:r>
      <w:r w:rsidR="00906557">
        <w:t xml:space="preserve">a </w:t>
      </w:r>
      <w:fldSimple w:instr=" REF _Ref164422362 \h  \* MERGEFORMAT ">
        <w:r w:rsidR="00BC3338" w:rsidRPr="00BC3338">
          <w:rPr>
            <w:rStyle w:val="JDFElementRef"/>
          </w:rPr>
          <w:t>Cancellation</w:t>
        </w:r>
      </w:fldSimple>
      <w:r w:rsidR="00503F4F">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w:t>
      </w:r>
      <w:r w:rsidRPr="00C576BD">
        <w:t xml:space="preserve"> </w:t>
      </w:r>
      <w:r>
        <w:t xml:space="preserve">the </w:t>
      </w:r>
      <w:fldSimple w:instr=" REF _Ref164422350 \h  \* MERGEFORMAT ">
        <w:r w:rsidR="00BC3338" w:rsidRPr="00BC3338">
          <w:rPr>
            <w:rStyle w:val="JDFElementRef"/>
          </w:rPr>
          <w:t>RFQ</w:t>
        </w:r>
      </w:fldSimple>
      <w:r w:rsidR="00503F4F">
        <w:rPr>
          <w:rStyle w:val="JDFElementRef"/>
        </w:rPr>
        <w:t xml:space="preserve"> </w:t>
      </w:r>
      <w:r w:rsidR="00503F4F">
        <w:t xml:space="preserve">or </w:t>
      </w:r>
      <w:fldSimple w:instr=" REF _Ref164422357 \h  \* MERGEFORMAT ">
        <w:r w:rsidR="00BC3338" w:rsidRPr="00BC3338">
          <w:rPr>
            <w:rStyle w:val="JDFElementRef"/>
          </w:rPr>
          <w:t>PurchaseOrder</w:t>
        </w:r>
      </w:fldSimple>
      <w:r w:rsidRPr="00673051">
        <w:t xml:space="preserve">. </w:t>
      </w:r>
    </w:p>
    <w:p w:rsidR="009D4F9B" w:rsidRDefault="009D4F9B" w:rsidP="009D4F9B">
      <w:pPr>
        <w:pStyle w:val="CaptionICS"/>
        <w:tabs>
          <w:tab w:val="left" w:pos="1620"/>
        </w:tabs>
      </w:pPr>
      <w:bookmarkStart w:id="261" w:name="_Toc411174987"/>
      <w:r w:rsidRPr="00305A27">
        <w:lastRenderedPageBreak/>
        <w:t xml:space="preserve">Table </w:t>
      </w:r>
      <w:r w:rsidR="007C0763">
        <w:fldChar w:fldCharType="begin"/>
      </w:r>
      <w:r w:rsidR="003F4D71">
        <w:instrText xml:space="preserve"> SEQ "Table" \*ARABIC </w:instrText>
      </w:r>
      <w:r w:rsidR="007C0763">
        <w:fldChar w:fldCharType="separate"/>
      </w:r>
      <w:r w:rsidR="00BC3338">
        <w:rPr>
          <w:noProof/>
        </w:rPr>
        <w:t>24</w:t>
      </w:r>
      <w:r w:rsidR="007C0763">
        <w:rPr>
          <w:noProof/>
        </w:rPr>
        <w:fldChar w:fldCharType="end"/>
      </w:r>
      <w:r w:rsidRPr="00305A27">
        <w:t xml:space="preserve">: </w:t>
      </w:r>
      <w:bookmarkStart w:id="262" w:name="_Ref164422362"/>
      <w:r w:rsidRPr="009D4F9B">
        <w:t>Cancellation</w:t>
      </w:r>
      <w:bookmarkEnd w:id="261"/>
      <w:bookmarkEnd w:id="262"/>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9D4F9B" w:rsidRPr="00E2272E" w:rsidRDefault="009D4F9B" w:rsidP="009D4F9B">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9D4F9B" w:rsidRPr="00305A27" w:rsidTr="00E60EB0">
        <w:trPr>
          <w:tblHeader/>
          <w:jc w:val="center"/>
        </w:trPr>
        <w:tc>
          <w:tcPr>
            <w:tcW w:w="2448" w:type="dxa"/>
            <w:tcBorders>
              <w:top w:val="single" w:sz="18" w:space="0" w:color="000080"/>
              <w:bottom w:val="single" w:sz="4" w:space="0" w:color="auto"/>
            </w:tcBorders>
            <w:shd w:val="clear" w:color="auto" w:fill="000080"/>
          </w:tcPr>
          <w:p w:rsidR="009D4F9B" w:rsidRPr="0018189C" w:rsidRDefault="009D4F9B" w:rsidP="002B6881">
            <w:pPr>
              <w:pStyle w:val="TableHeading"/>
            </w:pPr>
            <w:r>
              <w:t>Name</w:t>
            </w:r>
          </w:p>
        </w:tc>
        <w:tc>
          <w:tcPr>
            <w:tcW w:w="1440" w:type="dxa"/>
            <w:tcBorders>
              <w:top w:val="single" w:sz="18" w:space="0" w:color="000080"/>
              <w:bottom w:val="single" w:sz="4" w:space="0" w:color="auto"/>
            </w:tcBorders>
            <w:shd w:val="clear" w:color="auto" w:fill="000080"/>
          </w:tcPr>
          <w:p w:rsidR="009D4F9B" w:rsidRPr="00305A27" w:rsidRDefault="009D4F9B" w:rsidP="002B6881">
            <w:pPr>
              <w:pStyle w:val="TableHeading"/>
            </w:pPr>
            <w:r w:rsidRPr="0018189C">
              <w:t>Data Type</w:t>
            </w:r>
          </w:p>
        </w:tc>
        <w:tc>
          <w:tcPr>
            <w:tcW w:w="5472" w:type="dxa"/>
            <w:tcBorders>
              <w:top w:val="single" w:sz="18" w:space="0" w:color="000080"/>
              <w:bottom w:val="single" w:sz="4" w:space="0" w:color="auto"/>
            </w:tcBorders>
            <w:shd w:val="clear" w:color="auto" w:fill="000080"/>
          </w:tcPr>
          <w:p w:rsidR="009D4F9B" w:rsidRPr="0018189C" w:rsidRDefault="009D4F9B" w:rsidP="002B6881">
            <w:pPr>
              <w:pStyle w:val="TableHeading"/>
            </w:pPr>
            <w:r w:rsidRPr="0018189C">
              <w:t>Description</w:t>
            </w:r>
          </w:p>
        </w:tc>
      </w:tr>
      <w:tr w:rsidR="00CB441E" w:rsidRPr="00305A27" w:rsidTr="00E60EB0">
        <w:trPr>
          <w:jc w:val="center"/>
        </w:trPr>
        <w:tc>
          <w:tcPr>
            <w:tcW w:w="2448" w:type="dxa"/>
            <w:tcBorders>
              <w:top w:val="single" w:sz="4" w:space="0" w:color="auto"/>
              <w:bottom w:val="single" w:sz="12" w:space="0" w:color="000080"/>
            </w:tcBorders>
          </w:tcPr>
          <w:p w:rsidR="00CB441E" w:rsidRPr="009D4F9B" w:rsidRDefault="00C507FD" w:rsidP="002B6881">
            <w:pPr>
              <w:pStyle w:val="TableCellLeft"/>
              <w:rPr>
                <w:rStyle w:val="JDFElement"/>
              </w:rPr>
            </w:pPr>
            <w:proofErr w:type="gramStart"/>
            <w:r w:rsidRPr="00691C2F">
              <w:rPr>
                <w:rStyle w:val="JDFAttributeName"/>
              </w:rPr>
              <w:t>JobIDRef</w:t>
            </w:r>
            <w:r>
              <w:rPr>
                <w:rStyle w:val="JDFAttributeName"/>
              </w:rPr>
              <w:t xml:space="preserve"> </w:t>
            </w:r>
            <w:r w:rsidR="00CB441E" w:rsidRPr="00673051">
              <w:t>?</w:t>
            </w:r>
            <w:proofErr w:type="gramEnd"/>
          </w:p>
        </w:tc>
        <w:tc>
          <w:tcPr>
            <w:tcW w:w="1440" w:type="dxa"/>
            <w:tcBorders>
              <w:top w:val="single" w:sz="4" w:space="0" w:color="auto"/>
              <w:bottom w:val="single" w:sz="12" w:space="0" w:color="000080"/>
            </w:tcBorders>
          </w:tcPr>
          <w:p w:rsidR="00CB441E" w:rsidRPr="0018189C" w:rsidRDefault="00C507FD" w:rsidP="002B6881">
            <w:pPr>
              <w:pStyle w:val="TableCellLeft"/>
            </w:pPr>
            <w:r>
              <w:t>string</w:t>
            </w:r>
          </w:p>
        </w:tc>
        <w:tc>
          <w:tcPr>
            <w:tcW w:w="5472" w:type="dxa"/>
            <w:tcBorders>
              <w:top w:val="single" w:sz="4" w:space="0" w:color="auto"/>
              <w:bottom w:val="single" w:sz="12" w:space="0" w:color="000080"/>
            </w:tcBorders>
          </w:tcPr>
          <w:p w:rsidR="00CB441E" w:rsidRPr="0018189C" w:rsidRDefault="00CB441E" w:rsidP="007072F4">
            <w:pPr>
              <w:pStyle w:val="TableCellLeft"/>
            </w:pPr>
            <w:r>
              <w:t xml:space="preserve">Reference to </w:t>
            </w:r>
            <w:r w:rsidRPr="007072F4">
              <w:rPr>
                <w:rStyle w:val="XPath"/>
              </w:rPr>
              <w:t>jdf:JDF/@JobID</w:t>
            </w:r>
            <w:r>
              <w:t xml:space="preserve"> of the cancelled job. If not present, all jobs</w:t>
            </w:r>
            <w:r w:rsidR="00C507FD">
              <w:t xml:space="preserve"> </w:t>
            </w:r>
            <w:r>
              <w:t xml:space="preserve">of the </w:t>
            </w:r>
            <w:fldSimple w:instr=" REF _Ref164422357 \h  \* MERGEFORMAT ">
              <w:r w:rsidR="00BC3338" w:rsidRPr="00BC3338">
                <w:rPr>
                  <w:rStyle w:val="JDFElementRef"/>
                </w:rPr>
                <w:t>PurchaseOrder</w:t>
              </w:r>
            </w:fldSimple>
            <w:r w:rsidR="007072F4">
              <w:t xml:space="preserve"> </w:t>
            </w:r>
            <w:r>
              <w:t xml:space="preserve">referred in </w:t>
            </w:r>
            <w:r w:rsidR="007072F4">
              <w:t>@</w:t>
            </w:r>
            <w:r w:rsidRPr="007072F4">
              <w:rPr>
                <w:rStyle w:val="JDFAttributeName"/>
              </w:rPr>
              <w:t>BusinessRefID</w:t>
            </w:r>
            <w:r>
              <w:t xml:space="preserve"> are cancelled.</w:t>
            </w:r>
          </w:p>
        </w:tc>
      </w:tr>
      <w:tr w:rsidR="00045819" w:rsidRPr="00305A27">
        <w:trPr>
          <w:jc w:val="center"/>
        </w:trPr>
        <w:tc>
          <w:tcPr>
            <w:tcW w:w="2448" w:type="dxa"/>
            <w:tcBorders>
              <w:top w:val="single" w:sz="12" w:space="0" w:color="000080"/>
              <w:bottom w:val="single" w:sz="18" w:space="0" w:color="000080"/>
            </w:tcBorders>
          </w:tcPr>
          <w:p w:rsidR="00045819" w:rsidRPr="0018189C" w:rsidRDefault="00045819" w:rsidP="00863DD3">
            <w:pPr>
              <w:pStyle w:val="TableCellLeft"/>
              <w:rPr>
                <w:rStyle w:val="Attribute"/>
                <w:i w:val="0"/>
              </w:rPr>
            </w:pPr>
            <w:r w:rsidRPr="009D4F9B">
              <w:rPr>
                <w:rStyle w:val="JDFElement"/>
              </w:rPr>
              <w:t>jdf:Contact</w:t>
            </w:r>
            <w:r w:rsidRPr="009D4F9B">
              <w:t xml:space="preserve"> *</w:t>
            </w:r>
          </w:p>
          <w:p w:rsidR="00045819" w:rsidRPr="00691C2F" w:rsidRDefault="00045819" w:rsidP="002B6881">
            <w:pPr>
              <w:pStyle w:val="TableCellLeft"/>
              <w:rPr>
                <w:rStyle w:val="JDFAttributeName"/>
              </w:rPr>
            </w:pPr>
            <w:r>
              <w:rPr>
                <w:rStyle w:val="ChangeFlag"/>
              </w:rPr>
              <w:t>Deprecated i</w:t>
            </w:r>
            <w:r w:rsidRPr="007D2D67">
              <w:rPr>
                <w:rStyle w:val="ChangeFlag"/>
              </w:rPr>
              <w:t>n PrintTalk 1.3</w:t>
            </w:r>
          </w:p>
        </w:tc>
        <w:tc>
          <w:tcPr>
            <w:tcW w:w="1440" w:type="dxa"/>
            <w:tcBorders>
              <w:top w:val="single" w:sz="12" w:space="0" w:color="000080"/>
              <w:bottom w:val="single" w:sz="18" w:space="0" w:color="000080"/>
            </w:tcBorders>
          </w:tcPr>
          <w:p w:rsidR="00045819" w:rsidRDefault="00045819" w:rsidP="002B6881">
            <w:pPr>
              <w:pStyle w:val="TableCellLeft"/>
            </w:pPr>
            <w:r w:rsidRPr="0018189C">
              <w:t>element</w:t>
            </w:r>
          </w:p>
        </w:tc>
        <w:tc>
          <w:tcPr>
            <w:tcW w:w="5472" w:type="dxa"/>
            <w:tcBorders>
              <w:top w:val="single" w:sz="12" w:space="0" w:color="000080"/>
              <w:bottom w:val="single" w:sz="18" w:space="0" w:color="000080"/>
            </w:tcBorders>
          </w:tcPr>
          <w:p w:rsidR="00045819" w:rsidRPr="0018189C" w:rsidRDefault="00045819" w:rsidP="00863DD3">
            <w:pPr>
              <w:pStyle w:val="TableCellLeft"/>
            </w:pPr>
            <w:r w:rsidRPr="0018189C">
              <w:t>Detailed contact information about the company.</w:t>
            </w:r>
          </w:p>
          <w:p w:rsidR="00045819" w:rsidRDefault="00045819" w:rsidP="00863DD3">
            <w:pPr>
              <w:pStyle w:val="TableCellLeft"/>
            </w:pPr>
            <w:r w:rsidRPr="005440AE">
              <w:rPr>
                <w:rStyle w:val="NoteLeadIn"/>
              </w:rPr>
              <w:t>Deprecation note:</w:t>
            </w:r>
            <w:r>
              <w:t xml:space="preserve"> starting with</w:t>
            </w:r>
            <w:r w:rsidRPr="0018189C">
              <w:t xml:space="preserve"> PrintTalk 1.3</w:t>
            </w:r>
            <w:r>
              <w:t>,</w:t>
            </w:r>
            <w:r w:rsidRPr="0018189C">
              <w:t xml:space="preserve"> the </w:t>
            </w:r>
            <w:fldSimple w:instr=" REF cXMLUG \h  \* MERGEFORMAT ">
              <w:r w:rsidR="00BC3338" w:rsidRPr="00305A27">
                <w:t>[</w:t>
              </w:r>
              <w:r w:rsidR="00BC3338" w:rsidRPr="0018189C">
                <w:t>cXML</w:t>
              </w:r>
              <w:r w:rsidR="00BC3338">
                <w:t xml:space="preserve"> 1.2</w:t>
              </w:r>
              <w:r w:rsidR="00BC3338" w:rsidRPr="00305A27">
                <w:t>]</w:t>
              </w:r>
            </w:fldSimple>
            <w:r w:rsidRPr="0018189C">
              <w:t xml:space="preserve"> </w:t>
            </w:r>
            <w:r w:rsidRPr="002207FE">
              <w:rPr>
                <w:rStyle w:val="XPath"/>
              </w:rPr>
              <w:t>PrintTalk/</w:t>
            </w:r>
            <w:fldSimple w:instr=" REF _Ref164421262 \h  \* MERGEFORMAT ">
              <w:r w:rsidR="00BC3338" w:rsidRPr="00BC3338">
                <w:rPr>
                  <w:rStyle w:val="XPath"/>
                </w:rPr>
                <w:t>Header</w:t>
              </w:r>
            </w:fldSimple>
            <w:r w:rsidRPr="0018189C">
              <w:t xml:space="preserve"> </w:t>
            </w:r>
            <w:r>
              <w:t>specifies all necessary credentials.</w:t>
            </w:r>
          </w:p>
          <w:p w:rsidR="00045819" w:rsidRDefault="00045819" w:rsidP="00C507FD">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bl>
    <w:p w:rsidR="009D4F9B" w:rsidRDefault="009D4F9B" w:rsidP="009D4F9B">
      <w:pPr>
        <w:pStyle w:val="TableLine-After"/>
        <w:rPr>
          <w:lang w:eastAsia="de-DE"/>
        </w:rPr>
      </w:pPr>
    </w:p>
    <w:p w:rsidR="009D4F9B" w:rsidRDefault="009D4F9B" w:rsidP="009D4F9B">
      <w:pPr>
        <w:pStyle w:val="Heading3"/>
      </w:pPr>
      <w:bookmarkStart w:id="263" w:name="_Toc431471387"/>
      <w:bookmarkStart w:id="264" w:name="_Toc164364533"/>
      <w:bookmarkStart w:id="265" w:name="_Toc411174902"/>
      <w:r w:rsidRPr="009D4F9B">
        <w:t>Refusal</w:t>
      </w:r>
      <w:bookmarkEnd w:id="263"/>
      <w:bookmarkEnd w:id="264"/>
      <w:bookmarkEnd w:id="265"/>
    </w:p>
    <w:p w:rsidR="00021B6B" w:rsidRPr="00021B6B" w:rsidRDefault="00021B6B" w:rsidP="00021B6B">
      <w:pPr>
        <w:pStyle w:val="BodyText"/>
      </w:pPr>
      <w:r>
        <w:t xml:space="preserve">A </w:t>
      </w:r>
      <w:fldSimple w:instr=" REF PrintBuyer \h  \* MERGEFORMAT ">
        <w:r w:rsidR="00BC3338" w:rsidRPr="00BC3338">
          <w:rPr>
            <w:rStyle w:val="JDFTermRef"/>
          </w:rPr>
          <w:t>Print Buyer</w:t>
        </w:r>
      </w:fldSimple>
      <w:r>
        <w:t xml:space="preserve"> or a </w:t>
      </w:r>
      <w:fldSimple w:instr=" REF PrintProvider \h  \* MERGEFORMAT ">
        <w:r w:rsidR="00BC3338" w:rsidRPr="00BC3338">
          <w:rPr>
            <w:rStyle w:val="JDFTermRef"/>
          </w:rPr>
          <w:t>Print Provider</w:t>
        </w:r>
      </w:fldSimple>
      <w:r w:rsidRPr="0018189C">
        <w:t xml:space="preserve"> </w:t>
      </w:r>
      <w:r>
        <w:t xml:space="preserve">sends a </w:t>
      </w:r>
      <w:fldSimple w:instr=" REF _Ref164422364 \h  \* MERGEFORMAT ">
        <w:r w:rsidR="00BC3338" w:rsidRPr="00BC3338">
          <w:rPr>
            <w:rStyle w:val="JDFElementRef"/>
          </w:rPr>
          <w:t>Refusal</w:t>
        </w:r>
      </w:fldSimple>
      <w:r w:rsidR="00503F4F">
        <w:rPr>
          <w:rStyle w:val="JDFElementRef"/>
        </w:rPr>
        <w:t xml:space="preserve"> </w:t>
      </w:r>
      <w:r>
        <w:t>to decline receipt of</w:t>
      </w:r>
      <w:r w:rsidRPr="0018189C">
        <w:t xml:space="preserve"> </w:t>
      </w:r>
      <w:r>
        <w:t xml:space="preserve">a </w:t>
      </w:r>
      <w:fldSimple w:instr=" REF BusinessObjectGlossary \h  \* MERGEFORMAT ">
        <w:r w:rsidR="00BC3338" w:rsidRPr="00BC3338">
          <w:rPr>
            <w:rStyle w:val="JDFTermRef"/>
          </w:rPr>
          <w:t>Business Object</w:t>
        </w:r>
      </w:fldSimple>
      <w:r w:rsidR="009F087A">
        <w:t>.</w:t>
      </w:r>
    </w:p>
    <w:p w:rsidR="00C74269" w:rsidRPr="00C74269" w:rsidRDefault="00C74269" w:rsidP="00021B6B">
      <w:pPr>
        <w:pStyle w:val="BodyText"/>
      </w:pPr>
      <w:r>
        <w:t xml:space="preserve">If a </w:t>
      </w:r>
      <w:fldSimple w:instr=" REF PrintBuyer \h  \* MERGEFORMAT ">
        <w:r w:rsidR="00BC3338" w:rsidRPr="00BC3338">
          <w:rPr>
            <w:rStyle w:val="JDFTermRef"/>
          </w:rPr>
          <w:t>Print Buyer</w:t>
        </w:r>
      </w:fldSimple>
      <w:r>
        <w:rPr>
          <w:rStyle w:val="JDFTermRef"/>
        </w:rPr>
        <w:t xml:space="preserve"> </w:t>
      </w:r>
      <w:r>
        <w:t>chooses to</w:t>
      </w:r>
      <w:r w:rsidRPr="0018189C">
        <w:t xml:space="preserve"> decline a </w:t>
      </w:r>
      <w:fldSimple w:instr=" REF _Ref164422352 \h  \* MERGEFORMAT ">
        <w:r w:rsidR="00BC3338" w:rsidRPr="00BC3338">
          <w:rPr>
            <w:rStyle w:val="JDFElementRef"/>
          </w:rPr>
          <w:t>Quotation</w:t>
        </w:r>
      </w:fldSimple>
      <w:r w:rsidR="00503F4F">
        <w:rPr>
          <w:rStyle w:val="JDFElementRef"/>
        </w:rPr>
        <w:t xml:space="preserve"> </w:t>
      </w:r>
      <w:r>
        <w:t xml:space="preserve">sent by a </w:t>
      </w:r>
      <w:fldSimple w:instr=" REF PrintProvider \h  \* MERGEFORMAT ">
        <w:r w:rsidR="00BC3338" w:rsidRPr="00BC3338">
          <w:rPr>
            <w:rStyle w:val="JDFTermRef"/>
          </w:rPr>
          <w:t>Print Provider</w:t>
        </w:r>
      </w:fldSimple>
      <w:r>
        <w:t xml:space="preserve">, or if a </w:t>
      </w:r>
      <w:fldSimple w:instr=" REF PrintProvider \h  \* MERGEFORMAT ">
        <w:r w:rsidR="00BC3338" w:rsidRPr="00BC3338">
          <w:rPr>
            <w:rStyle w:val="JDFTermRef"/>
          </w:rPr>
          <w:t>Print Provider</w:t>
        </w:r>
      </w:fldSimple>
      <w:r>
        <w:t xml:space="preserve"> chooses to decline either a</w:t>
      </w:r>
      <w:r w:rsidR="002165B6">
        <w:t>n</w:t>
      </w:r>
      <w:r>
        <w:t xml:space="preserve"> </w:t>
      </w:r>
      <w:fldSimple w:instr=" REF _Ref164422350 \h  \* MERGEFORMAT ">
        <w:r w:rsidR="00BC3338" w:rsidRPr="00BC3338">
          <w:rPr>
            <w:rStyle w:val="JDFElementRef"/>
          </w:rPr>
          <w:t>RFQ</w:t>
        </w:r>
      </w:fldSimple>
      <w:r w:rsidR="00503F4F">
        <w:rPr>
          <w:rStyle w:val="JDFElementRef"/>
        </w:rPr>
        <w:t xml:space="preserve"> </w:t>
      </w:r>
      <w:r>
        <w:t xml:space="preserve">or </w:t>
      </w:r>
      <w:r w:rsidR="002165B6">
        <w:t xml:space="preserve">a </w:t>
      </w:r>
      <w:fldSimple w:instr=" REF _Ref164422357 \h  \* MERGEFORMAT ">
        <w:r w:rsidR="00BC3338" w:rsidRPr="00BC3338">
          <w:rPr>
            <w:rStyle w:val="JDFElementRef"/>
          </w:rPr>
          <w:t>PurchaseOrder</w:t>
        </w:r>
      </w:fldSimple>
      <w:r w:rsidR="00503F4F">
        <w:rPr>
          <w:rStyle w:val="JDFElementRef"/>
        </w:rPr>
        <w:t xml:space="preserve"> </w:t>
      </w:r>
      <w:r>
        <w:t xml:space="preserve">sent by a </w:t>
      </w:r>
      <w:fldSimple w:instr=" REF PrintBuyer \h  \* MERGEFORMAT ">
        <w:r w:rsidR="00BC3338" w:rsidRPr="00BC3338">
          <w:rPr>
            <w:rStyle w:val="JDFTermRef"/>
          </w:rPr>
          <w:t>Print Buyer</w:t>
        </w:r>
      </w:fldSimple>
      <w:r w:rsidR="002165B6">
        <w:t xml:space="preserve">, </w:t>
      </w:r>
      <w:r>
        <w:t xml:space="preserve">it </w:t>
      </w:r>
      <w:r w:rsidR="00AF35FC">
        <w:t>SHALL</w:t>
      </w:r>
      <w:r>
        <w:t xml:space="preserve"> either send a </w:t>
      </w:r>
      <w:fldSimple w:instr=" REF _Ref164422364 \h  \* MERGEFORMAT ">
        <w:r w:rsidR="00BC3338" w:rsidRPr="00BC3338">
          <w:rPr>
            <w:rStyle w:val="JDFElementRef"/>
          </w:rPr>
          <w:t>Refusal</w:t>
        </w:r>
      </w:fldSimple>
      <w:r w:rsidR="00503F4F">
        <w:rPr>
          <w:rStyle w:val="JDFElementRef"/>
        </w:rPr>
        <w:t xml:space="preserve"> </w:t>
      </w:r>
      <w:r>
        <w:t xml:space="preserve">whose </w:t>
      </w:r>
      <w:r w:rsidR="009F3E05" w:rsidRPr="001B6E05">
        <w:t>@</w:t>
      </w:r>
      <w:r w:rsidRPr="00AE1C46">
        <w:rPr>
          <w:rStyle w:val="JDFAttributeName"/>
        </w:rPr>
        <w:t>BusinessRefID</w:t>
      </w:r>
      <w:r w:rsidRPr="00FD174E">
        <w:t xml:space="preserve"> </w:t>
      </w:r>
      <w:r>
        <w:t>references the</w:t>
      </w:r>
      <w:r w:rsidRPr="006E0210">
        <w:rPr>
          <w:rStyle w:val="JDFElement"/>
        </w:rPr>
        <w:t xml:space="preserve"> </w:t>
      </w:r>
      <w:r>
        <w:t xml:space="preserve">declined </w:t>
      </w:r>
      <w:fldSimple w:instr=" REF BusinessObjectGlossary \h  \* MERGEFORMAT ">
        <w:r w:rsidR="00BC3338" w:rsidRPr="00BC3338">
          <w:rPr>
            <w:rStyle w:val="JDFTermRef"/>
          </w:rPr>
          <w:t>Business Object</w:t>
        </w:r>
      </w:fldSimple>
      <w:r>
        <w:t xml:space="preserve"> or let the </w:t>
      </w:r>
      <w:fldSimple w:instr=" REF BusinessObjectGlossary \h  \* MERGEFORMAT ">
        <w:r w:rsidR="00BC3338" w:rsidRPr="00BC3338">
          <w:rPr>
            <w:rStyle w:val="JDFTermRef"/>
          </w:rPr>
          <w:t>Business Object</w:t>
        </w:r>
      </w:fldSimple>
      <w:r w:rsidRPr="0018189C">
        <w:t xml:space="preserve"> </w:t>
      </w:r>
      <w:r>
        <w:t>expire</w:t>
      </w:r>
      <w:r w:rsidRPr="0018189C">
        <w:t>.</w:t>
      </w:r>
    </w:p>
    <w:p w:rsidR="009D4F9B" w:rsidRDefault="009D4F9B" w:rsidP="009D4F9B">
      <w:pPr>
        <w:pStyle w:val="CaptionICS"/>
        <w:tabs>
          <w:tab w:val="left" w:pos="1620"/>
        </w:tabs>
      </w:pPr>
      <w:bookmarkStart w:id="266" w:name="_Toc411174988"/>
      <w:r w:rsidRPr="00305A27">
        <w:t xml:space="preserve">Table </w:t>
      </w:r>
      <w:r w:rsidR="007C0763">
        <w:fldChar w:fldCharType="begin"/>
      </w:r>
      <w:r w:rsidR="003F4D71">
        <w:instrText xml:space="preserve"> SEQ "Table" \*ARABIC </w:instrText>
      </w:r>
      <w:r w:rsidR="007C0763">
        <w:fldChar w:fldCharType="separate"/>
      </w:r>
      <w:r w:rsidR="00BC3338">
        <w:rPr>
          <w:noProof/>
        </w:rPr>
        <w:t>25</w:t>
      </w:r>
      <w:r w:rsidR="007C0763">
        <w:rPr>
          <w:noProof/>
        </w:rPr>
        <w:fldChar w:fldCharType="end"/>
      </w:r>
      <w:r w:rsidRPr="00305A27">
        <w:t xml:space="preserve">: </w:t>
      </w:r>
      <w:bookmarkStart w:id="267" w:name="_Ref164422364"/>
      <w:r w:rsidRPr="009D4F9B">
        <w:t>Refusal</w:t>
      </w:r>
      <w:bookmarkEnd w:id="266"/>
      <w:bookmarkEnd w:id="267"/>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9D4F9B" w:rsidRPr="00E2272E" w:rsidRDefault="009D4F9B" w:rsidP="009D4F9B">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9D4F9B" w:rsidRPr="00305A27" w:rsidTr="00E60EB0">
        <w:trPr>
          <w:tblHeader/>
          <w:jc w:val="center"/>
        </w:trPr>
        <w:tc>
          <w:tcPr>
            <w:tcW w:w="2448" w:type="dxa"/>
            <w:tcBorders>
              <w:top w:val="single" w:sz="18" w:space="0" w:color="000080"/>
              <w:bottom w:val="single" w:sz="4" w:space="0" w:color="auto"/>
            </w:tcBorders>
            <w:shd w:val="clear" w:color="auto" w:fill="000080"/>
          </w:tcPr>
          <w:p w:rsidR="009D4F9B" w:rsidRPr="0018189C" w:rsidRDefault="009D4F9B" w:rsidP="002B6881">
            <w:pPr>
              <w:pStyle w:val="TableHeading"/>
            </w:pPr>
            <w:r>
              <w:t>Name</w:t>
            </w:r>
          </w:p>
        </w:tc>
        <w:tc>
          <w:tcPr>
            <w:tcW w:w="1440" w:type="dxa"/>
            <w:tcBorders>
              <w:top w:val="single" w:sz="18" w:space="0" w:color="000080"/>
              <w:bottom w:val="single" w:sz="4" w:space="0" w:color="auto"/>
            </w:tcBorders>
            <w:shd w:val="clear" w:color="auto" w:fill="000080"/>
          </w:tcPr>
          <w:p w:rsidR="009D4F9B" w:rsidRPr="00305A27" w:rsidRDefault="009D4F9B" w:rsidP="002B6881">
            <w:pPr>
              <w:pStyle w:val="TableHeading"/>
            </w:pPr>
            <w:r w:rsidRPr="0018189C">
              <w:t>Data Type</w:t>
            </w:r>
          </w:p>
        </w:tc>
        <w:tc>
          <w:tcPr>
            <w:tcW w:w="5472" w:type="dxa"/>
            <w:tcBorders>
              <w:top w:val="single" w:sz="18" w:space="0" w:color="000080"/>
              <w:bottom w:val="single" w:sz="4" w:space="0" w:color="auto"/>
            </w:tcBorders>
            <w:shd w:val="clear" w:color="auto" w:fill="000080"/>
          </w:tcPr>
          <w:p w:rsidR="009D4F9B" w:rsidRPr="0018189C" w:rsidRDefault="009D4F9B" w:rsidP="002B6881">
            <w:pPr>
              <w:pStyle w:val="TableHeading"/>
            </w:pPr>
            <w:r w:rsidRPr="0018189C">
              <w:t>Description</w:t>
            </w:r>
          </w:p>
        </w:tc>
      </w:tr>
      <w:tr w:rsidR="009D4F9B" w:rsidRPr="00305A27" w:rsidTr="001757C6">
        <w:trPr>
          <w:cantSplit/>
          <w:jc w:val="center"/>
        </w:trPr>
        <w:tc>
          <w:tcPr>
            <w:tcW w:w="2448" w:type="dxa"/>
            <w:tcBorders>
              <w:top w:val="single" w:sz="4" w:space="0" w:color="auto"/>
              <w:bottom w:val="single" w:sz="18" w:space="0" w:color="000080"/>
            </w:tcBorders>
          </w:tcPr>
          <w:p w:rsidR="009D4F9B" w:rsidRPr="0018189C" w:rsidRDefault="009D4F9B" w:rsidP="002B6881">
            <w:pPr>
              <w:pStyle w:val="TableCellLeft"/>
              <w:rPr>
                <w:rStyle w:val="Attribute"/>
                <w:i w:val="0"/>
              </w:rPr>
            </w:pPr>
            <w:r w:rsidRPr="009D4F9B">
              <w:rPr>
                <w:rStyle w:val="JDFElement"/>
              </w:rPr>
              <w:t>jdf:Contact</w:t>
            </w:r>
            <w:r w:rsidRPr="009D4F9B">
              <w:t xml:space="preserve"> *</w:t>
            </w:r>
          </w:p>
          <w:p w:rsidR="009D4F9B" w:rsidRPr="0018189C" w:rsidRDefault="009D4F9B" w:rsidP="002B6881">
            <w:pPr>
              <w:pStyle w:val="TableCellLeft"/>
              <w:rPr>
                <w:rStyle w:val="Attribute"/>
                <w:i w:val="0"/>
              </w:rPr>
            </w:pPr>
            <w:r>
              <w:rPr>
                <w:rStyle w:val="ChangeFlag"/>
              </w:rPr>
              <w:t>Deprecated i</w:t>
            </w:r>
            <w:r w:rsidRPr="007D2D67">
              <w:rPr>
                <w:rStyle w:val="ChangeFlag"/>
              </w:rPr>
              <w:t>n PrintTalk 1.3</w:t>
            </w:r>
          </w:p>
        </w:tc>
        <w:tc>
          <w:tcPr>
            <w:tcW w:w="1440" w:type="dxa"/>
            <w:tcBorders>
              <w:top w:val="single" w:sz="4" w:space="0" w:color="auto"/>
              <w:bottom w:val="single" w:sz="18" w:space="0" w:color="000080"/>
            </w:tcBorders>
          </w:tcPr>
          <w:p w:rsidR="009D4F9B" w:rsidRPr="0018189C" w:rsidRDefault="009D4F9B" w:rsidP="002B6881">
            <w:pPr>
              <w:pStyle w:val="TableCellLeft"/>
            </w:pPr>
            <w:r w:rsidRPr="0018189C">
              <w:t>element</w:t>
            </w:r>
          </w:p>
        </w:tc>
        <w:tc>
          <w:tcPr>
            <w:tcW w:w="5472" w:type="dxa"/>
            <w:tcBorders>
              <w:top w:val="single" w:sz="4" w:space="0" w:color="auto"/>
              <w:bottom w:val="single" w:sz="18" w:space="0" w:color="000080"/>
            </w:tcBorders>
          </w:tcPr>
          <w:p w:rsidR="009D4F9B" w:rsidRPr="0018189C" w:rsidRDefault="009D4F9B" w:rsidP="002B6881">
            <w:pPr>
              <w:pStyle w:val="TableCellLeft"/>
            </w:pPr>
            <w:r w:rsidRPr="0018189C">
              <w:t>Detailed contact information about the company.</w:t>
            </w:r>
          </w:p>
          <w:p w:rsidR="009D4F9B" w:rsidRDefault="00691CEA" w:rsidP="002B6881">
            <w:pPr>
              <w:pStyle w:val="TableCellLeft"/>
            </w:pPr>
            <w:r w:rsidRPr="005440AE">
              <w:rPr>
                <w:rStyle w:val="NoteLeadIn"/>
              </w:rPr>
              <w:t>Deprecation note:</w:t>
            </w:r>
            <w:r>
              <w:t xml:space="preserve"> </w:t>
            </w:r>
            <w:r w:rsidR="001437B9">
              <w:t>starting with</w:t>
            </w:r>
            <w:r w:rsidR="001437B9" w:rsidRPr="0018189C">
              <w:t xml:space="preserve"> </w:t>
            </w:r>
            <w:r w:rsidR="009D4F9B" w:rsidRPr="0018189C">
              <w:t>PrintTalk 1.3</w:t>
            </w:r>
            <w:r w:rsidR="009D4F9B">
              <w:t>,</w:t>
            </w:r>
            <w:r w:rsidR="009D4F9B" w:rsidRPr="0018189C">
              <w:t xml:space="preserve"> the </w:t>
            </w:r>
            <w:fldSimple w:instr=" REF cXMLUG \h  \* MERGEFORMAT ">
              <w:r w:rsidR="00BC3338" w:rsidRPr="00305A27">
                <w:t>[</w:t>
              </w:r>
              <w:r w:rsidR="00BC3338" w:rsidRPr="0018189C">
                <w:t>cXML</w:t>
              </w:r>
              <w:r w:rsidR="00BC3338">
                <w:t xml:space="preserve"> 1.2</w:t>
              </w:r>
              <w:r w:rsidR="00BC3338" w:rsidRPr="00305A27">
                <w:t>]</w:t>
              </w:r>
            </w:fldSimple>
            <w:r w:rsidR="001437B9">
              <w:t xml:space="preserve"> </w:t>
            </w:r>
            <w:r w:rsidR="002207FE" w:rsidRPr="002207FE">
              <w:rPr>
                <w:rStyle w:val="XPath"/>
              </w:rPr>
              <w:t>PrintTalk/</w:t>
            </w:r>
            <w:fldSimple w:instr=" REF _Ref164421262 \h  \* MERGEFORMAT ">
              <w:r w:rsidR="00BC3338" w:rsidRPr="00BC3338">
                <w:rPr>
                  <w:rStyle w:val="XPath"/>
                </w:rPr>
                <w:t>Header</w:t>
              </w:r>
            </w:fldSimple>
            <w:r w:rsidR="00503F4F" w:rsidRPr="0018189C">
              <w:t xml:space="preserve"> </w:t>
            </w:r>
            <w:r w:rsidR="009D4F9B">
              <w:t>specifies all necessary credentials.</w:t>
            </w:r>
          </w:p>
          <w:p w:rsidR="00540289" w:rsidRPr="0018189C" w:rsidRDefault="00540289" w:rsidP="002B6881">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bl>
    <w:p w:rsidR="009D4F9B" w:rsidRDefault="009D4F9B" w:rsidP="009D4F9B">
      <w:pPr>
        <w:pStyle w:val="TableLine-After"/>
        <w:rPr>
          <w:lang w:eastAsia="de-DE"/>
        </w:rPr>
      </w:pPr>
    </w:p>
    <w:p w:rsidR="00EB04BC" w:rsidRPr="0018189C" w:rsidRDefault="00EB04BC">
      <w:pPr>
        <w:pStyle w:val="Heading3"/>
      </w:pPr>
      <w:bookmarkStart w:id="268" w:name="_Toc431471388"/>
      <w:bookmarkStart w:id="269" w:name="_Toc164364534"/>
      <w:bookmarkStart w:id="270" w:name="_Toc411174903"/>
      <w:r w:rsidRPr="0018189C">
        <w:t>OrderStatusRequest</w:t>
      </w:r>
      <w:bookmarkEnd w:id="252"/>
      <w:bookmarkEnd w:id="253"/>
      <w:bookmarkEnd w:id="254"/>
      <w:bookmarkEnd w:id="255"/>
      <w:bookmarkEnd w:id="268"/>
      <w:bookmarkEnd w:id="269"/>
      <w:bookmarkEnd w:id="270"/>
    </w:p>
    <w:p w:rsidR="000D37C4" w:rsidRPr="00021B6B" w:rsidRDefault="00511054" w:rsidP="00021B6B">
      <w:pPr>
        <w:pStyle w:val="BodyText"/>
      </w:pPr>
      <w:r w:rsidRPr="001D7939">
        <w:t xml:space="preserve">An </w:t>
      </w:r>
      <w:fldSimple w:instr=" REF _Ref164422368 \h  \* MERGEFORMAT ">
        <w:r w:rsidR="00BC3338" w:rsidRPr="00BC3338">
          <w:rPr>
            <w:rStyle w:val="JDFElementRef"/>
          </w:rPr>
          <w:t>OrderStatusRequest</w:t>
        </w:r>
      </w:fldSimple>
      <w:r w:rsidR="00503F4F">
        <w:rPr>
          <w:rStyle w:val="JDFElementRef"/>
        </w:rPr>
        <w:t xml:space="preserve"> </w:t>
      </w:r>
      <w:r w:rsidR="00A02F39" w:rsidRPr="00021B6B">
        <w:t xml:space="preserve">allows the </w:t>
      </w:r>
      <w:fldSimple w:instr=" REF PrintBuyer \h  \* MERGEFORMAT ">
        <w:r w:rsidR="00BC3338" w:rsidRPr="00BC3338">
          <w:rPr>
            <w:rStyle w:val="JDFTermRef"/>
          </w:rPr>
          <w:t>Print Buyer</w:t>
        </w:r>
      </w:fldSimple>
      <w:r w:rsidR="009573C2" w:rsidRPr="00021B6B">
        <w:rPr>
          <w:rStyle w:val="JDFTermRef"/>
          <w:b w:val="0"/>
          <w:i w:val="0"/>
          <w:color w:val="auto"/>
        </w:rPr>
        <w:t xml:space="preserve"> </w:t>
      </w:r>
      <w:r w:rsidR="00A02F39" w:rsidRPr="00021B6B">
        <w:t xml:space="preserve">to query the </w:t>
      </w:r>
      <w:fldSimple w:instr=" REF PrintProvider \h  \* MERGEFORMAT ">
        <w:r w:rsidR="00BC3338" w:rsidRPr="00BC3338">
          <w:rPr>
            <w:rStyle w:val="JDFTermRef"/>
          </w:rPr>
          <w:t>Print Provider</w:t>
        </w:r>
      </w:fldSimple>
      <w:r w:rsidRPr="00021B6B">
        <w:t xml:space="preserve"> for details of the order status. </w:t>
      </w:r>
    </w:p>
    <w:p w:rsidR="00C4100A" w:rsidRDefault="00021B6B" w:rsidP="00021B6B">
      <w:pPr>
        <w:pStyle w:val="BodyText"/>
      </w:pPr>
      <w:r w:rsidRPr="00021B6B">
        <w:t xml:space="preserve">If a </w:t>
      </w:r>
      <w:fldSimple w:instr=" REF PrintBuyer \h  \* MERGEFORMAT ">
        <w:r w:rsidR="00BC3338" w:rsidRPr="00BC3338">
          <w:rPr>
            <w:rStyle w:val="JDFTermRef"/>
          </w:rPr>
          <w:t>Print Buyer</w:t>
        </w:r>
      </w:fldSimple>
      <w:r w:rsidRPr="00021B6B">
        <w:rPr>
          <w:rStyle w:val="JDFTermRef"/>
          <w:b w:val="0"/>
          <w:i w:val="0"/>
          <w:color w:val="auto"/>
        </w:rPr>
        <w:t xml:space="preserve"> </w:t>
      </w:r>
      <w:r w:rsidRPr="00021B6B">
        <w:t xml:space="preserve">wants the status of an order, it </w:t>
      </w:r>
      <w:r w:rsidR="00AF35FC">
        <w:t>SHALL</w:t>
      </w:r>
      <w:r w:rsidRPr="00021B6B">
        <w:t xml:space="preserve"> send to the </w:t>
      </w:r>
      <w:fldSimple w:instr=" REF PrintProvider \h  \* MERGEFORMAT ">
        <w:r w:rsidR="00BC3338" w:rsidRPr="00BC3338">
          <w:rPr>
            <w:rStyle w:val="JDFTermRef"/>
          </w:rPr>
          <w:t>Print Provider</w:t>
        </w:r>
      </w:fldSimple>
      <w:r w:rsidRPr="00021B6B">
        <w:t xml:space="preserve"> an </w:t>
      </w:r>
      <w:fldSimple w:instr=" REF _Ref164422368 \h  \* MERGEFORMAT ">
        <w:r w:rsidR="00BC3338" w:rsidRPr="00BC3338">
          <w:rPr>
            <w:rStyle w:val="JDFElementRef"/>
          </w:rPr>
          <w:t>OrderStatusRequest</w:t>
        </w:r>
      </w:fldSimple>
      <w:r w:rsidR="00503F4F">
        <w:rPr>
          <w:rStyle w:val="JDFElementRef"/>
        </w:rPr>
        <w:t xml:space="preserve"> </w:t>
      </w:r>
      <w:r w:rsidRPr="00021B6B">
        <w:t xml:space="preserve">whose </w:t>
      </w:r>
      <w:r w:rsidR="009F3E05" w:rsidRPr="001B6E05">
        <w:t>@</w:t>
      </w:r>
      <w:r w:rsidRPr="002165B6">
        <w:rPr>
          <w:rStyle w:val="JDFAttributeName"/>
        </w:rPr>
        <w:t>BusinessRefID</w:t>
      </w:r>
      <w:r w:rsidRPr="00021B6B">
        <w:t xml:space="preserve"> references the</w:t>
      </w:r>
      <w:r w:rsidR="00AA4F14">
        <w:t xml:space="preserve"> order’s</w:t>
      </w:r>
      <w:r w:rsidRPr="00021B6B">
        <w:rPr>
          <w:rStyle w:val="JDFElement"/>
          <w:rFonts w:ascii="Times New Roman" w:hAnsi="Times New Roman"/>
        </w:rPr>
        <w:t xml:space="preserve"> </w:t>
      </w:r>
      <w:fldSimple w:instr=" REF _Ref164422357 \h  \* MERGEFORMAT ">
        <w:r w:rsidR="00BC3338" w:rsidRPr="00BC3338">
          <w:rPr>
            <w:rStyle w:val="JDFElementRef"/>
          </w:rPr>
          <w:t>PurchaseOrder</w:t>
        </w:r>
      </w:fldSimple>
      <w:r w:rsidRPr="00021B6B">
        <w:t>.</w:t>
      </w:r>
      <w:r w:rsidR="00E076AC">
        <w:t xml:space="preserve"> </w:t>
      </w:r>
      <w:r w:rsidR="00AA4F14">
        <w:t>T</w:t>
      </w:r>
      <w:r w:rsidR="00AA4F14" w:rsidRPr="00021B6B">
        <w:t>he</w:t>
      </w:r>
      <w:r w:rsidR="00AA4F14">
        <w:t xml:space="preserve"> order’s</w:t>
      </w:r>
      <w:r w:rsidR="00AA4F14" w:rsidRPr="00021B6B">
        <w:rPr>
          <w:rStyle w:val="JDFElement"/>
          <w:rFonts w:ascii="Times New Roman" w:hAnsi="Times New Roman"/>
        </w:rPr>
        <w:t xml:space="preserve"> </w:t>
      </w:r>
      <w:fldSimple w:instr=" REF _Ref164422357 \h  \* MERGEFORMAT ">
        <w:r w:rsidR="00BC3338" w:rsidRPr="00BC3338">
          <w:rPr>
            <w:rStyle w:val="JDFElementRef"/>
          </w:rPr>
          <w:t>PurchaseOrder</w:t>
        </w:r>
      </w:fldSimple>
      <w:r w:rsidR="00503F4F">
        <w:rPr>
          <w:rStyle w:val="JDFElementRef"/>
        </w:rPr>
        <w:t xml:space="preserve"> </w:t>
      </w:r>
      <w:r w:rsidR="00AA4F14">
        <w:t>is</w:t>
      </w:r>
      <w:r w:rsidR="001A5B62">
        <w:t xml:space="preserve"> either</w:t>
      </w:r>
      <w:r w:rsidR="00AA4F14">
        <w:t xml:space="preserve"> </w:t>
      </w:r>
      <w:r w:rsidR="00511054" w:rsidRPr="001D7939">
        <w:t xml:space="preserve">the initial </w:t>
      </w:r>
      <w:fldSimple w:instr=" REF _Ref164422357 \h  \* MERGEFORMAT ">
        <w:r w:rsidR="00BC3338" w:rsidRPr="00BC3338">
          <w:rPr>
            <w:rStyle w:val="JDFElementRef"/>
          </w:rPr>
          <w:t>PurchaseOrder</w:t>
        </w:r>
      </w:fldSimple>
      <w:r w:rsidR="00503F4F">
        <w:rPr>
          <w:rStyle w:val="JDFElementRef"/>
        </w:rPr>
        <w:t xml:space="preserve"> </w:t>
      </w:r>
      <w:r w:rsidR="00511054" w:rsidRPr="001D7939">
        <w:t xml:space="preserve">if no </w:t>
      </w:r>
      <w:fldSimple w:instr=" REF ChangeOrder \h  \* MERGEFORMAT ">
        <w:r w:rsidR="00BC3338" w:rsidRPr="00BC3338">
          <w:rPr>
            <w:rStyle w:val="JDFTermRef"/>
          </w:rPr>
          <w:t>Change Order</w:t>
        </w:r>
      </w:fldSimple>
      <w:r w:rsidR="00511054" w:rsidRPr="00CE1864">
        <w:rPr>
          <w:rStyle w:val="JDFTermRef"/>
        </w:rPr>
        <w:t>s</w:t>
      </w:r>
      <w:r w:rsidR="00511054" w:rsidRPr="001D7939">
        <w:t xml:space="preserve"> have occurred or</w:t>
      </w:r>
      <w:r w:rsidR="00AA4F14" w:rsidRPr="001D7939">
        <w:t xml:space="preserve"> </w:t>
      </w:r>
      <w:r w:rsidR="00511054" w:rsidRPr="001D7939">
        <w:t xml:space="preserve">the latest accepted </w:t>
      </w:r>
      <w:fldSimple w:instr=" REF _Ref164422357 \h  \* MERGEFORMAT ">
        <w:r w:rsidR="00BC3338" w:rsidRPr="00BC3338">
          <w:rPr>
            <w:rStyle w:val="JDFElementRef"/>
          </w:rPr>
          <w:t>PurchaseOrder</w:t>
        </w:r>
      </w:fldSimple>
      <w:r w:rsidR="00503F4F">
        <w:rPr>
          <w:rStyle w:val="JDFElementRef"/>
        </w:rPr>
        <w:t xml:space="preserve"> </w:t>
      </w:r>
      <w:r w:rsidR="00511054" w:rsidRPr="001D7939">
        <w:t xml:space="preserve">if a </w:t>
      </w:r>
      <w:fldSimple w:instr=" REF ChangeOrder \h  \* MERGEFORMAT ">
        <w:r w:rsidR="00BC3338" w:rsidRPr="00BC3338">
          <w:rPr>
            <w:rStyle w:val="JDFTermRef"/>
          </w:rPr>
          <w:t>Change Order</w:t>
        </w:r>
      </w:fldSimple>
      <w:r w:rsidR="00511054" w:rsidRPr="001D7939">
        <w:t xml:space="preserve"> has been made.</w:t>
      </w:r>
      <w:r w:rsidR="00CD1E70">
        <w:t xml:space="preserve"> </w:t>
      </w:r>
    </w:p>
    <w:p w:rsidR="00C4100A" w:rsidRDefault="00C4100A" w:rsidP="00C4100A">
      <w:pPr>
        <w:pStyle w:val="BodyText"/>
      </w:pPr>
      <w:r>
        <w:t xml:space="preserve">In addition, the </w:t>
      </w:r>
      <w:fldSimple w:instr=" REF PrintBuyer \h  \* MERGEFORMAT ">
        <w:r w:rsidR="00BC3338" w:rsidRPr="00BC3338">
          <w:rPr>
            <w:rStyle w:val="JDFTermRef"/>
          </w:rPr>
          <w:t>Print Buyer</w:t>
        </w:r>
      </w:fldSimple>
      <w:r w:rsidRPr="00CD1E70">
        <w:t xml:space="preserve"> </w:t>
      </w:r>
      <w:r w:rsidR="00AF35FC">
        <w:t>SHALL</w:t>
      </w:r>
      <w:r>
        <w:t xml:space="preserve"> specify whether it wants status of the </w:t>
      </w:r>
    </w:p>
    <w:p w:rsidR="00C4100A" w:rsidRDefault="00C4100A" w:rsidP="00C4100A">
      <w:pPr>
        <w:pStyle w:val="ListBullet2"/>
      </w:pPr>
      <w:r w:rsidRPr="003209E7">
        <w:rPr>
          <w:b/>
        </w:rPr>
        <w:t>entire order</w:t>
      </w:r>
      <w:r>
        <w:t xml:space="preserve"> (</w:t>
      </w:r>
      <w:r w:rsidRPr="00CD1E70">
        <w:rPr>
          <w:rStyle w:val="XPath"/>
        </w:rPr>
        <w:t>PurchaseOrder/jdf:JDF</w:t>
      </w:r>
      <w:r w:rsidRPr="00CD1E70">
        <w:t>)</w:t>
      </w:r>
      <w:r>
        <w:t xml:space="preserve"> or </w:t>
      </w:r>
    </w:p>
    <w:p w:rsidR="00C4100A" w:rsidRDefault="00C4100A" w:rsidP="00C4100A">
      <w:pPr>
        <w:pStyle w:val="ListBullet2"/>
      </w:pPr>
      <w:proofErr w:type="gramStart"/>
      <w:r w:rsidRPr="003209E7">
        <w:rPr>
          <w:b/>
        </w:rPr>
        <w:t>just</w:t>
      </w:r>
      <w:proofErr w:type="gramEnd"/>
      <w:r w:rsidRPr="003209E7">
        <w:rPr>
          <w:b/>
        </w:rPr>
        <w:t xml:space="preserve"> a portion of the order</w:t>
      </w:r>
      <w:r>
        <w:t xml:space="preserve"> (</w:t>
      </w:r>
      <w:r w:rsidR="00AE25C1">
        <w:rPr>
          <w:rStyle w:val="XPath"/>
        </w:rPr>
        <w:t>PurchaseOrder//jdf:JDF[@J</w:t>
      </w:r>
      <w:r w:rsidRPr="005F100C">
        <w:rPr>
          <w:rStyle w:val="XPath"/>
        </w:rPr>
        <w:t xml:space="preserve">obID = J </w:t>
      </w:r>
      <w:r>
        <w:rPr>
          <w:rStyle w:val="XPath"/>
        </w:rPr>
        <w:t>and @</w:t>
      </w:r>
      <w:r w:rsidR="00AE25C1" w:rsidRPr="00487958">
        <w:rPr>
          <w:rStyle w:val="JDFAttributeName"/>
        </w:rPr>
        <w:t>J</w:t>
      </w:r>
      <w:r w:rsidRPr="00487958">
        <w:rPr>
          <w:rStyle w:val="JDFAttributeName"/>
        </w:rPr>
        <w:t>obPartID</w:t>
      </w:r>
      <w:r w:rsidRPr="005F100C">
        <w:rPr>
          <w:rStyle w:val="XPath"/>
        </w:rPr>
        <w:t xml:space="preserve"> = </w:t>
      </w:r>
      <w:r>
        <w:rPr>
          <w:rStyle w:val="XPath"/>
        </w:rPr>
        <w:t>P</w:t>
      </w:r>
      <w:r w:rsidRPr="005F100C">
        <w:rPr>
          <w:rStyle w:val="XPath"/>
        </w:rPr>
        <w:t>]</w:t>
      </w:r>
      <w:r>
        <w:rPr>
          <w:rStyle w:val="XPath"/>
        </w:rPr>
        <w:t xml:space="preserve"> </w:t>
      </w:r>
      <w:r w:rsidRPr="005F100C">
        <w:t>for some J</w:t>
      </w:r>
      <w:r>
        <w:t xml:space="preserve"> and some P defined in </w:t>
      </w:r>
      <w:fldSimple w:instr=" REF _Ref164425715 \h  \* MERGEFORMAT ">
        <w:r w:rsidR="00BC3338" w:rsidRPr="00BC3338">
          <w:rPr>
            <w:rStyle w:val="JDFElementRef"/>
          </w:rPr>
          <w:t>StatusRequest</w:t>
        </w:r>
      </w:fldSimple>
      <w:r>
        <w:t>; the test for either J or P  MAY be omitted.</w:t>
      </w:r>
    </w:p>
    <w:p w:rsidR="005235A2" w:rsidRDefault="005235A2" w:rsidP="005235A2">
      <w:pPr>
        <w:pStyle w:val="CaptionICS"/>
        <w:tabs>
          <w:tab w:val="left" w:pos="1620"/>
        </w:tabs>
      </w:pPr>
      <w:bookmarkStart w:id="271" w:name="_Toc411174989"/>
      <w:r w:rsidRPr="00305A27">
        <w:lastRenderedPageBreak/>
        <w:t xml:space="preserve">Table </w:t>
      </w:r>
      <w:r w:rsidR="007C0763">
        <w:fldChar w:fldCharType="begin"/>
      </w:r>
      <w:r w:rsidR="003F4D71">
        <w:instrText xml:space="preserve"> SEQ "Table" \*ARABIC </w:instrText>
      </w:r>
      <w:r w:rsidR="007C0763">
        <w:fldChar w:fldCharType="separate"/>
      </w:r>
      <w:r w:rsidR="00BC3338">
        <w:rPr>
          <w:noProof/>
        </w:rPr>
        <w:t>26</w:t>
      </w:r>
      <w:r w:rsidR="007C0763">
        <w:rPr>
          <w:noProof/>
        </w:rPr>
        <w:fldChar w:fldCharType="end"/>
      </w:r>
      <w:r w:rsidRPr="00305A27">
        <w:t xml:space="preserve">: </w:t>
      </w:r>
      <w:bookmarkStart w:id="272" w:name="_Ref164422368"/>
      <w:r w:rsidR="001A4C96" w:rsidRPr="0018189C">
        <w:t>OrderStatusRequest</w:t>
      </w:r>
      <w:bookmarkEnd w:id="271"/>
      <w:bookmarkEnd w:id="272"/>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2F0F97" w:rsidRPr="00305A27" w:rsidTr="00E60EB0">
        <w:trPr>
          <w:jc w:val="center"/>
        </w:trPr>
        <w:tc>
          <w:tcPr>
            <w:tcW w:w="2448" w:type="dxa"/>
            <w:tcBorders>
              <w:top w:val="single" w:sz="4" w:space="0" w:color="auto"/>
              <w:bottom w:val="single" w:sz="12" w:space="0" w:color="000080"/>
            </w:tcBorders>
          </w:tcPr>
          <w:p w:rsidR="002F0F97" w:rsidRPr="0018189C" w:rsidRDefault="002F0F97" w:rsidP="002B6881">
            <w:pPr>
              <w:pStyle w:val="TableCellLeft"/>
              <w:rPr>
                <w:rStyle w:val="Attribute"/>
                <w:i w:val="0"/>
              </w:rPr>
            </w:pPr>
            <w:r w:rsidRPr="009D4F9B">
              <w:rPr>
                <w:rStyle w:val="JDFElement"/>
              </w:rPr>
              <w:t>jdf:Contact</w:t>
            </w:r>
            <w:r w:rsidRPr="009D4F9B">
              <w:t xml:space="preserve"> *</w:t>
            </w:r>
          </w:p>
          <w:p w:rsidR="002F0F97" w:rsidRPr="0018189C" w:rsidRDefault="002F0F97" w:rsidP="00540289">
            <w:pPr>
              <w:pStyle w:val="TableCellLeftClose"/>
              <w:rPr>
                <w:rStyle w:val="Attribute"/>
                <w:i w:val="0"/>
              </w:rPr>
            </w:pPr>
            <w:r>
              <w:rPr>
                <w:rStyle w:val="ChangeFlag"/>
              </w:rPr>
              <w:t>Deprecated i</w:t>
            </w:r>
            <w:r w:rsidRPr="007D2D67">
              <w:rPr>
                <w:rStyle w:val="ChangeFlag"/>
              </w:rPr>
              <w:t>n PrintTalk 1.3</w:t>
            </w:r>
          </w:p>
        </w:tc>
        <w:tc>
          <w:tcPr>
            <w:tcW w:w="1440" w:type="dxa"/>
            <w:tcBorders>
              <w:top w:val="single" w:sz="4" w:space="0" w:color="auto"/>
              <w:bottom w:val="single" w:sz="12" w:space="0" w:color="000080"/>
            </w:tcBorders>
          </w:tcPr>
          <w:p w:rsidR="002F0F97" w:rsidRPr="0018189C" w:rsidRDefault="002F0F97" w:rsidP="002B6881">
            <w:pPr>
              <w:pStyle w:val="TableCellLeft"/>
            </w:pPr>
            <w:r w:rsidRPr="0018189C">
              <w:t>element</w:t>
            </w:r>
          </w:p>
        </w:tc>
        <w:tc>
          <w:tcPr>
            <w:tcW w:w="5472" w:type="dxa"/>
            <w:tcBorders>
              <w:top w:val="single" w:sz="4" w:space="0" w:color="auto"/>
              <w:bottom w:val="single" w:sz="12" w:space="0" w:color="000080"/>
            </w:tcBorders>
          </w:tcPr>
          <w:p w:rsidR="002F0F97" w:rsidRPr="0018189C" w:rsidRDefault="002F0F97" w:rsidP="002B6881">
            <w:pPr>
              <w:pStyle w:val="TableCellLeft"/>
            </w:pPr>
            <w:r w:rsidRPr="0018189C">
              <w:t>Detailed information about the company.</w:t>
            </w:r>
          </w:p>
          <w:p w:rsidR="002F0F97" w:rsidRDefault="00691CEA" w:rsidP="002B6881">
            <w:pPr>
              <w:pStyle w:val="TableCellLeft"/>
            </w:pPr>
            <w:r w:rsidRPr="005440AE">
              <w:rPr>
                <w:rStyle w:val="NoteLeadIn"/>
              </w:rPr>
              <w:t>Deprecation note:</w:t>
            </w:r>
            <w:r>
              <w:t xml:space="preserve"> </w:t>
            </w:r>
            <w:r w:rsidR="00065E1C">
              <w:t>starting with</w:t>
            </w:r>
            <w:r w:rsidR="00065E1C" w:rsidRPr="0018189C">
              <w:t xml:space="preserve"> </w:t>
            </w:r>
            <w:r w:rsidR="002F0F97" w:rsidRPr="0018189C">
              <w:t>PrintTalk 1.3</w:t>
            </w:r>
            <w:r>
              <w:t xml:space="preserve">, </w:t>
            </w:r>
            <w:r w:rsidR="002F0F97" w:rsidRPr="0018189C">
              <w:t xml:space="preserve">all necessary credentials are defined in the </w:t>
            </w:r>
            <w:fldSimple w:instr=" REF cXMLUG \h  \* MERGEFORMAT ">
              <w:r w:rsidR="00BC3338" w:rsidRPr="00305A27">
                <w:t>[</w:t>
              </w:r>
              <w:r w:rsidR="00BC3338" w:rsidRPr="0018189C">
                <w:t>cXML</w:t>
              </w:r>
              <w:r w:rsidR="00BC3338">
                <w:t xml:space="preserve"> 1.2</w:t>
              </w:r>
              <w:r w:rsidR="00BC3338" w:rsidRPr="00305A27">
                <w:t>]</w:t>
              </w:r>
            </w:fldSimple>
            <w:r w:rsidR="001437B9">
              <w:t xml:space="preserve"> </w:t>
            </w:r>
            <w:r w:rsidR="000D37C4" w:rsidRPr="000D37C4">
              <w:rPr>
                <w:rStyle w:val="XPath"/>
              </w:rPr>
              <w:t>PrintTalk/</w:t>
            </w:r>
            <w:fldSimple w:instr=" REF _Ref164421262 \h  \* MERGEFORMAT ">
              <w:r w:rsidR="00BC3338" w:rsidRPr="00BC3338">
                <w:rPr>
                  <w:rStyle w:val="XPath"/>
                </w:rPr>
                <w:t>Header</w:t>
              </w:r>
            </w:fldSimple>
            <w:r w:rsidR="002F0F97" w:rsidRPr="0018189C">
              <w:t>.</w:t>
            </w:r>
          </w:p>
          <w:p w:rsidR="00540289" w:rsidRPr="0018189C" w:rsidRDefault="00540289" w:rsidP="002B6881">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2F0F97" w:rsidRPr="00305A27">
        <w:trPr>
          <w:jc w:val="center"/>
        </w:trPr>
        <w:tc>
          <w:tcPr>
            <w:tcW w:w="2448" w:type="dxa"/>
            <w:tcBorders>
              <w:top w:val="single" w:sz="12" w:space="0" w:color="000080"/>
              <w:bottom w:val="single" w:sz="18" w:space="0" w:color="000080"/>
            </w:tcBorders>
          </w:tcPr>
          <w:p w:rsidR="002F0F97" w:rsidRPr="0018189C" w:rsidRDefault="007C0763" w:rsidP="002B6881">
            <w:pPr>
              <w:pStyle w:val="TableCellLeft"/>
              <w:rPr>
                <w:rStyle w:val="Attribute"/>
              </w:rPr>
            </w:pPr>
            <w:fldSimple w:instr=" REF _Ref164425715 \h  \* MERGEFORMAT ">
              <w:r w:rsidR="00BC3338" w:rsidRPr="00BC3338">
                <w:rPr>
                  <w:rStyle w:val="JDFElementRef"/>
                </w:rPr>
                <w:t>StatusRequest</w:t>
              </w:r>
            </w:fldSimple>
            <w:r w:rsidR="002F0F97" w:rsidRPr="002F0F97">
              <w:t xml:space="preserve"> *</w:t>
            </w:r>
          </w:p>
        </w:tc>
        <w:tc>
          <w:tcPr>
            <w:tcW w:w="1440" w:type="dxa"/>
            <w:tcBorders>
              <w:top w:val="single" w:sz="12" w:space="0" w:color="000080"/>
              <w:bottom w:val="single" w:sz="18" w:space="0" w:color="000080"/>
            </w:tcBorders>
          </w:tcPr>
          <w:p w:rsidR="002F0F97" w:rsidRPr="0018189C" w:rsidRDefault="002F0F97" w:rsidP="002B6881">
            <w:pPr>
              <w:pStyle w:val="TableCellLeft"/>
            </w:pPr>
            <w:r w:rsidRPr="0018189C">
              <w:t>element</w:t>
            </w:r>
          </w:p>
        </w:tc>
        <w:tc>
          <w:tcPr>
            <w:tcW w:w="5472" w:type="dxa"/>
            <w:tcBorders>
              <w:top w:val="single" w:sz="12" w:space="0" w:color="000080"/>
              <w:bottom w:val="single" w:sz="18" w:space="0" w:color="000080"/>
            </w:tcBorders>
          </w:tcPr>
          <w:p w:rsidR="00CD1E70" w:rsidRDefault="002F0F97" w:rsidP="002B6881">
            <w:pPr>
              <w:pStyle w:val="TableCellLeft"/>
            </w:pPr>
            <w:r w:rsidRPr="0018189C">
              <w:t xml:space="preserve">Individual status request description. </w:t>
            </w:r>
          </w:p>
          <w:p w:rsidR="002F0F97" w:rsidRDefault="002F0F97" w:rsidP="002B6881">
            <w:pPr>
              <w:pStyle w:val="TableCellLeft"/>
              <w:rPr>
                <w:rStyle w:val="XPath"/>
              </w:rPr>
            </w:pPr>
            <w:r w:rsidRPr="0018189C">
              <w:t xml:space="preserve">If </w:t>
            </w:r>
            <w:fldSimple w:instr=" REF _Ref164425715 \h  \* MERGEFORMAT ">
              <w:r w:rsidR="00BC3338" w:rsidRPr="00BC3338">
                <w:rPr>
                  <w:rStyle w:val="JDFElementRef"/>
                </w:rPr>
                <w:t>StatusRequest</w:t>
              </w:r>
            </w:fldSimple>
            <w:r w:rsidR="00503F4F">
              <w:rPr>
                <w:rStyle w:val="JDFElementRef"/>
              </w:rPr>
              <w:t xml:space="preserve"> </w:t>
            </w:r>
            <w:r w:rsidRPr="0018189C">
              <w:t xml:space="preserve">is </w:t>
            </w:r>
            <w:r w:rsidR="005F100C">
              <w:t xml:space="preserve">not </w:t>
            </w:r>
            <w:r w:rsidRPr="0018189C">
              <w:t>specified, the</w:t>
            </w:r>
            <w:r w:rsidR="00AE25C1">
              <w:t xml:space="preserve"> </w:t>
            </w:r>
            <w:fldSimple w:instr=" REF PrintProvider \h  \* MERGEFORMAT ">
              <w:r w:rsidR="00BC3338" w:rsidRPr="00BC3338">
                <w:rPr>
                  <w:rStyle w:val="JDFTermRef"/>
                </w:rPr>
                <w:t>Print Provider</w:t>
              </w:r>
            </w:fldSimple>
            <w:r w:rsidR="005F100C">
              <w:t xml:space="preserve"> </w:t>
            </w:r>
            <w:r w:rsidR="00AF35FC">
              <w:t>SHALL</w:t>
            </w:r>
            <w:r w:rsidR="00DD62B1">
              <w:t xml:space="preserve"> provide</w:t>
            </w:r>
            <w:r w:rsidR="005F100C">
              <w:t xml:space="preserve"> status for the entire order (as explained just above this table). </w:t>
            </w:r>
            <w:r w:rsidRPr="0018189C">
              <w:t xml:space="preserve"> </w:t>
            </w:r>
          </w:p>
          <w:p w:rsidR="002B6881" w:rsidRPr="0018189C" w:rsidRDefault="002B6881" w:rsidP="002B6881">
            <w:pPr>
              <w:pStyle w:val="TableCellLeft"/>
            </w:pPr>
            <w:r w:rsidRPr="00F00C51">
              <w:t xml:space="preserve">See </w:t>
            </w:r>
            <w:r w:rsidR="007C0763">
              <w:rPr>
                <w:rStyle w:val="XPath"/>
              </w:rPr>
              <w:fldChar w:fldCharType="begin"/>
            </w:r>
            <w:r>
              <w:rPr>
                <w:rStyle w:val="XPath"/>
              </w:rPr>
              <w:instrText xml:space="preserve"> REF _Ref164358747 \h </w:instrText>
            </w:r>
            <w:r w:rsidR="007C0763">
              <w:rPr>
                <w:rStyle w:val="XPath"/>
              </w:rPr>
            </w:r>
            <w:r w:rsidR="007C0763">
              <w:rPr>
                <w:rStyle w:val="XPath"/>
              </w:rPr>
              <w:fldChar w:fldCharType="separate"/>
            </w:r>
            <w:r w:rsidR="00BC3338" w:rsidRPr="00305A27">
              <w:t xml:space="preserve">Table </w:t>
            </w:r>
            <w:r w:rsidR="00BC3338">
              <w:rPr>
                <w:noProof/>
              </w:rPr>
              <w:t>27</w:t>
            </w:r>
            <w:r w:rsidR="00BC3338" w:rsidRPr="00305A27">
              <w:t xml:space="preserve">: </w:t>
            </w:r>
            <w:r w:rsidR="00BC3338" w:rsidRPr="00673051">
              <w:t>StatusRequest</w:t>
            </w:r>
            <w:r w:rsidR="007C0763">
              <w:rPr>
                <w:rStyle w:val="XPath"/>
              </w:rPr>
              <w:fldChar w:fldCharType="end"/>
            </w:r>
            <w:r w:rsidR="00830E6A" w:rsidRPr="00830E6A">
              <w:t>.</w:t>
            </w:r>
          </w:p>
        </w:tc>
      </w:tr>
    </w:tbl>
    <w:p w:rsidR="005235A2" w:rsidRDefault="005235A2" w:rsidP="005235A2">
      <w:pPr>
        <w:pStyle w:val="TableLine-After"/>
        <w:rPr>
          <w:lang w:eastAsia="de-DE"/>
        </w:rPr>
      </w:pPr>
    </w:p>
    <w:p w:rsidR="00E076AC" w:rsidRPr="00E076AC" w:rsidRDefault="00825F20" w:rsidP="00784A74">
      <w:pPr>
        <w:pStyle w:val="Heading4"/>
      </w:pPr>
      <w:bookmarkStart w:id="273" w:name="_Toc164364535"/>
      <w:bookmarkStart w:id="274" w:name="_Toc411174904"/>
      <w:r w:rsidRPr="006916A7">
        <w:t>StatusRequest</w:t>
      </w:r>
      <w:bookmarkEnd w:id="273"/>
      <w:bookmarkEnd w:id="274"/>
    </w:p>
    <w:p w:rsidR="00825F20" w:rsidRDefault="00825F20" w:rsidP="00825F20">
      <w:pPr>
        <w:pStyle w:val="CaptionICS"/>
        <w:tabs>
          <w:tab w:val="left" w:pos="1620"/>
        </w:tabs>
      </w:pPr>
      <w:bookmarkStart w:id="275" w:name="_Ref164358747"/>
      <w:bookmarkStart w:id="276" w:name="_Toc411174990"/>
      <w:r w:rsidRPr="00305A27">
        <w:t xml:space="preserve">Table </w:t>
      </w:r>
      <w:r w:rsidR="007C0763">
        <w:fldChar w:fldCharType="begin"/>
      </w:r>
      <w:r w:rsidR="003F4D71">
        <w:instrText xml:space="preserve"> SEQ "Table" \*ARABIC </w:instrText>
      </w:r>
      <w:r w:rsidR="007C0763">
        <w:fldChar w:fldCharType="separate"/>
      </w:r>
      <w:r w:rsidR="00BC3338">
        <w:rPr>
          <w:noProof/>
        </w:rPr>
        <w:t>27</w:t>
      </w:r>
      <w:r w:rsidR="007C0763">
        <w:rPr>
          <w:noProof/>
        </w:rPr>
        <w:fldChar w:fldCharType="end"/>
      </w:r>
      <w:r w:rsidRPr="00305A27">
        <w:t xml:space="preserve">: </w:t>
      </w:r>
      <w:bookmarkStart w:id="277" w:name="_Ref164425715"/>
      <w:r w:rsidRPr="00673051">
        <w:t>StatusRequest</w:t>
      </w:r>
      <w:bookmarkEnd w:id="275"/>
      <w:bookmarkEnd w:id="276"/>
      <w:bookmarkEnd w:id="277"/>
    </w:p>
    <w:p w:rsidR="003939FD" w:rsidRPr="00A25DEB" w:rsidRDefault="003939FD" w:rsidP="003939FD">
      <w:pPr>
        <w:pStyle w:val="TableLine-Before"/>
        <w:rPr>
          <w:rStyle w:val="JDFElement"/>
        </w:rPr>
      </w:pPr>
      <w:r w:rsidRPr="00EE0337">
        <w:rPr>
          <w:rStyle w:val="TableLine-ReferenceChar"/>
        </w:rPr>
        <w:t>Referenced by:</w:t>
      </w:r>
      <w:r w:rsidRPr="00A25DEB">
        <w:t xml:space="preserve"> </w:t>
      </w:r>
      <w:fldSimple w:instr=" REF _Ref164422368 \h  \* MERGEFORMAT ">
        <w:r w:rsidR="00BC3338" w:rsidRPr="00BC3338">
          <w:rPr>
            <w:rStyle w:val="JDFElementRef"/>
          </w:rPr>
          <w:t>OrderStatusRequest</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825F20" w:rsidRPr="00E2272E" w:rsidRDefault="00825F20" w:rsidP="00825F20">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3024"/>
        <w:gridCol w:w="1440"/>
        <w:gridCol w:w="4896"/>
      </w:tblGrid>
      <w:tr w:rsidR="00825F20" w:rsidRPr="00305A27" w:rsidTr="00E60EB0">
        <w:trPr>
          <w:tblHeader/>
          <w:jc w:val="center"/>
        </w:trPr>
        <w:tc>
          <w:tcPr>
            <w:tcW w:w="3024" w:type="dxa"/>
            <w:tcBorders>
              <w:top w:val="single" w:sz="18" w:space="0" w:color="000080"/>
              <w:bottom w:val="single" w:sz="4" w:space="0" w:color="auto"/>
            </w:tcBorders>
            <w:shd w:val="clear" w:color="auto" w:fill="000080"/>
          </w:tcPr>
          <w:p w:rsidR="00825F20" w:rsidRPr="0018189C" w:rsidRDefault="00825F20" w:rsidP="002B6881">
            <w:pPr>
              <w:pStyle w:val="TableHeading"/>
            </w:pPr>
            <w:r>
              <w:t>Name</w:t>
            </w:r>
          </w:p>
        </w:tc>
        <w:tc>
          <w:tcPr>
            <w:tcW w:w="1440" w:type="dxa"/>
            <w:tcBorders>
              <w:top w:val="single" w:sz="18" w:space="0" w:color="000080"/>
              <w:bottom w:val="single" w:sz="4" w:space="0" w:color="auto"/>
            </w:tcBorders>
            <w:shd w:val="clear" w:color="auto" w:fill="000080"/>
          </w:tcPr>
          <w:p w:rsidR="00825F20" w:rsidRPr="00305A27" w:rsidRDefault="00825F20" w:rsidP="002B6881">
            <w:pPr>
              <w:pStyle w:val="TableHeading"/>
            </w:pPr>
            <w:r w:rsidRPr="0018189C">
              <w:t>Data Type</w:t>
            </w:r>
          </w:p>
        </w:tc>
        <w:tc>
          <w:tcPr>
            <w:tcW w:w="4896" w:type="dxa"/>
            <w:tcBorders>
              <w:top w:val="single" w:sz="18" w:space="0" w:color="000080"/>
              <w:bottom w:val="single" w:sz="4" w:space="0" w:color="auto"/>
            </w:tcBorders>
            <w:shd w:val="clear" w:color="auto" w:fill="000080"/>
          </w:tcPr>
          <w:p w:rsidR="00825F20" w:rsidRPr="0018189C" w:rsidRDefault="00825F20" w:rsidP="002B6881">
            <w:pPr>
              <w:pStyle w:val="TableHeading"/>
            </w:pPr>
            <w:r w:rsidRPr="0018189C">
              <w:t>Description</w:t>
            </w:r>
          </w:p>
        </w:tc>
      </w:tr>
      <w:tr w:rsidR="00825F20" w:rsidRPr="00305A27" w:rsidTr="00E60EB0">
        <w:trPr>
          <w:jc w:val="center"/>
        </w:trPr>
        <w:tc>
          <w:tcPr>
            <w:tcW w:w="3024" w:type="dxa"/>
            <w:tcBorders>
              <w:top w:val="single" w:sz="4" w:space="0" w:color="auto"/>
              <w:bottom w:val="single" w:sz="12" w:space="0" w:color="000080"/>
            </w:tcBorders>
          </w:tcPr>
          <w:p w:rsidR="00825F20" w:rsidRPr="0018189C" w:rsidRDefault="00825F20" w:rsidP="002B6881">
            <w:pPr>
              <w:pStyle w:val="TableCellLeft"/>
              <w:rPr>
                <w:rStyle w:val="Attribute"/>
              </w:rPr>
            </w:pPr>
            <w:proofErr w:type="gramStart"/>
            <w:r w:rsidRPr="002F0F97">
              <w:rPr>
                <w:rStyle w:val="JDFAttributeName"/>
              </w:rPr>
              <w:t>JobIDRef</w:t>
            </w:r>
            <w:r w:rsidRPr="002F0F97">
              <w:t xml:space="preserve"> ?</w:t>
            </w:r>
            <w:proofErr w:type="gramEnd"/>
          </w:p>
        </w:tc>
        <w:tc>
          <w:tcPr>
            <w:tcW w:w="1440" w:type="dxa"/>
            <w:tcBorders>
              <w:top w:val="single" w:sz="4" w:space="0" w:color="auto"/>
              <w:bottom w:val="single" w:sz="12" w:space="0" w:color="000080"/>
            </w:tcBorders>
          </w:tcPr>
          <w:p w:rsidR="00825F20" w:rsidRPr="0018189C" w:rsidRDefault="00825F20" w:rsidP="002B6881">
            <w:pPr>
              <w:pStyle w:val="TableCellLeft"/>
            </w:pPr>
            <w:r w:rsidRPr="0018189C">
              <w:t>string</w:t>
            </w:r>
          </w:p>
        </w:tc>
        <w:tc>
          <w:tcPr>
            <w:tcW w:w="4896" w:type="dxa"/>
            <w:tcBorders>
              <w:top w:val="single" w:sz="4" w:space="0" w:color="auto"/>
              <w:bottom w:val="single" w:sz="12" w:space="0" w:color="000080"/>
            </w:tcBorders>
          </w:tcPr>
          <w:p w:rsidR="00A979D7" w:rsidRPr="00740A33" w:rsidRDefault="00825F20" w:rsidP="00B67314">
            <w:pPr>
              <w:pStyle w:val="TableCellLeft"/>
              <w:rPr>
                <w:highlight w:val="yellow"/>
              </w:rPr>
            </w:pPr>
            <w:r w:rsidRPr="004E7344">
              <w:t xml:space="preserve">Reference to a </w:t>
            </w:r>
            <w:r w:rsidR="009F3E05" w:rsidRPr="001B6E05">
              <w:t>@</w:t>
            </w:r>
            <w:r w:rsidRPr="004E7344">
              <w:rPr>
                <w:rStyle w:val="JDFAttributeName"/>
              </w:rPr>
              <w:t>JobID</w:t>
            </w:r>
            <w:r w:rsidRPr="004E7344">
              <w:t xml:space="preserve"> within the </w:t>
            </w:r>
            <w:r w:rsidRPr="004E7344">
              <w:rPr>
                <w:rStyle w:val="JDFElement"/>
              </w:rPr>
              <w:t>JDF</w:t>
            </w:r>
            <w:r w:rsidRPr="004E7344">
              <w:t xml:space="preserve"> Node in the corresponding </w:t>
            </w:r>
            <w:fldSimple w:instr=" REF _Ref164422357 \h  \* MERGEFORMAT ">
              <w:r w:rsidR="00BC3338" w:rsidRPr="00BC3338">
                <w:rPr>
                  <w:rStyle w:val="JDFElementRef"/>
                </w:rPr>
                <w:t>PurchaseOrder</w:t>
              </w:r>
            </w:fldSimple>
            <w:r w:rsidRPr="004E7344">
              <w:t>.</w:t>
            </w:r>
            <w:r w:rsidR="00B67314" w:rsidRPr="00B67314">
              <w:t xml:space="preserve">  If not specified, this </w:t>
            </w:r>
            <w:fldSimple w:instr=" REF _Ref164425715 \h  \* MERGEFORMAT ">
              <w:r w:rsidR="00BC3338" w:rsidRPr="00BC3338">
                <w:rPr>
                  <w:rStyle w:val="JDFElementRef"/>
                </w:rPr>
                <w:t>StatusRequest</w:t>
              </w:r>
            </w:fldSimple>
            <w:r w:rsidR="00B67314">
              <w:t xml:space="preserve"> </w:t>
            </w:r>
            <w:r w:rsidR="00B67314" w:rsidRPr="00B67314">
              <w:t>refers to the all jobs specified by @</w:t>
            </w:r>
            <w:r w:rsidR="00B67314" w:rsidRPr="00B67314">
              <w:rPr>
                <w:rStyle w:val="JDFAttributeName"/>
              </w:rPr>
              <w:t>BusinessIDRef</w:t>
            </w:r>
            <w:r w:rsidR="00B67314" w:rsidRPr="00B67314">
              <w:t>.</w:t>
            </w:r>
          </w:p>
        </w:tc>
      </w:tr>
      <w:tr w:rsidR="00825F20" w:rsidRPr="00305A27">
        <w:trPr>
          <w:jc w:val="center"/>
        </w:trPr>
        <w:tc>
          <w:tcPr>
            <w:tcW w:w="3024" w:type="dxa"/>
            <w:tcBorders>
              <w:top w:val="single" w:sz="12" w:space="0" w:color="000080"/>
              <w:bottom w:val="single" w:sz="12" w:space="0" w:color="000080"/>
            </w:tcBorders>
          </w:tcPr>
          <w:p w:rsidR="00825F20" w:rsidRPr="0018189C" w:rsidRDefault="00825F20" w:rsidP="002B6881">
            <w:pPr>
              <w:pStyle w:val="TableCellLeft"/>
              <w:rPr>
                <w:rStyle w:val="Attribute"/>
              </w:rPr>
            </w:pPr>
            <w:proofErr w:type="gramStart"/>
            <w:r w:rsidRPr="002F0F97">
              <w:rPr>
                <w:rStyle w:val="JDFAttributeName"/>
              </w:rPr>
              <w:t>JobPartIDRef</w:t>
            </w:r>
            <w:r w:rsidRPr="002F0F97">
              <w:t xml:space="preserve"> ?</w:t>
            </w:r>
            <w:proofErr w:type="gramEnd"/>
          </w:p>
        </w:tc>
        <w:tc>
          <w:tcPr>
            <w:tcW w:w="1440" w:type="dxa"/>
            <w:tcBorders>
              <w:top w:val="single" w:sz="12" w:space="0" w:color="000080"/>
              <w:bottom w:val="single" w:sz="12" w:space="0" w:color="000080"/>
            </w:tcBorders>
          </w:tcPr>
          <w:p w:rsidR="00825F20" w:rsidRPr="0018189C" w:rsidRDefault="00825F20" w:rsidP="002B6881">
            <w:pPr>
              <w:pStyle w:val="TableCellLeft"/>
            </w:pPr>
            <w:r>
              <w:t>s</w:t>
            </w:r>
            <w:r w:rsidRPr="0018189C">
              <w:t>tring</w:t>
            </w:r>
          </w:p>
        </w:tc>
        <w:tc>
          <w:tcPr>
            <w:tcW w:w="4896" w:type="dxa"/>
            <w:tcBorders>
              <w:top w:val="single" w:sz="12" w:space="0" w:color="000080"/>
              <w:bottom w:val="single" w:sz="12" w:space="0" w:color="000080"/>
            </w:tcBorders>
          </w:tcPr>
          <w:p w:rsidR="00DD62B1" w:rsidRPr="0018189C" w:rsidRDefault="00825F20" w:rsidP="00B67314">
            <w:pPr>
              <w:pStyle w:val="TableCellLeft"/>
            </w:pPr>
            <w:r w:rsidRPr="0018189C">
              <w:t xml:space="preserve">Reference to a </w:t>
            </w:r>
            <w:r w:rsidR="009F3E05" w:rsidRPr="001B6E05">
              <w:t>@</w:t>
            </w:r>
            <w:r w:rsidRPr="001A4C96">
              <w:rPr>
                <w:rStyle w:val="JDFAttributeName"/>
              </w:rPr>
              <w:t>JobPartID</w:t>
            </w:r>
            <w:r w:rsidRPr="0018189C">
              <w:t xml:space="preserve"> within the </w:t>
            </w:r>
            <w:r w:rsidRPr="001A4C96">
              <w:rPr>
                <w:rStyle w:val="JDFElement"/>
              </w:rPr>
              <w:t>JDF</w:t>
            </w:r>
            <w:r w:rsidRPr="0018189C">
              <w:t xml:space="preserve"> node in the corresponding </w:t>
            </w:r>
            <w:fldSimple w:instr=" REF _Ref164422357 \h  \* MERGEFORMAT ">
              <w:r w:rsidR="00BC3338" w:rsidRPr="00BC3338">
                <w:rPr>
                  <w:rStyle w:val="JDFElementRef"/>
                </w:rPr>
                <w:t>PurchaseOrder</w:t>
              </w:r>
            </w:fldSimple>
            <w:r w:rsidR="00DD62B1">
              <w:t>.</w:t>
            </w:r>
            <w:r w:rsidR="00B67314">
              <w:t xml:space="preserve"> </w:t>
            </w:r>
            <w:r w:rsidR="00B67314" w:rsidRPr="00B67314">
              <w:t xml:space="preserve">If not specified, this </w:t>
            </w:r>
            <w:fldSimple w:instr=" REF _Ref164425715 \h  \* MERGEFORMAT ">
              <w:r w:rsidR="00BC3338" w:rsidRPr="00BC3338">
                <w:rPr>
                  <w:rStyle w:val="JDFElementRef"/>
                </w:rPr>
                <w:t>StatusRequest</w:t>
              </w:r>
            </w:fldSimple>
            <w:r w:rsidR="00B67314">
              <w:t xml:space="preserve"> </w:t>
            </w:r>
            <w:r w:rsidR="00B67314" w:rsidRPr="00B67314">
              <w:t>refers to the entire job or set of jobs specified in @</w:t>
            </w:r>
            <w:r w:rsidR="00B67314" w:rsidRPr="00B67314">
              <w:rPr>
                <w:rStyle w:val="JDFAttributeName"/>
              </w:rPr>
              <w:t>JobIDRef</w:t>
            </w:r>
            <w:r w:rsidR="00B67314" w:rsidRPr="00B67314">
              <w:t>.</w:t>
            </w:r>
          </w:p>
        </w:tc>
      </w:tr>
      <w:tr w:rsidR="00825F20" w:rsidRPr="00305A27">
        <w:trPr>
          <w:jc w:val="center"/>
        </w:trPr>
        <w:tc>
          <w:tcPr>
            <w:tcW w:w="3024" w:type="dxa"/>
            <w:tcBorders>
              <w:top w:val="single" w:sz="12" w:space="0" w:color="000080"/>
              <w:bottom w:val="single" w:sz="12" w:space="0" w:color="000080"/>
            </w:tcBorders>
          </w:tcPr>
          <w:p w:rsidR="00825F20" w:rsidRPr="0018189C" w:rsidRDefault="00825F20" w:rsidP="002B6881">
            <w:pPr>
              <w:pStyle w:val="TableCellLeft"/>
              <w:rPr>
                <w:rStyle w:val="Attribute"/>
              </w:rPr>
            </w:pPr>
            <w:proofErr w:type="gramStart"/>
            <w:r w:rsidRPr="002F0F97">
              <w:rPr>
                <w:rStyle w:val="JDFAttributeName"/>
              </w:rPr>
              <w:t>ResponseDetails</w:t>
            </w:r>
            <w:r w:rsidRPr="002F0F97">
              <w:t xml:space="preserve"> ?</w:t>
            </w:r>
            <w:proofErr w:type="gramEnd"/>
          </w:p>
          <w:p w:rsidR="00825F20" w:rsidRPr="0018189C" w:rsidRDefault="00825F20" w:rsidP="002B6881">
            <w:pPr>
              <w:pStyle w:val="TableCellLeft"/>
              <w:rPr>
                <w:rStyle w:val="Attribute"/>
              </w:rPr>
            </w:pPr>
            <w:r>
              <w:rPr>
                <w:rStyle w:val="ChangeFlag"/>
              </w:rPr>
              <w:t>New i</w:t>
            </w:r>
            <w:r w:rsidRPr="007D2D67">
              <w:rPr>
                <w:rStyle w:val="ChangeFlag"/>
              </w:rPr>
              <w:t>n PrintTalk 1.3</w:t>
            </w:r>
          </w:p>
        </w:tc>
        <w:tc>
          <w:tcPr>
            <w:tcW w:w="1440" w:type="dxa"/>
            <w:tcBorders>
              <w:top w:val="single" w:sz="12" w:space="0" w:color="000080"/>
              <w:bottom w:val="single" w:sz="12" w:space="0" w:color="000080"/>
            </w:tcBorders>
          </w:tcPr>
          <w:p w:rsidR="00825F20" w:rsidRPr="0018189C" w:rsidRDefault="00825F20" w:rsidP="002B6881">
            <w:pPr>
              <w:pStyle w:val="TableCellLeft"/>
            </w:pPr>
            <w:r w:rsidRPr="0018189C">
              <w:t>enumeration</w:t>
            </w:r>
          </w:p>
        </w:tc>
        <w:tc>
          <w:tcPr>
            <w:tcW w:w="4896" w:type="dxa"/>
            <w:tcBorders>
              <w:top w:val="single" w:sz="12" w:space="0" w:color="000080"/>
              <w:bottom w:val="single" w:sz="12" w:space="0" w:color="000080"/>
            </w:tcBorders>
          </w:tcPr>
          <w:p w:rsidR="00222337" w:rsidRDefault="00825F20" w:rsidP="00222337">
            <w:pPr>
              <w:pStyle w:val="TableCellLeft"/>
            </w:pPr>
            <w:r w:rsidRPr="0018189C">
              <w:t xml:space="preserve">The level of detail requested in the </w:t>
            </w:r>
            <w:fldSimple w:instr=" REF _Ref164422370 \h  \* MERGEFORMAT ">
              <w:r w:rsidR="00BC3338" w:rsidRPr="00BC3338">
                <w:rPr>
                  <w:rStyle w:val="JDFElementRef"/>
                </w:rPr>
                <w:t>OrderStatusResponse</w:t>
              </w:r>
            </w:fldSimple>
            <w:r w:rsidRPr="0018189C">
              <w:t>.</w:t>
            </w:r>
            <w:r w:rsidR="002B5FC8" w:rsidDel="002B5FC8">
              <w:t xml:space="preserve"> </w:t>
            </w:r>
          </w:p>
          <w:p w:rsidR="00863DD3" w:rsidRDefault="001F64BE" w:rsidP="00222337">
            <w:pPr>
              <w:pStyle w:val="EnumHeader"/>
            </w:pPr>
            <w:r>
              <w:t>Allowed values are</w:t>
            </w:r>
            <w:r w:rsidR="00540289">
              <w:t>:</w:t>
            </w:r>
          </w:p>
        </w:tc>
      </w:tr>
      <w:tr w:rsidR="00825F20" w:rsidRPr="00305A27">
        <w:trPr>
          <w:jc w:val="center"/>
        </w:trPr>
        <w:tc>
          <w:tcPr>
            <w:tcW w:w="3024" w:type="dxa"/>
            <w:tcBorders>
              <w:top w:val="single" w:sz="12" w:space="0" w:color="000080"/>
              <w:bottom w:val="single" w:sz="12" w:space="0" w:color="000080"/>
            </w:tcBorders>
            <w:shd w:val="clear" w:color="auto" w:fill="E0E0E0"/>
          </w:tcPr>
          <w:p w:rsidR="00825F20" w:rsidRPr="00825F20" w:rsidRDefault="00825F20" w:rsidP="002B6881">
            <w:pPr>
              <w:pStyle w:val="TableCellValueIndent"/>
              <w:rPr>
                <w:rStyle w:val="JDFAttributeValue"/>
              </w:rPr>
            </w:pPr>
            <w:r w:rsidRPr="00825F20">
              <w:rPr>
                <w:rStyle w:val="JDFAttributeValue"/>
              </w:rPr>
              <w:t>Brief</w:t>
            </w:r>
          </w:p>
        </w:tc>
        <w:tc>
          <w:tcPr>
            <w:tcW w:w="1440" w:type="dxa"/>
            <w:tcBorders>
              <w:top w:val="single" w:sz="12" w:space="0" w:color="000080"/>
              <w:bottom w:val="single" w:sz="12" w:space="0" w:color="000080"/>
            </w:tcBorders>
            <w:shd w:val="clear" w:color="auto" w:fill="E0E0E0"/>
          </w:tcPr>
          <w:p w:rsidR="00825F20" w:rsidRPr="0018189C" w:rsidRDefault="00825F20" w:rsidP="002B6881">
            <w:pPr>
              <w:pStyle w:val="TableCellLeft"/>
            </w:pPr>
          </w:p>
        </w:tc>
        <w:tc>
          <w:tcPr>
            <w:tcW w:w="4896" w:type="dxa"/>
            <w:tcBorders>
              <w:top w:val="single" w:sz="12" w:space="0" w:color="000080"/>
              <w:bottom w:val="single" w:sz="12" w:space="0" w:color="000080"/>
            </w:tcBorders>
            <w:shd w:val="clear" w:color="auto" w:fill="E0E0E0"/>
          </w:tcPr>
          <w:p w:rsidR="00825F20" w:rsidRPr="00825F20" w:rsidRDefault="00825F20" w:rsidP="002B6881">
            <w:pPr>
              <w:pStyle w:val="TableCellLeft"/>
            </w:pPr>
            <w:r w:rsidRPr="0018189C">
              <w:t xml:space="preserve">Include only the latest </w:t>
            </w:r>
            <w:r w:rsidRPr="00825F20">
              <w:rPr>
                <w:rStyle w:val="JDFElement"/>
              </w:rPr>
              <w:t>Milestone Notification</w:t>
            </w:r>
            <w:r w:rsidRPr="0018189C">
              <w:t xml:space="preserve"> of the current Job Status.</w:t>
            </w:r>
          </w:p>
        </w:tc>
      </w:tr>
      <w:tr w:rsidR="00825F20" w:rsidRPr="00305A27">
        <w:trPr>
          <w:jc w:val="center"/>
        </w:trPr>
        <w:tc>
          <w:tcPr>
            <w:tcW w:w="3024" w:type="dxa"/>
            <w:tcBorders>
              <w:top w:val="single" w:sz="12" w:space="0" w:color="000080"/>
              <w:bottom w:val="single" w:sz="12" w:space="0" w:color="000080"/>
            </w:tcBorders>
            <w:shd w:val="clear" w:color="auto" w:fill="E0E0E0"/>
          </w:tcPr>
          <w:p w:rsidR="00825F20" w:rsidRPr="00825F20" w:rsidRDefault="00825F20" w:rsidP="002B6881">
            <w:pPr>
              <w:pStyle w:val="TableCellValueIndent"/>
              <w:rPr>
                <w:rStyle w:val="JDFAttributeValue"/>
              </w:rPr>
            </w:pPr>
            <w:r w:rsidRPr="00825F20">
              <w:rPr>
                <w:rStyle w:val="JDFAttributeValue"/>
              </w:rPr>
              <w:t>CompletedMilestones</w:t>
            </w:r>
          </w:p>
        </w:tc>
        <w:tc>
          <w:tcPr>
            <w:tcW w:w="1440" w:type="dxa"/>
            <w:tcBorders>
              <w:top w:val="single" w:sz="12" w:space="0" w:color="000080"/>
              <w:bottom w:val="single" w:sz="12" w:space="0" w:color="000080"/>
            </w:tcBorders>
            <w:shd w:val="clear" w:color="auto" w:fill="E0E0E0"/>
          </w:tcPr>
          <w:p w:rsidR="00825F20" w:rsidRPr="0018189C" w:rsidRDefault="00825F20" w:rsidP="002B6881">
            <w:pPr>
              <w:pStyle w:val="TableCellLeft"/>
            </w:pPr>
          </w:p>
        </w:tc>
        <w:tc>
          <w:tcPr>
            <w:tcW w:w="4896" w:type="dxa"/>
            <w:tcBorders>
              <w:top w:val="single" w:sz="12" w:space="0" w:color="000080"/>
              <w:bottom w:val="single" w:sz="12" w:space="0" w:color="000080"/>
            </w:tcBorders>
            <w:shd w:val="clear" w:color="auto" w:fill="E0E0E0"/>
          </w:tcPr>
          <w:p w:rsidR="00825F20" w:rsidRPr="00825F20" w:rsidRDefault="00825F20" w:rsidP="002B6881">
            <w:pPr>
              <w:pStyle w:val="TableCellLeft"/>
            </w:pPr>
            <w:r w:rsidRPr="0018189C">
              <w:t xml:space="preserve">Include all completed </w:t>
            </w:r>
            <w:r w:rsidRPr="00825F20">
              <w:rPr>
                <w:rStyle w:val="JDFElement"/>
              </w:rPr>
              <w:t>Milestone Notification</w:t>
            </w:r>
            <w:r>
              <w:t xml:space="preserve"> </w:t>
            </w:r>
            <w:r w:rsidR="00C6565D">
              <w:t>element</w:t>
            </w:r>
            <w:r w:rsidRPr="0018189C">
              <w:t xml:space="preserve">s of the current </w:t>
            </w:r>
            <w:r w:rsidR="00121759">
              <w:t>J</w:t>
            </w:r>
            <w:r w:rsidRPr="0018189C">
              <w:t xml:space="preserve">ob and the </w:t>
            </w:r>
            <w:r w:rsidRPr="00825F20">
              <w:rPr>
                <w:rStyle w:val="JDFElement"/>
              </w:rPr>
              <w:t>Milestone Notification</w:t>
            </w:r>
            <w:r w:rsidRPr="0018189C">
              <w:t xml:space="preserve"> </w:t>
            </w:r>
            <w:r w:rsidR="00C6565D">
              <w:t>element</w:t>
            </w:r>
            <w:r w:rsidRPr="0018189C">
              <w:t>s of steps that have begun processing.</w:t>
            </w:r>
          </w:p>
        </w:tc>
      </w:tr>
      <w:tr w:rsidR="00825F20" w:rsidRPr="00305A27" w:rsidTr="00A863E5">
        <w:trPr>
          <w:jc w:val="center"/>
        </w:trPr>
        <w:tc>
          <w:tcPr>
            <w:tcW w:w="3024" w:type="dxa"/>
            <w:tcBorders>
              <w:top w:val="single" w:sz="12" w:space="0" w:color="000080"/>
              <w:bottom w:val="single" w:sz="12" w:space="0" w:color="000080"/>
            </w:tcBorders>
            <w:shd w:val="clear" w:color="auto" w:fill="E0E0E0"/>
          </w:tcPr>
          <w:p w:rsidR="00825F20" w:rsidRPr="00825F20" w:rsidRDefault="00825F20" w:rsidP="002B6881">
            <w:pPr>
              <w:pStyle w:val="TableCellValueIndent"/>
              <w:rPr>
                <w:rStyle w:val="JDFAttributeValue"/>
              </w:rPr>
            </w:pPr>
            <w:r w:rsidRPr="00825F20">
              <w:rPr>
                <w:rStyle w:val="JDFAttributeValue"/>
              </w:rPr>
              <w:t>Full</w:t>
            </w:r>
          </w:p>
        </w:tc>
        <w:tc>
          <w:tcPr>
            <w:tcW w:w="1440" w:type="dxa"/>
            <w:tcBorders>
              <w:top w:val="single" w:sz="12" w:space="0" w:color="000080"/>
              <w:bottom w:val="single" w:sz="12" w:space="0" w:color="000080"/>
            </w:tcBorders>
            <w:shd w:val="clear" w:color="auto" w:fill="E0E0E0"/>
          </w:tcPr>
          <w:p w:rsidR="00825F20" w:rsidRPr="0018189C" w:rsidRDefault="00825F20" w:rsidP="002B6881">
            <w:pPr>
              <w:pStyle w:val="TableCellLeft"/>
            </w:pPr>
          </w:p>
        </w:tc>
        <w:tc>
          <w:tcPr>
            <w:tcW w:w="4896" w:type="dxa"/>
            <w:tcBorders>
              <w:top w:val="single" w:sz="12" w:space="0" w:color="000080"/>
              <w:bottom w:val="single" w:sz="12" w:space="0" w:color="000080"/>
            </w:tcBorders>
            <w:shd w:val="clear" w:color="auto" w:fill="E0E0E0"/>
          </w:tcPr>
          <w:p w:rsidR="00503F4F" w:rsidRPr="00503F4F" w:rsidRDefault="00825F20" w:rsidP="00065E1C">
            <w:pPr>
              <w:pStyle w:val="TableCellLeft"/>
              <w:rPr>
                <w:rStyle w:val="NoteLeadIn"/>
              </w:rPr>
            </w:pPr>
            <w:r w:rsidRPr="0018189C">
              <w:t xml:space="preserve">Include all </w:t>
            </w:r>
            <w:r w:rsidRPr="00825F20">
              <w:rPr>
                <w:rStyle w:val="JDFElement"/>
              </w:rPr>
              <w:t>Milestone Notification</w:t>
            </w:r>
            <w:r w:rsidRPr="0018189C">
              <w:t xml:space="preserve"> </w:t>
            </w:r>
            <w:r w:rsidR="00C6565D">
              <w:t>element</w:t>
            </w:r>
            <w:r w:rsidRPr="0018189C">
              <w:t xml:space="preserve">s as defined by </w:t>
            </w:r>
            <w:r w:rsidR="009F3E05">
              <w:t>"</w:t>
            </w:r>
            <w:r w:rsidRPr="00121759">
              <w:rPr>
                <w:rStyle w:val="JDFAttributeValue"/>
              </w:rPr>
              <w:t>CompletedMilestone</w:t>
            </w:r>
            <w:r w:rsidR="00121759" w:rsidRPr="00121759">
              <w:rPr>
                <w:rStyle w:val="JDFAttributeValue"/>
              </w:rPr>
              <w:t>s</w:t>
            </w:r>
            <w:r w:rsidR="009F3E05">
              <w:t>"</w:t>
            </w:r>
            <w:r w:rsidR="00121759">
              <w:t xml:space="preserve"> </w:t>
            </w:r>
            <w:r w:rsidRPr="0018189C">
              <w:t xml:space="preserve">and any additional detailed information. </w:t>
            </w:r>
          </w:p>
          <w:p w:rsidR="00825F20" w:rsidRPr="00825F20" w:rsidRDefault="00503F4F" w:rsidP="00065E1C">
            <w:pPr>
              <w:pStyle w:val="TableCellLeft"/>
            </w:pPr>
            <w:r w:rsidRPr="00503F4F">
              <w:rPr>
                <w:rStyle w:val="NoteLeadIn"/>
              </w:rPr>
              <w:t xml:space="preserve">Modification note: </w:t>
            </w:r>
            <w:r>
              <w:t>s</w:t>
            </w:r>
            <w:r w:rsidR="00065E1C">
              <w:t>tarting with</w:t>
            </w:r>
            <w:r w:rsidR="00065E1C" w:rsidRPr="0018189C">
              <w:t xml:space="preserve"> </w:t>
            </w:r>
            <w:r w:rsidR="00825F20" w:rsidRPr="0018189C">
              <w:t xml:space="preserve">PrintTalk 1.3, the only defined details are </w:t>
            </w:r>
            <w:r w:rsidR="00825F20" w:rsidRPr="00825F20">
              <w:rPr>
                <w:rStyle w:val="JDFResource"/>
              </w:rPr>
              <w:t>jdf</w:t>
            </w:r>
            <w:proofErr w:type="gramStart"/>
            <w:r w:rsidR="00825F20" w:rsidRPr="00825F20">
              <w:rPr>
                <w:rStyle w:val="JDFResource"/>
              </w:rPr>
              <w:t>:DeliveryParams</w:t>
            </w:r>
            <w:proofErr w:type="gramEnd"/>
            <w:r w:rsidR="00825F20" w:rsidRPr="0018189C">
              <w:t>.</w:t>
            </w:r>
          </w:p>
        </w:tc>
      </w:tr>
      <w:tr w:rsidR="00A863E5" w:rsidTr="00A863E5">
        <w:trPr>
          <w:jc w:val="center"/>
        </w:trPr>
        <w:tc>
          <w:tcPr>
            <w:tcW w:w="3024" w:type="dxa"/>
            <w:tcBorders>
              <w:top w:val="single" w:sz="12" w:space="0" w:color="000080"/>
              <w:bottom w:val="single" w:sz="12" w:space="0" w:color="000080"/>
            </w:tcBorders>
          </w:tcPr>
          <w:p w:rsidR="00A863E5" w:rsidRPr="0018189C" w:rsidRDefault="00A863E5" w:rsidP="00A863E5">
            <w:pPr>
              <w:pStyle w:val="TableCellLeft"/>
              <w:rPr>
                <w:rStyle w:val="Attribute"/>
              </w:rPr>
            </w:pPr>
            <w:proofErr w:type="gramStart"/>
            <w:r>
              <w:rPr>
                <w:rStyle w:val="JDFAttributeName"/>
              </w:rPr>
              <w:lastRenderedPageBreak/>
              <w:t xml:space="preserve">Subscribed </w:t>
            </w:r>
            <w:r w:rsidRPr="002F0F97">
              <w:t xml:space="preserve"> ?</w:t>
            </w:r>
            <w:proofErr w:type="gramEnd"/>
          </w:p>
          <w:p w:rsidR="00A863E5" w:rsidRPr="0018189C" w:rsidRDefault="00A863E5" w:rsidP="00A863E5">
            <w:pPr>
              <w:pStyle w:val="TableCellLeft"/>
              <w:rPr>
                <w:rStyle w:val="Attribute"/>
              </w:rPr>
            </w:pPr>
            <w:r>
              <w:rPr>
                <w:rStyle w:val="ChangeFlag"/>
              </w:rPr>
              <w:t>New i</w:t>
            </w:r>
            <w:r w:rsidRPr="007D2D67">
              <w:rPr>
                <w:rStyle w:val="ChangeFlag"/>
              </w:rPr>
              <w:t>n PrintTalk 1.</w:t>
            </w:r>
            <w:r>
              <w:rPr>
                <w:rStyle w:val="ChangeFlag"/>
              </w:rPr>
              <w:t>5</w:t>
            </w:r>
          </w:p>
        </w:tc>
        <w:tc>
          <w:tcPr>
            <w:tcW w:w="1440" w:type="dxa"/>
            <w:tcBorders>
              <w:top w:val="single" w:sz="12" w:space="0" w:color="000080"/>
              <w:bottom w:val="single" w:sz="12" w:space="0" w:color="000080"/>
            </w:tcBorders>
          </w:tcPr>
          <w:p w:rsidR="00A863E5" w:rsidRPr="0018189C" w:rsidRDefault="00A863E5" w:rsidP="00A863E5">
            <w:pPr>
              <w:pStyle w:val="TableCellLeft"/>
            </w:pPr>
            <w:r>
              <w:t>boolean</w:t>
            </w:r>
          </w:p>
        </w:tc>
        <w:tc>
          <w:tcPr>
            <w:tcW w:w="4896" w:type="dxa"/>
            <w:tcBorders>
              <w:top w:val="single" w:sz="12" w:space="0" w:color="000080"/>
              <w:bottom w:val="single" w:sz="12" w:space="0" w:color="000080"/>
            </w:tcBorders>
          </w:tcPr>
          <w:p w:rsidR="00A863E5" w:rsidRDefault="00A863E5" w:rsidP="00150F56">
            <w:pPr>
              <w:pStyle w:val="TableCellLeft"/>
            </w:pPr>
            <w:r w:rsidRPr="00A863E5">
              <w:t xml:space="preserve">If </w:t>
            </w:r>
            <w:r w:rsidR="00150F56">
              <w:t>@</w:t>
            </w:r>
            <w:r w:rsidRPr="00150F56">
              <w:rPr>
                <w:rStyle w:val="JDFAttributeName"/>
              </w:rPr>
              <w:t>Subs</w:t>
            </w:r>
            <w:r w:rsidR="00150F56" w:rsidRPr="00150F56">
              <w:rPr>
                <w:rStyle w:val="JDFAttributeName"/>
              </w:rPr>
              <w:t>c</w:t>
            </w:r>
            <w:r w:rsidRPr="00150F56">
              <w:rPr>
                <w:rStyle w:val="JDFAttributeName"/>
              </w:rPr>
              <w:t>ribed</w:t>
            </w:r>
            <w:r w:rsidR="00150F56">
              <w:t xml:space="preserve"> </w:t>
            </w:r>
            <w:r w:rsidRPr="00A863E5">
              <w:t>=</w:t>
            </w:r>
            <w:r w:rsidR="00150F56">
              <w:t xml:space="preserve"> </w:t>
            </w:r>
            <w:r w:rsidRPr="00A863E5">
              <w:t>"</w:t>
            </w:r>
            <w:r w:rsidRPr="00150F56">
              <w:rPr>
                <w:rStyle w:val="JDFAttributeValue"/>
              </w:rPr>
              <w:t>true</w:t>
            </w:r>
            <w:r w:rsidRPr="00A863E5">
              <w:t>"</w:t>
            </w:r>
            <w:r w:rsidR="000B6FE3">
              <w:t>,</w:t>
            </w:r>
            <w:r w:rsidRPr="00A863E5">
              <w:t xml:space="preserve"> then this </w:t>
            </w:r>
            <w:fldSimple w:instr=" REF _Ref164425715 \h  \* MERGEFORMAT ">
              <w:r w:rsidR="00BC3338" w:rsidRPr="00BC3338">
                <w:rPr>
                  <w:rStyle w:val="JDFElementRef"/>
                </w:rPr>
                <w:t>StatusRequest</w:t>
              </w:r>
            </w:fldSimple>
            <w:r w:rsidR="00150F56">
              <w:t xml:space="preserve"> </w:t>
            </w:r>
            <w:r w:rsidRPr="00A863E5">
              <w:t xml:space="preserve">is a subscription for multiple asynchronous </w:t>
            </w:r>
            <w:fldSimple w:instr=" REF _Ref164422370 \h  \* MERGEFORMAT ">
              <w:r w:rsidR="00BC3338" w:rsidRPr="00BC3338">
                <w:rPr>
                  <w:rStyle w:val="JDFElementRef"/>
                </w:rPr>
                <w:t>OrderStatusResponse</w:t>
              </w:r>
            </w:fldSimple>
            <w:r w:rsidR="00150F56">
              <w:rPr>
                <w:rStyle w:val="JDFElementRef"/>
              </w:rPr>
              <w:t xml:space="preserve"> </w:t>
            </w:r>
            <w:r w:rsidR="00C6565D">
              <w:t>message</w:t>
            </w:r>
            <w:r w:rsidRPr="00A863E5">
              <w:t xml:space="preserve">s; else this </w:t>
            </w:r>
            <w:fldSimple w:instr=" REF _Ref164425715 \h  \* MERGEFORMAT ">
              <w:r w:rsidR="00BC3338" w:rsidRPr="00BC3338">
                <w:rPr>
                  <w:rStyle w:val="JDFElementRef"/>
                </w:rPr>
                <w:t>StatusRequest</w:t>
              </w:r>
            </w:fldSimple>
            <w:r w:rsidR="00150F56">
              <w:t xml:space="preserve"> </w:t>
            </w:r>
            <w:r w:rsidRPr="00A863E5">
              <w:t xml:space="preserve">is a Query for one individual, synchronous </w:t>
            </w:r>
            <w:fldSimple w:instr=" REF _Ref164422370 \h  \* MERGEFORMAT ">
              <w:r w:rsidR="00BC3338" w:rsidRPr="00BC3338">
                <w:rPr>
                  <w:rStyle w:val="JDFElementRef"/>
                </w:rPr>
                <w:t>OrderStatusResponse</w:t>
              </w:r>
            </w:fldSimple>
            <w:r w:rsidR="000B6FE3">
              <w:rPr>
                <w:rStyle w:val="JDFElementRef"/>
              </w:rPr>
              <w:t xml:space="preserve"> </w:t>
            </w:r>
            <w:r w:rsidR="00C6565D">
              <w:t>message</w:t>
            </w:r>
            <w:r w:rsidRPr="00A863E5">
              <w:t xml:space="preserve">. The trigger conditions for asynchronous </w:t>
            </w:r>
            <w:fldSimple w:instr=" REF _Ref164422370 \h  \* MERGEFORMAT ">
              <w:r w:rsidR="00BC3338" w:rsidRPr="00BC3338">
                <w:rPr>
                  <w:rStyle w:val="JDFElementRef"/>
                </w:rPr>
                <w:t>OrderStatusResponse</w:t>
              </w:r>
            </w:fldSimple>
            <w:r w:rsidR="008C446C">
              <w:rPr>
                <w:rStyle w:val="JDFElementRef"/>
              </w:rPr>
              <w:t xml:space="preserve"> </w:t>
            </w:r>
            <w:r w:rsidRPr="00A863E5">
              <w:t xml:space="preserve">messages are implementation dependent. Asynchronous </w:t>
            </w:r>
            <w:fldSimple w:instr=" REF _Ref164422370 \h  \* MERGEFORMAT ">
              <w:r w:rsidR="00BC3338" w:rsidRPr="00BC3338">
                <w:rPr>
                  <w:rStyle w:val="JDFElementRef"/>
                </w:rPr>
                <w:t>OrderStatusResponse</w:t>
              </w:r>
            </w:fldSimple>
            <w:r w:rsidR="008C446C">
              <w:rPr>
                <w:rStyle w:val="JDFElementRef"/>
              </w:rPr>
              <w:t xml:space="preserve"> </w:t>
            </w:r>
            <w:r w:rsidR="00C6565D">
              <w:t>message</w:t>
            </w:r>
            <w:r w:rsidRPr="00A863E5">
              <w:t>s SHOULD be sent whenever a relevant status change of the subscribed order takes place.</w:t>
            </w:r>
          </w:p>
        </w:tc>
      </w:tr>
    </w:tbl>
    <w:p w:rsidR="00825F20" w:rsidRDefault="00825F20" w:rsidP="00825F20">
      <w:pPr>
        <w:pStyle w:val="TableLine-After"/>
        <w:rPr>
          <w:lang w:eastAsia="de-DE"/>
        </w:rPr>
      </w:pPr>
    </w:p>
    <w:p w:rsidR="00EB04BC" w:rsidRPr="0018189C" w:rsidRDefault="00EB04BC">
      <w:pPr>
        <w:pStyle w:val="Heading3"/>
      </w:pPr>
      <w:bookmarkStart w:id="278" w:name="_Toc6217476"/>
      <w:bookmarkStart w:id="279" w:name="_Toc6220884"/>
      <w:bookmarkStart w:id="280" w:name="_Toc6224294"/>
      <w:bookmarkStart w:id="281" w:name="_Toc6224673"/>
      <w:bookmarkStart w:id="282" w:name="_Toc431471389"/>
      <w:bookmarkStart w:id="283" w:name="_Toc164364536"/>
      <w:bookmarkStart w:id="284" w:name="_Toc411174905"/>
      <w:r w:rsidRPr="0018189C">
        <w:t>OrderStatusResponse</w:t>
      </w:r>
      <w:bookmarkEnd w:id="278"/>
      <w:bookmarkEnd w:id="279"/>
      <w:bookmarkEnd w:id="280"/>
      <w:bookmarkEnd w:id="281"/>
      <w:bookmarkEnd w:id="282"/>
      <w:bookmarkEnd w:id="283"/>
      <w:bookmarkEnd w:id="284"/>
    </w:p>
    <w:p w:rsidR="005235A2" w:rsidRDefault="00A02F39" w:rsidP="00E076AC">
      <w:pPr>
        <w:pStyle w:val="BodyText"/>
      </w:pPr>
      <w:r w:rsidRPr="0018189C">
        <w:t xml:space="preserve">An </w:t>
      </w:r>
      <w:fldSimple w:instr=" REF _Ref164422370 \h  \* MERGEFORMAT ">
        <w:r w:rsidR="00BC3338" w:rsidRPr="00BC3338">
          <w:rPr>
            <w:rStyle w:val="JDFElementRef"/>
          </w:rPr>
          <w:t>OrderStatusResponse</w:t>
        </w:r>
      </w:fldSimple>
      <w:r w:rsidR="00503F4F">
        <w:rPr>
          <w:rStyle w:val="JDFElementRef"/>
        </w:rPr>
        <w:t xml:space="preserve"> </w:t>
      </w:r>
      <w:r w:rsidRPr="0018189C">
        <w:t xml:space="preserve">is the response to an </w:t>
      </w:r>
      <w:r w:rsidRPr="00540289">
        <w:rPr>
          <w:rStyle w:val="JDFElement"/>
        </w:rPr>
        <w:t>OrderStatusRequest</w:t>
      </w:r>
      <w:r w:rsidRPr="0018189C">
        <w:t>.</w:t>
      </w:r>
    </w:p>
    <w:p w:rsidR="00E076AC" w:rsidRPr="00673051" w:rsidRDefault="00E076AC" w:rsidP="00E076AC">
      <w:pPr>
        <w:pStyle w:val="BodyText"/>
      </w:pPr>
      <w:r>
        <w:t xml:space="preserve">If a </w:t>
      </w:r>
      <w:fldSimple w:instr=" REF PrintProvider \h  \* MERGEFORMAT ">
        <w:r w:rsidR="00BC3338" w:rsidRPr="00BC3338">
          <w:rPr>
            <w:rStyle w:val="JDFTermRef"/>
          </w:rPr>
          <w:t>Print Provider</w:t>
        </w:r>
      </w:fldSimple>
      <w:r w:rsidRPr="001C5B38">
        <w:t xml:space="preserve"> </w:t>
      </w:r>
      <w:r>
        <w:t>receives a</w:t>
      </w:r>
      <w:r w:rsidRPr="0018189C">
        <w:t>n</w:t>
      </w:r>
      <w:r w:rsidRPr="002D1F1B">
        <w:rPr>
          <w:rStyle w:val="JDFElement"/>
        </w:rPr>
        <w:t xml:space="preserve"> </w:t>
      </w:r>
      <w:fldSimple w:instr=" REF _Ref164422368 \h  \* MERGEFORMAT ">
        <w:r w:rsidR="00BC3338" w:rsidRPr="00BC3338">
          <w:rPr>
            <w:rStyle w:val="JDFElementRef"/>
          </w:rPr>
          <w:t>OrderStatusRequest</w:t>
        </w:r>
      </w:fldSimple>
      <w:r w:rsidRPr="00D6501C">
        <w:t xml:space="preserve">, it </w:t>
      </w:r>
      <w:r w:rsidR="00AF35FC">
        <w:t>SHALL</w:t>
      </w:r>
      <w:r>
        <w:t xml:space="preserve"> send to the </w:t>
      </w:r>
      <w:fldSimple w:instr=" REF PrintBuyer \h  \* MERGEFORMAT ">
        <w:r w:rsidR="00BC3338" w:rsidRPr="00BC3338">
          <w:rPr>
            <w:rStyle w:val="JDFTermRef"/>
          </w:rPr>
          <w:t>Print Buyer</w:t>
        </w:r>
      </w:fldSimple>
      <w:r>
        <w:rPr>
          <w:rStyle w:val="JDFTermRef"/>
        </w:rPr>
        <w:t xml:space="preserve"> </w:t>
      </w:r>
      <w:proofErr w:type="gramStart"/>
      <w:r>
        <w:t xml:space="preserve">an </w:t>
      </w:r>
      <w:r>
        <w:rPr>
          <w:i/>
        </w:rPr>
        <w:t xml:space="preserve"> </w:t>
      </w:r>
      <w:proofErr w:type="gramEnd"/>
      <w:r w:rsidR="007C0763">
        <w:fldChar w:fldCharType="begin"/>
      </w:r>
      <w:r w:rsidR="00B14A07">
        <w:instrText xml:space="preserve"> REF _Ref164422370 \h  \* MERGEFORMAT </w:instrText>
      </w:r>
      <w:r w:rsidR="007C0763">
        <w:fldChar w:fldCharType="separate"/>
      </w:r>
      <w:r w:rsidR="00BC3338" w:rsidRPr="00BC3338">
        <w:rPr>
          <w:rStyle w:val="JDFElementRef"/>
        </w:rPr>
        <w:t>OrderStatusResponse</w:t>
      </w:r>
      <w:r w:rsidR="007C0763">
        <w:fldChar w:fldCharType="end"/>
      </w:r>
      <w:r w:rsidR="00503F4F">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 the</w:t>
      </w:r>
      <w:r w:rsidRPr="006E0210">
        <w:rPr>
          <w:rStyle w:val="JDFElement"/>
        </w:rPr>
        <w:t xml:space="preserve"> </w:t>
      </w:r>
      <w:fldSimple w:instr=" REF _Ref164422368 \h  \* MERGEFORMAT ">
        <w:r w:rsidR="00BC3338" w:rsidRPr="00BC3338">
          <w:rPr>
            <w:rStyle w:val="JDFElementRef"/>
          </w:rPr>
          <w:t>OrderStatusRequest</w:t>
        </w:r>
      </w:fldSimple>
      <w:r w:rsidRPr="00673051">
        <w:t xml:space="preserve">. </w:t>
      </w:r>
    </w:p>
    <w:p w:rsidR="00E076AC" w:rsidRDefault="00E076AC" w:rsidP="00E076AC">
      <w:pPr>
        <w:pStyle w:val="BodyText"/>
      </w:pPr>
      <w:r w:rsidRPr="001C5B38">
        <w:t xml:space="preserve">A </w:t>
      </w:r>
      <w:fldSimple w:instr=" REF PrintProvider \h  \* MERGEFORMAT ">
        <w:r w:rsidR="00BC3338" w:rsidRPr="00BC3338">
          <w:rPr>
            <w:rStyle w:val="JDFTermRef"/>
          </w:rPr>
          <w:t>Print Provider</w:t>
        </w:r>
      </w:fldSimple>
      <w:r w:rsidRPr="001C5B38">
        <w:t xml:space="preserve"> MAY send to a </w:t>
      </w:r>
      <w:fldSimple w:instr=" REF PrintBuyer \h  \* MERGEFORMAT ">
        <w:r w:rsidR="00BC3338" w:rsidRPr="00BC3338">
          <w:rPr>
            <w:rStyle w:val="JDFTermRef"/>
          </w:rPr>
          <w:t>Print Buyer</w:t>
        </w:r>
      </w:fldSimple>
      <w:r w:rsidRPr="001C5B38">
        <w:t xml:space="preserve"> an automatically generated</w:t>
      </w:r>
      <w:r>
        <w:rPr>
          <w:rStyle w:val="JDFElement"/>
        </w:rPr>
        <w:t xml:space="preserve"> </w:t>
      </w:r>
      <w:fldSimple w:instr=" REF _Ref164422370 \h  \* MERGEFORMAT ">
        <w:r w:rsidR="00BC3338" w:rsidRPr="00BC3338">
          <w:rPr>
            <w:rStyle w:val="JDFElementRef"/>
          </w:rPr>
          <w:t>OrderStatusResponse</w:t>
        </w:r>
      </w:fldSimple>
      <w:r w:rsidR="00503F4F">
        <w:rPr>
          <w:rStyle w:val="JDFElementRef"/>
        </w:rPr>
        <w:t xml:space="preserve"> </w:t>
      </w:r>
      <w:r w:rsidR="001A5B62">
        <w:t xml:space="preserve">which describes the status of an order whose associated  </w:t>
      </w:r>
      <w:fldSimple w:instr=" REF _Ref164422357 \h  \* MERGEFORMAT ">
        <w:r w:rsidR="00BC3338" w:rsidRPr="00BC3338">
          <w:rPr>
            <w:rStyle w:val="JDFElementRef"/>
          </w:rPr>
          <w:t>PurchaseOrder</w:t>
        </w:r>
      </w:fldSimple>
      <w:r w:rsidR="00503F4F">
        <w:rPr>
          <w:rStyle w:val="JDFElementRef"/>
        </w:rPr>
        <w:t xml:space="preserve"> </w:t>
      </w:r>
      <w:r w:rsidR="001A5B62">
        <w:t>is referenced by the</w:t>
      </w:r>
      <w:r>
        <w:t xml:space="preserve"> </w:t>
      </w:r>
      <w:r w:rsidR="009F3E05" w:rsidRPr="001B6E05">
        <w:t>@</w:t>
      </w:r>
      <w:r w:rsidRPr="00AE1C46">
        <w:rPr>
          <w:rStyle w:val="JDFAttributeName"/>
        </w:rPr>
        <w:t>BusinessRefID</w:t>
      </w:r>
      <w:r w:rsidR="00E02219">
        <w:t>.</w:t>
      </w:r>
      <w:r w:rsidRPr="00AE1C46">
        <w:t xml:space="preserve"> </w:t>
      </w:r>
    </w:p>
    <w:p w:rsidR="005235A2" w:rsidRDefault="005235A2" w:rsidP="005235A2">
      <w:pPr>
        <w:pStyle w:val="CaptionICS"/>
        <w:tabs>
          <w:tab w:val="left" w:pos="1620"/>
        </w:tabs>
      </w:pPr>
      <w:bookmarkStart w:id="285" w:name="_Toc411174991"/>
      <w:r w:rsidRPr="00305A27">
        <w:t xml:space="preserve">Table </w:t>
      </w:r>
      <w:r w:rsidR="007C0763">
        <w:fldChar w:fldCharType="begin"/>
      </w:r>
      <w:r w:rsidR="003F4D71">
        <w:instrText xml:space="preserve"> SEQ "Table" \*ARABIC </w:instrText>
      </w:r>
      <w:r w:rsidR="007C0763">
        <w:fldChar w:fldCharType="separate"/>
      </w:r>
      <w:r w:rsidR="00BC3338">
        <w:rPr>
          <w:noProof/>
        </w:rPr>
        <w:t>28</w:t>
      </w:r>
      <w:r w:rsidR="007C0763">
        <w:rPr>
          <w:noProof/>
        </w:rPr>
        <w:fldChar w:fldCharType="end"/>
      </w:r>
      <w:r w:rsidRPr="00305A27">
        <w:t xml:space="preserve">: </w:t>
      </w:r>
      <w:bookmarkStart w:id="286" w:name="_Ref164422370"/>
      <w:r w:rsidR="002B6881" w:rsidRPr="0018189C">
        <w:t>OrderStatusResponse</w:t>
      </w:r>
      <w:bookmarkEnd w:id="285"/>
      <w:bookmarkEnd w:id="286"/>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2B6881" w:rsidRPr="00305A27" w:rsidTr="00E60EB0">
        <w:trPr>
          <w:jc w:val="center"/>
        </w:trPr>
        <w:tc>
          <w:tcPr>
            <w:tcW w:w="2448" w:type="dxa"/>
            <w:tcBorders>
              <w:top w:val="single" w:sz="4" w:space="0" w:color="auto"/>
              <w:bottom w:val="single" w:sz="12" w:space="0" w:color="000080"/>
            </w:tcBorders>
          </w:tcPr>
          <w:p w:rsidR="002B6881" w:rsidRPr="0018189C" w:rsidRDefault="002B6881" w:rsidP="002B6881">
            <w:pPr>
              <w:pStyle w:val="TableCellLeft"/>
              <w:rPr>
                <w:rStyle w:val="Attribute"/>
                <w:i w:val="0"/>
              </w:rPr>
            </w:pPr>
            <w:r w:rsidRPr="002B6881">
              <w:rPr>
                <w:rStyle w:val="JDFElement"/>
              </w:rPr>
              <w:t>jdf:Contact</w:t>
            </w:r>
            <w:r w:rsidRPr="002B6881">
              <w:t xml:space="preserve"> *</w:t>
            </w:r>
          </w:p>
          <w:p w:rsidR="002B6881" w:rsidRPr="002B6881" w:rsidRDefault="002B6881" w:rsidP="002B6881">
            <w:pPr>
              <w:pStyle w:val="TableCellLeftClose"/>
              <w:rPr>
                <w:rStyle w:val="ChangeFlag"/>
              </w:rPr>
            </w:pPr>
            <w:r w:rsidRPr="002B6881">
              <w:rPr>
                <w:rStyle w:val="ChangeFlag"/>
              </w:rPr>
              <w:t>Deprecated in PrintTalk 1.3</w:t>
            </w:r>
          </w:p>
        </w:tc>
        <w:tc>
          <w:tcPr>
            <w:tcW w:w="1440" w:type="dxa"/>
            <w:tcBorders>
              <w:top w:val="single" w:sz="4" w:space="0" w:color="auto"/>
              <w:bottom w:val="single" w:sz="12" w:space="0" w:color="000080"/>
            </w:tcBorders>
          </w:tcPr>
          <w:p w:rsidR="002B6881" w:rsidRPr="0018189C" w:rsidRDefault="002B6881" w:rsidP="002B6881">
            <w:pPr>
              <w:pStyle w:val="TableCellLeft"/>
            </w:pPr>
            <w:r w:rsidRPr="0018189C">
              <w:t>element</w:t>
            </w:r>
          </w:p>
        </w:tc>
        <w:tc>
          <w:tcPr>
            <w:tcW w:w="5472" w:type="dxa"/>
            <w:tcBorders>
              <w:top w:val="single" w:sz="4" w:space="0" w:color="auto"/>
              <w:bottom w:val="single" w:sz="12" w:space="0" w:color="000080"/>
            </w:tcBorders>
          </w:tcPr>
          <w:p w:rsidR="002B6881" w:rsidRDefault="002B6881" w:rsidP="002B6881">
            <w:pPr>
              <w:pStyle w:val="TableCellLeft"/>
            </w:pPr>
            <w:r w:rsidRPr="0018189C">
              <w:t>Detailed information about the company.</w:t>
            </w:r>
          </w:p>
          <w:p w:rsidR="00EE7101" w:rsidRDefault="00EE7101" w:rsidP="002B6881">
            <w:pPr>
              <w:pStyle w:val="TableCellLeft"/>
            </w:pPr>
            <w:r w:rsidRPr="005440AE">
              <w:rPr>
                <w:rStyle w:val="NoteLeadIn"/>
              </w:rPr>
              <w:t>Deprecation note:</w:t>
            </w:r>
            <w:r>
              <w:t xml:space="preserve"> </w:t>
            </w:r>
            <w:r w:rsidR="001437B9">
              <w:t>starting with</w:t>
            </w:r>
            <w:r w:rsidR="001437B9" w:rsidRPr="0018189C">
              <w:t xml:space="preserve"> </w:t>
            </w:r>
            <w:r w:rsidRPr="0018189C">
              <w:t>PrintTalk 1.3</w:t>
            </w:r>
            <w:r>
              <w:t>,</w:t>
            </w:r>
            <w:r w:rsidRPr="0018189C">
              <w:t xml:space="preserve"> the</w:t>
            </w:r>
            <w:r w:rsidR="001437B9">
              <w:t xml:space="preserve"> </w:t>
            </w:r>
            <w:fldSimple w:instr=" REF cXMLUG \h  \* MERGEFORMAT ">
              <w:r w:rsidR="00BC3338" w:rsidRPr="00305A27">
                <w:t>[</w:t>
              </w:r>
              <w:r w:rsidR="00BC3338" w:rsidRPr="0018189C">
                <w:t>cXML</w:t>
              </w:r>
              <w:r w:rsidR="00BC3338">
                <w:t xml:space="preserve"> 1.2</w:t>
              </w:r>
              <w:r w:rsidR="00BC3338" w:rsidRPr="00305A27">
                <w:t>]</w:t>
              </w:r>
            </w:fldSimple>
            <w:r w:rsidRPr="0018189C">
              <w:t xml:space="preserve"> </w:t>
            </w:r>
            <w:r w:rsidR="00A979D7" w:rsidRPr="00A979D7">
              <w:rPr>
                <w:rStyle w:val="XPath"/>
              </w:rPr>
              <w:t>PrintTalk/</w:t>
            </w:r>
            <w:fldSimple w:instr=" REF _Ref164421262 \h  \* MERGEFORMAT ">
              <w:r w:rsidR="00BC3338" w:rsidRPr="00BC3338">
                <w:rPr>
                  <w:rStyle w:val="XPath"/>
                </w:rPr>
                <w:t>Header</w:t>
              </w:r>
            </w:fldSimple>
            <w:r w:rsidR="00503F4F">
              <w:rPr>
                <w:rStyle w:val="XPath"/>
              </w:rPr>
              <w:t xml:space="preserve"> </w:t>
            </w:r>
            <w:r>
              <w:t>specifies all necessary credentials.</w:t>
            </w:r>
          </w:p>
          <w:p w:rsidR="00540289" w:rsidRPr="0018189C" w:rsidRDefault="00540289" w:rsidP="002B6881">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2B6881" w:rsidRPr="00305A27">
        <w:trPr>
          <w:jc w:val="center"/>
        </w:trPr>
        <w:tc>
          <w:tcPr>
            <w:tcW w:w="2448" w:type="dxa"/>
            <w:tcBorders>
              <w:top w:val="single" w:sz="12" w:space="0" w:color="000080"/>
              <w:bottom w:val="single" w:sz="12" w:space="0" w:color="000080"/>
            </w:tcBorders>
          </w:tcPr>
          <w:p w:rsidR="002B6881" w:rsidRPr="002B6881" w:rsidRDefault="002B6881" w:rsidP="002B6881">
            <w:pPr>
              <w:pStyle w:val="TableCellLeft"/>
              <w:rPr>
                <w:rStyle w:val="JDFElement"/>
              </w:rPr>
            </w:pPr>
            <w:proofErr w:type="gramStart"/>
            <w:r w:rsidRPr="002B6881">
              <w:rPr>
                <w:rStyle w:val="JDFElement"/>
              </w:rPr>
              <w:t>jdf:</w:t>
            </w:r>
            <w:proofErr w:type="gramEnd"/>
            <w:r w:rsidRPr="002B6881">
              <w:rPr>
                <w:rStyle w:val="JDFElement"/>
              </w:rPr>
              <w:t>DeliveryParams</w:t>
            </w:r>
            <w:r w:rsidR="00AE25C1" w:rsidRPr="00AE25C1">
              <w:t xml:space="preserve"> </w:t>
            </w:r>
            <w:r w:rsidR="003E34AA" w:rsidRPr="00AE25C1">
              <w:t>?</w:t>
            </w:r>
          </w:p>
        </w:tc>
        <w:tc>
          <w:tcPr>
            <w:tcW w:w="1440" w:type="dxa"/>
            <w:tcBorders>
              <w:top w:val="single" w:sz="12" w:space="0" w:color="000080"/>
              <w:bottom w:val="single" w:sz="12" w:space="0" w:color="000080"/>
            </w:tcBorders>
          </w:tcPr>
          <w:p w:rsidR="002B6881" w:rsidRPr="0018189C" w:rsidRDefault="002B6881" w:rsidP="002B6881">
            <w:pPr>
              <w:pStyle w:val="TableCellLeft"/>
            </w:pPr>
            <w:r w:rsidRPr="0018189C">
              <w:t>element</w:t>
            </w:r>
          </w:p>
        </w:tc>
        <w:tc>
          <w:tcPr>
            <w:tcW w:w="5472" w:type="dxa"/>
            <w:tcBorders>
              <w:top w:val="single" w:sz="12" w:space="0" w:color="000080"/>
              <w:bottom w:val="single" w:sz="12" w:space="0" w:color="000080"/>
            </w:tcBorders>
          </w:tcPr>
          <w:p w:rsidR="002B6881" w:rsidRDefault="00F35C0F" w:rsidP="002B6881">
            <w:pPr>
              <w:pStyle w:val="TableCellLeft"/>
            </w:pPr>
            <w:proofErr w:type="gramStart"/>
            <w:r>
              <w:t>Has d</w:t>
            </w:r>
            <w:r w:rsidR="002B6881" w:rsidRPr="0018189C">
              <w:t>etails</w:t>
            </w:r>
            <w:proofErr w:type="gramEnd"/>
            <w:r w:rsidR="002B6881" w:rsidRPr="0018189C">
              <w:t xml:space="preserve"> of the delivery status. </w:t>
            </w:r>
            <w:proofErr w:type="gramStart"/>
            <w:r w:rsidR="002B6881" w:rsidRPr="00487958">
              <w:rPr>
                <w:rStyle w:val="JDFResource"/>
              </w:rPr>
              <w:t>jdf:</w:t>
            </w:r>
            <w:proofErr w:type="gramEnd"/>
            <w:r w:rsidR="002B6881" w:rsidRPr="00487958">
              <w:rPr>
                <w:rStyle w:val="JDFResource"/>
              </w:rPr>
              <w:t>DeliveryParams</w:t>
            </w:r>
            <w:r w:rsidR="002B6881" w:rsidRPr="0018189C">
              <w:t xml:space="preserve"> </w:t>
            </w:r>
            <w:r w:rsidR="00AF35FC">
              <w:t>SHALL</w:t>
            </w:r>
            <w:r w:rsidR="002B6881" w:rsidRPr="0018189C">
              <w:t xml:space="preserve"> NOT be partitioned when specified in an </w:t>
            </w:r>
            <w:fldSimple w:instr=" REF _Ref164422370 \h  \* MERGEFORMAT ">
              <w:r w:rsidR="00BC3338" w:rsidRPr="00BC3338">
                <w:rPr>
                  <w:rStyle w:val="JDFElementRef"/>
                </w:rPr>
                <w:t>OrderStatusResponse</w:t>
              </w:r>
            </w:fldSimple>
            <w:r w:rsidR="002B6881" w:rsidRPr="0018189C">
              <w:t xml:space="preserve">. Individual line </w:t>
            </w:r>
            <w:fldSimple w:instr=" REF Item \h  \* MERGEFORMAT ">
              <w:r w:rsidR="00BC3338" w:rsidRPr="00BC3338">
                <w:rPr>
                  <w:rStyle w:val="JDFTermRef"/>
                </w:rPr>
                <w:t>Item</w:t>
              </w:r>
            </w:fldSimple>
            <w:r w:rsidR="009922B6" w:rsidRPr="009922B6">
              <w:rPr>
                <w:rStyle w:val="JDFTermRef"/>
              </w:rPr>
              <w:t>s</w:t>
            </w:r>
            <w:r w:rsidR="00A979D7">
              <w:rPr>
                <w:rStyle w:val="JDFTermRef"/>
              </w:rPr>
              <w:t xml:space="preserve"> </w:t>
            </w:r>
            <w:r w:rsidR="002B6881" w:rsidRPr="0018189C">
              <w:t xml:space="preserve">that are described by a </w:t>
            </w:r>
            <w:r w:rsidR="002B6881" w:rsidRPr="002B6881">
              <w:rPr>
                <w:rStyle w:val="XPath"/>
              </w:rPr>
              <w:t>PrintTalk/</w:t>
            </w:r>
            <w:r w:rsidR="00A979D7">
              <w:rPr>
                <w:rStyle w:val="XPath"/>
              </w:rPr>
              <w:t>/</w:t>
            </w:r>
            <w:r w:rsidR="002B6881" w:rsidRPr="002B6881">
              <w:rPr>
                <w:rStyle w:val="XPath"/>
              </w:rPr>
              <w:t>Pricing/Price</w:t>
            </w:r>
            <w:r w:rsidR="002B6881" w:rsidRPr="0018189C">
              <w:t xml:space="preserve"> element MAY be referenced by </w:t>
            </w:r>
            <w:r w:rsidR="002B6881" w:rsidRPr="002B6881">
              <w:rPr>
                <w:rStyle w:val="XPath"/>
              </w:rPr>
              <w:t>jdf</w:t>
            </w:r>
            <w:proofErr w:type="gramStart"/>
            <w:r w:rsidR="002B6881" w:rsidRPr="002B6881">
              <w:rPr>
                <w:rStyle w:val="XPath"/>
              </w:rPr>
              <w:t>:DeliveryParams</w:t>
            </w:r>
            <w:proofErr w:type="gramEnd"/>
            <w:r w:rsidR="002B6881" w:rsidRPr="002B6881">
              <w:rPr>
                <w:rStyle w:val="XPath"/>
              </w:rPr>
              <w:t>/Drop/DropItem/</w:t>
            </w:r>
            <w:r w:rsidR="002B6881">
              <w:rPr>
                <w:rStyle w:val="XPath"/>
              </w:rPr>
              <w:t xml:space="preserve"> </w:t>
            </w:r>
            <w:r w:rsidR="002B6881" w:rsidRPr="002B6881">
              <w:rPr>
                <w:rStyle w:val="XPath"/>
              </w:rPr>
              <w:t>GeneralID[@IDUsage="LineID"]</w:t>
            </w:r>
            <w:r w:rsidR="002B6881" w:rsidRPr="0018189C">
              <w:t>.</w:t>
            </w:r>
          </w:p>
          <w:p w:rsidR="00540289" w:rsidRPr="0018189C" w:rsidRDefault="00540289" w:rsidP="002B6881">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2B6881" w:rsidRPr="00305A27" w:rsidTr="00996CCA">
        <w:trPr>
          <w:trHeight w:val="1743"/>
          <w:jc w:val="center"/>
        </w:trPr>
        <w:tc>
          <w:tcPr>
            <w:tcW w:w="2448" w:type="dxa"/>
            <w:tcBorders>
              <w:top w:val="single" w:sz="12" w:space="0" w:color="000080"/>
              <w:bottom w:val="single" w:sz="12" w:space="0" w:color="000080"/>
            </w:tcBorders>
          </w:tcPr>
          <w:p w:rsidR="002B6881" w:rsidRPr="0018189C" w:rsidRDefault="002B6881" w:rsidP="002B6881">
            <w:pPr>
              <w:pStyle w:val="TableCellLeft"/>
              <w:rPr>
                <w:rStyle w:val="Attribute"/>
                <w:i w:val="0"/>
              </w:rPr>
            </w:pPr>
            <w:r w:rsidRPr="002B6881">
              <w:rPr>
                <w:rStyle w:val="JDFElement"/>
              </w:rPr>
              <w:t>jdf:Notification</w:t>
            </w:r>
            <w:r w:rsidRPr="002B6881">
              <w:t xml:space="preserve"> *</w:t>
            </w:r>
          </w:p>
        </w:tc>
        <w:tc>
          <w:tcPr>
            <w:tcW w:w="1440" w:type="dxa"/>
            <w:tcBorders>
              <w:top w:val="single" w:sz="12" w:space="0" w:color="000080"/>
              <w:bottom w:val="single" w:sz="12" w:space="0" w:color="000080"/>
            </w:tcBorders>
          </w:tcPr>
          <w:p w:rsidR="002B6881" w:rsidRPr="0018189C" w:rsidRDefault="002B6881" w:rsidP="002B6881">
            <w:pPr>
              <w:pStyle w:val="TableCellLeft"/>
            </w:pPr>
            <w:r w:rsidRPr="0018189C">
              <w:t>element</w:t>
            </w:r>
          </w:p>
        </w:tc>
        <w:tc>
          <w:tcPr>
            <w:tcW w:w="5472" w:type="dxa"/>
            <w:tcBorders>
              <w:top w:val="single" w:sz="12" w:space="0" w:color="000080"/>
              <w:bottom w:val="single" w:sz="12" w:space="0" w:color="000080"/>
            </w:tcBorders>
          </w:tcPr>
          <w:p w:rsidR="002B6881" w:rsidRDefault="002B6881" w:rsidP="002B6881">
            <w:pPr>
              <w:pStyle w:val="TableCellLeft"/>
              <w:rPr>
                <w:rStyle w:val="Element"/>
              </w:rPr>
            </w:pPr>
            <w:r w:rsidRPr="00A979D7">
              <w:rPr>
                <w:rStyle w:val="JDFElement"/>
              </w:rPr>
              <w:t>Notification</w:t>
            </w:r>
            <w:r>
              <w:t xml:space="preserve"> </w:t>
            </w:r>
            <w:r w:rsidR="00C6565D">
              <w:t>element</w:t>
            </w:r>
            <w:r w:rsidRPr="0018189C">
              <w:t xml:space="preserve">s with </w:t>
            </w:r>
            <w:r w:rsidRPr="00A979D7">
              <w:rPr>
                <w:rStyle w:val="XPath"/>
              </w:rPr>
              <w:t>@</w:t>
            </w:r>
            <w:r w:rsidRPr="00487958">
              <w:rPr>
                <w:rStyle w:val="JDFAttributeName"/>
              </w:rPr>
              <w:t>Type</w:t>
            </w:r>
            <w:r w:rsidRPr="00A979D7">
              <w:rPr>
                <w:rStyle w:val="XPath"/>
              </w:rPr>
              <w:t>="</w:t>
            </w:r>
            <w:r w:rsidRPr="00487958">
              <w:rPr>
                <w:rStyle w:val="JDFAttributeValue"/>
              </w:rPr>
              <w:t>Milestone</w:t>
            </w:r>
            <w:r w:rsidRPr="00A979D7">
              <w:rPr>
                <w:rStyle w:val="XPath"/>
              </w:rPr>
              <w:t>"</w:t>
            </w:r>
            <w:r w:rsidRPr="0018189C">
              <w:t xml:space="preserve"> that describe the current status of the job. </w:t>
            </w:r>
            <w:r w:rsidRPr="002B6881">
              <w:rPr>
                <w:rStyle w:val="XPath"/>
              </w:rPr>
              <w:t>jdf:Notification/@</w:t>
            </w:r>
            <w:r w:rsidRPr="00487958">
              <w:rPr>
                <w:rStyle w:val="JDFAttributeName"/>
              </w:rPr>
              <w:t>JobID</w:t>
            </w:r>
            <w:r w:rsidRPr="0018189C">
              <w:t xml:space="preserve"> </w:t>
            </w:r>
            <w:r w:rsidR="00B67314" w:rsidRPr="00B67314">
              <w:t xml:space="preserve">SHOULD be specified </w:t>
            </w:r>
            <w:r w:rsidRPr="0018189C">
              <w:t xml:space="preserve">and </w:t>
            </w:r>
            <w:r w:rsidRPr="002B6881">
              <w:rPr>
                <w:rStyle w:val="XPath"/>
              </w:rPr>
              <w:t>jdf:Notification/@</w:t>
            </w:r>
            <w:r w:rsidRPr="00487958">
              <w:rPr>
                <w:rStyle w:val="JDFAttributeName"/>
              </w:rPr>
              <w:t>JobPartID</w:t>
            </w:r>
            <w:r w:rsidRPr="0018189C">
              <w:t xml:space="preserve"> MAY be specified in </w:t>
            </w:r>
            <w:r w:rsidRPr="002B6881">
              <w:rPr>
                <w:rStyle w:val="JDFElement"/>
              </w:rPr>
              <w:t>jdf</w:t>
            </w:r>
            <w:proofErr w:type="gramStart"/>
            <w:r w:rsidRPr="002B6881">
              <w:rPr>
                <w:rStyle w:val="JDFElement"/>
              </w:rPr>
              <w:t>:Notification</w:t>
            </w:r>
            <w:proofErr w:type="gramEnd"/>
            <w:r w:rsidRPr="0018189C">
              <w:t xml:space="preserve"> </w:t>
            </w:r>
            <w:r w:rsidR="00C6565D">
              <w:t>element</w:t>
            </w:r>
            <w:r w:rsidRPr="0018189C">
              <w:t xml:space="preserve">s that reside in an </w:t>
            </w:r>
            <w:fldSimple w:instr=" REF _Ref164422370 \h  \* MERGEFORMAT ">
              <w:r w:rsidR="00BC3338" w:rsidRPr="00BC3338">
                <w:rPr>
                  <w:rStyle w:val="JDFElementRef"/>
                </w:rPr>
                <w:t>OrderStatusResponse</w:t>
              </w:r>
            </w:fldSimple>
            <w:r w:rsidRPr="0018189C">
              <w:rPr>
                <w:rStyle w:val="Element"/>
              </w:rPr>
              <w:t>.</w:t>
            </w:r>
          </w:p>
          <w:p w:rsidR="00540289" w:rsidRPr="0018189C" w:rsidRDefault="00540289" w:rsidP="002B6881">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2B6881" w:rsidRPr="00305A27" w:rsidTr="00996CCA">
        <w:trPr>
          <w:cantSplit/>
          <w:trHeight w:val="1104"/>
          <w:jc w:val="center"/>
        </w:trPr>
        <w:tc>
          <w:tcPr>
            <w:tcW w:w="2448" w:type="dxa"/>
            <w:tcBorders>
              <w:top w:val="single" w:sz="12" w:space="0" w:color="000080"/>
              <w:bottom w:val="single" w:sz="18" w:space="0" w:color="000080"/>
            </w:tcBorders>
          </w:tcPr>
          <w:p w:rsidR="002B6881" w:rsidRPr="0018189C" w:rsidRDefault="007C0763" w:rsidP="002B6881">
            <w:pPr>
              <w:pStyle w:val="TableCellLeft"/>
              <w:rPr>
                <w:rStyle w:val="Attribute"/>
                <w:i w:val="0"/>
              </w:rPr>
            </w:pPr>
            <w:fldSimple w:instr=" REF _Ref164425767 \h  \* MERGEFORMAT ">
              <w:r w:rsidR="00BC3338" w:rsidRPr="00BC3338">
                <w:rPr>
                  <w:rStyle w:val="JDFElementRef"/>
                </w:rPr>
                <w:t>Status</w:t>
              </w:r>
            </w:fldSimple>
            <w:r w:rsidR="002B6881" w:rsidRPr="002B6881">
              <w:t xml:space="preserve"> *</w:t>
            </w:r>
          </w:p>
          <w:p w:rsidR="002B6881" w:rsidRPr="0018189C" w:rsidRDefault="002B6881" w:rsidP="002B6881">
            <w:pPr>
              <w:pStyle w:val="TableCellLeftClose"/>
              <w:rPr>
                <w:rStyle w:val="Attribute"/>
                <w:i w:val="0"/>
              </w:rPr>
            </w:pPr>
            <w:r w:rsidRPr="002B6881">
              <w:rPr>
                <w:rStyle w:val="ChangeFlag"/>
              </w:rPr>
              <w:t>Deprecated in PrintTalk 1.3</w:t>
            </w:r>
          </w:p>
        </w:tc>
        <w:tc>
          <w:tcPr>
            <w:tcW w:w="1440" w:type="dxa"/>
            <w:tcBorders>
              <w:top w:val="single" w:sz="12" w:space="0" w:color="000080"/>
              <w:bottom w:val="single" w:sz="18" w:space="0" w:color="000080"/>
            </w:tcBorders>
          </w:tcPr>
          <w:p w:rsidR="002B6881" w:rsidRPr="0018189C" w:rsidRDefault="002B6881" w:rsidP="002B6881">
            <w:pPr>
              <w:pStyle w:val="TableCellLeft"/>
            </w:pPr>
            <w:r w:rsidRPr="0018189C">
              <w:t>telem</w:t>
            </w:r>
          </w:p>
        </w:tc>
        <w:tc>
          <w:tcPr>
            <w:tcW w:w="5472" w:type="dxa"/>
            <w:tcBorders>
              <w:top w:val="single" w:sz="12" w:space="0" w:color="000080"/>
              <w:bottom w:val="single" w:sz="18" w:space="0" w:color="000080"/>
            </w:tcBorders>
          </w:tcPr>
          <w:p w:rsidR="00691CEA" w:rsidRDefault="002B6881" w:rsidP="002B6881">
            <w:pPr>
              <w:pStyle w:val="TableCellLeft"/>
            </w:pPr>
            <w:r w:rsidRPr="0018189C">
              <w:t xml:space="preserve">Human-readable text for individual status description. </w:t>
            </w:r>
          </w:p>
          <w:p w:rsidR="002B6881" w:rsidRDefault="00691CEA" w:rsidP="002B6881">
            <w:pPr>
              <w:pStyle w:val="TableCellLeft"/>
            </w:pPr>
            <w:r w:rsidRPr="005440AE">
              <w:rPr>
                <w:rStyle w:val="NoteLeadIn"/>
              </w:rPr>
              <w:t>Deprecation note:</w:t>
            </w:r>
            <w:r>
              <w:t xml:space="preserve"> </w:t>
            </w:r>
            <w:r w:rsidR="00065E1C">
              <w:t>starting</w:t>
            </w:r>
            <w:r w:rsidR="00065E1C" w:rsidRPr="0018189C">
              <w:t xml:space="preserve"> </w:t>
            </w:r>
            <w:r w:rsidR="00065E1C">
              <w:t xml:space="preserve">with </w:t>
            </w:r>
            <w:r w:rsidRPr="0018189C">
              <w:t>PrintTalk 1.3</w:t>
            </w:r>
            <w:r>
              <w:t>, u</w:t>
            </w:r>
            <w:r w:rsidR="002B6881" w:rsidRPr="0018189C">
              <w:t xml:space="preserve">se </w:t>
            </w:r>
            <w:r w:rsidR="002B6881" w:rsidRPr="002B6881">
              <w:rPr>
                <w:rStyle w:val="JDFElement"/>
              </w:rPr>
              <w:t>jdf</w:t>
            </w:r>
            <w:proofErr w:type="gramStart"/>
            <w:r w:rsidR="002B6881" w:rsidRPr="002B6881">
              <w:rPr>
                <w:rStyle w:val="JDFElement"/>
              </w:rPr>
              <w:t>:Notification</w:t>
            </w:r>
            <w:proofErr w:type="gramEnd"/>
            <w:r w:rsidR="002B6881" w:rsidRPr="0018189C">
              <w:t>.</w:t>
            </w:r>
          </w:p>
          <w:p w:rsidR="00540289" w:rsidRPr="0018189C" w:rsidRDefault="00540289" w:rsidP="002B6881">
            <w:pPr>
              <w:pStyle w:val="TableCellLeft"/>
            </w:pPr>
            <w:r>
              <w:t xml:space="preserve">See </w:t>
            </w:r>
            <w:r w:rsidR="007C0763">
              <w:fldChar w:fldCharType="begin"/>
            </w:r>
            <w:r>
              <w:instrText xml:space="preserve"> REF _Ref164424250 \h </w:instrText>
            </w:r>
            <w:r w:rsidR="007C0763">
              <w:fldChar w:fldCharType="separate"/>
            </w:r>
            <w:r w:rsidR="00BC3338" w:rsidRPr="00305A27">
              <w:t xml:space="preserve">Table </w:t>
            </w:r>
            <w:r w:rsidR="00BC3338">
              <w:rPr>
                <w:noProof/>
              </w:rPr>
              <w:t>29</w:t>
            </w:r>
            <w:r w:rsidR="00BC3338" w:rsidRPr="00305A27">
              <w:t xml:space="preserve">: </w:t>
            </w:r>
            <w:r w:rsidR="00BC3338">
              <w:t>Status</w:t>
            </w:r>
            <w:r w:rsidR="007C0763">
              <w:fldChar w:fldCharType="end"/>
            </w:r>
            <w:r>
              <w:t>.</w:t>
            </w:r>
          </w:p>
        </w:tc>
      </w:tr>
    </w:tbl>
    <w:p w:rsidR="005235A2" w:rsidRDefault="005235A2" w:rsidP="005235A2">
      <w:pPr>
        <w:pStyle w:val="TableLine-After"/>
        <w:rPr>
          <w:lang w:eastAsia="de-DE"/>
        </w:rPr>
      </w:pPr>
    </w:p>
    <w:p w:rsidR="005235A2" w:rsidRDefault="002B6881" w:rsidP="007753A0">
      <w:pPr>
        <w:pStyle w:val="Heading4"/>
      </w:pPr>
      <w:bookmarkStart w:id="287" w:name="_Toc164364537"/>
      <w:bookmarkStart w:id="288" w:name="_Toc411174906"/>
      <w:r>
        <w:t>Status</w:t>
      </w:r>
      <w:bookmarkEnd w:id="287"/>
      <w:bookmarkEnd w:id="288"/>
    </w:p>
    <w:p w:rsidR="002B6881" w:rsidRPr="002B6881" w:rsidRDefault="002B6881" w:rsidP="002B6881">
      <w:r w:rsidRPr="002B6881">
        <w:rPr>
          <w:rStyle w:val="ChangeFlag"/>
        </w:rPr>
        <w:t>Deprecated in PrintTalk 1.3</w:t>
      </w:r>
    </w:p>
    <w:p w:rsidR="002B6881" w:rsidRDefault="002B6881" w:rsidP="002B6881">
      <w:pPr>
        <w:pStyle w:val="CaptionICS"/>
        <w:tabs>
          <w:tab w:val="left" w:pos="1620"/>
        </w:tabs>
      </w:pPr>
      <w:bookmarkStart w:id="289" w:name="_Ref164424250"/>
      <w:bookmarkStart w:id="290" w:name="_Toc411174992"/>
      <w:r w:rsidRPr="00305A27">
        <w:t xml:space="preserve">Table </w:t>
      </w:r>
      <w:r w:rsidR="007C0763">
        <w:fldChar w:fldCharType="begin"/>
      </w:r>
      <w:r w:rsidR="003F4D71">
        <w:instrText xml:space="preserve"> SEQ "Table" \*ARABIC </w:instrText>
      </w:r>
      <w:r w:rsidR="007C0763">
        <w:fldChar w:fldCharType="separate"/>
      </w:r>
      <w:r w:rsidR="00BC3338">
        <w:rPr>
          <w:noProof/>
        </w:rPr>
        <w:t>29</w:t>
      </w:r>
      <w:r w:rsidR="007C0763">
        <w:rPr>
          <w:noProof/>
        </w:rPr>
        <w:fldChar w:fldCharType="end"/>
      </w:r>
      <w:r w:rsidRPr="00305A27">
        <w:t xml:space="preserve">: </w:t>
      </w:r>
      <w:bookmarkStart w:id="291" w:name="_Ref164425767"/>
      <w:r>
        <w:t>Status</w:t>
      </w:r>
      <w:bookmarkEnd w:id="289"/>
      <w:bookmarkEnd w:id="290"/>
      <w:bookmarkEnd w:id="291"/>
    </w:p>
    <w:p w:rsidR="003939FD" w:rsidRPr="00A25DEB" w:rsidRDefault="003939FD" w:rsidP="003939FD">
      <w:pPr>
        <w:pStyle w:val="TableLine-Before"/>
        <w:rPr>
          <w:rStyle w:val="JDFElement"/>
        </w:rPr>
      </w:pPr>
      <w:r w:rsidRPr="00EE0337">
        <w:rPr>
          <w:rStyle w:val="TableLine-ReferenceChar"/>
        </w:rPr>
        <w:t>Referenced by:</w:t>
      </w:r>
      <w:r w:rsidRPr="00A25DEB">
        <w:t xml:space="preserve"> </w:t>
      </w:r>
      <w:fldSimple w:instr=" REF _Ref164422370 \h  \* MERGEFORMAT ">
        <w:r w:rsidR="00BC3338" w:rsidRPr="00BC3338">
          <w:rPr>
            <w:rStyle w:val="JDFElementRef"/>
          </w:rPr>
          <w:t>OrderStatusResponse</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2B6881" w:rsidRPr="00E2272E" w:rsidRDefault="002B6881" w:rsidP="002B6881">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2B6881" w:rsidRPr="00305A27" w:rsidTr="00E60EB0">
        <w:trPr>
          <w:tblHeader/>
          <w:jc w:val="center"/>
        </w:trPr>
        <w:tc>
          <w:tcPr>
            <w:tcW w:w="2160" w:type="dxa"/>
            <w:tcBorders>
              <w:top w:val="single" w:sz="18" w:space="0" w:color="000080"/>
              <w:bottom w:val="single" w:sz="4" w:space="0" w:color="auto"/>
            </w:tcBorders>
            <w:shd w:val="clear" w:color="auto" w:fill="000080"/>
          </w:tcPr>
          <w:p w:rsidR="002B6881" w:rsidRPr="0018189C" w:rsidRDefault="002B6881" w:rsidP="002B6881">
            <w:pPr>
              <w:pStyle w:val="TableHeading"/>
            </w:pPr>
            <w:r>
              <w:t>Name</w:t>
            </w:r>
          </w:p>
        </w:tc>
        <w:tc>
          <w:tcPr>
            <w:tcW w:w="1440" w:type="dxa"/>
            <w:tcBorders>
              <w:top w:val="single" w:sz="18" w:space="0" w:color="000080"/>
              <w:bottom w:val="single" w:sz="4" w:space="0" w:color="auto"/>
            </w:tcBorders>
            <w:shd w:val="clear" w:color="auto" w:fill="000080"/>
          </w:tcPr>
          <w:p w:rsidR="002B6881" w:rsidRPr="00305A27" w:rsidRDefault="002B6881" w:rsidP="002B6881">
            <w:pPr>
              <w:pStyle w:val="TableHeading"/>
            </w:pPr>
            <w:r w:rsidRPr="0018189C">
              <w:t>Data Type</w:t>
            </w:r>
          </w:p>
        </w:tc>
        <w:tc>
          <w:tcPr>
            <w:tcW w:w="5760" w:type="dxa"/>
            <w:tcBorders>
              <w:top w:val="single" w:sz="18" w:space="0" w:color="000080"/>
              <w:bottom w:val="single" w:sz="4" w:space="0" w:color="auto"/>
            </w:tcBorders>
            <w:shd w:val="clear" w:color="auto" w:fill="000080"/>
          </w:tcPr>
          <w:p w:rsidR="002B6881" w:rsidRPr="0018189C" w:rsidRDefault="002B6881" w:rsidP="002B6881">
            <w:pPr>
              <w:pStyle w:val="TableHeading"/>
            </w:pPr>
            <w:r w:rsidRPr="0018189C">
              <w:t>Description</w:t>
            </w:r>
          </w:p>
        </w:tc>
      </w:tr>
      <w:tr w:rsidR="002B6881" w:rsidRPr="00305A27" w:rsidTr="00E60EB0">
        <w:trPr>
          <w:jc w:val="center"/>
        </w:trPr>
        <w:tc>
          <w:tcPr>
            <w:tcW w:w="2160" w:type="dxa"/>
            <w:tcBorders>
              <w:top w:val="single" w:sz="4" w:space="0" w:color="auto"/>
              <w:bottom w:val="single" w:sz="12" w:space="0" w:color="000080"/>
            </w:tcBorders>
          </w:tcPr>
          <w:p w:rsidR="002B6881" w:rsidRPr="002B6881" w:rsidRDefault="002B6881" w:rsidP="002B6881">
            <w:pPr>
              <w:pStyle w:val="TableCellLeft"/>
              <w:rPr>
                <w:rStyle w:val="JDFAttributeName"/>
              </w:rPr>
            </w:pPr>
            <w:r w:rsidRPr="002B6881">
              <w:rPr>
                <w:rStyle w:val="JDFAttributeName"/>
              </w:rPr>
              <w:t xml:space="preserve">JobIDRef </w:t>
            </w:r>
          </w:p>
        </w:tc>
        <w:tc>
          <w:tcPr>
            <w:tcW w:w="1440" w:type="dxa"/>
            <w:tcBorders>
              <w:top w:val="single" w:sz="4" w:space="0" w:color="auto"/>
              <w:bottom w:val="single" w:sz="12" w:space="0" w:color="000080"/>
            </w:tcBorders>
          </w:tcPr>
          <w:p w:rsidR="002B6881" w:rsidRPr="0018189C" w:rsidRDefault="002B6881" w:rsidP="002B6881">
            <w:pPr>
              <w:pStyle w:val="TableCellLeft"/>
            </w:pPr>
            <w:r w:rsidRPr="0018189C">
              <w:t>string</w:t>
            </w:r>
          </w:p>
        </w:tc>
        <w:tc>
          <w:tcPr>
            <w:tcW w:w="5760" w:type="dxa"/>
            <w:tcBorders>
              <w:top w:val="single" w:sz="4" w:space="0" w:color="auto"/>
              <w:bottom w:val="single" w:sz="12" w:space="0" w:color="000080"/>
            </w:tcBorders>
          </w:tcPr>
          <w:p w:rsidR="002B6881" w:rsidRPr="0018189C" w:rsidRDefault="002B6881" w:rsidP="00503F4F">
            <w:pPr>
              <w:pStyle w:val="TableCellLeft"/>
            </w:pPr>
            <w:r w:rsidRPr="0018189C">
              <w:t xml:space="preserve">Reference to the requested part of the </w:t>
            </w:r>
            <w:r>
              <w:t>J</w:t>
            </w:r>
            <w:r w:rsidRPr="0018189C">
              <w:t xml:space="preserve">ob. </w:t>
            </w:r>
            <w:r w:rsidR="00503F4F">
              <w:t>MAY</w:t>
            </w:r>
            <w:r w:rsidR="00503F4F" w:rsidRPr="0018189C">
              <w:t xml:space="preserve"> </w:t>
            </w:r>
            <w:r w:rsidRPr="0018189C">
              <w:t xml:space="preserve">be a reference to the </w:t>
            </w:r>
            <w:r w:rsidR="009F3E05" w:rsidRPr="001B6E05">
              <w:t>@</w:t>
            </w:r>
            <w:r w:rsidRPr="002B6881">
              <w:rPr>
                <w:rStyle w:val="JDFAttributeName"/>
              </w:rPr>
              <w:t>JobID</w:t>
            </w:r>
            <w:r w:rsidRPr="0018189C">
              <w:t xml:space="preserve"> of the </w:t>
            </w:r>
            <w:r w:rsidRPr="00691C2F">
              <w:rPr>
                <w:rStyle w:val="JDFElement"/>
              </w:rPr>
              <w:t>JDF</w:t>
            </w:r>
            <w:r w:rsidR="00A979D7">
              <w:rPr>
                <w:rStyle w:val="JDFElement"/>
              </w:rPr>
              <w:t xml:space="preserve"> Root Node</w:t>
            </w:r>
            <w:r w:rsidRPr="0018189C">
              <w:t xml:space="preserve"> or to the </w:t>
            </w:r>
            <w:r w:rsidR="009F3E05" w:rsidRPr="001B6E05">
              <w:t>@</w:t>
            </w:r>
            <w:r w:rsidRPr="00A979D7">
              <w:rPr>
                <w:rStyle w:val="JDFAttributeName"/>
              </w:rPr>
              <w:t>JobPartID</w:t>
            </w:r>
            <w:r w:rsidRPr="0018189C">
              <w:t xml:space="preserve"> of a nested </w:t>
            </w:r>
            <w:r w:rsidRPr="00691C2F">
              <w:rPr>
                <w:rStyle w:val="JDFElement"/>
              </w:rPr>
              <w:t>JDF</w:t>
            </w:r>
            <w:r w:rsidRPr="0018189C">
              <w:t xml:space="preserve"> </w:t>
            </w:r>
            <w:r w:rsidR="00A979D7">
              <w:t>N</w:t>
            </w:r>
            <w:r w:rsidRPr="0018189C">
              <w:t>ode.</w:t>
            </w:r>
          </w:p>
        </w:tc>
      </w:tr>
      <w:tr w:rsidR="002B6881" w:rsidRPr="00305A27">
        <w:trPr>
          <w:jc w:val="center"/>
        </w:trPr>
        <w:tc>
          <w:tcPr>
            <w:tcW w:w="2160" w:type="dxa"/>
            <w:tcBorders>
              <w:top w:val="single" w:sz="12" w:space="0" w:color="000080"/>
              <w:bottom w:val="single" w:sz="18" w:space="0" w:color="000080"/>
            </w:tcBorders>
          </w:tcPr>
          <w:p w:rsidR="002B6881" w:rsidRPr="0018189C" w:rsidRDefault="00691C2F" w:rsidP="002B6881">
            <w:pPr>
              <w:pStyle w:val="TableCellLeft"/>
              <w:rPr>
                <w:rStyle w:val="Attribute"/>
                <w:i w:val="0"/>
              </w:rPr>
            </w:pPr>
            <w:r w:rsidRPr="00A25DEB">
              <w:rPr>
                <w:rStyle w:val="noSpell"/>
              </w:rPr>
              <w:t>&lt;</w:t>
            </w:r>
            <w:r w:rsidR="00C6565D">
              <w:rPr>
                <w:i/>
              </w:rPr>
              <w:t>content of e</w:t>
            </w:r>
            <w:r w:rsidRPr="00A25DEB">
              <w:rPr>
                <w:i/>
              </w:rPr>
              <w:t>lement</w:t>
            </w:r>
            <w:r w:rsidRPr="00A25DEB">
              <w:rPr>
                <w:rStyle w:val="noSpell"/>
              </w:rPr>
              <w:t>&gt;</w:t>
            </w:r>
          </w:p>
        </w:tc>
        <w:tc>
          <w:tcPr>
            <w:tcW w:w="1440" w:type="dxa"/>
            <w:tcBorders>
              <w:top w:val="single" w:sz="12" w:space="0" w:color="000080"/>
              <w:bottom w:val="single" w:sz="18" w:space="0" w:color="000080"/>
            </w:tcBorders>
          </w:tcPr>
          <w:p w:rsidR="002B6881" w:rsidRPr="0018189C" w:rsidRDefault="002B6881" w:rsidP="002B6881">
            <w:pPr>
              <w:pStyle w:val="TableCellLeft"/>
            </w:pPr>
            <w:r w:rsidRPr="0018189C">
              <w:t>text</w:t>
            </w:r>
          </w:p>
        </w:tc>
        <w:tc>
          <w:tcPr>
            <w:tcW w:w="5760" w:type="dxa"/>
            <w:tcBorders>
              <w:top w:val="single" w:sz="12" w:space="0" w:color="000080"/>
              <w:bottom w:val="single" w:sz="18" w:space="0" w:color="000080"/>
            </w:tcBorders>
          </w:tcPr>
          <w:p w:rsidR="002B6881" w:rsidRPr="0018189C" w:rsidRDefault="002B6881" w:rsidP="002B6881">
            <w:pPr>
              <w:pStyle w:val="TableCellLeft"/>
            </w:pPr>
            <w:r w:rsidRPr="0018189C">
              <w:t>Body of the status description.</w:t>
            </w:r>
          </w:p>
        </w:tc>
      </w:tr>
    </w:tbl>
    <w:p w:rsidR="002B6881" w:rsidRDefault="002B6881" w:rsidP="002B6881">
      <w:pPr>
        <w:pStyle w:val="TableLine-After"/>
        <w:rPr>
          <w:lang w:eastAsia="de-DE"/>
        </w:rPr>
      </w:pPr>
    </w:p>
    <w:p w:rsidR="00CB441E" w:rsidRDefault="00CB441E" w:rsidP="00CB441E">
      <w:pPr>
        <w:pStyle w:val="Heading3"/>
      </w:pPr>
      <w:bookmarkStart w:id="292" w:name="_Ref372900328"/>
      <w:bookmarkStart w:id="293" w:name="_Toc411174907"/>
      <w:r>
        <w:t>StockLevel</w:t>
      </w:r>
      <w:r w:rsidRPr="0018189C">
        <w:t>Request</w:t>
      </w:r>
      <w:bookmarkEnd w:id="292"/>
      <w:bookmarkEnd w:id="293"/>
    </w:p>
    <w:p w:rsidR="00136D05" w:rsidRPr="00136D05" w:rsidRDefault="00136D05" w:rsidP="00136D05">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p w:rsidR="00CB441E" w:rsidRPr="00021B6B" w:rsidRDefault="00CB441E" w:rsidP="00CB441E">
      <w:pPr>
        <w:pStyle w:val="BodyText"/>
      </w:pPr>
      <w:r w:rsidRPr="001D7939">
        <w:t xml:space="preserve">A </w:t>
      </w:r>
      <w:fldSimple w:instr=" REF _Ref372900328 \h  \* MERGEFORMAT ">
        <w:r w:rsidR="00BC3338" w:rsidRPr="00BC3338">
          <w:rPr>
            <w:rStyle w:val="JDFElementRef"/>
          </w:rPr>
          <w:t>StockLevelRequest</w:t>
        </w:r>
      </w:fldSimple>
      <w:r w:rsidR="00136D05">
        <w:rPr>
          <w:rStyle w:val="JDFElement"/>
        </w:rPr>
        <w:t xml:space="preserve"> </w:t>
      </w:r>
      <w:r w:rsidRPr="00021B6B">
        <w:t xml:space="preserve">allows the </w:t>
      </w:r>
      <w:fldSimple w:instr=" REF PrintBuyer \h  \* MERGEFORMAT ">
        <w:r w:rsidR="00BC3338" w:rsidRPr="00BC3338">
          <w:rPr>
            <w:rStyle w:val="JDFTermRef"/>
          </w:rPr>
          <w:t>Print Buyer</w:t>
        </w:r>
      </w:fldSimple>
      <w:r w:rsidRPr="00021B6B">
        <w:rPr>
          <w:rStyle w:val="JDFTermRef"/>
          <w:b w:val="0"/>
          <w:i w:val="0"/>
          <w:color w:val="auto"/>
        </w:rPr>
        <w:t xml:space="preserve"> </w:t>
      </w:r>
      <w:r w:rsidRPr="00021B6B">
        <w:t xml:space="preserve">to query the </w:t>
      </w:r>
      <w:fldSimple w:instr=" REF PrintProvider \h  \* MERGEFORMAT ">
        <w:r w:rsidR="00BC3338" w:rsidRPr="00BC3338">
          <w:rPr>
            <w:rStyle w:val="JDFTermRef"/>
          </w:rPr>
          <w:t>Print Provider</w:t>
        </w:r>
      </w:fldSimple>
      <w:r w:rsidRPr="00021B6B">
        <w:t xml:space="preserve"> for </w:t>
      </w:r>
      <w:r>
        <w:t>the available stock levels of pre-printed or non-printed items</w:t>
      </w:r>
      <w:r w:rsidRPr="00021B6B">
        <w:t xml:space="preserve">. </w:t>
      </w:r>
    </w:p>
    <w:p w:rsidR="00CB441E" w:rsidRDefault="00CB441E" w:rsidP="00CB441E">
      <w:pPr>
        <w:pStyle w:val="CaptionICS"/>
        <w:tabs>
          <w:tab w:val="left" w:pos="1620"/>
        </w:tabs>
      </w:pPr>
      <w:bookmarkStart w:id="294" w:name="_Toc411174993"/>
      <w:r w:rsidRPr="00305A27">
        <w:t xml:space="preserve">Table </w:t>
      </w:r>
      <w:r w:rsidR="007C0763">
        <w:fldChar w:fldCharType="begin"/>
      </w:r>
      <w:r>
        <w:instrText xml:space="preserve"> SEQ "Table" \*ARABIC </w:instrText>
      </w:r>
      <w:r w:rsidR="007C0763">
        <w:fldChar w:fldCharType="separate"/>
      </w:r>
      <w:r w:rsidR="00BC3338">
        <w:rPr>
          <w:noProof/>
        </w:rPr>
        <w:t>30</w:t>
      </w:r>
      <w:r w:rsidR="007C0763">
        <w:fldChar w:fldCharType="end"/>
      </w:r>
      <w:r w:rsidRPr="00305A27">
        <w:t xml:space="preserve">: </w:t>
      </w:r>
      <w:bookmarkStart w:id="295" w:name="_Ref404017885"/>
      <w:r w:rsidR="00EE694C">
        <w:t>StockLevel</w:t>
      </w:r>
      <w:r w:rsidRPr="0018189C">
        <w:t>Request</w:t>
      </w:r>
      <w:bookmarkEnd w:id="294"/>
      <w:bookmarkEnd w:id="295"/>
    </w:p>
    <w:p w:rsidR="00CB441E" w:rsidRPr="00305A27" w:rsidRDefault="00CB441E" w:rsidP="00CB441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CB441E" w:rsidRPr="00E2272E" w:rsidRDefault="00CB441E" w:rsidP="00CB441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CB441E" w:rsidRPr="00305A27" w:rsidTr="00E60EB0">
        <w:trPr>
          <w:tblHeader/>
          <w:jc w:val="center"/>
        </w:trPr>
        <w:tc>
          <w:tcPr>
            <w:tcW w:w="2448" w:type="dxa"/>
            <w:tcBorders>
              <w:top w:val="single" w:sz="18" w:space="0" w:color="000080"/>
              <w:bottom w:val="single" w:sz="4" w:space="0" w:color="auto"/>
            </w:tcBorders>
            <w:shd w:val="clear" w:color="auto" w:fill="000080"/>
          </w:tcPr>
          <w:p w:rsidR="00CB441E" w:rsidRPr="0018189C" w:rsidRDefault="00CB441E" w:rsidP="00EE694C">
            <w:pPr>
              <w:pStyle w:val="TableHeading"/>
            </w:pPr>
            <w:r>
              <w:t>Name</w:t>
            </w:r>
          </w:p>
        </w:tc>
        <w:tc>
          <w:tcPr>
            <w:tcW w:w="1440" w:type="dxa"/>
            <w:tcBorders>
              <w:top w:val="single" w:sz="18" w:space="0" w:color="000080"/>
              <w:bottom w:val="single" w:sz="4" w:space="0" w:color="auto"/>
            </w:tcBorders>
            <w:shd w:val="clear" w:color="auto" w:fill="000080"/>
          </w:tcPr>
          <w:p w:rsidR="00CB441E" w:rsidRPr="00305A27" w:rsidRDefault="00CB441E" w:rsidP="00EE694C">
            <w:pPr>
              <w:pStyle w:val="TableHeading"/>
            </w:pPr>
            <w:r w:rsidRPr="0018189C">
              <w:t>Data Type</w:t>
            </w:r>
          </w:p>
        </w:tc>
        <w:tc>
          <w:tcPr>
            <w:tcW w:w="5472" w:type="dxa"/>
            <w:tcBorders>
              <w:top w:val="single" w:sz="18" w:space="0" w:color="000080"/>
              <w:bottom w:val="single" w:sz="4" w:space="0" w:color="auto"/>
            </w:tcBorders>
            <w:shd w:val="clear" w:color="auto" w:fill="000080"/>
          </w:tcPr>
          <w:p w:rsidR="00CB441E" w:rsidRPr="0018189C" w:rsidRDefault="00CB441E" w:rsidP="00EE694C">
            <w:pPr>
              <w:pStyle w:val="TableHeading"/>
            </w:pPr>
            <w:r w:rsidRPr="0018189C">
              <w:t>Description</w:t>
            </w:r>
          </w:p>
        </w:tc>
      </w:tr>
      <w:tr w:rsidR="00782EB0" w:rsidRPr="00305A27" w:rsidTr="00E60EB0">
        <w:trPr>
          <w:jc w:val="center"/>
        </w:trPr>
        <w:tc>
          <w:tcPr>
            <w:tcW w:w="2448" w:type="dxa"/>
            <w:tcBorders>
              <w:top w:val="single" w:sz="4" w:space="0" w:color="auto"/>
              <w:bottom w:val="single" w:sz="12" w:space="0" w:color="000080"/>
            </w:tcBorders>
          </w:tcPr>
          <w:p w:rsidR="00782EB0" w:rsidRDefault="00782EB0" w:rsidP="00EE694C">
            <w:pPr>
              <w:pStyle w:val="TableCellLeft"/>
            </w:pPr>
            <w:proofErr w:type="gramStart"/>
            <w:r w:rsidRPr="00136D05">
              <w:rPr>
                <w:rStyle w:val="JDFAttributeName"/>
              </w:rPr>
              <w:t>Availability</w:t>
            </w:r>
            <w:r>
              <w:t xml:space="preserve"> ?</w:t>
            </w:r>
            <w:proofErr w:type="gramEnd"/>
          </w:p>
        </w:tc>
        <w:tc>
          <w:tcPr>
            <w:tcW w:w="1440" w:type="dxa"/>
            <w:tcBorders>
              <w:top w:val="single" w:sz="4" w:space="0" w:color="auto"/>
              <w:bottom w:val="single" w:sz="12" w:space="0" w:color="000080"/>
            </w:tcBorders>
          </w:tcPr>
          <w:p w:rsidR="00782EB0" w:rsidRDefault="00782EB0" w:rsidP="00EE694C">
            <w:pPr>
              <w:pStyle w:val="TableCellLeft"/>
            </w:pPr>
            <w:r>
              <w:t>enumeration</w:t>
            </w:r>
          </w:p>
        </w:tc>
        <w:tc>
          <w:tcPr>
            <w:tcW w:w="5472" w:type="dxa"/>
            <w:tcBorders>
              <w:top w:val="single" w:sz="4" w:space="0" w:color="auto"/>
              <w:bottom w:val="single" w:sz="12" w:space="0" w:color="000080"/>
            </w:tcBorders>
          </w:tcPr>
          <w:p w:rsidR="00782EB0" w:rsidRDefault="00136D05" w:rsidP="00AF718A">
            <w:pPr>
              <w:pStyle w:val="TableCellLeft"/>
            </w:pPr>
            <w:r>
              <w:rPr>
                <w:rStyle w:val="JDFAttributeName"/>
              </w:rPr>
              <w:t>@</w:t>
            </w:r>
            <w:r w:rsidRPr="00136D05">
              <w:rPr>
                <w:rStyle w:val="JDFAttributeName"/>
              </w:rPr>
              <w:t>Availability</w:t>
            </w:r>
            <w:r w:rsidDel="00136D05">
              <w:t xml:space="preserve"> </w:t>
            </w:r>
            <w:r w:rsidR="00782EB0">
              <w:t xml:space="preserve">filters the returned </w:t>
            </w:r>
            <w:fldSimple w:instr=" REF _Ref372901120 \h  \* MERGEFORMAT ">
              <w:r w:rsidR="00BC3338" w:rsidRPr="00BC3338">
                <w:rPr>
                  <w:rStyle w:val="JDFElementRef"/>
                </w:rPr>
                <w:t>StockLevel</w:t>
              </w:r>
            </w:fldSimple>
            <w:r w:rsidR="002B5FC8">
              <w:rPr>
                <w:rStyle w:val="JDFElementRef"/>
              </w:rPr>
              <w:t xml:space="preserve"> </w:t>
            </w:r>
            <w:r w:rsidR="00782EB0">
              <w:t>elements.</w:t>
            </w:r>
          </w:p>
          <w:p w:rsidR="00222337" w:rsidRDefault="001F64BE" w:rsidP="00222337">
            <w:pPr>
              <w:pStyle w:val="EnumHeader"/>
            </w:pPr>
            <w:r>
              <w:t>Allowed values are</w:t>
            </w:r>
            <w:r w:rsidR="00222337">
              <w:t>:</w:t>
            </w:r>
          </w:p>
        </w:tc>
      </w:tr>
      <w:tr w:rsidR="00AF718A" w:rsidRPr="00305A27" w:rsidTr="00AF718A">
        <w:trPr>
          <w:jc w:val="center"/>
        </w:trPr>
        <w:tc>
          <w:tcPr>
            <w:tcW w:w="2448" w:type="dxa"/>
            <w:tcBorders>
              <w:top w:val="single" w:sz="12" w:space="0" w:color="000080"/>
              <w:bottom w:val="single" w:sz="12" w:space="0" w:color="000080"/>
            </w:tcBorders>
            <w:shd w:val="clear" w:color="auto" w:fill="E0E0E0"/>
          </w:tcPr>
          <w:p w:rsidR="00AF718A" w:rsidRPr="00136D05" w:rsidRDefault="00AF718A" w:rsidP="00AF718A">
            <w:pPr>
              <w:pStyle w:val="TableCellValueIndent"/>
              <w:rPr>
                <w:rStyle w:val="JDFAttributeName"/>
              </w:rPr>
            </w:pPr>
            <w:r w:rsidRPr="00045819">
              <w:rPr>
                <w:rStyle w:val="JDFAttributeValue"/>
              </w:rPr>
              <w:t>Any</w:t>
            </w:r>
          </w:p>
        </w:tc>
        <w:tc>
          <w:tcPr>
            <w:tcW w:w="1440" w:type="dxa"/>
            <w:tcBorders>
              <w:top w:val="single" w:sz="12" w:space="0" w:color="000080"/>
              <w:bottom w:val="single" w:sz="12" w:space="0" w:color="000080"/>
            </w:tcBorders>
            <w:shd w:val="clear" w:color="auto" w:fill="E0E0E0"/>
          </w:tcPr>
          <w:p w:rsidR="00AF718A" w:rsidRPr="0018189C" w:rsidRDefault="00AF718A" w:rsidP="00EE694C">
            <w:pPr>
              <w:pStyle w:val="TableCellLeft"/>
            </w:pPr>
          </w:p>
        </w:tc>
        <w:tc>
          <w:tcPr>
            <w:tcW w:w="5472" w:type="dxa"/>
            <w:tcBorders>
              <w:top w:val="single" w:sz="12" w:space="0" w:color="000080"/>
              <w:bottom w:val="single" w:sz="12" w:space="0" w:color="000080"/>
            </w:tcBorders>
            <w:shd w:val="clear" w:color="auto" w:fill="E0E0E0"/>
          </w:tcPr>
          <w:p w:rsidR="00AF718A" w:rsidRPr="0018189C" w:rsidRDefault="00AF718A" w:rsidP="00AF718A">
            <w:pPr>
              <w:pStyle w:val="TableCellLeft"/>
            </w:pPr>
            <w:r w:rsidRPr="00DB5D65">
              <w:t xml:space="preserve">All matching </w:t>
            </w:r>
            <w:fldSimple w:instr=" REF _Ref372901120 \h  \* MERGEFORMAT ">
              <w:r w:rsidR="00BC3338" w:rsidRPr="00BC3338">
                <w:rPr>
                  <w:rStyle w:val="JDFElementRef"/>
                </w:rPr>
                <w:t>StockLevel</w:t>
              </w:r>
            </w:fldSimple>
            <w:r>
              <w:rPr>
                <w:rStyle w:val="JDFElement"/>
              </w:rPr>
              <w:t xml:space="preserve"> </w:t>
            </w:r>
            <w:r w:rsidRPr="00DB5D65">
              <w:t>elements SHALL be returned regardless of availability.</w:t>
            </w:r>
          </w:p>
        </w:tc>
      </w:tr>
      <w:tr w:rsidR="00AF718A" w:rsidRPr="00305A27" w:rsidTr="00AF718A">
        <w:trPr>
          <w:jc w:val="center"/>
        </w:trPr>
        <w:tc>
          <w:tcPr>
            <w:tcW w:w="2448" w:type="dxa"/>
            <w:tcBorders>
              <w:top w:val="single" w:sz="12" w:space="0" w:color="000080"/>
              <w:bottom w:val="single" w:sz="12" w:space="0" w:color="000080"/>
            </w:tcBorders>
            <w:shd w:val="clear" w:color="auto" w:fill="E0E0E0"/>
          </w:tcPr>
          <w:p w:rsidR="00AF718A" w:rsidRPr="00136D05" w:rsidRDefault="00AF718A" w:rsidP="00AF718A">
            <w:pPr>
              <w:pStyle w:val="TableCellValueIndent"/>
              <w:rPr>
                <w:rStyle w:val="JDFAttributeName"/>
              </w:rPr>
            </w:pPr>
            <w:r w:rsidRPr="00DB5D65">
              <w:rPr>
                <w:rStyle w:val="JDFAttributeValue"/>
              </w:rPr>
              <w:t>Available</w:t>
            </w:r>
          </w:p>
        </w:tc>
        <w:tc>
          <w:tcPr>
            <w:tcW w:w="1440" w:type="dxa"/>
            <w:tcBorders>
              <w:top w:val="single" w:sz="12" w:space="0" w:color="000080"/>
              <w:bottom w:val="single" w:sz="12" w:space="0" w:color="000080"/>
            </w:tcBorders>
            <w:shd w:val="clear" w:color="auto" w:fill="E0E0E0"/>
          </w:tcPr>
          <w:p w:rsidR="00AF718A" w:rsidRPr="0018189C" w:rsidRDefault="00AF718A" w:rsidP="00EE694C">
            <w:pPr>
              <w:pStyle w:val="TableCellLeft"/>
            </w:pPr>
          </w:p>
        </w:tc>
        <w:tc>
          <w:tcPr>
            <w:tcW w:w="5472" w:type="dxa"/>
            <w:tcBorders>
              <w:top w:val="single" w:sz="12" w:space="0" w:color="000080"/>
              <w:bottom w:val="single" w:sz="12" w:space="0" w:color="000080"/>
            </w:tcBorders>
            <w:shd w:val="clear" w:color="auto" w:fill="E0E0E0"/>
          </w:tcPr>
          <w:p w:rsidR="00AF718A" w:rsidRPr="0018189C" w:rsidRDefault="00AF718A" w:rsidP="00AF718A">
            <w:pPr>
              <w:pStyle w:val="TableCellLeft"/>
            </w:pPr>
            <w:r>
              <w:t xml:space="preserve">Only </w:t>
            </w:r>
            <w:fldSimple w:instr=" REF _Ref372901120 \h  \* MERGEFORMAT ">
              <w:r w:rsidR="00BC3338" w:rsidRPr="00BC3338">
                <w:rPr>
                  <w:rStyle w:val="JDFElementRef"/>
                </w:rPr>
                <w:t>StockLevel</w:t>
              </w:r>
            </w:fldSimple>
            <w:r>
              <w:rPr>
                <w:rStyle w:val="JDFElement"/>
              </w:rPr>
              <w:t xml:space="preserve"> </w:t>
            </w:r>
            <w:r>
              <w:t xml:space="preserve">elements that are currently available and have </w:t>
            </w:r>
            <w:fldSimple w:instr=" REF _Ref372901120 \h  \* MERGEFORMAT ">
              <w:r w:rsidR="00BC3338" w:rsidRPr="00BC3338">
                <w:rPr>
                  <w:rStyle w:val="JDFElementRef"/>
                </w:rPr>
                <w:t>StockLevel</w:t>
              </w:r>
            </w:fldSimple>
            <w:r>
              <w:t>/@</w:t>
            </w:r>
            <w:r w:rsidRPr="00136D05">
              <w:rPr>
                <w:rStyle w:val="JDFAttributeName"/>
              </w:rPr>
              <w:t>Amount</w:t>
            </w:r>
            <w:r>
              <w:rPr>
                <w:rStyle w:val="JDFAttributeName"/>
              </w:rPr>
              <w:t xml:space="preserve"> </w:t>
            </w:r>
            <w:r>
              <w:t>&gt; 0 SHALL be included.</w:t>
            </w:r>
          </w:p>
        </w:tc>
      </w:tr>
      <w:tr w:rsidR="00AF718A" w:rsidRPr="00305A27" w:rsidTr="00AF718A">
        <w:trPr>
          <w:jc w:val="center"/>
        </w:trPr>
        <w:tc>
          <w:tcPr>
            <w:tcW w:w="2448" w:type="dxa"/>
            <w:tcBorders>
              <w:top w:val="single" w:sz="12" w:space="0" w:color="000080"/>
              <w:bottom w:val="single" w:sz="12" w:space="0" w:color="000080"/>
            </w:tcBorders>
            <w:shd w:val="clear" w:color="auto" w:fill="E0E0E0"/>
          </w:tcPr>
          <w:p w:rsidR="00AF718A" w:rsidRPr="00136D05" w:rsidRDefault="00AF718A" w:rsidP="00AF718A">
            <w:pPr>
              <w:pStyle w:val="TableCellValueIndent"/>
              <w:rPr>
                <w:rStyle w:val="JDFAttributeName"/>
              </w:rPr>
            </w:pPr>
            <w:r w:rsidRPr="00DB5D65">
              <w:rPr>
                <w:rStyle w:val="JDFAttributeValue"/>
              </w:rPr>
              <w:t>Deliverable</w:t>
            </w:r>
            <w:r>
              <w:rPr>
                <w:rStyle w:val="JDFAttributeValue"/>
                <w:rFonts w:ascii="Times New Roman" w:hAnsi="Times New Roman"/>
                <w:i w:val="0"/>
              </w:rPr>
              <w:t xml:space="preserve"> </w:t>
            </w:r>
          </w:p>
        </w:tc>
        <w:tc>
          <w:tcPr>
            <w:tcW w:w="1440" w:type="dxa"/>
            <w:tcBorders>
              <w:top w:val="single" w:sz="12" w:space="0" w:color="000080"/>
              <w:bottom w:val="single" w:sz="12" w:space="0" w:color="000080"/>
            </w:tcBorders>
            <w:shd w:val="clear" w:color="auto" w:fill="E0E0E0"/>
          </w:tcPr>
          <w:p w:rsidR="00AF718A" w:rsidRPr="0018189C" w:rsidRDefault="00AF718A" w:rsidP="00EE694C">
            <w:pPr>
              <w:pStyle w:val="TableCellLeft"/>
            </w:pPr>
          </w:p>
        </w:tc>
        <w:tc>
          <w:tcPr>
            <w:tcW w:w="5472" w:type="dxa"/>
            <w:tcBorders>
              <w:top w:val="single" w:sz="12" w:space="0" w:color="000080"/>
              <w:bottom w:val="single" w:sz="12" w:space="0" w:color="000080"/>
            </w:tcBorders>
            <w:shd w:val="clear" w:color="auto" w:fill="E0E0E0"/>
          </w:tcPr>
          <w:p w:rsidR="00AF718A" w:rsidRPr="0018189C" w:rsidRDefault="00AF718A" w:rsidP="00AF718A">
            <w:pPr>
              <w:pStyle w:val="TableCellLeft"/>
            </w:pPr>
            <w:r>
              <w:t xml:space="preserve">Only </w:t>
            </w:r>
            <w:fldSimple w:instr=" REF _Ref372901120 \h  \* MERGEFORMAT ">
              <w:r w:rsidR="00BC3338" w:rsidRPr="00BC3338">
                <w:rPr>
                  <w:rStyle w:val="JDFElementRef"/>
                </w:rPr>
                <w:t>StockLevel</w:t>
              </w:r>
            </w:fldSimple>
            <w:r>
              <w:rPr>
                <w:rStyle w:val="JDFElement"/>
              </w:rPr>
              <w:t xml:space="preserve"> </w:t>
            </w:r>
            <w:r>
              <w:t>elements that are currently available (</w:t>
            </w:r>
            <w:fldSimple w:instr=" REF _Ref372901120 \h  \* MERGEFORMAT ">
              <w:r w:rsidR="00BC3338" w:rsidRPr="00BC3338">
                <w:rPr>
                  <w:rStyle w:val="JDFElementRef"/>
                </w:rPr>
                <w:t>StockLevel</w:t>
              </w:r>
            </w:fldSimple>
            <w:r>
              <w:t>/@</w:t>
            </w:r>
            <w:r w:rsidRPr="00136D05">
              <w:rPr>
                <w:rStyle w:val="JDFAttributeName"/>
              </w:rPr>
              <w:t>Amount</w:t>
            </w:r>
            <w:r>
              <w:rPr>
                <w:rStyle w:val="JDFAttributeName"/>
              </w:rPr>
              <w:t xml:space="preserve"> </w:t>
            </w:r>
            <w:r>
              <w:t>&gt; 0) or can be procured or produced (</w:t>
            </w:r>
            <w:fldSimple w:instr=" REF _Ref372901120 \h  \* MERGEFORMAT ">
              <w:r w:rsidR="00BC3338" w:rsidRPr="00BC3338">
                <w:rPr>
                  <w:rStyle w:val="JDFElementRef"/>
                </w:rPr>
                <w:t>StockLevel</w:t>
              </w:r>
            </w:fldSimple>
            <w:r>
              <w:t>/</w:t>
            </w:r>
            <w:proofErr w:type="gramStart"/>
            <w:r>
              <w:t>@</w:t>
            </w:r>
            <w:r w:rsidRPr="00136D05">
              <w:rPr>
                <w:rStyle w:val="JDFAttributeName"/>
              </w:rPr>
              <w:t>ProductionDuration</w:t>
            </w:r>
            <w:r>
              <w:rPr>
                <w:rStyle w:val="JDFAttributeName"/>
              </w:rPr>
              <w:t xml:space="preserve"> </w:t>
            </w:r>
            <w:r>
              <w:t>!</w:t>
            </w:r>
            <w:proofErr w:type="gramEnd"/>
            <w:r>
              <w:t xml:space="preserve">= </w:t>
            </w:r>
            <w:r w:rsidR="00043E38">
              <w:t>"</w:t>
            </w:r>
            <w:r w:rsidR="00043E38" w:rsidRPr="00045819">
              <w:rPr>
                <w:rStyle w:val="JDFAttributeValue"/>
              </w:rPr>
              <w:t>INF</w:t>
            </w:r>
            <w:r w:rsidR="00043E38">
              <w:t>"</w:t>
            </w:r>
            <w:r>
              <w:t>) SHALL be displayed</w:t>
            </w:r>
            <w:r w:rsidR="00E02219">
              <w:t>.</w:t>
            </w:r>
          </w:p>
        </w:tc>
      </w:tr>
      <w:tr w:rsidR="007339B4" w:rsidRPr="00305A27" w:rsidTr="00F9428F">
        <w:trPr>
          <w:cantSplit/>
          <w:jc w:val="center"/>
        </w:trPr>
        <w:tc>
          <w:tcPr>
            <w:tcW w:w="2448" w:type="dxa"/>
            <w:tcBorders>
              <w:top w:val="single" w:sz="12" w:space="0" w:color="000080"/>
              <w:bottom w:val="single" w:sz="12" w:space="0" w:color="000080"/>
            </w:tcBorders>
          </w:tcPr>
          <w:p w:rsidR="007339B4" w:rsidRDefault="007339B4" w:rsidP="00EE694C">
            <w:pPr>
              <w:pStyle w:val="TableCellLeft"/>
            </w:pPr>
            <w:proofErr w:type="gramStart"/>
            <w:r w:rsidRPr="00136D05">
              <w:rPr>
                <w:rStyle w:val="JDFAttributeName"/>
              </w:rPr>
              <w:lastRenderedPageBreak/>
              <w:t>Currency</w:t>
            </w:r>
            <w:r w:rsidRPr="005235A2">
              <w:t xml:space="preserve"> </w:t>
            </w:r>
            <w:r>
              <w:t>?</w:t>
            </w:r>
            <w:proofErr w:type="gramEnd"/>
          </w:p>
        </w:tc>
        <w:tc>
          <w:tcPr>
            <w:tcW w:w="1440" w:type="dxa"/>
            <w:tcBorders>
              <w:top w:val="single" w:sz="12" w:space="0" w:color="000080"/>
              <w:bottom w:val="single" w:sz="12" w:space="0" w:color="000080"/>
            </w:tcBorders>
          </w:tcPr>
          <w:p w:rsidR="007339B4" w:rsidRDefault="007339B4" w:rsidP="00EE694C">
            <w:pPr>
              <w:pStyle w:val="TableCellLeft"/>
            </w:pPr>
            <w:r w:rsidRPr="0018189C">
              <w:t>NMTOKEN</w:t>
            </w:r>
          </w:p>
        </w:tc>
        <w:tc>
          <w:tcPr>
            <w:tcW w:w="5472" w:type="dxa"/>
            <w:tcBorders>
              <w:top w:val="single" w:sz="12" w:space="0" w:color="000080"/>
              <w:bottom w:val="single" w:sz="12" w:space="0" w:color="000080"/>
            </w:tcBorders>
          </w:tcPr>
          <w:p w:rsidR="007339B4" w:rsidRDefault="007339B4" w:rsidP="00136D05">
            <w:pPr>
              <w:pStyle w:val="TableCellLeft"/>
            </w:pPr>
            <w:r w:rsidRPr="0018189C">
              <w:t xml:space="preserve">Three-digit currency definition according to </w:t>
            </w:r>
            <w:r w:rsidR="007C0763">
              <w:fldChar w:fldCharType="begin"/>
            </w:r>
            <w:r>
              <w:instrText xml:space="preserve"> REF ISO4217 \h </w:instrText>
            </w:r>
            <w:r w:rsidR="007C0763">
              <w:fldChar w:fldCharType="separate"/>
            </w:r>
            <w:r w:rsidR="00BC3338">
              <w:t>[ISO4217]</w:t>
            </w:r>
            <w:r w:rsidR="007C0763">
              <w:fldChar w:fldCharType="end"/>
            </w:r>
            <w:r>
              <w:t>, e.g., USD, EUR, GBP</w:t>
            </w:r>
            <w:r w:rsidRPr="0018189C">
              <w:t xml:space="preserve">. </w:t>
            </w:r>
            <w:r>
              <w:t>T</w:t>
            </w:r>
            <w:r w:rsidRPr="0018189C">
              <w:t xml:space="preserve">he </w:t>
            </w:r>
            <w:r>
              <w:t>value of</w:t>
            </w:r>
            <w:r w:rsidRPr="0018189C">
              <w:t xml:space="preserve"> </w:t>
            </w:r>
            <w:r w:rsidRPr="001B6E05">
              <w:t>@</w:t>
            </w:r>
            <w:r w:rsidRPr="005235A2">
              <w:rPr>
                <w:rStyle w:val="JDFAttributeName"/>
              </w:rPr>
              <w:t>Currency</w:t>
            </w:r>
            <w:r w:rsidRPr="0018189C">
              <w:t xml:space="preserve"> </w:t>
            </w:r>
            <w:r>
              <w:t>identifies</w:t>
            </w:r>
            <w:r w:rsidRPr="0018189C">
              <w:t xml:space="preserve"> the currency that </w:t>
            </w:r>
            <w:r>
              <w:t xml:space="preserve">the </w:t>
            </w:r>
            <w:r w:rsidR="007C0763">
              <w:fldChar w:fldCharType="begin"/>
            </w:r>
            <w:r>
              <w:instrText xml:space="preserve"> REF PrintProvider \h </w:instrText>
            </w:r>
            <w:r w:rsidR="007C0763">
              <w:fldChar w:fldCharType="separate"/>
            </w:r>
            <w:r w:rsidR="00BC3338">
              <w:rPr>
                <w:rStyle w:val="JDFTerm"/>
              </w:rPr>
              <w:t>Print Provider</w:t>
            </w:r>
            <w:r w:rsidR="007C0763">
              <w:fldChar w:fldCharType="end"/>
            </w:r>
            <w:r>
              <w:t xml:space="preserve"> SHALL</w:t>
            </w:r>
            <w:r w:rsidRPr="0018189C">
              <w:t xml:space="preserve"> </w:t>
            </w:r>
            <w:r>
              <w:t>use</w:t>
            </w:r>
            <w:r w:rsidRPr="0018189C">
              <w:t xml:space="preserve"> in the responding </w:t>
            </w:r>
            <w:fldSimple w:instr=" REF _Ref372901365 \h  \* MERGEFORMAT ">
              <w:r w:rsidR="00BC3338" w:rsidRPr="00BC3338">
                <w:rPr>
                  <w:rStyle w:val="JDFElementRef"/>
                </w:rPr>
                <w:t>StockLevelResponse</w:t>
              </w:r>
            </w:fldSimple>
            <w:r w:rsidRPr="0018189C">
              <w:t xml:space="preserve">. </w:t>
            </w:r>
          </w:p>
        </w:tc>
      </w:tr>
      <w:tr w:rsidR="00436AA7" w:rsidRPr="00305A27" w:rsidTr="00436AA7">
        <w:trPr>
          <w:jc w:val="center"/>
        </w:trPr>
        <w:tc>
          <w:tcPr>
            <w:tcW w:w="2448" w:type="dxa"/>
            <w:tcBorders>
              <w:top w:val="single" w:sz="12" w:space="0" w:color="000080"/>
              <w:bottom w:val="single" w:sz="12" w:space="0" w:color="000080"/>
            </w:tcBorders>
          </w:tcPr>
          <w:p w:rsidR="00436AA7" w:rsidRPr="005235A2" w:rsidRDefault="00436AA7" w:rsidP="00EE694C">
            <w:pPr>
              <w:pStyle w:val="TableCellLeft"/>
              <w:rPr>
                <w:rStyle w:val="JDFAttributeName"/>
              </w:rPr>
            </w:pPr>
            <w:proofErr w:type="gramStart"/>
            <w:r w:rsidRPr="00136D05">
              <w:rPr>
                <w:rStyle w:val="JDFAttributeName"/>
              </w:rPr>
              <w:t>DisplayPrice</w:t>
            </w:r>
            <w:r>
              <w:t xml:space="preserve"> ?</w:t>
            </w:r>
            <w:proofErr w:type="gramEnd"/>
          </w:p>
        </w:tc>
        <w:tc>
          <w:tcPr>
            <w:tcW w:w="1440" w:type="dxa"/>
            <w:tcBorders>
              <w:top w:val="single" w:sz="12" w:space="0" w:color="000080"/>
              <w:bottom w:val="single" w:sz="12" w:space="0" w:color="000080"/>
            </w:tcBorders>
          </w:tcPr>
          <w:p w:rsidR="00436AA7" w:rsidRPr="0018189C" w:rsidRDefault="002B5FC8" w:rsidP="00EE694C">
            <w:pPr>
              <w:pStyle w:val="TableCellLeft"/>
            </w:pPr>
            <w:r>
              <w:t>b</w:t>
            </w:r>
            <w:r w:rsidR="00436AA7">
              <w:t>oolean</w:t>
            </w:r>
          </w:p>
        </w:tc>
        <w:tc>
          <w:tcPr>
            <w:tcW w:w="5472" w:type="dxa"/>
            <w:tcBorders>
              <w:top w:val="single" w:sz="12" w:space="0" w:color="000080"/>
              <w:bottom w:val="single" w:sz="12" w:space="0" w:color="000080"/>
            </w:tcBorders>
          </w:tcPr>
          <w:p w:rsidR="00436AA7" w:rsidRPr="0018189C" w:rsidRDefault="00436AA7" w:rsidP="007339B4">
            <w:pPr>
              <w:pStyle w:val="TableCellLeft"/>
            </w:pPr>
            <w:r>
              <w:t xml:space="preserve">If true, </w:t>
            </w:r>
            <w:fldSimple w:instr=" REF _Ref372901120 \h  \* MERGEFORMAT ">
              <w:r w:rsidR="00BC3338" w:rsidRPr="00BC3338">
                <w:rPr>
                  <w:rStyle w:val="JDFElementRef"/>
                </w:rPr>
                <w:t>StockLevel</w:t>
              </w:r>
            </w:fldSimple>
            <w:r>
              <w:t>/@</w:t>
            </w:r>
            <w:r w:rsidRPr="00136D05">
              <w:rPr>
                <w:rStyle w:val="JDFAttributeName"/>
              </w:rPr>
              <w:t>Price</w:t>
            </w:r>
            <w:r>
              <w:t xml:space="preserve"> SHALL be included in the response. </w:t>
            </w:r>
          </w:p>
        </w:tc>
      </w:tr>
      <w:tr w:rsidR="00436AA7" w:rsidRPr="00305A27" w:rsidTr="00EE694C">
        <w:trPr>
          <w:jc w:val="center"/>
        </w:trPr>
        <w:tc>
          <w:tcPr>
            <w:tcW w:w="2448" w:type="dxa"/>
            <w:tcBorders>
              <w:top w:val="single" w:sz="12" w:space="0" w:color="000080"/>
              <w:bottom w:val="single" w:sz="18" w:space="0" w:color="000080"/>
            </w:tcBorders>
          </w:tcPr>
          <w:p w:rsidR="00436AA7" w:rsidRDefault="00436AA7" w:rsidP="00EE694C">
            <w:pPr>
              <w:pStyle w:val="TableCellLeft"/>
            </w:pPr>
            <w:proofErr w:type="gramStart"/>
            <w:r w:rsidRPr="00136D05">
              <w:rPr>
                <w:rStyle w:val="JDFAttributeName"/>
              </w:rPr>
              <w:t>ProductID</w:t>
            </w:r>
            <w:r>
              <w:t xml:space="preserve"> ?</w:t>
            </w:r>
            <w:proofErr w:type="gramEnd"/>
          </w:p>
        </w:tc>
        <w:tc>
          <w:tcPr>
            <w:tcW w:w="1440" w:type="dxa"/>
            <w:tcBorders>
              <w:top w:val="single" w:sz="12" w:space="0" w:color="000080"/>
              <w:bottom w:val="single" w:sz="18" w:space="0" w:color="000080"/>
            </w:tcBorders>
          </w:tcPr>
          <w:p w:rsidR="00436AA7" w:rsidRDefault="00436AA7" w:rsidP="00EE694C">
            <w:pPr>
              <w:pStyle w:val="TableCellLeft"/>
            </w:pPr>
            <w:r>
              <w:t>regexp</w:t>
            </w:r>
          </w:p>
        </w:tc>
        <w:tc>
          <w:tcPr>
            <w:tcW w:w="5472" w:type="dxa"/>
            <w:tcBorders>
              <w:top w:val="single" w:sz="12" w:space="0" w:color="000080"/>
              <w:bottom w:val="single" w:sz="18" w:space="0" w:color="000080"/>
            </w:tcBorders>
          </w:tcPr>
          <w:p w:rsidR="00436AA7" w:rsidRDefault="00436AA7" w:rsidP="00136D05">
            <w:pPr>
              <w:pStyle w:val="TableCellLeft"/>
            </w:pPr>
            <w:r>
              <w:t xml:space="preserve">Regular expression that filters the returned list of </w:t>
            </w:r>
            <w:fldSimple w:instr=" REF _Ref372901120 \h  \* MERGEFORMAT ">
              <w:r w:rsidR="00BC3338" w:rsidRPr="00BC3338">
                <w:rPr>
                  <w:rStyle w:val="JDFElementRef"/>
                </w:rPr>
                <w:t>StockLevel</w:t>
              </w:r>
            </w:fldSimple>
            <w:r w:rsidR="00136D05">
              <w:t xml:space="preserve"> </w:t>
            </w:r>
            <w:r>
              <w:t xml:space="preserve">elements to only include elements whose </w:t>
            </w:r>
            <w:fldSimple w:instr=" REF _Ref372901120 \h  \* MERGEFORMAT ">
              <w:r w:rsidR="00BC3338" w:rsidRPr="00BC3338">
                <w:rPr>
                  <w:rStyle w:val="JDFElementRef"/>
                </w:rPr>
                <w:t>StockLevel</w:t>
              </w:r>
            </w:fldSimple>
            <w:r>
              <w:t>/@</w:t>
            </w:r>
            <w:r w:rsidRPr="00136D05">
              <w:rPr>
                <w:rStyle w:val="JDFAttributeName"/>
              </w:rPr>
              <w:t>ProductID</w:t>
            </w:r>
            <w:r>
              <w:t xml:space="preserve"> matches @</w:t>
            </w:r>
            <w:r w:rsidRPr="00136D05">
              <w:rPr>
                <w:rStyle w:val="JDFAttributeName"/>
              </w:rPr>
              <w:t>ProductID</w:t>
            </w:r>
            <w:r>
              <w:t>. If @</w:t>
            </w:r>
            <w:r w:rsidRPr="00136D05">
              <w:rPr>
                <w:rStyle w:val="JDFAttributeName"/>
              </w:rPr>
              <w:t>ProductID</w:t>
            </w:r>
            <w:r>
              <w:t xml:space="preserve"> is not specified, </w:t>
            </w:r>
            <w:fldSimple w:instr=" REF _Ref372901120 \h  \* MERGEFORMAT ">
              <w:r w:rsidR="00BC3338" w:rsidRPr="00BC3338">
                <w:rPr>
                  <w:rStyle w:val="JDFElementRef"/>
                </w:rPr>
                <w:t>StockLevel</w:t>
              </w:r>
            </w:fldSimple>
            <w:r w:rsidR="00136D05">
              <w:t xml:space="preserve"> </w:t>
            </w:r>
            <w:r>
              <w:t xml:space="preserve">elements </w:t>
            </w:r>
            <w:r w:rsidR="00136D05">
              <w:t xml:space="preserve">SHALL </w:t>
            </w:r>
            <w:r>
              <w:t>be specified for all Products.</w:t>
            </w:r>
          </w:p>
        </w:tc>
      </w:tr>
    </w:tbl>
    <w:p w:rsidR="00CB441E" w:rsidRDefault="00CB441E" w:rsidP="00CB441E">
      <w:pPr>
        <w:pStyle w:val="TableLine-After"/>
        <w:rPr>
          <w:lang w:eastAsia="de-DE"/>
        </w:rPr>
      </w:pPr>
    </w:p>
    <w:p w:rsidR="00CB441E" w:rsidRDefault="00CB441E" w:rsidP="00CB441E">
      <w:pPr>
        <w:pStyle w:val="TableLine-After"/>
        <w:rPr>
          <w:lang w:eastAsia="de-DE"/>
        </w:rPr>
      </w:pPr>
    </w:p>
    <w:p w:rsidR="00CB441E" w:rsidRDefault="00BB6A10" w:rsidP="00CB441E">
      <w:pPr>
        <w:pStyle w:val="Heading3"/>
      </w:pPr>
      <w:bookmarkStart w:id="296" w:name="_Ref372901365"/>
      <w:bookmarkStart w:id="297" w:name="_Toc411174908"/>
      <w:r>
        <w:t>StockLevel</w:t>
      </w:r>
      <w:r w:rsidR="00CB441E" w:rsidRPr="0018189C">
        <w:t>Response</w:t>
      </w:r>
      <w:bookmarkEnd w:id="296"/>
      <w:bookmarkEnd w:id="297"/>
    </w:p>
    <w:p w:rsidR="00045819" w:rsidRPr="00136D05" w:rsidRDefault="00045819" w:rsidP="00045819">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p w:rsidR="00CB441E" w:rsidRDefault="00CB441E" w:rsidP="00CB441E">
      <w:pPr>
        <w:pStyle w:val="BodyText"/>
      </w:pPr>
      <w:r w:rsidRPr="007072F4">
        <w:t xml:space="preserve">A </w:t>
      </w:r>
      <w:fldSimple w:instr=" REF _Ref372901365 \h  \* MERGEFORMAT ">
        <w:r w:rsidR="00BC3338" w:rsidRPr="00BC3338">
          <w:rPr>
            <w:rStyle w:val="JDFElementRef"/>
          </w:rPr>
          <w:t>StockLevelResponse</w:t>
        </w:r>
      </w:fldSimple>
      <w:r w:rsidR="00136D05">
        <w:rPr>
          <w:rStyle w:val="JDFElement"/>
        </w:rPr>
        <w:t xml:space="preserve"> </w:t>
      </w:r>
      <w:r w:rsidRPr="007072F4">
        <w:t>is the response to a</w:t>
      </w:r>
      <w:r w:rsidR="00BB6A10">
        <w:t xml:space="preserve"> </w:t>
      </w:r>
      <w:fldSimple w:instr=" REF _Ref372900328 \h  \* MERGEFORMAT ">
        <w:r w:rsidR="00BC3338" w:rsidRPr="00BC3338">
          <w:rPr>
            <w:rStyle w:val="JDFElementRef"/>
          </w:rPr>
          <w:t>StockLevelRequest</w:t>
        </w:r>
      </w:fldSimple>
      <w:r w:rsidRPr="0018189C">
        <w:t>.</w:t>
      </w:r>
    </w:p>
    <w:p w:rsidR="00CB441E" w:rsidRDefault="00CB441E" w:rsidP="00CB441E">
      <w:pPr>
        <w:pStyle w:val="BodyText"/>
        <w:rPr>
          <w:rStyle w:val="JDFElement"/>
        </w:rPr>
      </w:pPr>
      <w:r>
        <w:t xml:space="preserve">If a </w:t>
      </w:r>
      <w:fldSimple w:instr=" REF PrintProvider \h  \* MERGEFORMAT ">
        <w:r w:rsidR="00BC3338" w:rsidRPr="00BC3338">
          <w:rPr>
            <w:rStyle w:val="JDFTermRef"/>
          </w:rPr>
          <w:t>Print Provider</w:t>
        </w:r>
      </w:fldSimple>
      <w:r w:rsidRPr="001C5B38">
        <w:t xml:space="preserve"> </w:t>
      </w:r>
      <w:r>
        <w:t>receives a</w:t>
      </w:r>
      <w:r w:rsidRPr="002D1F1B">
        <w:rPr>
          <w:rStyle w:val="JDFElement"/>
        </w:rPr>
        <w:t xml:space="preserve"> </w:t>
      </w:r>
      <w:fldSimple w:instr=" REF _Ref372900328 \h  \* MERGEFORMAT ">
        <w:r w:rsidR="00BC3338" w:rsidRPr="00BC3338">
          <w:rPr>
            <w:rStyle w:val="JDFElementRef"/>
          </w:rPr>
          <w:t>StockLevelRequest</w:t>
        </w:r>
      </w:fldSimple>
      <w:r w:rsidRPr="00D6501C">
        <w:t xml:space="preserve">, it </w:t>
      </w:r>
      <w:r>
        <w:t xml:space="preserve">SHALL send to the </w:t>
      </w:r>
      <w:fldSimple w:instr=" REF PrintBuyer \h  \* MERGEFORMAT ">
        <w:r w:rsidR="00BC3338" w:rsidRPr="00BC3338">
          <w:rPr>
            <w:rStyle w:val="JDFTermRef"/>
          </w:rPr>
          <w:t>Print Buyer</w:t>
        </w:r>
      </w:fldSimple>
      <w:r>
        <w:rPr>
          <w:rStyle w:val="JDFTermRef"/>
        </w:rPr>
        <w:t xml:space="preserve"> </w:t>
      </w:r>
      <w:r w:rsidR="00136D05" w:rsidRPr="007072F4">
        <w:t>a</w:t>
      </w:r>
      <w:r w:rsidR="00136D05">
        <w:t xml:space="preserve"> </w:t>
      </w:r>
      <w:fldSimple w:instr=" REF _Ref372901365 \h  \* MERGEFORMAT ">
        <w:r w:rsidR="00BC3338" w:rsidRPr="00BC3338">
          <w:rPr>
            <w:rStyle w:val="JDFElementRef"/>
          </w:rPr>
          <w:t>StockLevelResponse</w:t>
        </w:r>
      </w:fldSimple>
      <w:r w:rsidR="00045819">
        <w:rPr>
          <w:rStyle w:val="JDFElement"/>
        </w:rPr>
        <w:t xml:space="preserve"> </w:t>
      </w:r>
      <w:r>
        <w:t xml:space="preserve">whose </w:t>
      </w:r>
      <w:r w:rsidRPr="001B6E05">
        <w:t>@</w:t>
      </w:r>
      <w:r w:rsidRPr="00AE1C46">
        <w:rPr>
          <w:rStyle w:val="JDFAttributeName"/>
        </w:rPr>
        <w:t>BusinessRefID</w:t>
      </w:r>
      <w:r w:rsidRPr="00AE1C46">
        <w:t xml:space="preserve"> </w:t>
      </w:r>
      <w:r>
        <w:t>references the</w:t>
      </w:r>
      <w:r w:rsidRPr="006E0210">
        <w:rPr>
          <w:rStyle w:val="JDFElement"/>
        </w:rPr>
        <w:t xml:space="preserve"> </w:t>
      </w:r>
      <w:fldSimple w:instr=" REF _Ref372900328 \h  \* MERGEFORMAT ">
        <w:r w:rsidR="00BC3338" w:rsidRPr="00BC3338">
          <w:rPr>
            <w:rStyle w:val="JDFElementRef"/>
          </w:rPr>
          <w:t>StockLevelRequest</w:t>
        </w:r>
      </w:fldSimple>
      <w:r w:rsidR="00E02219">
        <w:t>.</w:t>
      </w:r>
      <w:r>
        <w:rPr>
          <w:rStyle w:val="JDFElement"/>
        </w:rPr>
        <w:t xml:space="preserve"> </w:t>
      </w:r>
    </w:p>
    <w:p w:rsidR="00CB441E" w:rsidRDefault="00CB441E" w:rsidP="00CB441E">
      <w:pPr>
        <w:pStyle w:val="CaptionICS"/>
        <w:tabs>
          <w:tab w:val="left" w:pos="1620"/>
        </w:tabs>
      </w:pPr>
      <w:bookmarkStart w:id="298" w:name="_Toc411174994"/>
      <w:r w:rsidRPr="00305A27">
        <w:t xml:space="preserve">Table </w:t>
      </w:r>
      <w:r w:rsidR="007C0763">
        <w:fldChar w:fldCharType="begin"/>
      </w:r>
      <w:r>
        <w:instrText xml:space="preserve"> SEQ "Table" \*ARABIC </w:instrText>
      </w:r>
      <w:r w:rsidR="007C0763">
        <w:fldChar w:fldCharType="separate"/>
      </w:r>
      <w:r w:rsidR="00BC3338">
        <w:rPr>
          <w:noProof/>
        </w:rPr>
        <w:t>31</w:t>
      </w:r>
      <w:r w:rsidR="007C0763">
        <w:fldChar w:fldCharType="end"/>
      </w:r>
      <w:r w:rsidRPr="00305A27">
        <w:t xml:space="preserve">: </w:t>
      </w:r>
      <w:bookmarkStart w:id="299" w:name="_Ref404017896"/>
      <w:r w:rsidR="00BB6A10">
        <w:t>StockLevel</w:t>
      </w:r>
      <w:r w:rsidRPr="0018189C">
        <w:t>Response</w:t>
      </w:r>
      <w:bookmarkEnd w:id="298"/>
      <w:bookmarkEnd w:id="299"/>
    </w:p>
    <w:p w:rsidR="00CB441E" w:rsidRPr="00305A27" w:rsidRDefault="00CB441E" w:rsidP="00CB441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CB441E" w:rsidRPr="00E2272E" w:rsidRDefault="00CB441E" w:rsidP="00CB441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CB441E" w:rsidRPr="00305A27" w:rsidTr="00E60EB0">
        <w:trPr>
          <w:tblHeader/>
          <w:jc w:val="center"/>
        </w:trPr>
        <w:tc>
          <w:tcPr>
            <w:tcW w:w="2448" w:type="dxa"/>
            <w:tcBorders>
              <w:top w:val="single" w:sz="18" w:space="0" w:color="000080"/>
              <w:bottom w:val="single" w:sz="4" w:space="0" w:color="auto"/>
            </w:tcBorders>
            <w:shd w:val="clear" w:color="auto" w:fill="000080"/>
          </w:tcPr>
          <w:p w:rsidR="00CB441E" w:rsidRPr="0018189C" w:rsidRDefault="00CB441E" w:rsidP="00EE694C">
            <w:pPr>
              <w:pStyle w:val="TableHeading"/>
            </w:pPr>
            <w:r>
              <w:t>Name</w:t>
            </w:r>
          </w:p>
        </w:tc>
        <w:tc>
          <w:tcPr>
            <w:tcW w:w="1440" w:type="dxa"/>
            <w:tcBorders>
              <w:top w:val="single" w:sz="18" w:space="0" w:color="000080"/>
              <w:bottom w:val="single" w:sz="4" w:space="0" w:color="auto"/>
            </w:tcBorders>
            <w:shd w:val="clear" w:color="auto" w:fill="000080"/>
          </w:tcPr>
          <w:p w:rsidR="00CB441E" w:rsidRPr="00305A27" w:rsidRDefault="00CB441E" w:rsidP="00EE694C">
            <w:pPr>
              <w:pStyle w:val="TableHeading"/>
            </w:pPr>
            <w:r w:rsidRPr="0018189C">
              <w:t>Data Type</w:t>
            </w:r>
          </w:p>
        </w:tc>
        <w:tc>
          <w:tcPr>
            <w:tcW w:w="5472" w:type="dxa"/>
            <w:tcBorders>
              <w:top w:val="single" w:sz="18" w:space="0" w:color="000080"/>
              <w:bottom w:val="single" w:sz="4" w:space="0" w:color="auto"/>
            </w:tcBorders>
            <w:shd w:val="clear" w:color="auto" w:fill="000080"/>
          </w:tcPr>
          <w:p w:rsidR="00CB441E" w:rsidRPr="0018189C" w:rsidRDefault="00CB441E" w:rsidP="00EE694C">
            <w:pPr>
              <w:pStyle w:val="TableHeading"/>
            </w:pPr>
            <w:r w:rsidRPr="0018189C">
              <w:t>Description</w:t>
            </w:r>
          </w:p>
        </w:tc>
      </w:tr>
      <w:tr w:rsidR="007339B4" w:rsidRPr="00305A27" w:rsidTr="00E60EB0">
        <w:trPr>
          <w:jc w:val="center"/>
        </w:trPr>
        <w:tc>
          <w:tcPr>
            <w:tcW w:w="2448" w:type="dxa"/>
            <w:tcBorders>
              <w:top w:val="single" w:sz="4" w:space="0" w:color="auto"/>
              <w:bottom w:val="single" w:sz="12" w:space="0" w:color="000080"/>
            </w:tcBorders>
          </w:tcPr>
          <w:p w:rsidR="007339B4" w:rsidRDefault="007339B4" w:rsidP="00BB6A10">
            <w:pPr>
              <w:pStyle w:val="TableCellLeft"/>
            </w:pPr>
            <w:r w:rsidRPr="005235A2">
              <w:rPr>
                <w:rStyle w:val="JDFAttributeName"/>
              </w:rPr>
              <w:t>Currency</w:t>
            </w:r>
            <w:r w:rsidRPr="005235A2">
              <w:t xml:space="preserve"> </w:t>
            </w:r>
          </w:p>
        </w:tc>
        <w:tc>
          <w:tcPr>
            <w:tcW w:w="1440" w:type="dxa"/>
            <w:tcBorders>
              <w:top w:val="single" w:sz="4" w:space="0" w:color="auto"/>
              <w:bottom w:val="single" w:sz="12" w:space="0" w:color="000080"/>
            </w:tcBorders>
          </w:tcPr>
          <w:p w:rsidR="007339B4" w:rsidRDefault="007339B4" w:rsidP="00EE694C">
            <w:pPr>
              <w:pStyle w:val="TableCellLeft"/>
            </w:pPr>
            <w:r w:rsidRPr="0018189C">
              <w:t>NMTOKEN</w:t>
            </w:r>
          </w:p>
        </w:tc>
        <w:tc>
          <w:tcPr>
            <w:tcW w:w="5472" w:type="dxa"/>
            <w:tcBorders>
              <w:top w:val="single" w:sz="4" w:space="0" w:color="auto"/>
              <w:bottom w:val="single" w:sz="12" w:space="0" w:color="000080"/>
            </w:tcBorders>
          </w:tcPr>
          <w:p w:rsidR="007339B4" w:rsidRDefault="007339B4" w:rsidP="00CD4353">
            <w:pPr>
              <w:pStyle w:val="TableCellLeft"/>
            </w:pPr>
            <w:r w:rsidRPr="0018189C">
              <w:t xml:space="preserve">Three-digit currency definition according </w:t>
            </w:r>
            <w:r w:rsidRPr="007072F4">
              <w:t>to</w:t>
            </w:r>
            <w:r w:rsidRPr="0018189C">
              <w:t xml:space="preserve"> </w:t>
            </w:r>
            <w:r w:rsidR="007C0763">
              <w:fldChar w:fldCharType="begin"/>
            </w:r>
            <w:r>
              <w:instrText xml:space="preserve"> REF ISO4217 \h </w:instrText>
            </w:r>
            <w:r w:rsidR="007C0763">
              <w:fldChar w:fldCharType="separate"/>
            </w:r>
            <w:r w:rsidR="00BC3338">
              <w:t>[ISO4217]</w:t>
            </w:r>
            <w:r w:rsidR="007C0763">
              <w:fldChar w:fldCharType="end"/>
            </w:r>
            <w:r>
              <w:t>, e.g., USD, EUR, GBP</w:t>
            </w:r>
            <w:r w:rsidRPr="0018189C">
              <w:t xml:space="preserve">. </w:t>
            </w:r>
            <w:r>
              <w:t>T</w:t>
            </w:r>
            <w:r w:rsidRPr="0018189C">
              <w:t xml:space="preserve">he </w:t>
            </w:r>
            <w:r>
              <w:t>value of</w:t>
            </w:r>
            <w:r w:rsidRPr="0018189C">
              <w:t xml:space="preserve"> </w:t>
            </w:r>
            <w:r w:rsidRPr="001B6E05">
              <w:t>@</w:t>
            </w:r>
            <w:r w:rsidRPr="005235A2">
              <w:rPr>
                <w:rStyle w:val="JDFAttributeName"/>
              </w:rPr>
              <w:t>Currency</w:t>
            </w:r>
            <w:r w:rsidRPr="0018189C">
              <w:t xml:space="preserve"> </w:t>
            </w:r>
            <w:r>
              <w:t>identifies</w:t>
            </w:r>
            <w:r w:rsidRPr="0018189C">
              <w:t xml:space="preserve"> the currency </w:t>
            </w:r>
            <w:r w:rsidR="00CD4353">
              <w:t xml:space="preserve">of </w:t>
            </w:r>
            <w:fldSimple w:instr=" REF _Ref372901120 \h  \* MERGEFORMAT ">
              <w:r w:rsidR="00BC3338" w:rsidRPr="00BC3338">
                <w:rPr>
                  <w:rStyle w:val="JDFElementRef"/>
                </w:rPr>
                <w:t>StockLevel</w:t>
              </w:r>
            </w:fldSimple>
            <w:r w:rsidR="00CD4353" w:rsidRPr="00673051">
              <w:t>/</w:t>
            </w:r>
            <w:r w:rsidR="00136D05" w:rsidRPr="00673051">
              <w:t>@</w:t>
            </w:r>
            <w:r w:rsidR="00136D05" w:rsidRPr="00136D05">
              <w:rPr>
                <w:rStyle w:val="JDFAttributeName"/>
              </w:rPr>
              <w:t>Price</w:t>
            </w:r>
            <w:r w:rsidR="00136D05">
              <w:t xml:space="preserve"> </w:t>
            </w:r>
            <w:r w:rsidR="00CD4353">
              <w:t>elements.</w:t>
            </w:r>
          </w:p>
        </w:tc>
      </w:tr>
      <w:tr w:rsidR="00136D05" w:rsidRPr="00305A27" w:rsidTr="00EE694C">
        <w:trPr>
          <w:jc w:val="center"/>
        </w:trPr>
        <w:tc>
          <w:tcPr>
            <w:tcW w:w="2448" w:type="dxa"/>
            <w:tcBorders>
              <w:top w:val="single" w:sz="12" w:space="0" w:color="000080"/>
              <w:bottom w:val="single" w:sz="18" w:space="0" w:color="000080"/>
            </w:tcBorders>
          </w:tcPr>
          <w:p w:rsidR="00136D05" w:rsidRPr="005235A2" w:rsidRDefault="007C0763" w:rsidP="00BB6A10">
            <w:pPr>
              <w:pStyle w:val="TableCellLeft"/>
              <w:rPr>
                <w:rStyle w:val="JDFAttributeName"/>
              </w:rPr>
            </w:pPr>
            <w:fldSimple w:instr=" REF _Ref372901120 \h  \* MERGEFORMAT ">
              <w:r w:rsidR="00BC3338" w:rsidRPr="00BC3338">
                <w:rPr>
                  <w:rStyle w:val="JDFElementRef"/>
                </w:rPr>
                <w:t>StockLevel</w:t>
              </w:r>
            </w:fldSimple>
            <w:r w:rsidR="00136D05">
              <w:rPr>
                <w:rStyle w:val="JDFElement"/>
              </w:rPr>
              <w:t xml:space="preserve"> </w:t>
            </w:r>
            <w:r w:rsidR="00136D05" w:rsidRPr="002B6881">
              <w:t>*</w:t>
            </w:r>
          </w:p>
        </w:tc>
        <w:tc>
          <w:tcPr>
            <w:tcW w:w="1440" w:type="dxa"/>
            <w:tcBorders>
              <w:top w:val="single" w:sz="12" w:space="0" w:color="000080"/>
              <w:bottom w:val="single" w:sz="18" w:space="0" w:color="000080"/>
            </w:tcBorders>
          </w:tcPr>
          <w:p w:rsidR="00136D05" w:rsidRPr="0018189C" w:rsidRDefault="00136D05" w:rsidP="00EE694C">
            <w:pPr>
              <w:pStyle w:val="TableCellLeft"/>
            </w:pPr>
            <w:r>
              <w:t>element</w:t>
            </w:r>
          </w:p>
        </w:tc>
        <w:tc>
          <w:tcPr>
            <w:tcW w:w="5472" w:type="dxa"/>
            <w:tcBorders>
              <w:top w:val="single" w:sz="12" w:space="0" w:color="000080"/>
              <w:bottom w:val="single" w:sz="18" w:space="0" w:color="000080"/>
            </w:tcBorders>
          </w:tcPr>
          <w:p w:rsidR="00136D05" w:rsidRPr="0018189C" w:rsidRDefault="00136D05" w:rsidP="00CD4353">
            <w:pPr>
              <w:pStyle w:val="TableCellLeft"/>
            </w:pPr>
            <w:r>
              <w:t>Level of available stock.</w:t>
            </w:r>
          </w:p>
        </w:tc>
      </w:tr>
    </w:tbl>
    <w:p w:rsidR="00996CCA" w:rsidRDefault="00996CCA" w:rsidP="00CB441E">
      <w:pPr>
        <w:pStyle w:val="TableLine-After"/>
        <w:rPr>
          <w:lang w:eastAsia="de-DE"/>
        </w:rPr>
      </w:pPr>
    </w:p>
    <w:p w:rsidR="00CB441E" w:rsidRDefault="00996CCA" w:rsidP="00996CCA">
      <w:pPr>
        <w:rPr>
          <w:lang w:eastAsia="de-DE"/>
        </w:rPr>
      </w:pPr>
      <w:r>
        <w:rPr>
          <w:lang w:eastAsia="de-DE"/>
        </w:rPr>
        <w:br w:type="page"/>
      </w:r>
    </w:p>
    <w:p w:rsidR="00CB441E" w:rsidRDefault="00BB6A10" w:rsidP="00CB441E">
      <w:pPr>
        <w:pStyle w:val="Heading4"/>
      </w:pPr>
      <w:bookmarkStart w:id="300" w:name="_Ref372901120"/>
      <w:bookmarkStart w:id="301" w:name="_Toc411174909"/>
      <w:r>
        <w:lastRenderedPageBreak/>
        <w:t>StockLevel</w:t>
      </w:r>
      <w:bookmarkEnd w:id="300"/>
      <w:bookmarkEnd w:id="301"/>
    </w:p>
    <w:p w:rsidR="00045819" w:rsidRPr="00136D05" w:rsidRDefault="00045819" w:rsidP="00045819">
      <w:pPr>
        <w:pStyle w:val="BodyText"/>
      </w:pPr>
      <w:r w:rsidRPr="002D1F1B">
        <w:rPr>
          <w:rStyle w:val="ChangeFlag"/>
        </w:rPr>
        <w:t xml:space="preserve">New in </w:t>
      </w:r>
      <w:r>
        <w:rPr>
          <w:rStyle w:val="ChangeFlag"/>
        </w:rPr>
        <w:t>PrintTalk</w:t>
      </w:r>
      <w:r w:rsidRPr="002D1F1B">
        <w:rPr>
          <w:rStyle w:val="ChangeFlag"/>
        </w:rPr>
        <w:t xml:space="preserve"> 1.</w:t>
      </w:r>
      <w:r>
        <w:rPr>
          <w:rStyle w:val="ChangeFlag"/>
        </w:rPr>
        <w:t>5</w:t>
      </w:r>
    </w:p>
    <w:p w:rsidR="00045819" w:rsidRPr="00045819" w:rsidRDefault="00045819" w:rsidP="00045819"/>
    <w:p w:rsidR="00CB441E" w:rsidRDefault="00CB441E" w:rsidP="00CB441E">
      <w:pPr>
        <w:pStyle w:val="CaptionICS"/>
        <w:tabs>
          <w:tab w:val="left" w:pos="1620"/>
        </w:tabs>
      </w:pPr>
      <w:bookmarkStart w:id="302" w:name="_Toc411174995"/>
      <w:r w:rsidRPr="00305A27">
        <w:t xml:space="preserve">Table </w:t>
      </w:r>
      <w:r w:rsidR="007C0763">
        <w:fldChar w:fldCharType="begin"/>
      </w:r>
      <w:r>
        <w:instrText xml:space="preserve"> SEQ "Table" \*ARABIC </w:instrText>
      </w:r>
      <w:r w:rsidR="007C0763">
        <w:fldChar w:fldCharType="separate"/>
      </w:r>
      <w:r w:rsidR="00BC3338">
        <w:rPr>
          <w:noProof/>
        </w:rPr>
        <w:t>32</w:t>
      </w:r>
      <w:r w:rsidR="007C0763">
        <w:fldChar w:fldCharType="end"/>
      </w:r>
      <w:r w:rsidRPr="00305A27">
        <w:t xml:space="preserve">: </w:t>
      </w:r>
      <w:r w:rsidR="00BB6A10">
        <w:t>StockLevel</w:t>
      </w:r>
      <w:bookmarkEnd w:id="302"/>
    </w:p>
    <w:p w:rsidR="00CB441E" w:rsidRPr="00A25DEB" w:rsidRDefault="00CB441E" w:rsidP="00CB441E">
      <w:pPr>
        <w:pStyle w:val="TableLine-Before"/>
        <w:rPr>
          <w:rStyle w:val="JDFElement"/>
        </w:rPr>
      </w:pPr>
      <w:r w:rsidRPr="00EE0337">
        <w:rPr>
          <w:rStyle w:val="TableLine-ReferenceChar"/>
        </w:rPr>
        <w:t>Referenced by:</w:t>
      </w:r>
      <w:r w:rsidRPr="00A25DEB">
        <w:t xml:space="preserve"> </w:t>
      </w:r>
      <w:fldSimple w:instr=" REF _Ref372901365 \h  \* MERGEFORMAT ">
        <w:r w:rsidR="00BC3338" w:rsidRPr="00BC3338">
          <w:rPr>
            <w:rStyle w:val="JDFElementRef"/>
          </w:rPr>
          <w:t>StockLevelResponse</w:t>
        </w:r>
      </w:fldSimple>
    </w:p>
    <w:p w:rsidR="00CB441E" w:rsidRPr="00305A27" w:rsidRDefault="00CB441E" w:rsidP="00CB441E">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CB441E" w:rsidRPr="00E2272E" w:rsidRDefault="00CB441E" w:rsidP="00CB441E">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CB441E" w:rsidRPr="00305A27" w:rsidTr="00E60EB0">
        <w:trPr>
          <w:tblHeader/>
          <w:jc w:val="center"/>
        </w:trPr>
        <w:tc>
          <w:tcPr>
            <w:tcW w:w="2160" w:type="dxa"/>
            <w:tcBorders>
              <w:top w:val="single" w:sz="18" w:space="0" w:color="000080"/>
              <w:bottom w:val="single" w:sz="4" w:space="0" w:color="auto"/>
            </w:tcBorders>
            <w:shd w:val="clear" w:color="auto" w:fill="000080"/>
          </w:tcPr>
          <w:p w:rsidR="00CB441E" w:rsidRPr="0018189C" w:rsidRDefault="00CB441E" w:rsidP="00EE694C">
            <w:pPr>
              <w:pStyle w:val="TableHeading"/>
            </w:pPr>
            <w:r>
              <w:t>Name</w:t>
            </w:r>
          </w:p>
        </w:tc>
        <w:tc>
          <w:tcPr>
            <w:tcW w:w="1440" w:type="dxa"/>
            <w:tcBorders>
              <w:top w:val="single" w:sz="18" w:space="0" w:color="000080"/>
              <w:bottom w:val="single" w:sz="4" w:space="0" w:color="auto"/>
            </w:tcBorders>
            <w:shd w:val="clear" w:color="auto" w:fill="000080"/>
          </w:tcPr>
          <w:p w:rsidR="00CB441E" w:rsidRPr="00305A27" w:rsidRDefault="00CB441E" w:rsidP="00EE694C">
            <w:pPr>
              <w:pStyle w:val="TableHeading"/>
            </w:pPr>
            <w:r w:rsidRPr="0018189C">
              <w:t>Data Type</w:t>
            </w:r>
          </w:p>
        </w:tc>
        <w:tc>
          <w:tcPr>
            <w:tcW w:w="5760" w:type="dxa"/>
            <w:tcBorders>
              <w:top w:val="single" w:sz="18" w:space="0" w:color="000080"/>
              <w:bottom w:val="single" w:sz="4" w:space="0" w:color="auto"/>
            </w:tcBorders>
            <w:shd w:val="clear" w:color="auto" w:fill="000080"/>
          </w:tcPr>
          <w:p w:rsidR="00CB441E" w:rsidRPr="0018189C" w:rsidRDefault="00CB441E" w:rsidP="00EE694C">
            <w:pPr>
              <w:pStyle w:val="TableHeading"/>
            </w:pPr>
            <w:r w:rsidRPr="0018189C">
              <w:t>Description</w:t>
            </w:r>
          </w:p>
        </w:tc>
      </w:tr>
      <w:tr w:rsidR="00C022CC" w:rsidRPr="00305A27" w:rsidTr="00E60EB0">
        <w:trPr>
          <w:jc w:val="center"/>
        </w:trPr>
        <w:tc>
          <w:tcPr>
            <w:tcW w:w="2160" w:type="dxa"/>
            <w:tcBorders>
              <w:top w:val="single" w:sz="4" w:space="0" w:color="auto"/>
              <w:bottom w:val="single" w:sz="12" w:space="0" w:color="000080"/>
            </w:tcBorders>
          </w:tcPr>
          <w:p w:rsidR="00C022CC" w:rsidRDefault="00C022CC" w:rsidP="00EE694C">
            <w:pPr>
              <w:pStyle w:val="TableCellLeft"/>
              <w:rPr>
                <w:rStyle w:val="JDFAttributeName"/>
              </w:rPr>
            </w:pPr>
            <w:r>
              <w:rPr>
                <w:rStyle w:val="JDFAttributeName"/>
              </w:rPr>
              <w:t>Amount</w:t>
            </w:r>
          </w:p>
        </w:tc>
        <w:tc>
          <w:tcPr>
            <w:tcW w:w="1440" w:type="dxa"/>
            <w:tcBorders>
              <w:top w:val="single" w:sz="4" w:space="0" w:color="auto"/>
              <w:bottom w:val="single" w:sz="12" w:space="0" w:color="000080"/>
            </w:tcBorders>
          </w:tcPr>
          <w:p w:rsidR="00C022CC" w:rsidRPr="0018189C" w:rsidRDefault="00C022CC" w:rsidP="00EE694C">
            <w:pPr>
              <w:pStyle w:val="TableCellLeft"/>
            </w:pPr>
            <w:r>
              <w:t>integer</w:t>
            </w:r>
          </w:p>
        </w:tc>
        <w:tc>
          <w:tcPr>
            <w:tcW w:w="5760" w:type="dxa"/>
            <w:tcBorders>
              <w:top w:val="single" w:sz="4" w:space="0" w:color="auto"/>
              <w:bottom w:val="single" w:sz="12" w:space="0" w:color="000080"/>
            </w:tcBorders>
          </w:tcPr>
          <w:p w:rsidR="00C022CC" w:rsidRDefault="00C022CC" w:rsidP="00C54C54">
            <w:pPr>
              <w:pStyle w:val="TableCellLeft"/>
            </w:pPr>
            <w:r>
              <w:t xml:space="preserve">Number of items that are </w:t>
            </w:r>
            <w:r w:rsidR="00C54C54">
              <w:t>current</w:t>
            </w:r>
            <w:r w:rsidR="000D024A">
              <w:t>l</w:t>
            </w:r>
            <w:r w:rsidR="00C54C54">
              <w:t xml:space="preserve">y </w:t>
            </w:r>
            <w:r>
              <w:t>available</w:t>
            </w:r>
            <w:r w:rsidR="00C54C54">
              <w:t xml:space="preserve"> or will be available </w:t>
            </w:r>
            <w:proofErr w:type="gramStart"/>
            <w:r w:rsidR="00C54C54">
              <w:t>within  the</w:t>
            </w:r>
            <w:proofErr w:type="gramEnd"/>
            <w:r w:rsidR="00C54C54">
              <w:t xml:space="preserve"> time defined by </w:t>
            </w:r>
            <w:r w:rsidR="00045819">
              <w:t>@</w:t>
            </w:r>
            <w:r w:rsidR="00045819" w:rsidRPr="00045819">
              <w:rPr>
                <w:rStyle w:val="JDFAttributeName"/>
              </w:rPr>
              <w:t>ProductionDuration</w:t>
            </w:r>
            <w:r w:rsidR="00AD3428">
              <w:t>.</w:t>
            </w:r>
          </w:p>
        </w:tc>
      </w:tr>
      <w:tr w:rsidR="00F8605D" w:rsidRPr="00305A27" w:rsidTr="00F9428F">
        <w:trPr>
          <w:cantSplit/>
          <w:jc w:val="center"/>
        </w:trPr>
        <w:tc>
          <w:tcPr>
            <w:tcW w:w="2160" w:type="dxa"/>
            <w:tcBorders>
              <w:top w:val="single" w:sz="12" w:space="0" w:color="000080"/>
              <w:bottom w:val="single" w:sz="12" w:space="0" w:color="000080"/>
            </w:tcBorders>
          </w:tcPr>
          <w:p w:rsidR="00F8605D" w:rsidRDefault="00F8605D" w:rsidP="00EE694C">
            <w:pPr>
              <w:pStyle w:val="TableCellLeft"/>
              <w:rPr>
                <w:rStyle w:val="JDFAttributeName"/>
              </w:rPr>
            </w:pPr>
            <w:proofErr w:type="gramStart"/>
            <w:r>
              <w:rPr>
                <w:rStyle w:val="JDFAttributeName"/>
              </w:rPr>
              <w:t xml:space="preserve">Lot </w:t>
            </w:r>
            <w:r w:rsidRPr="00673051">
              <w:t>?</w:t>
            </w:r>
            <w:proofErr w:type="gramEnd"/>
          </w:p>
        </w:tc>
        <w:tc>
          <w:tcPr>
            <w:tcW w:w="1440" w:type="dxa"/>
            <w:tcBorders>
              <w:top w:val="single" w:sz="12" w:space="0" w:color="000080"/>
              <w:bottom w:val="single" w:sz="12" w:space="0" w:color="000080"/>
            </w:tcBorders>
          </w:tcPr>
          <w:p w:rsidR="00F8605D" w:rsidRDefault="006244CE" w:rsidP="00EE694C">
            <w:pPr>
              <w:pStyle w:val="TableCellLeft"/>
            </w:pPr>
            <w:r>
              <w:t>s</w:t>
            </w:r>
            <w:r w:rsidR="00F8605D">
              <w:t>tring</w:t>
            </w:r>
          </w:p>
        </w:tc>
        <w:tc>
          <w:tcPr>
            <w:tcW w:w="5760" w:type="dxa"/>
            <w:tcBorders>
              <w:top w:val="single" w:sz="12" w:space="0" w:color="000080"/>
              <w:bottom w:val="single" w:sz="12" w:space="0" w:color="000080"/>
            </w:tcBorders>
          </w:tcPr>
          <w:p w:rsidR="00F8605D" w:rsidRDefault="00F8605D" w:rsidP="00EE694C">
            <w:pPr>
              <w:pStyle w:val="TableCellLeft"/>
            </w:pPr>
            <w:r>
              <w:t>Production Lot of this item. Used to separate available stock with different pricing based on production lots.</w:t>
            </w:r>
          </w:p>
        </w:tc>
      </w:tr>
      <w:tr w:rsidR="00045819" w:rsidRPr="00305A27" w:rsidTr="00EE694C">
        <w:trPr>
          <w:jc w:val="center"/>
        </w:trPr>
        <w:tc>
          <w:tcPr>
            <w:tcW w:w="2160" w:type="dxa"/>
            <w:tcBorders>
              <w:top w:val="single" w:sz="12" w:space="0" w:color="000080"/>
              <w:bottom w:val="single" w:sz="12" w:space="0" w:color="000080"/>
            </w:tcBorders>
          </w:tcPr>
          <w:p w:rsidR="00045819" w:rsidRDefault="00045819" w:rsidP="00EE694C">
            <w:pPr>
              <w:pStyle w:val="TableCellLeft"/>
              <w:rPr>
                <w:rStyle w:val="JDFAttributeName"/>
              </w:rPr>
            </w:pPr>
            <w:r>
              <w:rPr>
                <w:rStyle w:val="JDFAttributeName"/>
              </w:rPr>
              <w:t>ProductID</w:t>
            </w:r>
          </w:p>
        </w:tc>
        <w:tc>
          <w:tcPr>
            <w:tcW w:w="1440" w:type="dxa"/>
            <w:tcBorders>
              <w:top w:val="single" w:sz="12" w:space="0" w:color="000080"/>
              <w:bottom w:val="single" w:sz="12" w:space="0" w:color="000080"/>
            </w:tcBorders>
          </w:tcPr>
          <w:p w:rsidR="00045819" w:rsidRDefault="00045819" w:rsidP="00EE694C">
            <w:pPr>
              <w:pStyle w:val="TableCellLeft"/>
            </w:pPr>
            <w:r w:rsidRPr="0018189C">
              <w:t>string</w:t>
            </w:r>
          </w:p>
        </w:tc>
        <w:tc>
          <w:tcPr>
            <w:tcW w:w="5760" w:type="dxa"/>
            <w:tcBorders>
              <w:top w:val="single" w:sz="12" w:space="0" w:color="000080"/>
              <w:bottom w:val="single" w:sz="12" w:space="0" w:color="000080"/>
            </w:tcBorders>
          </w:tcPr>
          <w:p w:rsidR="00045819" w:rsidRDefault="00045819" w:rsidP="00EE694C">
            <w:pPr>
              <w:pStyle w:val="TableCellLeft"/>
            </w:pPr>
            <w:r>
              <w:t>ProductID of the respective item.</w:t>
            </w:r>
          </w:p>
        </w:tc>
      </w:tr>
      <w:tr w:rsidR="00045819" w:rsidRPr="00305A27" w:rsidTr="00EE694C">
        <w:trPr>
          <w:jc w:val="center"/>
        </w:trPr>
        <w:tc>
          <w:tcPr>
            <w:tcW w:w="2160" w:type="dxa"/>
            <w:tcBorders>
              <w:top w:val="single" w:sz="12" w:space="0" w:color="000080"/>
              <w:bottom w:val="single" w:sz="12" w:space="0" w:color="000080"/>
            </w:tcBorders>
          </w:tcPr>
          <w:p w:rsidR="00045819" w:rsidRDefault="00045819" w:rsidP="00EE694C">
            <w:pPr>
              <w:pStyle w:val="TableCellLeft"/>
              <w:rPr>
                <w:rStyle w:val="JDFAttributeName"/>
              </w:rPr>
            </w:pPr>
            <w:proofErr w:type="gramStart"/>
            <w:r>
              <w:rPr>
                <w:rStyle w:val="JDFAttributeName"/>
              </w:rPr>
              <w:t xml:space="preserve">ProductionDuration </w:t>
            </w:r>
            <w:r w:rsidR="0070175D" w:rsidRPr="0070175D">
              <w:t>?</w:t>
            </w:r>
            <w:proofErr w:type="gramEnd"/>
          </w:p>
        </w:tc>
        <w:tc>
          <w:tcPr>
            <w:tcW w:w="1440" w:type="dxa"/>
            <w:tcBorders>
              <w:top w:val="single" w:sz="12" w:space="0" w:color="000080"/>
              <w:bottom w:val="single" w:sz="12" w:space="0" w:color="000080"/>
            </w:tcBorders>
          </w:tcPr>
          <w:p w:rsidR="00045819" w:rsidRPr="0018189C" w:rsidRDefault="00045819" w:rsidP="00EE694C">
            <w:pPr>
              <w:pStyle w:val="TableCellLeft"/>
            </w:pPr>
            <w:r>
              <w:t>jdf:duration</w:t>
            </w:r>
          </w:p>
        </w:tc>
        <w:tc>
          <w:tcPr>
            <w:tcW w:w="5760" w:type="dxa"/>
            <w:tcBorders>
              <w:top w:val="single" w:sz="12" w:space="0" w:color="000080"/>
              <w:bottom w:val="single" w:sz="12" w:space="0" w:color="000080"/>
            </w:tcBorders>
          </w:tcPr>
          <w:p w:rsidR="00045819" w:rsidRDefault="00045819" w:rsidP="00045819">
            <w:pPr>
              <w:pStyle w:val="TableCellLeft"/>
            </w:pPr>
            <w:r>
              <w:t>Estimated time until non-available items will be deliverable. A value of "</w:t>
            </w:r>
            <w:r w:rsidRPr="00045819">
              <w:rPr>
                <w:rStyle w:val="JDFAttributeValue"/>
              </w:rPr>
              <w:t>INF</w:t>
            </w:r>
            <w:r>
              <w:t>" specifies that the item is no longer available</w:t>
            </w:r>
            <w:r w:rsidR="00B67314">
              <w:t>.</w:t>
            </w:r>
            <w:r>
              <w:t xml:space="preserve"> If not specified @</w:t>
            </w:r>
            <w:r w:rsidRPr="00045819">
              <w:rPr>
                <w:rStyle w:val="JDFAttributeName"/>
              </w:rPr>
              <w:t>Amount</w:t>
            </w:r>
            <w:r>
              <w:t xml:space="preserve"> specifies the number of currently available products. Note that @</w:t>
            </w:r>
            <w:r w:rsidRPr="00045819">
              <w:rPr>
                <w:rStyle w:val="JDFAttributeName"/>
              </w:rPr>
              <w:t>ProductionDuration</w:t>
            </w:r>
            <w:r>
              <w:t xml:space="preserve"> excludes shipping times to the recipient.</w:t>
            </w:r>
          </w:p>
        </w:tc>
      </w:tr>
      <w:tr w:rsidR="002B5FC8" w:rsidRPr="00305A27" w:rsidTr="00EE694C">
        <w:trPr>
          <w:jc w:val="center"/>
        </w:trPr>
        <w:tc>
          <w:tcPr>
            <w:tcW w:w="2160" w:type="dxa"/>
            <w:tcBorders>
              <w:top w:val="single" w:sz="12" w:space="0" w:color="000080"/>
              <w:bottom w:val="single" w:sz="12" w:space="0" w:color="000080"/>
            </w:tcBorders>
          </w:tcPr>
          <w:p w:rsidR="002B5FC8" w:rsidRPr="00045819" w:rsidRDefault="002B5FC8" w:rsidP="00EE694C">
            <w:pPr>
              <w:pStyle w:val="TableCellLeft"/>
              <w:rPr>
                <w:rStyle w:val="JDFElement"/>
              </w:rPr>
            </w:pPr>
            <w:proofErr w:type="gramStart"/>
            <w:r w:rsidRPr="0070175D">
              <w:rPr>
                <w:rStyle w:val="JDFElement"/>
              </w:rPr>
              <w:t>jdf:</w:t>
            </w:r>
            <w:proofErr w:type="gramEnd"/>
            <w:r w:rsidRPr="0070175D">
              <w:rPr>
                <w:rStyle w:val="JDFElement"/>
              </w:rPr>
              <w:t>Location</w:t>
            </w:r>
            <w:r w:rsidRPr="00673051">
              <w:t xml:space="preserve"> </w:t>
            </w:r>
            <w:r w:rsidRPr="0070175D">
              <w:t>?</w:t>
            </w:r>
          </w:p>
        </w:tc>
        <w:tc>
          <w:tcPr>
            <w:tcW w:w="1440" w:type="dxa"/>
            <w:tcBorders>
              <w:top w:val="single" w:sz="12" w:space="0" w:color="000080"/>
              <w:bottom w:val="single" w:sz="12" w:space="0" w:color="000080"/>
            </w:tcBorders>
          </w:tcPr>
          <w:p w:rsidR="002B5FC8" w:rsidRDefault="002B5FC8" w:rsidP="00EE694C">
            <w:pPr>
              <w:pStyle w:val="TableCellLeft"/>
            </w:pPr>
            <w:r>
              <w:t>element</w:t>
            </w:r>
          </w:p>
        </w:tc>
        <w:tc>
          <w:tcPr>
            <w:tcW w:w="5760" w:type="dxa"/>
            <w:tcBorders>
              <w:top w:val="single" w:sz="12" w:space="0" w:color="000080"/>
              <w:bottom w:val="single" w:sz="12" w:space="0" w:color="000080"/>
            </w:tcBorders>
          </w:tcPr>
          <w:p w:rsidR="002B5FC8" w:rsidRDefault="002B5FC8" w:rsidP="00043E38">
            <w:pPr>
              <w:pStyle w:val="TableCellLeft"/>
            </w:pPr>
            <w:r>
              <w:t xml:space="preserve">Location of the items specified by the </w:t>
            </w:r>
            <w:fldSimple w:instr=" REF _Ref372901120 \h  \* MERGEFORMAT ">
              <w:r w:rsidR="00BC3338" w:rsidRPr="00BC3338">
                <w:rPr>
                  <w:rStyle w:val="JDFElementRef"/>
                </w:rPr>
                <w:t>StockLevel</w:t>
              </w:r>
            </w:fldSimple>
            <w:r>
              <w:t xml:space="preserve">. Multiple </w:t>
            </w:r>
            <w:fldSimple w:instr=" REF _Ref372901120 \h  \* MERGEFORMAT ">
              <w:r w:rsidR="00BC3338" w:rsidRPr="00BC3338">
                <w:rPr>
                  <w:rStyle w:val="JDFElementRef"/>
                </w:rPr>
                <w:t>StockLevel</w:t>
              </w:r>
            </w:fldSimple>
            <w:r>
              <w:rPr>
                <w:rStyle w:val="JDFElement"/>
              </w:rPr>
              <w:t xml:space="preserve"> </w:t>
            </w:r>
            <w:r w:rsidR="00C6565D">
              <w:t>element</w:t>
            </w:r>
            <w:r>
              <w:t>s with identical @</w:t>
            </w:r>
            <w:r w:rsidRPr="00045819">
              <w:rPr>
                <w:rStyle w:val="JDFAttributeName"/>
              </w:rPr>
              <w:t>ProductID</w:t>
            </w:r>
            <w:r>
              <w:t xml:space="preserve"> but differing </w:t>
            </w:r>
            <w:r w:rsidRPr="002B5FC8">
              <w:rPr>
                <w:rStyle w:val="JDFElement"/>
              </w:rPr>
              <w:t>jdf</w:t>
            </w:r>
            <w:proofErr w:type="gramStart"/>
            <w:r w:rsidRPr="002B5FC8">
              <w:rPr>
                <w:rStyle w:val="JDFElement"/>
              </w:rPr>
              <w:t>:Location</w:t>
            </w:r>
            <w:proofErr w:type="gramEnd"/>
            <w:r>
              <w:t xml:space="preserve"> MAY be specified to describe distributed warehousing.</w:t>
            </w:r>
          </w:p>
        </w:tc>
      </w:tr>
      <w:tr w:rsidR="002B5FC8" w:rsidRPr="00305A27" w:rsidTr="00EE694C">
        <w:trPr>
          <w:jc w:val="center"/>
        </w:trPr>
        <w:tc>
          <w:tcPr>
            <w:tcW w:w="2160" w:type="dxa"/>
            <w:tcBorders>
              <w:top w:val="single" w:sz="12" w:space="0" w:color="000080"/>
              <w:bottom w:val="single" w:sz="12" w:space="0" w:color="000080"/>
            </w:tcBorders>
          </w:tcPr>
          <w:p w:rsidR="002B5FC8" w:rsidRDefault="007C0763" w:rsidP="00EE694C">
            <w:pPr>
              <w:pStyle w:val="TableCellLeft"/>
              <w:rPr>
                <w:rStyle w:val="JDFAttributeName"/>
              </w:rPr>
            </w:pPr>
            <w:fldSimple w:instr=" REF _Ref164424933 \h  \* MERGEFORMAT ">
              <w:r w:rsidR="00BC3338" w:rsidRPr="00BC3338">
                <w:rPr>
                  <w:rStyle w:val="JDFElementRef"/>
                </w:rPr>
                <w:t>Pricing</w:t>
              </w:r>
            </w:fldSimple>
            <w:r w:rsidR="00673051">
              <w:t xml:space="preserve"> </w:t>
            </w:r>
            <w:r w:rsidR="002B5FC8" w:rsidRPr="00673051">
              <w:t>?</w:t>
            </w:r>
          </w:p>
        </w:tc>
        <w:tc>
          <w:tcPr>
            <w:tcW w:w="1440" w:type="dxa"/>
            <w:tcBorders>
              <w:top w:val="single" w:sz="12" w:space="0" w:color="000080"/>
              <w:bottom w:val="single" w:sz="12" w:space="0" w:color="000080"/>
            </w:tcBorders>
          </w:tcPr>
          <w:p w:rsidR="002B5FC8" w:rsidRDefault="002B5FC8" w:rsidP="00EE694C">
            <w:pPr>
              <w:pStyle w:val="TableCellLeft"/>
            </w:pPr>
            <w:r>
              <w:t>element</w:t>
            </w:r>
          </w:p>
        </w:tc>
        <w:tc>
          <w:tcPr>
            <w:tcW w:w="5760" w:type="dxa"/>
            <w:tcBorders>
              <w:top w:val="single" w:sz="12" w:space="0" w:color="000080"/>
              <w:bottom w:val="single" w:sz="12" w:space="0" w:color="000080"/>
            </w:tcBorders>
          </w:tcPr>
          <w:p w:rsidR="008C446C" w:rsidRDefault="008C446C" w:rsidP="0070175D">
            <w:pPr>
              <w:pStyle w:val="TableCellLeft"/>
            </w:pPr>
            <w:r w:rsidRPr="008C446C">
              <w:t xml:space="preserve">List of </w:t>
            </w:r>
            <w:fldSimple w:instr=" REF _Ref372904484 \h  \* MERGEFORMAT ">
              <w:r w:rsidR="00BC3338" w:rsidRPr="00BC3338">
                <w:rPr>
                  <w:rStyle w:val="JDFElementRef"/>
                </w:rPr>
                <w:t>Price</w:t>
              </w:r>
            </w:fldSimple>
            <w:r>
              <w:t xml:space="preserve"> </w:t>
            </w:r>
            <w:r w:rsidRPr="008C446C">
              <w:t xml:space="preserve">definitions for the item specified by this </w:t>
            </w:r>
            <w:fldSimple w:instr=" REF _Ref372901120 \h  \* MERGEFORMAT ">
              <w:r w:rsidR="00BC3338" w:rsidRPr="00BC3338">
                <w:rPr>
                  <w:rStyle w:val="JDFElementRef"/>
                </w:rPr>
                <w:t>StockLevel</w:t>
              </w:r>
            </w:fldSimple>
            <w:r w:rsidRPr="008C446C">
              <w:t xml:space="preserve">. Multiple </w:t>
            </w:r>
            <w:fldSimple w:instr=" REF _Ref372904484 \h  \* MERGEFORMAT ">
              <w:r w:rsidR="00BC3338" w:rsidRPr="00BC3338">
                <w:rPr>
                  <w:rStyle w:val="JDFElementRef"/>
                </w:rPr>
                <w:t>Price</w:t>
              </w:r>
            </w:fldSimple>
            <w:r>
              <w:t xml:space="preserve"> </w:t>
            </w:r>
            <w:r w:rsidR="00C6565D">
              <w:t>element</w:t>
            </w:r>
            <w:r w:rsidRPr="008C446C">
              <w:t xml:space="preserve">s in this </w:t>
            </w:r>
            <w:fldSimple w:instr=" REF _Ref164424933 \h  \* MERGEFORMAT ">
              <w:r w:rsidR="00BC3338" w:rsidRPr="00BC3338">
                <w:rPr>
                  <w:rStyle w:val="JDFElementRef"/>
                </w:rPr>
                <w:t>Pricing</w:t>
              </w:r>
            </w:fldSimple>
            <w:r w:rsidR="005F1BBF">
              <w:rPr>
                <w:rStyle w:val="JDFElement"/>
              </w:rPr>
              <w:t xml:space="preserve"> </w:t>
            </w:r>
            <w:r w:rsidR="00C6565D">
              <w:t>element</w:t>
            </w:r>
            <w:r w:rsidR="0070175D">
              <w:t xml:space="preserve"> specify the p</w:t>
            </w:r>
            <w:r w:rsidRPr="008C446C">
              <w:t>rice for orders with an order amou</w:t>
            </w:r>
            <w:r w:rsidR="0070175D">
              <w:t>n</w:t>
            </w:r>
            <w:r w:rsidRPr="008C446C">
              <w:t>t greater</w:t>
            </w:r>
            <w:r w:rsidR="0070175D">
              <w:t xml:space="preserve"> than</w:t>
            </w:r>
            <w:r w:rsidRPr="008C446C">
              <w:t xml:space="preserve"> or equal to </w:t>
            </w:r>
            <w:fldSimple w:instr=" REF _Ref372904484 \h  \* MERGEFORMAT ">
              <w:r w:rsidR="00BC3338" w:rsidRPr="00BC3338">
                <w:rPr>
                  <w:rStyle w:val="JDFElementRef"/>
                </w:rPr>
                <w:t>Price</w:t>
              </w:r>
            </w:fldSimple>
            <w:r w:rsidR="005F1BBF">
              <w:t xml:space="preserve"> </w:t>
            </w:r>
            <w:r w:rsidRPr="008C446C">
              <w:t>/@</w:t>
            </w:r>
            <w:r w:rsidRPr="005F1BBF">
              <w:rPr>
                <w:rStyle w:val="JDFAttributeName"/>
              </w:rPr>
              <w:t>Amount</w:t>
            </w:r>
            <w:r w:rsidRPr="008C446C">
              <w:t xml:space="preserve">. </w:t>
            </w:r>
            <w:fldSimple w:instr=" REF _Ref372904484 \h  \* MERGEFORMAT ">
              <w:r w:rsidR="00BC3338" w:rsidRPr="00BC3338">
                <w:rPr>
                  <w:rStyle w:val="JDFElementRef"/>
                </w:rPr>
                <w:t>Price</w:t>
              </w:r>
            </w:fldSimple>
            <w:r w:rsidR="005F1BBF">
              <w:t xml:space="preserve"> </w:t>
            </w:r>
            <w:r w:rsidRPr="008C446C">
              <w:t>/@</w:t>
            </w:r>
            <w:r w:rsidRPr="0070175D">
              <w:rPr>
                <w:rStyle w:val="JDFAttributeName"/>
              </w:rPr>
              <w:t>DescriptiveName</w:t>
            </w:r>
            <w:r w:rsidRPr="008C446C">
              <w:t xml:space="preserve"> SHALL be identical for all </w:t>
            </w:r>
            <w:fldSimple w:instr=" REF _Ref164424933 \h  \* MERGEFORMAT ">
              <w:r w:rsidR="00BC3338" w:rsidRPr="00BC3338">
                <w:rPr>
                  <w:rStyle w:val="JDFElementRef"/>
                </w:rPr>
                <w:t>Pricing</w:t>
              </w:r>
            </w:fldSimple>
            <w:r w:rsidR="005F1BBF">
              <w:rPr>
                <w:rStyle w:val="JDFElement"/>
              </w:rPr>
              <w:t xml:space="preserve"> </w:t>
            </w:r>
            <w:r w:rsidRPr="008C446C">
              <w:t>/</w:t>
            </w:r>
            <w:fldSimple w:instr=" REF _Ref372904484 \h  \* MERGEFORMAT ">
              <w:r w:rsidR="00BC3338" w:rsidRPr="00BC3338">
                <w:rPr>
                  <w:rStyle w:val="JDFElementRef"/>
                </w:rPr>
                <w:t>Price</w:t>
              </w:r>
            </w:fldSimple>
            <w:r w:rsidR="005F1BBF">
              <w:t xml:space="preserve"> </w:t>
            </w:r>
            <w:r w:rsidR="00C6565D">
              <w:t>element</w:t>
            </w:r>
            <w:r w:rsidRPr="008C446C">
              <w:t xml:space="preserve">s in the scope of one </w:t>
            </w:r>
            <w:fldSimple w:instr=" REF _Ref372901120 \h  \* MERGEFORMAT ">
              <w:r w:rsidR="00BC3338" w:rsidRPr="00BC3338">
                <w:rPr>
                  <w:rStyle w:val="JDFElementRef"/>
                </w:rPr>
                <w:t>StockLevel</w:t>
              </w:r>
            </w:fldSimple>
            <w:r w:rsidRPr="008C446C">
              <w:t>.</w:t>
            </w:r>
          </w:p>
        </w:tc>
      </w:tr>
    </w:tbl>
    <w:p w:rsidR="00CB441E" w:rsidRDefault="00CB441E" w:rsidP="002B6881">
      <w:pPr>
        <w:pStyle w:val="TableLine-After"/>
        <w:rPr>
          <w:lang w:eastAsia="de-DE"/>
        </w:rPr>
      </w:pPr>
    </w:p>
    <w:p w:rsidR="00EB04BC" w:rsidRPr="0018189C" w:rsidRDefault="00EB04BC" w:rsidP="007C313D">
      <w:pPr>
        <w:pStyle w:val="Heading3"/>
      </w:pPr>
      <w:bookmarkStart w:id="303" w:name="_Toc6217477"/>
      <w:bookmarkStart w:id="304" w:name="_Toc6220885"/>
      <w:bookmarkStart w:id="305" w:name="_Toc6224295"/>
      <w:bookmarkStart w:id="306" w:name="_Toc6224674"/>
      <w:bookmarkStart w:id="307" w:name="_Toc164364538"/>
      <w:bookmarkStart w:id="308" w:name="_Toc411174910"/>
      <w:r w:rsidRPr="0018189C">
        <w:t>ProofApprovalRequest</w:t>
      </w:r>
      <w:bookmarkEnd w:id="303"/>
      <w:bookmarkEnd w:id="304"/>
      <w:bookmarkEnd w:id="305"/>
      <w:bookmarkEnd w:id="306"/>
      <w:bookmarkEnd w:id="307"/>
      <w:bookmarkEnd w:id="308"/>
    </w:p>
    <w:p w:rsidR="002810DA" w:rsidRDefault="00A02F39" w:rsidP="00E076AC">
      <w:pPr>
        <w:pStyle w:val="BodyText"/>
      </w:pPr>
      <w:r w:rsidRPr="001D7939">
        <w:t xml:space="preserve">A </w:t>
      </w:r>
      <w:fldSimple w:instr=" REF _Ref164422371 \h  \* MERGEFORMAT ">
        <w:r w:rsidR="00BC3338" w:rsidRPr="00BC3338">
          <w:rPr>
            <w:rStyle w:val="JDFElementRef"/>
          </w:rPr>
          <w:t>ProofApprovalRequest</w:t>
        </w:r>
      </w:fldSimple>
      <w:r w:rsidR="00503F4F">
        <w:rPr>
          <w:rStyle w:val="JDFElementRef"/>
        </w:rPr>
        <w:t xml:space="preserve"> </w:t>
      </w:r>
      <w:r w:rsidRPr="001D7939">
        <w:t xml:space="preserve">allows the </w:t>
      </w:r>
      <w:fldSimple w:instr=" REF PrintProvider \h  \* MERGEFORMAT ">
        <w:r w:rsidR="00BC3338" w:rsidRPr="00BC3338">
          <w:rPr>
            <w:rStyle w:val="JDFTermRef"/>
          </w:rPr>
          <w:t>Print Provider</w:t>
        </w:r>
      </w:fldSimple>
      <w:r w:rsidR="009573C2">
        <w:rPr>
          <w:rStyle w:val="JDFTermRef"/>
        </w:rPr>
        <w:t xml:space="preserve"> </w:t>
      </w:r>
      <w:r w:rsidR="002810DA" w:rsidRPr="002810DA">
        <w:t>(</w:t>
      </w:r>
      <w:r w:rsidR="002810DA">
        <w:t xml:space="preserve">in the context of an order) </w:t>
      </w:r>
      <w:r w:rsidRPr="001D7939">
        <w:t xml:space="preserve">to request an Approval of a Proof from the </w:t>
      </w:r>
      <w:fldSimple w:instr=" REF PrintBuyer \h  \* MERGEFORMAT ">
        <w:r w:rsidR="00BC3338" w:rsidRPr="00BC3338">
          <w:rPr>
            <w:rStyle w:val="JDFTermRef"/>
          </w:rPr>
          <w:t>Print Buyer</w:t>
        </w:r>
      </w:fldSimple>
      <w:r w:rsidRPr="001D7939">
        <w:t xml:space="preserve">. </w:t>
      </w:r>
    </w:p>
    <w:p w:rsidR="00A02F39" w:rsidRDefault="002810DA" w:rsidP="00E076AC">
      <w:pPr>
        <w:pStyle w:val="BodyText"/>
      </w:pPr>
      <w:r>
        <w:t xml:space="preserve">If a </w:t>
      </w:r>
      <w:fldSimple w:instr=" REF PrintProvider \h  \* MERGEFORMAT ">
        <w:r w:rsidR="00BC3338" w:rsidRPr="00BC3338">
          <w:rPr>
            <w:rStyle w:val="JDFTermRef"/>
          </w:rPr>
          <w:t>Print Provider</w:t>
        </w:r>
      </w:fldSimple>
      <w:r>
        <w:t xml:space="preserve"> wants a </w:t>
      </w:r>
      <w:fldSimple w:instr=" REF PrintBuyer \h  \* MERGEFORMAT ">
        <w:r w:rsidR="00BC3338" w:rsidRPr="00BC3338">
          <w:rPr>
            <w:rStyle w:val="JDFTermRef"/>
          </w:rPr>
          <w:t>Print Buyer</w:t>
        </w:r>
      </w:fldSimple>
      <w:r>
        <w:rPr>
          <w:rStyle w:val="JDFTermRef"/>
        </w:rPr>
        <w:t xml:space="preserve"> </w:t>
      </w:r>
      <w:r>
        <w:t>to approve a</w:t>
      </w:r>
      <w:r>
        <w:rPr>
          <w:rStyle w:val="JDFElement"/>
        </w:rPr>
        <w:t xml:space="preserve"> </w:t>
      </w:r>
      <w:r w:rsidRPr="0018189C">
        <w:t xml:space="preserve">soft </w:t>
      </w:r>
      <w:r>
        <w:t>or</w:t>
      </w:r>
      <w:r w:rsidRPr="0018189C">
        <w:t xml:space="preserve"> hard copy</w:t>
      </w:r>
      <w:r>
        <w:t xml:space="preserve"> order, the</w:t>
      </w:r>
      <w:r w:rsidRPr="002810DA">
        <w:t xml:space="preserve"> </w:t>
      </w:r>
      <w:fldSimple w:instr=" REF PrintProvider \h  \* MERGEFORMAT ">
        <w:r w:rsidR="00BC3338" w:rsidRPr="00BC3338">
          <w:rPr>
            <w:rStyle w:val="JDFTermRef"/>
          </w:rPr>
          <w:t>Print Provider</w:t>
        </w:r>
      </w:fldSimple>
      <w:r>
        <w:rPr>
          <w:rStyle w:val="JDFTermRef"/>
        </w:rPr>
        <w:t xml:space="preserve"> </w:t>
      </w:r>
      <w:r w:rsidR="00AF35FC">
        <w:t>SHALL</w:t>
      </w:r>
      <w:r>
        <w:t xml:space="preserve"> send to the </w:t>
      </w:r>
      <w:fldSimple w:instr=" REF PrintBuyer \h  \* MERGEFORMAT ">
        <w:r w:rsidR="00BC3338" w:rsidRPr="00BC3338">
          <w:rPr>
            <w:rStyle w:val="JDFTermRef"/>
          </w:rPr>
          <w:t>Print Buyer</w:t>
        </w:r>
      </w:fldSimple>
      <w:r>
        <w:rPr>
          <w:rStyle w:val="JDFTermRef"/>
        </w:rPr>
        <w:t xml:space="preserve"> </w:t>
      </w:r>
      <w:r>
        <w:t>a</w:t>
      </w:r>
      <w:r w:rsidRPr="002D1F1B">
        <w:rPr>
          <w:rStyle w:val="JDFElement"/>
        </w:rPr>
        <w:t xml:space="preserve"> </w:t>
      </w:r>
      <w:fldSimple w:instr=" REF _Ref164422371 \h  \* MERGEFORMAT ">
        <w:r w:rsidR="00BC3338" w:rsidRPr="00BC3338">
          <w:rPr>
            <w:rStyle w:val="JDFElementRef"/>
          </w:rPr>
          <w:t>ProofApprovalRequest</w:t>
        </w:r>
      </w:fldSimple>
      <w:r w:rsidR="00503F4F">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 the order’s</w:t>
      </w:r>
      <w:r w:rsidRPr="006E0210">
        <w:rPr>
          <w:rStyle w:val="JDFElement"/>
        </w:rPr>
        <w:t xml:space="preserve"> </w:t>
      </w:r>
      <w:fldSimple w:instr=" REF _Ref164422357 \h  \* MERGEFORMAT ">
        <w:r w:rsidR="00BC3338" w:rsidRPr="00BC3338">
          <w:rPr>
            <w:rStyle w:val="JDFElementRef"/>
          </w:rPr>
          <w:t>PurchaseOrder</w:t>
        </w:r>
      </w:fldSimple>
      <w:r w:rsidR="001A5B62">
        <w:t>.</w:t>
      </w:r>
      <w:r w:rsidR="00A02F39" w:rsidRPr="001D7939">
        <w:t xml:space="preserve"> </w:t>
      </w:r>
      <w:r w:rsidR="001A5B62">
        <w:t>T</w:t>
      </w:r>
      <w:r w:rsidR="001A5B62" w:rsidRPr="00021B6B">
        <w:t>he</w:t>
      </w:r>
      <w:r w:rsidR="001A5B62">
        <w:t xml:space="preserve"> order’s</w:t>
      </w:r>
      <w:r w:rsidR="001A5B62" w:rsidRPr="00021B6B">
        <w:rPr>
          <w:rStyle w:val="JDFElement"/>
          <w:rFonts w:ascii="Times New Roman" w:hAnsi="Times New Roman"/>
        </w:rPr>
        <w:t xml:space="preserve"> </w:t>
      </w:r>
      <w:fldSimple w:instr=" REF _Ref164422357 \h  \* MERGEFORMAT ">
        <w:r w:rsidR="00BC3338" w:rsidRPr="00BC3338">
          <w:rPr>
            <w:rStyle w:val="JDFElementRef"/>
          </w:rPr>
          <w:t>PurchaseOrder</w:t>
        </w:r>
      </w:fldSimple>
      <w:r w:rsidR="00AE25C1">
        <w:t xml:space="preserve"> </w:t>
      </w:r>
      <w:r w:rsidR="001A5B62">
        <w:t xml:space="preserve">is either </w:t>
      </w:r>
      <w:r w:rsidR="00A02F39" w:rsidRPr="001D7939">
        <w:t xml:space="preserve">the initial </w:t>
      </w:r>
      <w:fldSimple w:instr=" REF _Ref164422357 \h  \* MERGEFORMAT ">
        <w:r w:rsidR="00BC3338" w:rsidRPr="00BC3338">
          <w:rPr>
            <w:rStyle w:val="JDFElementRef"/>
          </w:rPr>
          <w:t>PurchaseOrder</w:t>
        </w:r>
      </w:fldSimple>
      <w:r w:rsidR="00503F4F">
        <w:rPr>
          <w:rStyle w:val="JDFElementRef"/>
        </w:rPr>
        <w:t xml:space="preserve"> </w:t>
      </w:r>
      <w:r w:rsidR="00A02F39" w:rsidRPr="001D7939">
        <w:t xml:space="preserve">if no </w:t>
      </w:r>
      <w:fldSimple w:instr=" REF ChangeOrder \h  \* MERGEFORMAT ">
        <w:r w:rsidR="00BC3338" w:rsidRPr="00BC3338">
          <w:rPr>
            <w:rStyle w:val="JDFTermRef"/>
          </w:rPr>
          <w:t>Change Order</w:t>
        </w:r>
      </w:fldSimple>
      <w:r w:rsidR="00CE1864" w:rsidRPr="00CE1864">
        <w:rPr>
          <w:rStyle w:val="JDFTermRef"/>
        </w:rPr>
        <w:t>s</w:t>
      </w:r>
      <w:r w:rsidR="00CE1864">
        <w:rPr>
          <w:rStyle w:val="JDFTermRef"/>
        </w:rPr>
        <w:t xml:space="preserve"> </w:t>
      </w:r>
      <w:r w:rsidR="00A02F39" w:rsidRPr="001D7939">
        <w:t>have occurred</w:t>
      </w:r>
      <w:r>
        <w:t>,</w:t>
      </w:r>
      <w:r w:rsidR="00A02F39" w:rsidRPr="001D7939">
        <w:t xml:space="preserve"> or</w:t>
      </w:r>
      <w:r w:rsidR="001A5B62" w:rsidRPr="001D7939">
        <w:t xml:space="preserve"> </w:t>
      </w:r>
      <w:r w:rsidR="00A02F39" w:rsidRPr="001D7939">
        <w:t xml:space="preserve">the latest accepted </w:t>
      </w:r>
      <w:fldSimple w:instr=" REF _Ref164422357 \h  \* MERGEFORMAT ">
        <w:r w:rsidR="00BC3338" w:rsidRPr="00BC3338">
          <w:rPr>
            <w:rStyle w:val="JDFElementRef"/>
          </w:rPr>
          <w:t>PurchaseOrder</w:t>
        </w:r>
      </w:fldSimple>
      <w:r w:rsidR="00503F4F">
        <w:rPr>
          <w:rStyle w:val="JDFElementRef"/>
        </w:rPr>
        <w:t xml:space="preserve"> </w:t>
      </w:r>
      <w:r w:rsidR="00A02F39" w:rsidRPr="001D7939">
        <w:t xml:space="preserve">if a </w:t>
      </w:r>
      <w:fldSimple w:instr=" REF ChangeOrder \h  \* MERGEFORMAT ">
        <w:r w:rsidR="00BC3338" w:rsidRPr="00BC3338">
          <w:rPr>
            <w:rStyle w:val="JDFTermRef"/>
          </w:rPr>
          <w:t>Change Order</w:t>
        </w:r>
      </w:fldSimple>
      <w:r w:rsidR="00CE1864">
        <w:rPr>
          <w:rStyle w:val="JDFTermRef"/>
        </w:rPr>
        <w:t xml:space="preserve"> </w:t>
      </w:r>
      <w:r w:rsidR="00A02F39" w:rsidRPr="001D7939">
        <w:t>has been made.</w:t>
      </w:r>
    </w:p>
    <w:p w:rsidR="00996CCA" w:rsidRDefault="00996CCA">
      <w:pPr>
        <w:rPr>
          <w:b/>
        </w:rPr>
      </w:pPr>
      <w:bookmarkStart w:id="309" w:name="_Toc411174996"/>
      <w:r>
        <w:br w:type="page"/>
      </w:r>
    </w:p>
    <w:p w:rsidR="005235A2" w:rsidRDefault="005235A2" w:rsidP="005235A2">
      <w:pPr>
        <w:pStyle w:val="CaptionICS"/>
        <w:tabs>
          <w:tab w:val="left" w:pos="1620"/>
        </w:tabs>
      </w:pPr>
      <w:r w:rsidRPr="00305A27">
        <w:lastRenderedPageBreak/>
        <w:t xml:space="preserve">Table </w:t>
      </w:r>
      <w:r w:rsidR="007C0763">
        <w:fldChar w:fldCharType="begin"/>
      </w:r>
      <w:r w:rsidR="003F4D71">
        <w:instrText xml:space="preserve"> SEQ "Table" \*ARABIC </w:instrText>
      </w:r>
      <w:r w:rsidR="007C0763">
        <w:fldChar w:fldCharType="separate"/>
      </w:r>
      <w:r w:rsidR="00BC3338">
        <w:rPr>
          <w:noProof/>
        </w:rPr>
        <w:t>33</w:t>
      </w:r>
      <w:r w:rsidR="007C0763">
        <w:rPr>
          <w:noProof/>
        </w:rPr>
        <w:fldChar w:fldCharType="end"/>
      </w:r>
      <w:r w:rsidRPr="00305A27">
        <w:t xml:space="preserve">: </w:t>
      </w:r>
      <w:bookmarkStart w:id="310" w:name="_Ref164422371"/>
      <w:r w:rsidR="00691C2F" w:rsidRPr="0018189C">
        <w:t>ProofApprovalRequest</w:t>
      </w:r>
      <w:bookmarkEnd w:id="309"/>
      <w:bookmarkEnd w:id="310"/>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691C2F" w:rsidRPr="00305A27" w:rsidTr="00E60EB0">
        <w:trPr>
          <w:jc w:val="center"/>
        </w:trPr>
        <w:tc>
          <w:tcPr>
            <w:tcW w:w="2448" w:type="dxa"/>
            <w:tcBorders>
              <w:top w:val="single" w:sz="4" w:space="0" w:color="auto"/>
              <w:bottom w:val="single" w:sz="12" w:space="0" w:color="000080"/>
            </w:tcBorders>
          </w:tcPr>
          <w:p w:rsidR="00691C2F" w:rsidRPr="0018189C" w:rsidRDefault="00691C2F" w:rsidP="00D57B73">
            <w:pPr>
              <w:pStyle w:val="TableCellLeft"/>
              <w:rPr>
                <w:rStyle w:val="Attribute"/>
                <w:i w:val="0"/>
              </w:rPr>
            </w:pPr>
            <w:r w:rsidRPr="002B6881">
              <w:rPr>
                <w:rStyle w:val="JDFElement"/>
              </w:rPr>
              <w:t>jdf:Contact</w:t>
            </w:r>
            <w:r w:rsidRPr="002B6881">
              <w:t xml:space="preserve"> *</w:t>
            </w:r>
          </w:p>
          <w:p w:rsidR="00691C2F" w:rsidRPr="00691C2F" w:rsidRDefault="00691C2F" w:rsidP="00691C2F">
            <w:pPr>
              <w:pStyle w:val="TableCellLeftClose"/>
              <w:rPr>
                <w:rStyle w:val="ChangeFlag"/>
              </w:rPr>
            </w:pPr>
            <w:r w:rsidRPr="00691C2F">
              <w:rPr>
                <w:rStyle w:val="ChangeFlag"/>
              </w:rPr>
              <w:t>Deprecated in PrintTalk 1.3</w:t>
            </w:r>
          </w:p>
        </w:tc>
        <w:tc>
          <w:tcPr>
            <w:tcW w:w="1440" w:type="dxa"/>
            <w:tcBorders>
              <w:top w:val="single" w:sz="4" w:space="0" w:color="auto"/>
              <w:bottom w:val="single" w:sz="12" w:space="0" w:color="000080"/>
            </w:tcBorders>
          </w:tcPr>
          <w:p w:rsidR="00691C2F" w:rsidRPr="0018189C" w:rsidRDefault="00691C2F" w:rsidP="00D57B73">
            <w:pPr>
              <w:pStyle w:val="TableCellLeft"/>
            </w:pPr>
            <w:r w:rsidRPr="0018189C">
              <w:t>element</w:t>
            </w:r>
          </w:p>
        </w:tc>
        <w:tc>
          <w:tcPr>
            <w:tcW w:w="5472" w:type="dxa"/>
            <w:tcBorders>
              <w:top w:val="single" w:sz="4" w:space="0" w:color="auto"/>
              <w:bottom w:val="single" w:sz="12" w:space="0" w:color="000080"/>
            </w:tcBorders>
          </w:tcPr>
          <w:p w:rsidR="00691C2F" w:rsidRDefault="00691C2F" w:rsidP="00691C2F">
            <w:pPr>
              <w:pStyle w:val="TableCellLeft"/>
            </w:pPr>
            <w:r w:rsidRPr="0018189C">
              <w:t>Detailed information about the company.</w:t>
            </w:r>
          </w:p>
          <w:p w:rsidR="00EE7101" w:rsidRDefault="00EE7101" w:rsidP="00691C2F">
            <w:pPr>
              <w:pStyle w:val="TableCellLeft"/>
            </w:pPr>
            <w:r w:rsidRPr="005440AE">
              <w:rPr>
                <w:rStyle w:val="NoteLeadIn"/>
              </w:rPr>
              <w:t>Deprecation note:</w:t>
            </w:r>
            <w:r>
              <w:t xml:space="preserve"> </w:t>
            </w:r>
            <w:r w:rsidR="001437B9">
              <w:t>starting with</w:t>
            </w:r>
            <w:r w:rsidR="001437B9" w:rsidRPr="0018189C">
              <w:t xml:space="preserve"> </w:t>
            </w:r>
            <w:r w:rsidRPr="0018189C">
              <w:t>PrintTalk 1.3</w:t>
            </w:r>
            <w:r>
              <w:t>,</w:t>
            </w:r>
            <w:r w:rsidRPr="0018189C">
              <w:t xml:space="preserve"> the </w:t>
            </w:r>
            <w:fldSimple w:instr=" REF cXMLUG \h  \* MERGEFORMAT ">
              <w:r w:rsidR="00BC3338" w:rsidRPr="00305A27">
                <w:t>[</w:t>
              </w:r>
              <w:r w:rsidR="00BC3338" w:rsidRPr="0018189C">
                <w:t>cXML</w:t>
              </w:r>
              <w:r w:rsidR="00BC3338">
                <w:t xml:space="preserve"> 1.2</w:t>
              </w:r>
              <w:r w:rsidR="00BC3338" w:rsidRPr="00305A27">
                <w:t>]</w:t>
              </w:r>
            </w:fldSimple>
            <w:r w:rsidRPr="0018189C">
              <w:t xml:space="preserve"> </w:t>
            </w:r>
            <w:r w:rsidR="00F35C0F" w:rsidRPr="00F35C0F">
              <w:rPr>
                <w:rStyle w:val="XPath"/>
              </w:rPr>
              <w:t>PrintTalk/</w:t>
            </w:r>
            <w:fldSimple w:instr=" REF _Ref164421262 \h  \* MERGEFORMAT ">
              <w:r w:rsidR="00BC3338" w:rsidRPr="00BC3338">
                <w:rPr>
                  <w:rStyle w:val="XPath"/>
                </w:rPr>
                <w:t>Header</w:t>
              </w:r>
            </w:fldSimple>
            <w:r w:rsidR="00503F4F">
              <w:rPr>
                <w:rStyle w:val="XPath"/>
              </w:rPr>
              <w:t xml:space="preserve"> </w:t>
            </w:r>
            <w:r>
              <w:t>specifies all necessary credentials.</w:t>
            </w:r>
          </w:p>
          <w:p w:rsidR="00540289" w:rsidRPr="0018189C" w:rsidRDefault="00540289" w:rsidP="00691C2F">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691C2F" w:rsidRPr="00305A27">
        <w:trPr>
          <w:jc w:val="center"/>
        </w:trPr>
        <w:tc>
          <w:tcPr>
            <w:tcW w:w="2448" w:type="dxa"/>
            <w:tcBorders>
              <w:top w:val="single" w:sz="12" w:space="0" w:color="000080"/>
              <w:bottom w:val="single" w:sz="18" w:space="0" w:color="000080"/>
            </w:tcBorders>
          </w:tcPr>
          <w:p w:rsidR="00691C2F" w:rsidRPr="0018189C" w:rsidRDefault="007C0763" w:rsidP="00691C2F">
            <w:pPr>
              <w:pStyle w:val="TableCellLeft"/>
              <w:rPr>
                <w:rStyle w:val="Attribute"/>
                <w:i w:val="0"/>
              </w:rPr>
            </w:pPr>
            <w:fldSimple w:instr=" REF _Ref164425854 \h  \* MERGEFORMAT ">
              <w:r w:rsidR="00BC3338" w:rsidRPr="00BC3338">
                <w:rPr>
                  <w:rStyle w:val="JDFElementRef"/>
                </w:rPr>
                <w:t>ProofRequest</w:t>
              </w:r>
            </w:fldSimple>
            <w:r w:rsidR="00691C2F" w:rsidRPr="00691C2F">
              <w:t xml:space="preserve"> *</w:t>
            </w:r>
          </w:p>
        </w:tc>
        <w:tc>
          <w:tcPr>
            <w:tcW w:w="1440" w:type="dxa"/>
            <w:tcBorders>
              <w:top w:val="single" w:sz="12" w:space="0" w:color="000080"/>
              <w:bottom w:val="single" w:sz="18" w:space="0" w:color="000080"/>
            </w:tcBorders>
          </w:tcPr>
          <w:p w:rsidR="00691C2F" w:rsidRPr="0018189C" w:rsidRDefault="00691C2F" w:rsidP="00691C2F">
            <w:pPr>
              <w:pStyle w:val="TableCellLeft"/>
            </w:pPr>
            <w:r w:rsidRPr="0018189C">
              <w:t>element</w:t>
            </w:r>
          </w:p>
        </w:tc>
        <w:tc>
          <w:tcPr>
            <w:tcW w:w="5472" w:type="dxa"/>
            <w:tcBorders>
              <w:top w:val="single" w:sz="12" w:space="0" w:color="000080"/>
              <w:bottom w:val="single" w:sz="18" w:space="0" w:color="000080"/>
            </w:tcBorders>
          </w:tcPr>
          <w:p w:rsidR="00691C2F" w:rsidRDefault="00691C2F" w:rsidP="00691C2F">
            <w:pPr>
              <w:pStyle w:val="TableCellLeft"/>
            </w:pPr>
            <w:r w:rsidRPr="0018189C">
              <w:t>Individual proof request description.</w:t>
            </w:r>
          </w:p>
          <w:p w:rsidR="00540289" w:rsidRPr="0018189C" w:rsidRDefault="00540289" w:rsidP="00691C2F">
            <w:pPr>
              <w:pStyle w:val="TableCellLeft"/>
            </w:pPr>
            <w:r>
              <w:t xml:space="preserve">See </w:t>
            </w:r>
            <w:r w:rsidR="007C0763">
              <w:fldChar w:fldCharType="begin"/>
            </w:r>
            <w:r>
              <w:instrText xml:space="preserve"> REF _Ref164424362 \h </w:instrText>
            </w:r>
            <w:r w:rsidR="007C0763">
              <w:fldChar w:fldCharType="separate"/>
            </w:r>
            <w:r w:rsidR="00BC3338" w:rsidRPr="00305A27">
              <w:t xml:space="preserve">Table </w:t>
            </w:r>
            <w:r w:rsidR="00BC3338">
              <w:rPr>
                <w:noProof/>
              </w:rPr>
              <w:t>34</w:t>
            </w:r>
            <w:r w:rsidR="00BC3338" w:rsidRPr="00305A27">
              <w:t xml:space="preserve">: </w:t>
            </w:r>
            <w:r w:rsidR="00BC3338" w:rsidRPr="0018189C">
              <w:t>ProofRequest</w:t>
            </w:r>
            <w:r w:rsidR="007C0763">
              <w:fldChar w:fldCharType="end"/>
            </w:r>
            <w:r>
              <w:t>.</w:t>
            </w:r>
          </w:p>
        </w:tc>
      </w:tr>
    </w:tbl>
    <w:p w:rsidR="005235A2" w:rsidRDefault="005235A2" w:rsidP="005235A2">
      <w:pPr>
        <w:pStyle w:val="TableLine-After"/>
        <w:rPr>
          <w:lang w:eastAsia="de-DE"/>
        </w:rPr>
      </w:pPr>
    </w:p>
    <w:p w:rsidR="005235A2" w:rsidRPr="00691C2F" w:rsidRDefault="00691C2F" w:rsidP="007753A0">
      <w:pPr>
        <w:pStyle w:val="Heading4"/>
      </w:pPr>
      <w:bookmarkStart w:id="311" w:name="_Toc164364539"/>
      <w:bookmarkStart w:id="312" w:name="_Toc411174911"/>
      <w:r w:rsidRPr="0018189C">
        <w:t>ProofRequest</w:t>
      </w:r>
      <w:bookmarkEnd w:id="311"/>
      <w:bookmarkEnd w:id="312"/>
    </w:p>
    <w:p w:rsidR="005235A2" w:rsidRDefault="005235A2" w:rsidP="005235A2">
      <w:pPr>
        <w:pStyle w:val="CaptionICS"/>
        <w:tabs>
          <w:tab w:val="left" w:pos="1620"/>
        </w:tabs>
      </w:pPr>
      <w:bookmarkStart w:id="313" w:name="_Ref164424362"/>
      <w:bookmarkStart w:id="314" w:name="_Toc411174997"/>
      <w:r w:rsidRPr="00305A27">
        <w:t xml:space="preserve">Table </w:t>
      </w:r>
      <w:r w:rsidR="007C0763">
        <w:fldChar w:fldCharType="begin"/>
      </w:r>
      <w:r w:rsidR="003F4D71">
        <w:instrText xml:space="preserve"> SEQ "Table" \*ARABIC </w:instrText>
      </w:r>
      <w:r w:rsidR="007C0763">
        <w:fldChar w:fldCharType="separate"/>
      </w:r>
      <w:r w:rsidR="00BC3338">
        <w:rPr>
          <w:noProof/>
        </w:rPr>
        <w:t>34</w:t>
      </w:r>
      <w:r w:rsidR="007C0763">
        <w:rPr>
          <w:noProof/>
        </w:rPr>
        <w:fldChar w:fldCharType="end"/>
      </w:r>
      <w:r w:rsidRPr="00305A27">
        <w:t xml:space="preserve">: </w:t>
      </w:r>
      <w:bookmarkStart w:id="315" w:name="_Ref164425854"/>
      <w:r w:rsidR="00691C2F" w:rsidRPr="0018189C">
        <w:t>ProofRequest</w:t>
      </w:r>
      <w:bookmarkEnd w:id="313"/>
      <w:bookmarkEnd w:id="314"/>
      <w:bookmarkEnd w:id="315"/>
    </w:p>
    <w:p w:rsidR="003939FD" w:rsidRPr="00A25DEB" w:rsidRDefault="003939FD" w:rsidP="003939FD">
      <w:pPr>
        <w:pStyle w:val="TableLine-Before"/>
        <w:rPr>
          <w:rStyle w:val="JDFElement"/>
        </w:rPr>
      </w:pPr>
      <w:r w:rsidRPr="00EE0337">
        <w:rPr>
          <w:rStyle w:val="TableLine-ReferenceChar"/>
        </w:rPr>
        <w:t>Referenced by:</w:t>
      </w:r>
      <w:r w:rsidRPr="00A25DEB">
        <w:t xml:space="preserve"> </w:t>
      </w:r>
      <w:fldSimple w:instr=" REF _Ref164422371 \h  \* MERGEFORMAT ">
        <w:r w:rsidR="00BC3338" w:rsidRPr="00BC3338">
          <w:rPr>
            <w:rStyle w:val="JDFElementRef"/>
          </w:rPr>
          <w:t>ProofApprovalRequest</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610"/>
        <w:gridCol w:w="1278"/>
        <w:gridCol w:w="5472"/>
      </w:tblGrid>
      <w:tr w:rsidR="005235A2" w:rsidRPr="00305A27" w:rsidTr="00E60EB0">
        <w:trPr>
          <w:tblHeader/>
          <w:jc w:val="center"/>
        </w:trPr>
        <w:tc>
          <w:tcPr>
            <w:tcW w:w="261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278"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691C2F" w:rsidRPr="00305A27" w:rsidTr="00E60EB0">
        <w:trPr>
          <w:jc w:val="center"/>
        </w:trPr>
        <w:tc>
          <w:tcPr>
            <w:tcW w:w="2610" w:type="dxa"/>
            <w:tcBorders>
              <w:top w:val="single" w:sz="4" w:space="0" w:color="auto"/>
              <w:bottom w:val="single" w:sz="12" w:space="0" w:color="000080"/>
            </w:tcBorders>
          </w:tcPr>
          <w:p w:rsidR="00691C2F" w:rsidRPr="009F3E05" w:rsidRDefault="00691C2F" w:rsidP="00691C2F">
            <w:pPr>
              <w:pStyle w:val="TableCellLeft"/>
            </w:pPr>
            <w:proofErr w:type="gramStart"/>
            <w:r w:rsidRPr="00691C2F">
              <w:rPr>
                <w:rStyle w:val="JDFAttributeName"/>
              </w:rPr>
              <w:t>JobIDRef</w:t>
            </w:r>
            <w:r w:rsidRPr="00691C2F">
              <w:t xml:space="preserve"> ?</w:t>
            </w:r>
            <w:proofErr w:type="gramEnd"/>
          </w:p>
          <w:p w:rsidR="006508A3" w:rsidRPr="00691C2F" w:rsidRDefault="006508A3" w:rsidP="009B5E73">
            <w:pPr>
              <w:pStyle w:val="TableCellLeft"/>
              <w:rPr>
                <w:rStyle w:val="JDFAttributeName"/>
              </w:rPr>
            </w:pPr>
          </w:p>
        </w:tc>
        <w:tc>
          <w:tcPr>
            <w:tcW w:w="1278" w:type="dxa"/>
            <w:tcBorders>
              <w:top w:val="single" w:sz="4" w:space="0" w:color="auto"/>
              <w:bottom w:val="single" w:sz="12" w:space="0" w:color="000080"/>
            </w:tcBorders>
          </w:tcPr>
          <w:p w:rsidR="00691C2F" w:rsidRPr="0018189C" w:rsidRDefault="00691C2F" w:rsidP="00691C2F">
            <w:pPr>
              <w:pStyle w:val="TableCellLeft"/>
            </w:pPr>
            <w:r w:rsidRPr="0018189C">
              <w:t>string</w:t>
            </w:r>
          </w:p>
        </w:tc>
        <w:tc>
          <w:tcPr>
            <w:tcW w:w="5472" w:type="dxa"/>
            <w:tcBorders>
              <w:top w:val="single" w:sz="4" w:space="0" w:color="auto"/>
              <w:bottom w:val="single" w:sz="12" w:space="0" w:color="000080"/>
            </w:tcBorders>
          </w:tcPr>
          <w:p w:rsidR="00C142F4" w:rsidRPr="0018189C" w:rsidRDefault="00691C2F" w:rsidP="00503F4F">
            <w:pPr>
              <w:pStyle w:val="TableCellLeft"/>
            </w:pPr>
            <w:r w:rsidRPr="0018189C">
              <w:t xml:space="preserve">Reference to the </w:t>
            </w:r>
            <w:r w:rsidR="009F3E05" w:rsidRPr="001B6E05">
              <w:t>@</w:t>
            </w:r>
            <w:r w:rsidRPr="00691C2F">
              <w:rPr>
                <w:rStyle w:val="JDFAttributeName"/>
              </w:rPr>
              <w:t>JobID</w:t>
            </w:r>
            <w:r w:rsidRPr="0018189C">
              <w:t xml:space="preserve"> this proof corresponds to. If not specified, the </w:t>
            </w:r>
            <w:fldSimple w:instr=" REF _Ref164425854 \h  \* MERGEFORMAT ">
              <w:r w:rsidR="00BC3338" w:rsidRPr="00BC3338">
                <w:rPr>
                  <w:rStyle w:val="JDFElementRef"/>
                </w:rPr>
                <w:t>ProofRequest</w:t>
              </w:r>
            </w:fldSimple>
            <w:r w:rsidR="00503F4F">
              <w:rPr>
                <w:rStyle w:val="JDFElement"/>
              </w:rPr>
              <w:t xml:space="preserve"> </w:t>
            </w:r>
            <w:r w:rsidRPr="0018189C">
              <w:t xml:space="preserve">refers to the </w:t>
            </w:r>
            <w:r>
              <w:t>J</w:t>
            </w:r>
            <w:r w:rsidRPr="0018189C">
              <w:t xml:space="preserve">ob that was ordered by the </w:t>
            </w:r>
            <w:fldSimple w:instr=" REF _Ref164422357 \h  \* MERGEFORMAT ">
              <w:r w:rsidR="00BC3338" w:rsidRPr="00BC3338">
                <w:rPr>
                  <w:rStyle w:val="JDFElementRef"/>
                </w:rPr>
                <w:t>PurchaseOrder</w:t>
              </w:r>
            </w:fldSimple>
            <w:r w:rsidR="00503F4F">
              <w:rPr>
                <w:rStyle w:val="JDFElementRef"/>
              </w:rPr>
              <w:t xml:space="preserve"> </w:t>
            </w:r>
            <w:r w:rsidRPr="0018189C">
              <w:t xml:space="preserve">that is referenced by </w:t>
            </w:r>
            <w:r w:rsidRPr="009F3E05">
              <w:t>@</w:t>
            </w:r>
            <w:r w:rsidRPr="00691C2F">
              <w:rPr>
                <w:rStyle w:val="JDFAttributeName"/>
              </w:rPr>
              <w:t>BusinessRefID</w:t>
            </w:r>
            <w:r w:rsidRPr="0018189C">
              <w:t>.</w:t>
            </w:r>
          </w:p>
        </w:tc>
      </w:tr>
      <w:tr w:rsidR="00691C2F" w:rsidRPr="00305A27" w:rsidTr="009B5E73">
        <w:trPr>
          <w:jc w:val="center"/>
        </w:trPr>
        <w:tc>
          <w:tcPr>
            <w:tcW w:w="2610" w:type="dxa"/>
            <w:tcBorders>
              <w:top w:val="single" w:sz="12" w:space="0" w:color="000080"/>
              <w:bottom w:val="single" w:sz="12" w:space="0" w:color="000080"/>
            </w:tcBorders>
          </w:tcPr>
          <w:p w:rsidR="00691C2F" w:rsidRPr="009F3E05" w:rsidRDefault="00691C2F" w:rsidP="00691C2F">
            <w:pPr>
              <w:pStyle w:val="TableCellLeft"/>
            </w:pPr>
            <w:proofErr w:type="gramStart"/>
            <w:r w:rsidRPr="004057E8">
              <w:rPr>
                <w:rStyle w:val="JDFAttributeName"/>
              </w:rPr>
              <w:t>JobPartIDRef</w:t>
            </w:r>
            <w:r w:rsidRPr="004057E8">
              <w:t xml:space="preserve"> ?</w:t>
            </w:r>
            <w:proofErr w:type="gramEnd"/>
          </w:p>
          <w:p w:rsidR="00691C2F" w:rsidRPr="004057E8" w:rsidRDefault="00691C2F" w:rsidP="00691C2F">
            <w:pPr>
              <w:pStyle w:val="TableCellLeft"/>
              <w:rPr>
                <w:rStyle w:val="JDFAttributeName"/>
              </w:rPr>
            </w:pPr>
            <w:r w:rsidRPr="004057E8">
              <w:rPr>
                <w:rStyle w:val="ChangeFlag"/>
              </w:rPr>
              <w:t>Deprecated in PrintTalk 1.3</w:t>
            </w:r>
          </w:p>
        </w:tc>
        <w:tc>
          <w:tcPr>
            <w:tcW w:w="1278" w:type="dxa"/>
            <w:tcBorders>
              <w:top w:val="single" w:sz="12" w:space="0" w:color="000080"/>
              <w:bottom w:val="single" w:sz="12" w:space="0" w:color="000080"/>
            </w:tcBorders>
          </w:tcPr>
          <w:p w:rsidR="00691C2F" w:rsidRPr="004057E8" w:rsidRDefault="00691C2F" w:rsidP="00691C2F">
            <w:pPr>
              <w:pStyle w:val="TableCellLeft"/>
            </w:pPr>
            <w:r w:rsidRPr="004057E8">
              <w:t>string</w:t>
            </w:r>
          </w:p>
        </w:tc>
        <w:tc>
          <w:tcPr>
            <w:tcW w:w="5472" w:type="dxa"/>
            <w:tcBorders>
              <w:top w:val="single" w:sz="12" w:space="0" w:color="000080"/>
              <w:bottom w:val="single" w:sz="12" w:space="0" w:color="000080"/>
            </w:tcBorders>
          </w:tcPr>
          <w:p w:rsidR="00691C2F" w:rsidRDefault="00691C2F" w:rsidP="00691C2F">
            <w:pPr>
              <w:pStyle w:val="TableCellLeft"/>
            </w:pPr>
            <w:r w:rsidRPr="004057E8">
              <w:t xml:space="preserve">Reference to the </w:t>
            </w:r>
            <w:r w:rsidR="009F3E05" w:rsidRPr="001B6E05">
              <w:t>@</w:t>
            </w:r>
            <w:r w:rsidRPr="004057E8">
              <w:rPr>
                <w:rStyle w:val="JDFAttributeName"/>
              </w:rPr>
              <w:t>JobPartID</w:t>
            </w:r>
            <w:r w:rsidRPr="004057E8">
              <w:t xml:space="preserve"> this proof corresponds to.</w:t>
            </w:r>
          </w:p>
          <w:p w:rsidR="00F35C0F" w:rsidRPr="004057E8" w:rsidRDefault="00F35C0F" w:rsidP="009F3E05">
            <w:pPr>
              <w:pStyle w:val="TableCellLeft"/>
            </w:pPr>
            <w:r w:rsidRPr="005440AE">
              <w:rPr>
                <w:rStyle w:val="NoteLeadIn"/>
              </w:rPr>
              <w:t>Deprecation note:</w:t>
            </w:r>
            <w:r>
              <w:t xml:space="preserve"> </w:t>
            </w:r>
            <w:r w:rsidR="009F3E05">
              <w:t>starting with</w:t>
            </w:r>
            <w:r w:rsidR="009F3E05" w:rsidRPr="0018189C">
              <w:t xml:space="preserve"> </w:t>
            </w:r>
            <w:r w:rsidRPr="0018189C">
              <w:t>PrintTalk 1.3</w:t>
            </w:r>
            <w:r>
              <w:t>, use jdf:</w:t>
            </w:r>
            <w:r w:rsidRPr="00F35C0F">
              <w:rPr>
                <w:rStyle w:val="XPath"/>
              </w:rPr>
              <w:t>ProofItem/@ProofTarget</w:t>
            </w:r>
            <w:r w:rsidRPr="0018189C">
              <w:t>.</w:t>
            </w:r>
          </w:p>
        </w:tc>
      </w:tr>
      <w:tr w:rsidR="00691C2F" w:rsidRPr="00305A27" w:rsidTr="009B5E73">
        <w:trPr>
          <w:jc w:val="center"/>
        </w:trPr>
        <w:tc>
          <w:tcPr>
            <w:tcW w:w="2610" w:type="dxa"/>
            <w:tcBorders>
              <w:top w:val="single" w:sz="12" w:space="0" w:color="000080"/>
              <w:bottom w:val="single" w:sz="12" w:space="0" w:color="000080"/>
            </w:tcBorders>
          </w:tcPr>
          <w:p w:rsidR="00691C2F" w:rsidRPr="009F3E05" w:rsidRDefault="00691C2F" w:rsidP="00691C2F">
            <w:pPr>
              <w:pStyle w:val="TableCellLeft"/>
            </w:pPr>
            <w:proofErr w:type="gramStart"/>
            <w:r w:rsidRPr="00691C2F">
              <w:rPr>
                <w:rStyle w:val="JDFAttributeName"/>
              </w:rPr>
              <w:t>ProofLocation</w:t>
            </w:r>
            <w:r w:rsidRPr="00691C2F">
              <w:t xml:space="preserve"> ?</w:t>
            </w:r>
            <w:proofErr w:type="gramEnd"/>
          </w:p>
          <w:p w:rsidR="00691C2F" w:rsidRPr="00691C2F" w:rsidRDefault="00691C2F" w:rsidP="00691C2F">
            <w:pPr>
              <w:pStyle w:val="TableCellLeft"/>
              <w:rPr>
                <w:rStyle w:val="JDFAttributeName"/>
              </w:rPr>
            </w:pPr>
            <w:r w:rsidRPr="00691C2F">
              <w:rPr>
                <w:rStyle w:val="ChangeFlag"/>
              </w:rPr>
              <w:t>Deprecated in PrintTalk 1.3</w:t>
            </w:r>
          </w:p>
        </w:tc>
        <w:tc>
          <w:tcPr>
            <w:tcW w:w="1278" w:type="dxa"/>
            <w:tcBorders>
              <w:top w:val="single" w:sz="12" w:space="0" w:color="000080"/>
              <w:bottom w:val="single" w:sz="12" w:space="0" w:color="000080"/>
            </w:tcBorders>
          </w:tcPr>
          <w:p w:rsidR="00691C2F" w:rsidRPr="0018189C" w:rsidRDefault="00691C2F" w:rsidP="00691C2F">
            <w:pPr>
              <w:pStyle w:val="TableCellLeft"/>
            </w:pPr>
            <w:r w:rsidRPr="0018189C">
              <w:t>URL</w:t>
            </w:r>
          </w:p>
        </w:tc>
        <w:tc>
          <w:tcPr>
            <w:tcW w:w="5472" w:type="dxa"/>
            <w:tcBorders>
              <w:top w:val="single" w:sz="12" w:space="0" w:color="000080"/>
              <w:bottom w:val="single" w:sz="12" w:space="0" w:color="000080"/>
            </w:tcBorders>
          </w:tcPr>
          <w:p w:rsidR="00691C2F" w:rsidRPr="0018189C" w:rsidRDefault="00691C2F" w:rsidP="00691C2F">
            <w:pPr>
              <w:pStyle w:val="TableCellLeft"/>
            </w:pPr>
            <w:r w:rsidRPr="0018189C">
              <w:t>Identifies a remote target for the proof output. This can be either a soft or hard proofing target.</w:t>
            </w:r>
          </w:p>
          <w:p w:rsidR="00691C2F" w:rsidRPr="0018189C" w:rsidRDefault="00691CEA" w:rsidP="009F3E05">
            <w:pPr>
              <w:pStyle w:val="TableCellLeft"/>
            </w:pPr>
            <w:r w:rsidRPr="005440AE">
              <w:rPr>
                <w:rStyle w:val="NoteLeadIn"/>
              </w:rPr>
              <w:t>Deprecation note:</w:t>
            </w:r>
            <w:r>
              <w:t xml:space="preserve"> </w:t>
            </w:r>
            <w:r w:rsidR="009F3E05">
              <w:t>starting with</w:t>
            </w:r>
            <w:r w:rsidR="009F3E05" w:rsidRPr="0018189C">
              <w:t xml:space="preserve"> </w:t>
            </w:r>
            <w:r w:rsidRPr="0018189C">
              <w:t>PrintTalk 1.3</w:t>
            </w:r>
            <w:r>
              <w:t>, use</w:t>
            </w:r>
            <w:r w:rsidR="00691C2F" w:rsidRPr="0018189C">
              <w:t xml:space="preserve"> </w:t>
            </w:r>
            <w:r w:rsidR="00691C2F" w:rsidRPr="00566738">
              <w:rPr>
                <w:rStyle w:val="XPath"/>
              </w:rPr>
              <w:t>ProofItem/@ProofTarget</w:t>
            </w:r>
            <w:r w:rsidR="00691C2F" w:rsidRPr="0018189C">
              <w:t>.</w:t>
            </w:r>
          </w:p>
        </w:tc>
      </w:tr>
      <w:tr w:rsidR="00691C2F" w:rsidRPr="00305A27" w:rsidTr="009B5E73">
        <w:trPr>
          <w:jc w:val="center"/>
        </w:trPr>
        <w:tc>
          <w:tcPr>
            <w:tcW w:w="2610" w:type="dxa"/>
            <w:tcBorders>
              <w:top w:val="single" w:sz="12" w:space="0" w:color="000080"/>
              <w:bottom w:val="single" w:sz="18" w:space="0" w:color="000080"/>
            </w:tcBorders>
          </w:tcPr>
          <w:p w:rsidR="00691C2F" w:rsidRPr="00691C2F" w:rsidRDefault="00691C2F" w:rsidP="00691C2F">
            <w:pPr>
              <w:pStyle w:val="TableCellLeft"/>
              <w:rPr>
                <w:rStyle w:val="JDFElement"/>
              </w:rPr>
            </w:pPr>
            <w:r w:rsidRPr="00691C2F">
              <w:rPr>
                <w:rStyle w:val="JDFElement"/>
              </w:rPr>
              <w:t>jdf:ProofItem</w:t>
            </w:r>
            <w:r w:rsidR="004E7344" w:rsidRPr="004E7344">
              <w:t xml:space="preserve"> *</w:t>
            </w:r>
          </w:p>
          <w:p w:rsidR="00691C2F" w:rsidRDefault="00691C2F" w:rsidP="00691C2F">
            <w:pPr>
              <w:pStyle w:val="TableCellLeft"/>
              <w:rPr>
                <w:rStyle w:val="ChangeFlag"/>
              </w:rPr>
            </w:pPr>
            <w:r>
              <w:rPr>
                <w:rStyle w:val="ChangeFlag"/>
              </w:rPr>
              <w:t>New</w:t>
            </w:r>
            <w:r w:rsidRPr="00691C2F">
              <w:rPr>
                <w:rStyle w:val="ChangeFlag"/>
              </w:rPr>
              <w:t xml:space="preserve"> in PrintTalk 1.3</w:t>
            </w:r>
          </w:p>
          <w:p w:rsidR="00E11CBC" w:rsidRPr="00691C2F" w:rsidRDefault="00E11CBC" w:rsidP="00691C2F">
            <w:pPr>
              <w:pStyle w:val="TableCellLeft"/>
              <w:rPr>
                <w:rStyle w:val="JDFAttributeName"/>
              </w:rPr>
            </w:pPr>
            <w:r>
              <w:rPr>
                <w:rStyle w:val="ChangeFlag"/>
              </w:rPr>
              <w:t>Modified in PrintTalk 1.5</w:t>
            </w:r>
          </w:p>
        </w:tc>
        <w:tc>
          <w:tcPr>
            <w:tcW w:w="1278" w:type="dxa"/>
            <w:tcBorders>
              <w:top w:val="single" w:sz="12" w:space="0" w:color="000080"/>
              <w:bottom w:val="single" w:sz="18" w:space="0" w:color="000080"/>
            </w:tcBorders>
          </w:tcPr>
          <w:p w:rsidR="00691C2F" w:rsidRPr="0018189C" w:rsidRDefault="00691C2F" w:rsidP="00691C2F">
            <w:pPr>
              <w:pStyle w:val="TableCellLeft"/>
            </w:pPr>
            <w:r w:rsidRPr="0018189C">
              <w:t>element</w:t>
            </w:r>
          </w:p>
        </w:tc>
        <w:tc>
          <w:tcPr>
            <w:tcW w:w="5472" w:type="dxa"/>
            <w:tcBorders>
              <w:top w:val="single" w:sz="12" w:space="0" w:color="000080"/>
              <w:bottom w:val="single" w:sz="18" w:space="0" w:color="000080"/>
            </w:tcBorders>
          </w:tcPr>
          <w:p w:rsidR="00691C2F" w:rsidRDefault="00691C2F" w:rsidP="002B5FC8">
            <w:pPr>
              <w:pStyle w:val="TableCellLeft"/>
              <w:rPr>
                <w:rStyle w:val="Attribute"/>
                <w:i w:val="0"/>
              </w:rPr>
            </w:pPr>
            <w:r w:rsidRPr="0018189C">
              <w:t xml:space="preserve">Details of the items to be proofed. </w:t>
            </w:r>
            <w:r w:rsidRPr="00566738">
              <w:rPr>
                <w:rStyle w:val="XPath"/>
              </w:rPr>
              <w:t>jdf:ProofItem/@</w:t>
            </w:r>
            <w:r w:rsidRPr="00043E38">
              <w:rPr>
                <w:rStyle w:val="JDFAttributeName"/>
              </w:rPr>
              <w:t>ProofName</w:t>
            </w:r>
            <w:r w:rsidRPr="0018189C">
              <w:rPr>
                <w:rStyle w:val="Attribute"/>
                <w:i w:val="0"/>
              </w:rPr>
              <w:t xml:space="preserve"> </w:t>
            </w:r>
            <w:r w:rsidR="00F35C0F" w:rsidRPr="00F35C0F">
              <w:t>and</w:t>
            </w:r>
            <w:r w:rsidR="00F35C0F">
              <w:rPr>
                <w:rStyle w:val="Attribute"/>
                <w:i w:val="0"/>
              </w:rPr>
              <w:t xml:space="preserve"> </w:t>
            </w:r>
            <w:r w:rsidR="00F35C0F" w:rsidRPr="00566738">
              <w:rPr>
                <w:rStyle w:val="XPath"/>
              </w:rPr>
              <w:t>ProofItem/@</w:t>
            </w:r>
            <w:r w:rsidR="00F35C0F" w:rsidRPr="00043E38">
              <w:rPr>
                <w:rStyle w:val="JDFAttributeName"/>
              </w:rPr>
              <w:t>ProofTarget</w:t>
            </w:r>
            <w:r w:rsidR="00F35C0F" w:rsidRPr="0018189C">
              <w:rPr>
                <w:rStyle w:val="Attribute"/>
                <w:i w:val="0"/>
              </w:rPr>
              <w:t xml:space="preserve"> </w:t>
            </w:r>
            <w:r w:rsidR="00AF35FC" w:rsidRPr="002B5FC8">
              <w:t>SHALL</w:t>
            </w:r>
            <w:r w:rsidRPr="004A02AD">
              <w:t xml:space="preserve"> be used to reference the proof that is requested.</w:t>
            </w:r>
          </w:p>
          <w:p w:rsidR="00691C2F" w:rsidRPr="00540289" w:rsidRDefault="00540289" w:rsidP="00691C2F">
            <w:pPr>
              <w:pStyle w:val="TableCellLeft"/>
              <w:rPr>
                <w:rFonts w:ascii="Arial" w:hAnsi="Arial"/>
              </w:rPr>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bl>
    <w:p w:rsidR="00996CCA" w:rsidRDefault="00996CCA" w:rsidP="005235A2">
      <w:pPr>
        <w:pStyle w:val="TableLine-After"/>
        <w:rPr>
          <w:lang w:eastAsia="de-DE"/>
        </w:rPr>
      </w:pPr>
    </w:p>
    <w:p w:rsidR="00996CCA" w:rsidRDefault="00996CCA">
      <w:pPr>
        <w:rPr>
          <w:lang w:eastAsia="de-DE"/>
        </w:rPr>
      </w:pPr>
      <w:r>
        <w:rPr>
          <w:lang w:eastAsia="de-DE"/>
        </w:rPr>
        <w:br w:type="page"/>
      </w:r>
    </w:p>
    <w:p w:rsidR="005235A2" w:rsidRDefault="005235A2" w:rsidP="005235A2">
      <w:pPr>
        <w:pStyle w:val="TableLine-After"/>
        <w:rPr>
          <w:lang w:eastAsia="de-DE"/>
        </w:rPr>
      </w:pPr>
    </w:p>
    <w:p w:rsidR="00EB04BC" w:rsidRDefault="00EB04BC">
      <w:pPr>
        <w:pStyle w:val="Heading3"/>
      </w:pPr>
      <w:bookmarkStart w:id="316" w:name="_Toc6217478"/>
      <w:bookmarkStart w:id="317" w:name="_Toc6220886"/>
      <w:bookmarkStart w:id="318" w:name="_Toc6224296"/>
      <w:bookmarkStart w:id="319" w:name="_Toc6224675"/>
      <w:bookmarkStart w:id="320" w:name="_Toc431471390"/>
      <w:bookmarkStart w:id="321" w:name="_Toc164364540"/>
      <w:bookmarkStart w:id="322" w:name="_Ref372909034"/>
      <w:bookmarkStart w:id="323" w:name="_Toc411174912"/>
      <w:r w:rsidRPr="0018189C">
        <w:t>ProofApprovalResponse</w:t>
      </w:r>
      <w:bookmarkEnd w:id="316"/>
      <w:bookmarkEnd w:id="317"/>
      <w:bookmarkEnd w:id="318"/>
      <w:bookmarkEnd w:id="319"/>
      <w:bookmarkEnd w:id="320"/>
      <w:bookmarkEnd w:id="321"/>
      <w:bookmarkEnd w:id="322"/>
      <w:bookmarkEnd w:id="323"/>
    </w:p>
    <w:p w:rsidR="002810DA" w:rsidRPr="002810DA" w:rsidRDefault="00503F4F" w:rsidP="002810DA">
      <w:pPr>
        <w:pStyle w:val="BodyText"/>
      </w:pPr>
      <w:r>
        <w:t>A</w:t>
      </w:r>
      <w:r w:rsidR="002810DA" w:rsidRPr="0018189C">
        <w:t xml:space="preserve"> </w:t>
      </w:r>
      <w:fldSimple w:instr=" REF _Ref372909034 \h  \* MERGEFORMAT ">
        <w:r w:rsidR="00BC3338" w:rsidRPr="00BC3338">
          <w:rPr>
            <w:rStyle w:val="JDFElementRef"/>
          </w:rPr>
          <w:t>ProofApprovalResponse</w:t>
        </w:r>
      </w:fldSimple>
      <w:r w:rsidR="002B5FC8">
        <w:rPr>
          <w:rStyle w:val="JDFElementRef"/>
        </w:rPr>
        <w:t xml:space="preserve"> </w:t>
      </w:r>
      <w:r w:rsidR="00AE25C1">
        <w:t>is the response to a</w:t>
      </w:r>
      <w:r w:rsidR="002810DA" w:rsidRPr="0018189C">
        <w:t xml:space="preserve"> </w:t>
      </w:r>
      <w:fldSimple w:instr=" REF _Ref164422371 \h  \* MERGEFORMAT ">
        <w:r w:rsidR="00BC3338" w:rsidRPr="00BC3338">
          <w:rPr>
            <w:rStyle w:val="JDFElementRef"/>
          </w:rPr>
          <w:t>ProofApprovalRequest</w:t>
        </w:r>
      </w:fldSimple>
      <w:r w:rsidR="002810DA" w:rsidRPr="0018189C">
        <w:t>.</w:t>
      </w:r>
    </w:p>
    <w:p w:rsidR="00E076AC" w:rsidRPr="00E076AC" w:rsidRDefault="00E076AC" w:rsidP="00E076AC">
      <w:pPr>
        <w:pStyle w:val="BodyText"/>
      </w:pPr>
      <w:r>
        <w:t xml:space="preserve">If a </w:t>
      </w:r>
      <w:fldSimple w:instr=" REF PrintBuyer \h  \* MERGEFORMAT ">
        <w:r w:rsidR="00BC3338" w:rsidRPr="00BC3338">
          <w:rPr>
            <w:rStyle w:val="JDFTermRef"/>
          </w:rPr>
          <w:t>Print Buyer</w:t>
        </w:r>
      </w:fldSimple>
      <w:r>
        <w:rPr>
          <w:rStyle w:val="JDFTermRef"/>
        </w:rPr>
        <w:t xml:space="preserve"> </w:t>
      </w:r>
      <w:r>
        <w:t>receives a</w:t>
      </w:r>
      <w:r w:rsidRPr="002D1F1B">
        <w:rPr>
          <w:rStyle w:val="JDFElement"/>
        </w:rPr>
        <w:t xml:space="preserve"> </w:t>
      </w:r>
      <w:fldSimple w:instr=" REF _Ref164422371 \h  \* MERGEFORMAT ">
        <w:r w:rsidR="00BC3338" w:rsidRPr="00BC3338">
          <w:rPr>
            <w:rStyle w:val="JDFElementRef"/>
          </w:rPr>
          <w:t>ProofApprovalRequest</w:t>
        </w:r>
      </w:fldSimple>
      <w:r w:rsidRPr="00D6501C">
        <w:t xml:space="preserve">, it </w:t>
      </w:r>
      <w:r w:rsidR="00AF35FC">
        <w:t>SHALL</w:t>
      </w:r>
      <w:r>
        <w:t xml:space="preserve"> send to the </w:t>
      </w:r>
      <w:fldSimple w:instr=" REF PrintProvider \h  \* MERGEFORMAT ">
        <w:r w:rsidR="00BC3338" w:rsidRPr="00BC3338">
          <w:rPr>
            <w:rStyle w:val="JDFTermRef"/>
          </w:rPr>
          <w:t>Print Provider</w:t>
        </w:r>
      </w:fldSimple>
      <w:r>
        <w:t xml:space="preserve"> </w:t>
      </w:r>
      <w:r w:rsidR="002B5FC8">
        <w:t xml:space="preserve">a </w:t>
      </w:r>
      <w:fldSimple w:instr=" REF _Ref164422373 \h  \* MERGEFORMAT ">
        <w:r w:rsidR="00BC3338" w:rsidRPr="00BC3338">
          <w:rPr>
            <w:rStyle w:val="JDFElementRef"/>
          </w:rPr>
          <w:t>ProofApprovalResponse</w:t>
        </w:r>
      </w:fldSimple>
      <w:r w:rsidR="00503F4F">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 the</w:t>
      </w:r>
      <w:r w:rsidRPr="006E0210">
        <w:rPr>
          <w:rStyle w:val="JDFElement"/>
        </w:rPr>
        <w:t xml:space="preserve"> </w:t>
      </w:r>
      <w:fldSimple w:instr=" REF _Ref164422371 \h  \* MERGEFORMAT ">
        <w:r w:rsidR="00BC3338" w:rsidRPr="00BC3338">
          <w:rPr>
            <w:rStyle w:val="JDFElementRef"/>
          </w:rPr>
          <w:t>ProofApprovalRequest</w:t>
        </w:r>
      </w:fldSimple>
      <w:r w:rsidR="00503F4F">
        <w:rPr>
          <w:rStyle w:val="JDFElementRef"/>
        </w:rPr>
        <w:t xml:space="preserve"> </w:t>
      </w:r>
      <w:r w:rsidRPr="00774DAE">
        <w:t>and</w:t>
      </w:r>
      <w:r w:rsidRPr="0018189C" w:rsidDel="00756BA4">
        <w:t xml:space="preserve"> </w:t>
      </w:r>
      <w:r w:rsidRPr="0018189C">
        <w:t>contains the</w:t>
      </w:r>
      <w:r>
        <w:t xml:space="preserve"> </w:t>
      </w:r>
      <w:fldSimple w:instr=" REF PrintBuyer \h  \* MERGEFORMAT ">
        <w:r w:rsidR="00BC3338" w:rsidRPr="00BC3338">
          <w:rPr>
            <w:rStyle w:val="JDFTermRef"/>
          </w:rPr>
          <w:t>Print Buyer</w:t>
        </w:r>
      </w:fldSimple>
      <w:r w:rsidRPr="009573C2">
        <w:rPr>
          <w:rStyle w:val="JDFTermRef"/>
        </w:rPr>
        <w:t>’s</w:t>
      </w:r>
      <w:r w:rsidRPr="0018189C">
        <w:t xml:space="preserve"> approval or rejection of a proof.</w:t>
      </w:r>
    </w:p>
    <w:p w:rsidR="005235A2" w:rsidRDefault="005235A2" w:rsidP="005235A2">
      <w:pPr>
        <w:pStyle w:val="CaptionICS"/>
        <w:tabs>
          <w:tab w:val="left" w:pos="1620"/>
        </w:tabs>
      </w:pPr>
      <w:bookmarkStart w:id="324" w:name="_Toc411174998"/>
      <w:r w:rsidRPr="00305A27">
        <w:t xml:space="preserve">Table </w:t>
      </w:r>
      <w:r w:rsidR="007C0763">
        <w:fldChar w:fldCharType="begin"/>
      </w:r>
      <w:r w:rsidR="003F4D71">
        <w:instrText xml:space="preserve"> SEQ "Table" \*ARABIC </w:instrText>
      </w:r>
      <w:r w:rsidR="007C0763">
        <w:fldChar w:fldCharType="separate"/>
      </w:r>
      <w:r w:rsidR="00BC3338">
        <w:rPr>
          <w:noProof/>
        </w:rPr>
        <w:t>35</w:t>
      </w:r>
      <w:r w:rsidR="007C0763">
        <w:rPr>
          <w:noProof/>
        </w:rPr>
        <w:fldChar w:fldCharType="end"/>
      </w:r>
      <w:r w:rsidRPr="00305A27">
        <w:t xml:space="preserve">: </w:t>
      </w:r>
      <w:bookmarkStart w:id="325" w:name="_Ref164422373"/>
      <w:r w:rsidR="00566738" w:rsidRPr="0018189C">
        <w:t>ProofApprovalResponse</w:t>
      </w:r>
      <w:bookmarkEnd w:id="324"/>
      <w:bookmarkEnd w:id="325"/>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48"/>
        <w:gridCol w:w="1440"/>
        <w:gridCol w:w="5472"/>
      </w:tblGrid>
      <w:tr w:rsidR="005235A2" w:rsidRPr="00305A27" w:rsidTr="00E60EB0">
        <w:trPr>
          <w:tblHeader/>
          <w:jc w:val="center"/>
        </w:trPr>
        <w:tc>
          <w:tcPr>
            <w:tcW w:w="2448"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472"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566738" w:rsidRPr="00305A27" w:rsidTr="00E60EB0">
        <w:trPr>
          <w:jc w:val="center"/>
        </w:trPr>
        <w:tc>
          <w:tcPr>
            <w:tcW w:w="2448" w:type="dxa"/>
            <w:tcBorders>
              <w:top w:val="single" w:sz="4" w:space="0" w:color="auto"/>
              <w:bottom w:val="single" w:sz="12" w:space="0" w:color="000080"/>
            </w:tcBorders>
          </w:tcPr>
          <w:p w:rsidR="00566738" w:rsidRPr="0018189C" w:rsidRDefault="00566738" w:rsidP="00D57B73">
            <w:pPr>
              <w:pStyle w:val="TableCellLeft"/>
              <w:rPr>
                <w:rStyle w:val="Attribute"/>
                <w:i w:val="0"/>
              </w:rPr>
            </w:pPr>
            <w:r w:rsidRPr="002B6881">
              <w:rPr>
                <w:rStyle w:val="JDFElement"/>
              </w:rPr>
              <w:t>jdf:Contact</w:t>
            </w:r>
            <w:r w:rsidRPr="002B6881">
              <w:t xml:space="preserve"> *</w:t>
            </w:r>
          </w:p>
          <w:p w:rsidR="00566738" w:rsidRPr="00691C2F" w:rsidRDefault="00566738" w:rsidP="00D57B73">
            <w:pPr>
              <w:pStyle w:val="TableCellLeftClose"/>
              <w:rPr>
                <w:rStyle w:val="ChangeFlag"/>
              </w:rPr>
            </w:pPr>
            <w:r w:rsidRPr="00691C2F">
              <w:rPr>
                <w:rStyle w:val="ChangeFlag"/>
              </w:rPr>
              <w:t>Deprecated in PrintTalk 1.3</w:t>
            </w:r>
          </w:p>
        </w:tc>
        <w:tc>
          <w:tcPr>
            <w:tcW w:w="1440" w:type="dxa"/>
            <w:tcBorders>
              <w:top w:val="single" w:sz="4" w:space="0" w:color="auto"/>
              <w:bottom w:val="single" w:sz="12" w:space="0" w:color="000080"/>
            </w:tcBorders>
          </w:tcPr>
          <w:p w:rsidR="00566738" w:rsidRPr="0018189C" w:rsidRDefault="00566738" w:rsidP="00D57B73">
            <w:pPr>
              <w:pStyle w:val="TableCellLeft"/>
            </w:pPr>
            <w:r w:rsidRPr="0018189C">
              <w:t>element</w:t>
            </w:r>
          </w:p>
        </w:tc>
        <w:tc>
          <w:tcPr>
            <w:tcW w:w="5472" w:type="dxa"/>
            <w:tcBorders>
              <w:top w:val="single" w:sz="4" w:space="0" w:color="auto"/>
              <w:bottom w:val="single" w:sz="12" w:space="0" w:color="000080"/>
            </w:tcBorders>
          </w:tcPr>
          <w:p w:rsidR="00566738" w:rsidRPr="0018189C" w:rsidRDefault="00566738" w:rsidP="00566738">
            <w:pPr>
              <w:pStyle w:val="TableCellLeft"/>
            </w:pPr>
            <w:r w:rsidRPr="0018189C">
              <w:t>Detailed information about the company.</w:t>
            </w:r>
          </w:p>
          <w:p w:rsidR="00566738" w:rsidRDefault="00566738" w:rsidP="00566738">
            <w:pPr>
              <w:pStyle w:val="TableCellLeft"/>
              <w:rPr>
                <w:i/>
              </w:rPr>
            </w:pPr>
            <w:r w:rsidRPr="0018189C">
              <w:t xml:space="preserve">The details of the individuals that signed off the proof are specified in </w:t>
            </w:r>
            <w:r w:rsidRPr="00566738">
              <w:rPr>
                <w:rStyle w:val="XPath"/>
              </w:rPr>
              <w:t>jdf</w:t>
            </w:r>
            <w:proofErr w:type="gramStart"/>
            <w:r w:rsidRPr="00566738">
              <w:rPr>
                <w:rStyle w:val="XPath"/>
              </w:rPr>
              <w:t>:ApprovalSuccess</w:t>
            </w:r>
            <w:proofErr w:type="gramEnd"/>
            <w:r w:rsidRPr="00566738">
              <w:rPr>
                <w:rStyle w:val="XPath"/>
              </w:rPr>
              <w:t>/ApprovalDetails/Contact</w:t>
            </w:r>
            <w:r w:rsidRPr="0018189C">
              <w:rPr>
                <w:i/>
              </w:rPr>
              <w:t>.</w:t>
            </w:r>
          </w:p>
          <w:p w:rsidR="00F35C0F" w:rsidRPr="00F35C0F" w:rsidRDefault="00F35C0F" w:rsidP="00566738">
            <w:pPr>
              <w:pStyle w:val="TableCellLeft"/>
            </w:pPr>
            <w:r w:rsidRPr="005440AE">
              <w:rPr>
                <w:rStyle w:val="NoteLeadIn"/>
              </w:rPr>
              <w:t>Deprecation note:</w:t>
            </w:r>
            <w:r>
              <w:t xml:space="preserve"> </w:t>
            </w:r>
            <w:r w:rsidR="001437B9">
              <w:t>starting with</w:t>
            </w:r>
            <w:r w:rsidR="001437B9" w:rsidRPr="0018189C">
              <w:t xml:space="preserve"> </w:t>
            </w:r>
            <w:r w:rsidRPr="0018189C">
              <w:t>PrintTalk 1.3</w:t>
            </w:r>
            <w:r>
              <w:t>,</w:t>
            </w:r>
            <w:r w:rsidRPr="0018189C">
              <w:t xml:space="preserve"> </w:t>
            </w:r>
            <w:r w:rsidR="001437B9" w:rsidRPr="0018189C">
              <w:t>the</w:t>
            </w:r>
            <w:r w:rsidR="001437B9">
              <w:t xml:space="preserve"> </w:t>
            </w:r>
            <w:fldSimple w:instr=" REF cXMLUG \h  \* MERGEFORMAT ">
              <w:r w:rsidR="00BC3338" w:rsidRPr="00305A27">
                <w:t>[</w:t>
              </w:r>
              <w:r w:rsidR="00BC3338" w:rsidRPr="0018189C">
                <w:t>cXML</w:t>
              </w:r>
              <w:r w:rsidR="00BC3338">
                <w:t xml:space="preserve"> 1.2</w:t>
              </w:r>
              <w:r w:rsidR="00BC3338" w:rsidRPr="00305A27">
                <w:t>]</w:t>
              </w:r>
            </w:fldSimple>
            <w:r w:rsidR="001437B9">
              <w:t xml:space="preserve"> </w:t>
            </w:r>
            <w:r w:rsidRPr="00F35C0F">
              <w:rPr>
                <w:rStyle w:val="XPath"/>
              </w:rPr>
              <w:t>PrintTalk/</w:t>
            </w:r>
            <w:fldSimple w:instr=" REF _Ref164421262 \h  \* MERGEFORMAT ">
              <w:r w:rsidR="00BC3338" w:rsidRPr="00BC3338">
                <w:rPr>
                  <w:rStyle w:val="XPath"/>
                </w:rPr>
                <w:t>Header</w:t>
              </w:r>
            </w:fldSimple>
            <w:r w:rsidR="001D06ED">
              <w:rPr>
                <w:rStyle w:val="XPath"/>
              </w:rPr>
              <w:t xml:space="preserve"> </w:t>
            </w:r>
            <w:r>
              <w:t>specifies all necessary credentials.</w:t>
            </w:r>
          </w:p>
          <w:p w:rsidR="00540289" w:rsidRPr="0018189C" w:rsidRDefault="00540289" w:rsidP="00566738">
            <w:pPr>
              <w:pStyle w:val="TableCellLeft"/>
              <w:rPr>
                <w:i/>
              </w:rPr>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566738" w:rsidRPr="00305A27">
        <w:trPr>
          <w:jc w:val="center"/>
        </w:trPr>
        <w:tc>
          <w:tcPr>
            <w:tcW w:w="2448" w:type="dxa"/>
            <w:tcBorders>
              <w:top w:val="single" w:sz="12" w:space="0" w:color="000080"/>
              <w:bottom w:val="single" w:sz="18" w:space="0" w:color="000080"/>
            </w:tcBorders>
          </w:tcPr>
          <w:p w:rsidR="00566738" w:rsidRPr="0018189C" w:rsidRDefault="007C0763" w:rsidP="00566738">
            <w:pPr>
              <w:pStyle w:val="TableCellLeft"/>
              <w:rPr>
                <w:rStyle w:val="Attribute"/>
                <w:i w:val="0"/>
              </w:rPr>
            </w:pPr>
            <w:fldSimple w:instr=" REF _Ref164424588 \h  \* MERGEFORMAT ">
              <w:r w:rsidR="00BC3338" w:rsidRPr="00BC3338">
                <w:rPr>
                  <w:rStyle w:val="JDFElementRef"/>
                </w:rPr>
                <w:t>ProofResponse</w:t>
              </w:r>
            </w:fldSimple>
            <w:r w:rsidR="00566738" w:rsidRPr="00566738">
              <w:t xml:space="preserve"> *</w:t>
            </w:r>
          </w:p>
        </w:tc>
        <w:tc>
          <w:tcPr>
            <w:tcW w:w="1440" w:type="dxa"/>
            <w:tcBorders>
              <w:top w:val="single" w:sz="12" w:space="0" w:color="000080"/>
              <w:bottom w:val="single" w:sz="18" w:space="0" w:color="000080"/>
            </w:tcBorders>
          </w:tcPr>
          <w:p w:rsidR="00566738" w:rsidRPr="0018189C" w:rsidRDefault="00566738" w:rsidP="00566738">
            <w:pPr>
              <w:pStyle w:val="TableCellLeft"/>
            </w:pPr>
            <w:r w:rsidRPr="0018189C">
              <w:t>element</w:t>
            </w:r>
          </w:p>
        </w:tc>
        <w:tc>
          <w:tcPr>
            <w:tcW w:w="5472" w:type="dxa"/>
            <w:tcBorders>
              <w:top w:val="single" w:sz="12" w:space="0" w:color="000080"/>
              <w:bottom w:val="single" w:sz="18" w:space="0" w:color="000080"/>
            </w:tcBorders>
          </w:tcPr>
          <w:p w:rsidR="00566738" w:rsidRDefault="00566738" w:rsidP="00566738">
            <w:pPr>
              <w:pStyle w:val="TableCellLeft"/>
            </w:pPr>
            <w:r w:rsidRPr="0018189C">
              <w:t>Human-readable text for individual proof response.</w:t>
            </w:r>
          </w:p>
          <w:p w:rsidR="007A7481" w:rsidRPr="0018189C" w:rsidRDefault="007A7481" w:rsidP="00566738">
            <w:pPr>
              <w:pStyle w:val="TableCellLeft"/>
            </w:pPr>
            <w:r>
              <w:t xml:space="preserve">See </w:t>
            </w:r>
            <w:r w:rsidR="007C0763">
              <w:fldChar w:fldCharType="begin"/>
            </w:r>
            <w:r>
              <w:instrText xml:space="preserve"> REF _Ref164424440 \h </w:instrText>
            </w:r>
            <w:r w:rsidR="007C0763">
              <w:fldChar w:fldCharType="separate"/>
            </w:r>
            <w:r w:rsidR="00BC3338" w:rsidRPr="00305A27">
              <w:t xml:space="preserve">Table </w:t>
            </w:r>
            <w:r w:rsidR="00BC3338">
              <w:rPr>
                <w:noProof/>
              </w:rPr>
              <w:t>36</w:t>
            </w:r>
            <w:r w:rsidR="00BC3338" w:rsidRPr="00305A27">
              <w:t xml:space="preserve">: </w:t>
            </w:r>
            <w:r w:rsidR="00BC3338" w:rsidRPr="0018189C">
              <w:t>ProofResponse</w:t>
            </w:r>
            <w:r w:rsidR="007C0763">
              <w:fldChar w:fldCharType="end"/>
            </w:r>
            <w:r>
              <w:t>.</w:t>
            </w:r>
          </w:p>
        </w:tc>
      </w:tr>
    </w:tbl>
    <w:p w:rsidR="005235A2" w:rsidRDefault="005235A2" w:rsidP="005235A2">
      <w:pPr>
        <w:pStyle w:val="TableLine-After"/>
        <w:rPr>
          <w:lang w:eastAsia="de-DE"/>
        </w:rPr>
      </w:pPr>
    </w:p>
    <w:p w:rsidR="00566738" w:rsidRPr="0018189C" w:rsidRDefault="00566738" w:rsidP="007753A0">
      <w:pPr>
        <w:pStyle w:val="Heading4"/>
      </w:pPr>
      <w:bookmarkStart w:id="326" w:name="_Toc164364541"/>
      <w:bookmarkStart w:id="327" w:name="_Toc411174913"/>
      <w:r w:rsidRPr="0018189C">
        <w:t>ProofResponse</w:t>
      </w:r>
      <w:bookmarkEnd w:id="326"/>
      <w:bookmarkEnd w:id="327"/>
    </w:p>
    <w:p w:rsidR="00566738" w:rsidRDefault="00566738" w:rsidP="00566738">
      <w:pPr>
        <w:pStyle w:val="CaptionICS"/>
        <w:tabs>
          <w:tab w:val="left" w:pos="1620"/>
        </w:tabs>
      </w:pPr>
      <w:bookmarkStart w:id="328" w:name="_Ref164424440"/>
      <w:bookmarkStart w:id="329" w:name="_Toc411174999"/>
      <w:r w:rsidRPr="00305A27">
        <w:t xml:space="preserve">Table </w:t>
      </w:r>
      <w:r w:rsidR="007C0763">
        <w:fldChar w:fldCharType="begin"/>
      </w:r>
      <w:r w:rsidR="003F4D71">
        <w:instrText xml:space="preserve"> SEQ "Table" \*ARABIC </w:instrText>
      </w:r>
      <w:r w:rsidR="007C0763">
        <w:fldChar w:fldCharType="separate"/>
      </w:r>
      <w:r w:rsidR="00BC3338">
        <w:rPr>
          <w:noProof/>
        </w:rPr>
        <w:t>36</w:t>
      </w:r>
      <w:r w:rsidR="007C0763">
        <w:rPr>
          <w:noProof/>
        </w:rPr>
        <w:fldChar w:fldCharType="end"/>
      </w:r>
      <w:r w:rsidRPr="00305A27">
        <w:t xml:space="preserve">: </w:t>
      </w:r>
      <w:bookmarkStart w:id="330" w:name="_Ref164424588"/>
      <w:r w:rsidRPr="0018189C">
        <w:t>ProofResponse</w:t>
      </w:r>
      <w:bookmarkEnd w:id="328"/>
      <w:bookmarkEnd w:id="329"/>
      <w:bookmarkEnd w:id="330"/>
    </w:p>
    <w:p w:rsidR="003939FD" w:rsidRPr="00A25DEB" w:rsidRDefault="003939FD" w:rsidP="003939FD">
      <w:pPr>
        <w:pStyle w:val="TableLine-Before"/>
        <w:rPr>
          <w:rStyle w:val="JDFElement"/>
        </w:rPr>
      </w:pPr>
      <w:r w:rsidRPr="00EE0337">
        <w:rPr>
          <w:rStyle w:val="TableLine-ReferenceChar"/>
        </w:rPr>
        <w:t>Referenced by:</w:t>
      </w:r>
      <w:r w:rsidRPr="00A25DEB">
        <w:t xml:space="preserve"> </w:t>
      </w:r>
      <w:fldSimple w:instr=" REF _Ref164422373 \h  \* MERGEFORMAT ">
        <w:r w:rsidR="00BC3338" w:rsidRPr="00BC3338">
          <w:rPr>
            <w:rStyle w:val="JDFElementRef"/>
          </w:rPr>
          <w:t>ProofApprovalResponse</w:t>
        </w:r>
      </w:fldSimple>
    </w:p>
    <w:p w:rsidR="007A7481" w:rsidRPr="00305A27" w:rsidRDefault="007A7481" w:rsidP="007A7481">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399 \h  \* MERGEFORMAT ">
        <w:r w:rsidR="00BC3338" w:rsidRPr="00E103FD">
          <w:t xml:space="preserve">Abstract </w:t>
        </w:r>
        <w:r w:rsidR="00BC3338" w:rsidRPr="00BC3338">
          <w:rPr>
            <w:rStyle w:val="JDFElementRef"/>
          </w:rPr>
          <w:t>pt</w:t>
        </w:r>
      </w:fldSimple>
    </w:p>
    <w:p w:rsidR="00566738" w:rsidRPr="00E2272E" w:rsidRDefault="00566738" w:rsidP="00566738">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592"/>
        <w:gridCol w:w="1584"/>
        <w:gridCol w:w="5184"/>
      </w:tblGrid>
      <w:tr w:rsidR="00566738" w:rsidRPr="00305A27" w:rsidTr="00E60EB0">
        <w:trPr>
          <w:tblHeader/>
          <w:jc w:val="center"/>
        </w:trPr>
        <w:tc>
          <w:tcPr>
            <w:tcW w:w="2592" w:type="dxa"/>
            <w:tcBorders>
              <w:top w:val="single" w:sz="18" w:space="0" w:color="000080"/>
              <w:bottom w:val="single" w:sz="4" w:space="0" w:color="auto"/>
            </w:tcBorders>
            <w:shd w:val="clear" w:color="auto" w:fill="000080"/>
          </w:tcPr>
          <w:p w:rsidR="00566738" w:rsidRPr="0018189C" w:rsidRDefault="00566738" w:rsidP="00D57B73">
            <w:pPr>
              <w:pStyle w:val="TableHeading"/>
            </w:pPr>
            <w:r>
              <w:t>Name</w:t>
            </w:r>
          </w:p>
        </w:tc>
        <w:tc>
          <w:tcPr>
            <w:tcW w:w="1584" w:type="dxa"/>
            <w:tcBorders>
              <w:top w:val="single" w:sz="18" w:space="0" w:color="000080"/>
              <w:bottom w:val="single" w:sz="4" w:space="0" w:color="auto"/>
            </w:tcBorders>
            <w:shd w:val="clear" w:color="auto" w:fill="000080"/>
          </w:tcPr>
          <w:p w:rsidR="00566738" w:rsidRPr="00305A27" w:rsidRDefault="00566738" w:rsidP="00D57B73">
            <w:pPr>
              <w:pStyle w:val="TableHeading"/>
            </w:pPr>
            <w:r w:rsidRPr="0018189C">
              <w:t>Data Type</w:t>
            </w:r>
          </w:p>
        </w:tc>
        <w:tc>
          <w:tcPr>
            <w:tcW w:w="5184" w:type="dxa"/>
            <w:tcBorders>
              <w:top w:val="single" w:sz="18" w:space="0" w:color="000080"/>
              <w:bottom w:val="single" w:sz="4" w:space="0" w:color="auto"/>
            </w:tcBorders>
            <w:shd w:val="clear" w:color="auto" w:fill="000080"/>
          </w:tcPr>
          <w:p w:rsidR="00566738" w:rsidRPr="0018189C" w:rsidRDefault="00566738" w:rsidP="00D57B73">
            <w:pPr>
              <w:pStyle w:val="TableHeading"/>
            </w:pPr>
            <w:r w:rsidRPr="0018189C">
              <w:t>Description</w:t>
            </w:r>
          </w:p>
        </w:tc>
      </w:tr>
      <w:tr w:rsidR="00566738" w:rsidRPr="00305A27" w:rsidTr="00E60EB0">
        <w:trPr>
          <w:jc w:val="center"/>
        </w:trPr>
        <w:tc>
          <w:tcPr>
            <w:tcW w:w="2592" w:type="dxa"/>
            <w:tcBorders>
              <w:top w:val="single" w:sz="4" w:space="0" w:color="auto"/>
              <w:bottom w:val="single" w:sz="12" w:space="0" w:color="000080"/>
            </w:tcBorders>
          </w:tcPr>
          <w:p w:rsidR="00566738" w:rsidRDefault="00566738" w:rsidP="00566738">
            <w:pPr>
              <w:pStyle w:val="TableCellLeft"/>
              <w:rPr>
                <w:rStyle w:val="JDFAttributeName"/>
              </w:rPr>
            </w:pPr>
            <w:r w:rsidRPr="00566738">
              <w:rPr>
                <w:rStyle w:val="JDFAttributeName"/>
              </w:rPr>
              <w:t xml:space="preserve">JobIDRef </w:t>
            </w:r>
          </w:p>
          <w:p w:rsidR="003E34AA" w:rsidRPr="00566738" w:rsidRDefault="003E34AA" w:rsidP="00C142F4">
            <w:pPr>
              <w:pStyle w:val="TableCellLeftClose"/>
              <w:rPr>
                <w:rStyle w:val="JDFAttributeName"/>
              </w:rPr>
            </w:pPr>
          </w:p>
        </w:tc>
        <w:tc>
          <w:tcPr>
            <w:tcW w:w="1584" w:type="dxa"/>
            <w:tcBorders>
              <w:top w:val="single" w:sz="4" w:space="0" w:color="auto"/>
              <w:bottom w:val="single" w:sz="12" w:space="0" w:color="000080"/>
            </w:tcBorders>
          </w:tcPr>
          <w:p w:rsidR="00566738" w:rsidRPr="0018189C" w:rsidRDefault="00566738" w:rsidP="00566738">
            <w:pPr>
              <w:pStyle w:val="TableCellLeft"/>
            </w:pPr>
            <w:r w:rsidRPr="0018189C">
              <w:t>string</w:t>
            </w:r>
          </w:p>
        </w:tc>
        <w:tc>
          <w:tcPr>
            <w:tcW w:w="5184" w:type="dxa"/>
            <w:tcBorders>
              <w:top w:val="single" w:sz="4" w:space="0" w:color="auto"/>
              <w:bottom w:val="single" w:sz="12" w:space="0" w:color="000080"/>
            </w:tcBorders>
          </w:tcPr>
          <w:p w:rsidR="00566738" w:rsidRPr="0018189C" w:rsidRDefault="00566738" w:rsidP="00566738">
            <w:pPr>
              <w:pStyle w:val="TableCellLeft"/>
            </w:pPr>
            <w:r w:rsidRPr="0018189C">
              <w:t xml:space="preserve">Reference to the </w:t>
            </w:r>
            <w:r w:rsidR="009F3E05" w:rsidRPr="001B6E05">
              <w:t>@</w:t>
            </w:r>
            <w:r w:rsidRPr="00756A6A">
              <w:rPr>
                <w:rStyle w:val="JDFAttributeName"/>
              </w:rPr>
              <w:t>JobID</w:t>
            </w:r>
            <w:r w:rsidRPr="0018189C">
              <w:t xml:space="preserve"> this proof corresponds to.</w:t>
            </w:r>
          </w:p>
        </w:tc>
      </w:tr>
      <w:tr w:rsidR="00566738" w:rsidRPr="00305A27">
        <w:trPr>
          <w:jc w:val="center"/>
        </w:trPr>
        <w:tc>
          <w:tcPr>
            <w:tcW w:w="2592" w:type="dxa"/>
            <w:tcBorders>
              <w:top w:val="single" w:sz="12" w:space="0" w:color="000080"/>
              <w:bottom w:val="single" w:sz="12" w:space="0" w:color="000080"/>
            </w:tcBorders>
          </w:tcPr>
          <w:p w:rsidR="00C142F4" w:rsidRPr="00673051" w:rsidRDefault="00566738" w:rsidP="002B5FC8">
            <w:pPr>
              <w:pStyle w:val="TableCellLeft"/>
            </w:pPr>
            <w:proofErr w:type="gramStart"/>
            <w:r w:rsidRPr="00566738">
              <w:rPr>
                <w:rStyle w:val="JDFAttributeName"/>
              </w:rPr>
              <w:t>JobPartIDRef</w:t>
            </w:r>
            <w:r w:rsidR="00673051">
              <w:t xml:space="preserve"> </w:t>
            </w:r>
            <w:r w:rsidR="00FA1C25" w:rsidRPr="002B5FC8">
              <w:t>?</w:t>
            </w:r>
            <w:proofErr w:type="gramEnd"/>
          </w:p>
          <w:p w:rsidR="00566738" w:rsidRPr="00566738" w:rsidRDefault="00C142F4" w:rsidP="00C142F4">
            <w:pPr>
              <w:pStyle w:val="TableCellLeftClose"/>
              <w:rPr>
                <w:rStyle w:val="JDFAttributeName"/>
              </w:rPr>
            </w:pPr>
            <w:r w:rsidRPr="00691C2F">
              <w:rPr>
                <w:rStyle w:val="ChangeFlag"/>
              </w:rPr>
              <w:t>Deprecated in PrintTalk 1.3</w:t>
            </w:r>
          </w:p>
        </w:tc>
        <w:tc>
          <w:tcPr>
            <w:tcW w:w="1584" w:type="dxa"/>
            <w:tcBorders>
              <w:top w:val="single" w:sz="12" w:space="0" w:color="000080"/>
              <w:bottom w:val="single" w:sz="12" w:space="0" w:color="000080"/>
            </w:tcBorders>
          </w:tcPr>
          <w:p w:rsidR="00566738" w:rsidRPr="002B5FC8" w:rsidRDefault="00566738" w:rsidP="002B5FC8">
            <w:pPr>
              <w:pStyle w:val="TableCellLeft"/>
            </w:pPr>
            <w:r w:rsidRPr="002B5FC8">
              <w:t>string</w:t>
            </w:r>
          </w:p>
        </w:tc>
        <w:tc>
          <w:tcPr>
            <w:tcW w:w="5184" w:type="dxa"/>
            <w:tcBorders>
              <w:top w:val="single" w:sz="12" w:space="0" w:color="000080"/>
              <w:bottom w:val="single" w:sz="12" w:space="0" w:color="000080"/>
            </w:tcBorders>
          </w:tcPr>
          <w:p w:rsidR="00566738" w:rsidRPr="002B5FC8" w:rsidRDefault="00566738" w:rsidP="002B5FC8">
            <w:pPr>
              <w:pStyle w:val="TableCellLeft"/>
            </w:pPr>
            <w:r w:rsidRPr="002B5FC8">
              <w:t xml:space="preserve">Reference to the </w:t>
            </w:r>
            <w:r w:rsidR="009F3E05" w:rsidRPr="002B5FC8">
              <w:t>@</w:t>
            </w:r>
            <w:r w:rsidRPr="002B5FC8">
              <w:rPr>
                <w:rStyle w:val="JDFAttributeName"/>
              </w:rPr>
              <w:t>JobPartID</w:t>
            </w:r>
            <w:r w:rsidRPr="002B5FC8">
              <w:t xml:space="preserve"> this proof corresponds to.</w:t>
            </w:r>
          </w:p>
        </w:tc>
      </w:tr>
      <w:tr w:rsidR="00566738" w:rsidRPr="00305A27">
        <w:trPr>
          <w:jc w:val="center"/>
        </w:trPr>
        <w:tc>
          <w:tcPr>
            <w:tcW w:w="2592" w:type="dxa"/>
            <w:tcBorders>
              <w:top w:val="single" w:sz="12" w:space="0" w:color="000080"/>
              <w:bottom w:val="single" w:sz="12" w:space="0" w:color="000080"/>
            </w:tcBorders>
          </w:tcPr>
          <w:p w:rsidR="00566738" w:rsidRPr="00566738" w:rsidRDefault="00566738" w:rsidP="00566738">
            <w:pPr>
              <w:pStyle w:val="TableCellLeft"/>
              <w:rPr>
                <w:rStyle w:val="JDFAttributeName"/>
              </w:rPr>
            </w:pPr>
            <w:proofErr w:type="gramStart"/>
            <w:r w:rsidRPr="00566738">
              <w:rPr>
                <w:rStyle w:val="JDFAttributeName"/>
              </w:rPr>
              <w:t>PageIndex</w:t>
            </w:r>
            <w:r w:rsidRPr="00566738">
              <w:t xml:space="preserve"> ?</w:t>
            </w:r>
            <w:proofErr w:type="gramEnd"/>
          </w:p>
        </w:tc>
        <w:tc>
          <w:tcPr>
            <w:tcW w:w="1584" w:type="dxa"/>
            <w:tcBorders>
              <w:top w:val="single" w:sz="12" w:space="0" w:color="000080"/>
              <w:bottom w:val="single" w:sz="12" w:space="0" w:color="000080"/>
            </w:tcBorders>
          </w:tcPr>
          <w:p w:rsidR="00566738" w:rsidRPr="0018189C" w:rsidRDefault="00566738" w:rsidP="00566738">
            <w:pPr>
              <w:pStyle w:val="TableCellLeft"/>
            </w:pPr>
            <w:r w:rsidRPr="0018189C">
              <w:t>IntegerRangeList</w:t>
            </w:r>
          </w:p>
        </w:tc>
        <w:tc>
          <w:tcPr>
            <w:tcW w:w="5184" w:type="dxa"/>
            <w:tcBorders>
              <w:top w:val="single" w:sz="12" w:space="0" w:color="000080"/>
              <w:bottom w:val="single" w:sz="12" w:space="0" w:color="000080"/>
            </w:tcBorders>
          </w:tcPr>
          <w:p w:rsidR="00D02FED" w:rsidRPr="0018189C" w:rsidRDefault="00566738" w:rsidP="00D02FED">
            <w:pPr>
              <w:pStyle w:val="TableCellLeft"/>
            </w:pPr>
            <w:r w:rsidRPr="0018189C">
              <w:t xml:space="preserve">List of pages in the </w:t>
            </w:r>
            <w:r w:rsidR="00756A6A" w:rsidRPr="00756A6A">
              <w:rPr>
                <w:rStyle w:val="JDFResource"/>
              </w:rPr>
              <w:t>jdf</w:t>
            </w:r>
            <w:proofErr w:type="gramStart"/>
            <w:r w:rsidR="00756A6A" w:rsidRPr="00756A6A">
              <w:rPr>
                <w:rStyle w:val="JDFResource"/>
              </w:rPr>
              <w:t>:</w:t>
            </w:r>
            <w:r w:rsidRPr="00756A6A">
              <w:rPr>
                <w:rStyle w:val="JDFResource"/>
              </w:rPr>
              <w:t>PageList</w:t>
            </w:r>
            <w:proofErr w:type="gramEnd"/>
            <w:r w:rsidRPr="0018189C">
              <w:t xml:space="preserve"> that this </w:t>
            </w:r>
            <w:fldSimple w:instr=" REF _Ref164424588 \h  \* MERGEFORMAT ">
              <w:r w:rsidR="00BC3338" w:rsidRPr="00BC3338">
                <w:rPr>
                  <w:rStyle w:val="JDFElementRef"/>
                </w:rPr>
                <w:t>ProofResponse</w:t>
              </w:r>
            </w:fldSimple>
            <w:r w:rsidR="002B5FC8" w:rsidRPr="0018189C">
              <w:t xml:space="preserve"> </w:t>
            </w:r>
            <w:r w:rsidRPr="0018189C">
              <w:t>applies to. If not</w:t>
            </w:r>
            <w:r w:rsidR="005440AE">
              <w:t xml:space="preserve"> specified,</w:t>
            </w:r>
            <w:r w:rsidRPr="0018189C">
              <w:t xml:space="preserve"> this </w:t>
            </w:r>
            <w:fldSimple w:instr=" REF _Ref164424588 \h  \* MERGEFORMAT ">
              <w:r w:rsidR="00BC3338" w:rsidRPr="00BC3338">
                <w:rPr>
                  <w:rStyle w:val="JDFElementRef"/>
                </w:rPr>
                <w:t>ProofResponse</w:t>
              </w:r>
            </w:fldSimple>
            <w:r w:rsidRPr="0018189C">
              <w:t xml:space="preserve"> applies to all pages </w:t>
            </w:r>
            <w:r w:rsidR="00D02FED" w:rsidRPr="00D02FED">
              <w:t xml:space="preserve">specified in </w:t>
            </w:r>
            <w:r w:rsidR="00D02FED" w:rsidRPr="00D02FED">
              <w:rPr>
                <w:rStyle w:val="JDFElement"/>
              </w:rPr>
              <w:t>jdf</w:t>
            </w:r>
            <w:proofErr w:type="gramStart"/>
            <w:r w:rsidR="00D02FED" w:rsidRPr="00D02FED">
              <w:rPr>
                <w:rStyle w:val="JDFElement"/>
              </w:rPr>
              <w:t>:ProofItem</w:t>
            </w:r>
            <w:proofErr w:type="gramEnd"/>
            <w:r w:rsidR="00D02FED" w:rsidRPr="00D02FED">
              <w:t>.</w:t>
            </w:r>
          </w:p>
        </w:tc>
      </w:tr>
      <w:tr w:rsidR="00566738" w:rsidRPr="00305A27">
        <w:trPr>
          <w:jc w:val="center"/>
        </w:trPr>
        <w:tc>
          <w:tcPr>
            <w:tcW w:w="2592" w:type="dxa"/>
            <w:tcBorders>
              <w:top w:val="single" w:sz="12" w:space="0" w:color="000080"/>
              <w:bottom w:val="single" w:sz="12" w:space="0" w:color="000080"/>
            </w:tcBorders>
          </w:tcPr>
          <w:p w:rsidR="00566738" w:rsidRPr="00673051" w:rsidRDefault="00566738" w:rsidP="002B5FC8">
            <w:pPr>
              <w:pStyle w:val="TableCellLeft"/>
            </w:pPr>
            <w:proofErr w:type="gramStart"/>
            <w:r w:rsidRPr="00566738">
              <w:rPr>
                <w:rStyle w:val="JDFAttributeName"/>
              </w:rPr>
              <w:t>Response</w:t>
            </w:r>
            <w:r w:rsidR="00FA1C25" w:rsidRPr="002B5FC8">
              <w:t xml:space="preserve"> ?</w:t>
            </w:r>
            <w:proofErr w:type="gramEnd"/>
          </w:p>
          <w:p w:rsidR="00566738" w:rsidRPr="00566738" w:rsidRDefault="00566738" w:rsidP="00566738">
            <w:pPr>
              <w:pStyle w:val="TableCellLeftClose"/>
              <w:rPr>
                <w:rStyle w:val="JDFAttributeName"/>
              </w:rPr>
            </w:pPr>
            <w:r w:rsidRPr="00691C2F">
              <w:rPr>
                <w:rStyle w:val="ChangeFlag"/>
              </w:rPr>
              <w:t>Deprecated in PrintTalk 1.3</w:t>
            </w:r>
          </w:p>
        </w:tc>
        <w:tc>
          <w:tcPr>
            <w:tcW w:w="1584" w:type="dxa"/>
            <w:tcBorders>
              <w:top w:val="single" w:sz="12" w:space="0" w:color="000080"/>
              <w:bottom w:val="single" w:sz="12" w:space="0" w:color="000080"/>
            </w:tcBorders>
          </w:tcPr>
          <w:p w:rsidR="00566738" w:rsidRPr="0018189C" w:rsidRDefault="00566738" w:rsidP="00566738">
            <w:pPr>
              <w:pStyle w:val="TableCellLeft"/>
            </w:pPr>
            <w:r w:rsidRPr="0018189C">
              <w:t>enumeration</w:t>
            </w:r>
          </w:p>
        </w:tc>
        <w:tc>
          <w:tcPr>
            <w:tcW w:w="5184" w:type="dxa"/>
            <w:tcBorders>
              <w:top w:val="single" w:sz="12" w:space="0" w:color="000080"/>
              <w:bottom w:val="single" w:sz="12" w:space="0" w:color="000080"/>
            </w:tcBorders>
          </w:tcPr>
          <w:p w:rsidR="005440AE" w:rsidRDefault="00566738" w:rsidP="00566738">
            <w:pPr>
              <w:pStyle w:val="TableCellLeft"/>
            </w:pPr>
            <w:r w:rsidRPr="0018189C">
              <w:t>Describes the overall result of the approval</w:t>
            </w:r>
            <w:r w:rsidR="00AD3428">
              <w:t>.</w:t>
            </w:r>
          </w:p>
          <w:p w:rsidR="00566738" w:rsidRDefault="005440AE" w:rsidP="002B5FC8">
            <w:pPr>
              <w:pStyle w:val="TableCellLeft"/>
            </w:pPr>
            <w:r w:rsidRPr="005440AE">
              <w:rPr>
                <w:rStyle w:val="NoteLeadIn"/>
              </w:rPr>
              <w:t>Deprecation note:</w:t>
            </w:r>
            <w:r>
              <w:t xml:space="preserve"> </w:t>
            </w:r>
            <w:r w:rsidR="00065E1C">
              <w:t>starting with</w:t>
            </w:r>
            <w:r w:rsidR="00065E1C" w:rsidRPr="0018189C">
              <w:t xml:space="preserve"> </w:t>
            </w:r>
            <w:r w:rsidRPr="0018189C">
              <w:t>PrintTalk 1.3</w:t>
            </w:r>
            <w:r>
              <w:t>, u</w:t>
            </w:r>
            <w:r w:rsidR="00566738" w:rsidRPr="0018189C">
              <w:t xml:space="preserve">se </w:t>
            </w:r>
            <w:r w:rsidRPr="002B5FC8">
              <w:rPr>
                <w:rStyle w:val="JDFResource"/>
              </w:rPr>
              <w:t>jdf</w:t>
            </w:r>
            <w:proofErr w:type="gramStart"/>
            <w:r w:rsidRPr="002B5FC8">
              <w:rPr>
                <w:rStyle w:val="JDFResource"/>
              </w:rPr>
              <w:t>:ApprovalSu</w:t>
            </w:r>
            <w:r w:rsidR="00566738" w:rsidRPr="002B5FC8">
              <w:rPr>
                <w:rStyle w:val="JDFResource"/>
              </w:rPr>
              <w:t>ccess</w:t>
            </w:r>
            <w:proofErr w:type="gramEnd"/>
            <w:r w:rsidR="00566738" w:rsidRPr="0018189C">
              <w:t xml:space="preserve"> to </w:t>
            </w:r>
            <w:r w:rsidR="00AE25C1" w:rsidRPr="0018189C">
              <w:t>specify</w:t>
            </w:r>
            <w:r w:rsidR="00566738" w:rsidRPr="0018189C">
              <w:t xml:space="preserve"> approval results</w:t>
            </w:r>
            <w:r w:rsidR="002B5FC8">
              <w:t>.</w:t>
            </w:r>
            <w:r w:rsidR="00566738" w:rsidRPr="0018189C">
              <w:t xml:space="preserve"> </w:t>
            </w:r>
          </w:p>
          <w:p w:rsidR="00796323" w:rsidRDefault="001F64BE" w:rsidP="00833443">
            <w:pPr>
              <w:pStyle w:val="EnumHeader"/>
            </w:pPr>
            <w:r>
              <w:t>Allowed values are</w:t>
            </w:r>
            <w:r w:rsidR="00540289">
              <w:t>:</w:t>
            </w:r>
          </w:p>
        </w:tc>
      </w:tr>
      <w:tr w:rsidR="005440AE" w:rsidRPr="00305A27">
        <w:trPr>
          <w:jc w:val="center"/>
        </w:trPr>
        <w:tc>
          <w:tcPr>
            <w:tcW w:w="2592" w:type="dxa"/>
            <w:tcBorders>
              <w:top w:val="single" w:sz="12" w:space="0" w:color="000080"/>
              <w:bottom w:val="single" w:sz="12" w:space="0" w:color="000080"/>
            </w:tcBorders>
            <w:shd w:val="clear" w:color="auto" w:fill="E0E0E0"/>
          </w:tcPr>
          <w:p w:rsidR="005440AE" w:rsidRPr="005440AE" w:rsidRDefault="005440AE" w:rsidP="005440AE">
            <w:pPr>
              <w:pStyle w:val="TableCellValueIndent"/>
              <w:rPr>
                <w:rStyle w:val="JDFAttributeValue"/>
              </w:rPr>
            </w:pPr>
            <w:r w:rsidRPr="005440AE">
              <w:rPr>
                <w:rStyle w:val="JDFAttributeValue"/>
              </w:rPr>
              <w:t>Approved</w:t>
            </w:r>
          </w:p>
        </w:tc>
        <w:tc>
          <w:tcPr>
            <w:tcW w:w="1584" w:type="dxa"/>
            <w:tcBorders>
              <w:top w:val="single" w:sz="12" w:space="0" w:color="000080"/>
              <w:bottom w:val="single" w:sz="12" w:space="0" w:color="000080"/>
            </w:tcBorders>
            <w:shd w:val="clear" w:color="auto" w:fill="E0E0E0"/>
          </w:tcPr>
          <w:p w:rsidR="005440AE" w:rsidRPr="0018189C" w:rsidRDefault="005440AE" w:rsidP="00566738">
            <w:pPr>
              <w:pStyle w:val="TableCellLeft"/>
            </w:pPr>
          </w:p>
        </w:tc>
        <w:tc>
          <w:tcPr>
            <w:tcW w:w="5184" w:type="dxa"/>
            <w:tcBorders>
              <w:top w:val="single" w:sz="12" w:space="0" w:color="000080"/>
              <w:bottom w:val="single" w:sz="12" w:space="0" w:color="000080"/>
            </w:tcBorders>
            <w:shd w:val="clear" w:color="auto" w:fill="E0E0E0"/>
          </w:tcPr>
          <w:p w:rsidR="005440AE" w:rsidRPr="0018189C" w:rsidRDefault="005440AE" w:rsidP="00566738">
            <w:pPr>
              <w:pStyle w:val="TableCellLeft"/>
            </w:pPr>
            <w:r>
              <w:t>E</w:t>
            </w:r>
            <w:r w:rsidRPr="0018189C">
              <w:t>verything is fine.</w:t>
            </w:r>
          </w:p>
        </w:tc>
      </w:tr>
      <w:tr w:rsidR="005440AE" w:rsidRPr="00305A27">
        <w:trPr>
          <w:jc w:val="center"/>
        </w:trPr>
        <w:tc>
          <w:tcPr>
            <w:tcW w:w="2592" w:type="dxa"/>
            <w:tcBorders>
              <w:top w:val="single" w:sz="12" w:space="0" w:color="000080"/>
              <w:bottom w:val="single" w:sz="12" w:space="0" w:color="000080"/>
            </w:tcBorders>
            <w:shd w:val="clear" w:color="auto" w:fill="E0E0E0"/>
          </w:tcPr>
          <w:p w:rsidR="005440AE" w:rsidRPr="005440AE" w:rsidRDefault="005440AE" w:rsidP="005440AE">
            <w:pPr>
              <w:pStyle w:val="TableCellValueIndent"/>
              <w:rPr>
                <w:rStyle w:val="JDFAttributeValue"/>
              </w:rPr>
            </w:pPr>
            <w:r w:rsidRPr="005440AE">
              <w:rPr>
                <w:rStyle w:val="JDFAttributeValue"/>
              </w:rPr>
              <w:lastRenderedPageBreak/>
              <w:t>ApprovedWithEdits</w:t>
            </w:r>
          </w:p>
        </w:tc>
        <w:tc>
          <w:tcPr>
            <w:tcW w:w="1584" w:type="dxa"/>
            <w:tcBorders>
              <w:top w:val="single" w:sz="12" w:space="0" w:color="000080"/>
              <w:bottom w:val="single" w:sz="12" w:space="0" w:color="000080"/>
            </w:tcBorders>
            <w:shd w:val="clear" w:color="auto" w:fill="E0E0E0"/>
          </w:tcPr>
          <w:p w:rsidR="005440AE" w:rsidRPr="0018189C" w:rsidRDefault="005440AE" w:rsidP="00566738">
            <w:pPr>
              <w:pStyle w:val="TableCellLeft"/>
            </w:pPr>
          </w:p>
        </w:tc>
        <w:tc>
          <w:tcPr>
            <w:tcW w:w="5184" w:type="dxa"/>
            <w:tcBorders>
              <w:top w:val="single" w:sz="12" w:space="0" w:color="000080"/>
              <w:bottom w:val="single" w:sz="12" w:space="0" w:color="000080"/>
            </w:tcBorders>
            <w:shd w:val="clear" w:color="auto" w:fill="E0E0E0"/>
          </w:tcPr>
          <w:p w:rsidR="005440AE" w:rsidRPr="0018189C" w:rsidRDefault="005440AE" w:rsidP="00566738">
            <w:pPr>
              <w:pStyle w:val="TableCellLeft"/>
            </w:pPr>
            <w:r>
              <w:t>M</w:t>
            </w:r>
            <w:r w:rsidRPr="0018189C">
              <w:t>inor changes required, but it’s ok.</w:t>
            </w:r>
          </w:p>
        </w:tc>
      </w:tr>
      <w:tr w:rsidR="005440AE" w:rsidRPr="00305A27">
        <w:trPr>
          <w:jc w:val="center"/>
        </w:trPr>
        <w:tc>
          <w:tcPr>
            <w:tcW w:w="2592" w:type="dxa"/>
            <w:tcBorders>
              <w:top w:val="single" w:sz="12" w:space="0" w:color="000080"/>
              <w:bottom w:val="single" w:sz="12" w:space="0" w:color="000080"/>
            </w:tcBorders>
            <w:shd w:val="clear" w:color="auto" w:fill="E0E0E0"/>
          </w:tcPr>
          <w:p w:rsidR="005440AE" w:rsidRPr="005440AE" w:rsidRDefault="005440AE" w:rsidP="005440AE">
            <w:pPr>
              <w:pStyle w:val="TableCellValueIndent"/>
              <w:rPr>
                <w:rStyle w:val="JDFAttributeValue"/>
              </w:rPr>
            </w:pPr>
            <w:r w:rsidRPr="005440AE">
              <w:rPr>
                <w:rStyle w:val="JDFAttributeValue"/>
              </w:rPr>
              <w:t>Rejected</w:t>
            </w:r>
          </w:p>
        </w:tc>
        <w:tc>
          <w:tcPr>
            <w:tcW w:w="1584" w:type="dxa"/>
            <w:tcBorders>
              <w:top w:val="single" w:sz="12" w:space="0" w:color="000080"/>
              <w:bottom w:val="single" w:sz="12" w:space="0" w:color="000080"/>
            </w:tcBorders>
            <w:shd w:val="clear" w:color="auto" w:fill="E0E0E0"/>
          </w:tcPr>
          <w:p w:rsidR="005440AE" w:rsidRPr="0018189C" w:rsidRDefault="005440AE" w:rsidP="00566738">
            <w:pPr>
              <w:pStyle w:val="TableCellLeft"/>
            </w:pPr>
          </w:p>
        </w:tc>
        <w:tc>
          <w:tcPr>
            <w:tcW w:w="5184" w:type="dxa"/>
            <w:tcBorders>
              <w:top w:val="single" w:sz="12" w:space="0" w:color="000080"/>
              <w:bottom w:val="single" w:sz="12" w:space="0" w:color="000080"/>
            </w:tcBorders>
            <w:shd w:val="clear" w:color="auto" w:fill="E0E0E0"/>
          </w:tcPr>
          <w:p w:rsidR="005440AE" w:rsidRPr="0018189C" w:rsidRDefault="005440AE" w:rsidP="00566738">
            <w:pPr>
              <w:pStyle w:val="TableCellLeft"/>
            </w:pPr>
            <w:r>
              <w:t>M</w:t>
            </w:r>
            <w:r w:rsidRPr="0018189C">
              <w:t>ajor changes. New proof required.</w:t>
            </w:r>
          </w:p>
        </w:tc>
      </w:tr>
      <w:tr w:rsidR="00566738" w:rsidRPr="00305A27" w:rsidTr="001757C6">
        <w:trPr>
          <w:cantSplit/>
          <w:jc w:val="center"/>
        </w:trPr>
        <w:tc>
          <w:tcPr>
            <w:tcW w:w="2592" w:type="dxa"/>
            <w:tcBorders>
              <w:top w:val="single" w:sz="12" w:space="0" w:color="000080"/>
              <w:bottom w:val="single" w:sz="12" w:space="0" w:color="000080"/>
            </w:tcBorders>
          </w:tcPr>
          <w:p w:rsidR="00566738" w:rsidRPr="00756A6A" w:rsidRDefault="00566738" w:rsidP="00566738">
            <w:pPr>
              <w:pStyle w:val="TableCellLeft"/>
              <w:rPr>
                <w:rStyle w:val="JDFElement"/>
              </w:rPr>
            </w:pPr>
            <w:r w:rsidRPr="00756A6A">
              <w:rPr>
                <w:rStyle w:val="JDFElement"/>
              </w:rPr>
              <w:t>jdf:ApprovalSuccess</w:t>
            </w:r>
          </w:p>
          <w:p w:rsidR="00566738" w:rsidRPr="00566738" w:rsidRDefault="00756A6A" w:rsidP="00756A6A">
            <w:pPr>
              <w:pStyle w:val="TableCellLeftClose"/>
              <w:rPr>
                <w:rStyle w:val="JDFAttributeName"/>
              </w:rPr>
            </w:pPr>
            <w:r>
              <w:rPr>
                <w:rStyle w:val="ChangeFlag"/>
              </w:rPr>
              <w:t>New</w:t>
            </w:r>
            <w:r w:rsidRPr="00691C2F">
              <w:rPr>
                <w:rStyle w:val="ChangeFlag"/>
              </w:rPr>
              <w:t xml:space="preserve"> in PrintTalk 1.3</w:t>
            </w:r>
          </w:p>
        </w:tc>
        <w:tc>
          <w:tcPr>
            <w:tcW w:w="1584" w:type="dxa"/>
            <w:tcBorders>
              <w:top w:val="single" w:sz="12" w:space="0" w:color="000080"/>
              <w:bottom w:val="single" w:sz="12" w:space="0" w:color="000080"/>
            </w:tcBorders>
          </w:tcPr>
          <w:p w:rsidR="00566738" w:rsidRPr="0018189C" w:rsidRDefault="00566738" w:rsidP="00566738">
            <w:pPr>
              <w:pStyle w:val="TableCellLeft"/>
            </w:pPr>
            <w:r w:rsidRPr="0018189C">
              <w:t>element</w:t>
            </w:r>
          </w:p>
        </w:tc>
        <w:tc>
          <w:tcPr>
            <w:tcW w:w="5184" w:type="dxa"/>
            <w:tcBorders>
              <w:top w:val="single" w:sz="12" w:space="0" w:color="000080"/>
              <w:bottom w:val="single" w:sz="12" w:space="0" w:color="000080"/>
            </w:tcBorders>
          </w:tcPr>
          <w:p w:rsidR="00566738" w:rsidRDefault="00566738" w:rsidP="00566738">
            <w:pPr>
              <w:pStyle w:val="TableCellLeft"/>
            </w:pPr>
            <w:r w:rsidRPr="0018189C">
              <w:t>Describes the overall result of the approval.</w:t>
            </w:r>
          </w:p>
          <w:p w:rsidR="00540289" w:rsidRPr="0018189C" w:rsidRDefault="00540289" w:rsidP="00566738">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566738" w:rsidRPr="00305A27" w:rsidTr="00703A17">
        <w:trPr>
          <w:jc w:val="center"/>
        </w:trPr>
        <w:tc>
          <w:tcPr>
            <w:tcW w:w="2592" w:type="dxa"/>
            <w:tcBorders>
              <w:top w:val="single" w:sz="12" w:space="0" w:color="000080"/>
              <w:bottom w:val="single" w:sz="12" w:space="0" w:color="000080"/>
            </w:tcBorders>
          </w:tcPr>
          <w:p w:rsidR="00566738" w:rsidRPr="00756A6A" w:rsidRDefault="00566738" w:rsidP="00566738">
            <w:pPr>
              <w:pStyle w:val="TableCellLeft"/>
              <w:rPr>
                <w:rStyle w:val="JDFElement"/>
              </w:rPr>
            </w:pPr>
            <w:r w:rsidRPr="00756A6A">
              <w:rPr>
                <w:rStyle w:val="JDFElement"/>
              </w:rPr>
              <w:t>jdf:ProofItem</w:t>
            </w:r>
          </w:p>
          <w:p w:rsidR="00566738" w:rsidRPr="00566738" w:rsidRDefault="00756A6A" w:rsidP="00756A6A">
            <w:pPr>
              <w:pStyle w:val="TableCellLeftClose"/>
              <w:rPr>
                <w:rStyle w:val="JDFAttributeName"/>
              </w:rPr>
            </w:pPr>
            <w:r>
              <w:rPr>
                <w:rStyle w:val="ChangeFlag"/>
              </w:rPr>
              <w:t>New</w:t>
            </w:r>
            <w:r w:rsidRPr="00691C2F">
              <w:rPr>
                <w:rStyle w:val="ChangeFlag"/>
              </w:rPr>
              <w:t xml:space="preserve"> in PrintTalk 1.3</w:t>
            </w:r>
          </w:p>
        </w:tc>
        <w:tc>
          <w:tcPr>
            <w:tcW w:w="1584" w:type="dxa"/>
            <w:tcBorders>
              <w:top w:val="single" w:sz="12" w:space="0" w:color="000080"/>
              <w:bottom w:val="single" w:sz="12" w:space="0" w:color="000080"/>
            </w:tcBorders>
          </w:tcPr>
          <w:p w:rsidR="00566738" w:rsidRPr="0018189C" w:rsidRDefault="00566738" w:rsidP="00566738">
            <w:pPr>
              <w:pStyle w:val="TableCellLeft"/>
            </w:pPr>
            <w:r w:rsidRPr="0018189C">
              <w:t>element</w:t>
            </w:r>
          </w:p>
        </w:tc>
        <w:tc>
          <w:tcPr>
            <w:tcW w:w="5184" w:type="dxa"/>
            <w:tcBorders>
              <w:top w:val="single" w:sz="12" w:space="0" w:color="000080"/>
              <w:bottom w:val="single" w:sz="12" w:space="0" w:color="000080"/>
            </w:tcBorders>
          </w:tcPr>
          <w:p w:rsidR="00566738" w:rsidRDefault="00566738" w:rsidP="00566738">
            <w:pPr>
              <w:pStyle w:val="TableCellLeft"/>
              <w:rPr>
                <w:rStyle w:val="Attribute"/>
                <w:i w:val="0"/>
              </w:rPr>
            </w:pPr>
            <w:r w:rsidRPr="0018189C">
              <w:t xml:space="preserve">Details of the items to be proofed. </w:t>
            </w:r>
            <w:r w:rsidRPr="005440AE">
              <w:rPr>
                <w:rStyle w:val="XPath"/>
              </w:rPr>
              <w:t>jdf:ProofItem/@ProofName</w:t>
            </w:r>
            <w:r w:rsidRPr="0018189C">
              <w:rPr>
                <w:rStyle w:val="Attribute"/>
                <w:i w:val="0"/>
              </w:rPr>
              <w:t xml:space="preserve"> </w:t>
            </w:r>
            <w:r w:rsidR="00713692" w:rsidRPr="00F35C0F">
              <w:t>and</w:t>
            </w:r>
            <w:r w:rsidR="00713692">
              <w:rPr>
                <w:rStyle w:val="Attribute"/>
                <w:i w:val="0"/>
              </w:rPr>
              <w:t xml:space="preserve"> </w:t>
            </w:r>
            <w:r w:rsidR="00713692" w:rsidRPr="00566738">
              <w:rPr>
                <w:rStyle w:val="XPath"/>
              </w:rPr>
              <w:t>ProofItem/@ProofTarget</w:t>
            </w:r>
            <w:r w:rsidR="00713692" w:rsidRPr="0018189C">
              <w:rPr>
                <w:rStyle w:val="Attribute"/>
                <w:i w:val="0"/>
              </w:rPr>
              <w:t xml:space="preserve"> </w:t>
            </w:r>
            <w:r w:rsidR="00AF35FC" w:rsidRPr="004A02AD">
              <w:t>SHALL</w:t>
            </w:r>
            <w:r w:rsidR="005440AE" w:rsidRPr="004A02AD">
              <w:t xml:space="preserve"> be used to reference the proof</w:t>
            </w:r>
            <w:r w:rsidRPr="004A02AD">
              <w:t xml:space="preserve"> that is requested.</w:t>
            </w:r>
          </w:p>
          <w:p w:rsidR="00540289" w:rsidRPr="005440AE" w:rsidRDefault="00540289" w:rsidP="00566738">
            <w:pPr>
              <w:pStyle w:val="TableCellLeft"/>
              <w:rPr>
                <w:rFonts w:ascii="Arial" w:hAnsi="Arial"/>
              </w:rPr>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703A17" w:rsidRPr="00305A27">
        <w:trPr>
          <w:jc w:val="center"/>
        </w:trPr>
        <w:tc>
          <w:tcPr>
            <w:tcW w:w="2592" w:type="dxa"/>
            <w:tcBorders>
              <w:top w:val="single" w:sz="12" w:space="0" w:color="000080"/>
              <w:bottom w:val="single" w:sz="18" w:space="0" w:color="000080"/>
            </w:tcBorders>
          </w:tcPr>
          <w:p w:rsidR="00703A17" w:rsidRDefault="00703A17" w:rsidP="00D719BA">
            <w:pPr>
              <w:pStyle w:val="TableCellLeft"/>
              <w:rPr>
                <w:rStyle w:val="noSpell"/>
              </w:rPr>
            </w:pPr>
            <w:r w:rsidRPr="00A25DEB">
              <w:rPr>
                <w:rStyle w:val="noSpell"/>
              </w:rPr>
              <w:t>&lt;</w:t>
            </w:r>
            <w:r w:rsidR="00C6565D">
              <w:rPr>
                <w:i/>
              </w:rPr>
              <w:t>content of e</w:t>
            </w:r>
            <w:r w:rsidRPr="00A25DEB">
              <w:rPr>
                <w:i/>
              </w:rPr>
              <w:t>lement</w:t>
            </w:r>
            <w:r w:rsidRPr="00A25DEB">
              <w:rPr>
                <w:rStyle w:val="noSpell"/>
              </w:rPr>
              <w:t>&gt;</w:t>
            </w:r>
          </w:p>
          <w:p w:rsidR="00703A17" w:rsidRPr="00756A6A" w:rsidRDefault="00703A17" w:rsidP="00566738">
            <w:pPr>
              <w:pStyle w:val="TableCellLeft"/>
              <w:rPr>
                <w:rStyle w:val="JDFElement"/>
              </w:rPr>
            </w:pPr>
            <w:r w:rsidRPr="00691C2F">
              <w:rPr>
                <w:rStyle w:val="ChangeFlag"/>
              </w:rPr>
              <w:t>Deprecated in PrintTalk 1.3</w:t>
            </w:r>
          </w:p>
        </w:tc>
        <w:tc>
          <w:tcPr>
            <w:tcW w:w="1584" w:type="dxa"/>
            <w:tcBorders>
              <w:top w:val="single" w:sz="12" w:space="0" w:color="000080"/>
              <w:bottom w:val="single" w:sz="18" w:space="0" w:color="000080"/>
            </w:tcBorders>
          </w:tcPr>
          <w:p w:rsidR="00703A17" w:rsidRPr="0018189C" w:rsidRDefault="00703A17" w:rsidP="00566738">
            <w:pPr>
              <w:pStyle w:val="TableCellLeft"/>
            </w:pPr>
            <w:r w:rsidRPr="0018189C">
              <w:t>text</w:t>
            </w:r>
          </w:p>
        </w:tc>
        <w:tc>
          <w:tcPr>
            <w:tcW w:w="5184" w:type="dxa"/>
            <w:tcBorders>
              <w:top w:val="single" w:sz="12" w:space="0" w:color="000080"/>
              <w:bottom w:val="single" w:sz="18" w:space="0" w:color="000080"/>
            </w:tcBorders>
          </w:tcPr>
          <w:p w:rsidR="00703A17" w:rsidRPr="0018189C" w:rsidRDefault="00703A17" w:rsidP="00D719BA">
            <w:pPr>
              <w:pStyle w:val="TableCellLeft"/>
            </w:pPr>
            <w:r w:rsidRPr="0018189C">
              <w:t>Body of the response description.</w:t>
            </w:r>
          </w:p>
          <w:p w:rsidR="00703A17" w:rsidRPr="0018189C" w:rsidRDefault="00703A17" w:rsidP="00065E1C">
            <w:pPr>
              <w:pStyle w:val="TableCellLeft"/>
            </w:pPr>
            <w:r w:rsidRPr="005440AE">
              <w:rPr>
                <w:rStyle w:val="NoteLeadIn"/>
              </w:rPr>
              <w:t>Deprecation note:</w:t>
            </w:r>
            <w:r>
              <w:t xml:space="preserve"> </w:t>
            </w:r>
            <w:r w:rsidR="00065E1C">
              <w:t>starting with</w:t>
            </w:r>
            <w:r w:rsidR="00065E1C" w:rsidRPr="0018189C">
              <w:t xml:space="preserve"> </w:t>
            </w:r>
            <w:r w:rsidRPr="0018189C">
              <w:t>PrintTalk 1.3</w:t>
            </w:r>
            <w:r>
              <w:t>, u</w:t>
            </w:r>
            <w:r w:rsidRPr="0018189C">
              <w:t xml:space="preserve">se </w:t>
            </w:r>
            <w:r w:rsidRPr="005440AE">
              <w:rPr>
                <w:rStyle w:val="JDFElement"/>
              </w:rPr>
              <w:t>jdf</w:t>
            </w:r>
            <w:proofErr w:type="gramStart"/>
            <w:r w:rsidRPr="005440AE">
              <w:rPr>
                <w:rStyle w:val="JDFElement"/>
              </w:rPr>
              <w:t>:Comment</w:t>
            </w:r>
            <w:proofErr w:type="gramEnd"/>
            <w:r w:rsidRPr="0018189C">
              <w:t xml:space="preserve"> to </w:t>
            </w:r>
            <w:r w:rsidR="00AE25C1" w:rsidRPr="0018189C">
              <w:t>specify</w:t>
            </w:r>
            <w:r w:rsidRPr="0018189C">
              <w:t xml:space="preserve"> human readable </w:t>
            </w:r>
            <w:r>
              <w:t>c</w:t>
            </w:r>
            <w:r w:rsidRPr="0018189C">
              <w:t>omments</w:t>
            </w:r>
            <w:r w:rsidR="00AD3428">
              <w:t>.</w:t>
            </w:r>
            <w:r w:rsidRPr="0018189C">
              <w:t xml:space="preserve"> </w:t>
            </w:r>
          </w:p>
        </w:tc>
      </w:tr>
    </w:tbl>
    <w:p w:rsidR="00566738" w:rsidRDefault="00566738" w:rsidP="00566738">
      <w:pPr>
        <w:pStyle w:val="TableLine-After"/>
        <w:rPr>
          <w:lang w:eastAsia="de-DE"/>
        </w:rPr>
      </w:pPr>
    </w:p>
    <w:p w:rsidR="00E103FD" w:rsidRDefault="00E103FD" w:rsidP="00E103FD">
      <w:pPr>
        <w:pStyle w:val="Heading3"/>
      </w:pPr>
      <w:bookmarkStart w:id="331" w:name="_Toc6220887"/>
      <w:bookmarkStart w:id="332" w:name="_Toc6224297"/>
      <w:bookmarkStart w:id="333" w:name="_Toc6224676"/>
      <w:bookmarkStart w:id="334" w:name="_Toc431471386"/>
      <w:bookmarkStart w:id="335" w:name="_Toc164364530"/>
      <w:bookmarkStart w:id="336" w:name="_Toc411174914"/>
      <w:bookmarkStart w:id="337" w:name="_Toc6217474"/>
      <w:bookmarkStart w:id="338" w:name="_Toc6220882"/>
      <w:bookmarkStart w:id="339" w:name="_Toc6224292"/>
      <w:bookmarkStart w:id="340" w:name="_Toc6224671"/>
      <w:r w:rsidRPr="0018189C">
        <w:t>Invoice</w:t>
      </w:r>
      <w:bookmarkEnd w:id="331"/>
      <w:bookmarkEnd w:id="332"/>
      <w:bookmarkEnd w:id="333"/>
      <w:bookmarkEnd w:id="334"/>
      <w:bookmarkEnd w:id="335"/>
      <w:bookmarkEnd w:id="336"/>
    </w:p>
    <w:p w:rsidR="00842672" w:rsidRDefault="00842672" w:rsidP="00842672">
      <w:pPr>
        <w:pStyle w:val="BodyText"/>
      </w:pPr>
      <w:r>
        <w:t xml:space="preserve">The </w:t>
      </w:r>
      <w:fldSimple w:instr=" REF PrintProvider \h  \* MERGEFORMAT ">
        <w:r w:rsidR="00BC3338" w:rsidRPr="00BC3338">
          <w:rPr>
            <w:rStyle w:val="JDFTermRef"/>
          </w:rPr>
          <w:t>Print Provider</w:t>
        </w:r>
      </w:fldSimple>
      <w:r>
        <w:t xml:space="preserve"> t</w:t>
      </w:r>
      <w:r w:rsidRPr="0018189C">
        <w:t>ypically sen</w:t>
      </w:r>
      <w:r>
        <w:t xml:space="preserve">ds an </w:t>
      </w:r>
      <w:r w:rsidR="001D06ED" w:rsidRPr="001D06ED">
        <w:rPr>
          <w:rStyle w:val="JDFElementRef"/>
        </w:rPr>
        <w:t>Invoice</w:t>
      </w:r>
      <w:r w:rsidR="001D06ED">
        <w:t xml:space="preserve"> </w:t>
      </w:r>
      <w:r>
        <w:t xml:space="preserve">to the </w:t>
      </w:r>
      <w:fldSimple w:instr=" REF PrintBuyer \h  \* MERGEFORMAT ">
        <w:r w:rsidR="00BC3338" w:rsidRPr="00BC3338">
          <w:rPr>
            <w:rStyle w:val="JDFTermRef"/>
          </w:rPr>
          <w:t>Print Buyer</w:t>
        </w:r>
      </w:fldSimple>
      <w:r>
        <w:rPr>
          <w:rStyle w:val="JDFTermRef"/>
        </w:rPr>
        <w:t xml:space="preserve"> </w:t>
      </w:r>
      <w:r>
        <w:t>after</w:t>
      </w:r>
      <w:r w:rsidRPr="0018189C">
        <w:t xml:space="preserve"> the job is shipped</w:t>
      </w:r>
      <w:r>
        <w:t>.</w:t>
      </w:r>
      <w:r w:rsidRPr="0018189C">
        <w:t xml:space="preserve"> </w:t>
      </w:r>
      <w:r>
        <w:t>It may</w:t>
      </w:r>
      <w:r w:rsidRPr="0018189C">
        <w:t xml:space="preserve"> also sen</w:t>
      </w:r>
      <w:r>
        <w:t xml:space="preserve">d an </w:t>
      </w:r>
      <w:r w:rsidR="001D06ED" w:rsidRPr="001D06ED">
        <w:rPr>
          <w:rStyle w:val="JDFElementRef"/>
        </w:rPr>
        <w:t>Invoice</w:t>
      </w:r>
      <w:r w:rsidR="001D06ED">
        <w:t xml:space="preserve"> </w:t>
      </w:r>
      <w:r w:rsidRPr="0018189C">
        <w:t>several times, when certain milestones during</w:t>
      </w:r>
      <w:r w:rsidR="007118D3">
        <w:t xml:space="preserve"> the</w:t>
      </w:r>
      <w:r w:rsidRPr="0018189C">
        <w:t xml:space="preserve"> </w:t>
      </w:r>
      <w:fldSimple w:instr=" REF ProductionPhase \h  \* MERGEFORMAT ">
        <w:r w:rsidR="00BC3338" w:rsidRPr="00BC3338">
          <w:rPr>
            <w:rStyle w:val="JDFTermRef"/>
          </w:rPr>
          <w:t>Production Phase</w:t>
        </w:r>
      </w:fldSimple>
      <w:r w:rsidR="00AE25C1">
        <w:t xml:space="preserve"> </w:t>
      </w:r>
      <w:r w:rsidRPr="0018189C">
        <w:t>are reached</w:t>
      </w:r>
      <w:r w:rsidR="009666A1">
        <w:t xml:space="preserve"> or after a Job is cancelled</w:t>
      </w:r>
      <w:r w:rsidRPr="0018189C">
        <w:t xml:space="preserve">.  </w:t>
      </w:r>
      <w:r>
        <w:t xml:space="preserve">An </w:t>
      </w:r>
      <w:r w:rsidRPr="001D06ED">
        <w:rPr>
          <w:rStyle w:val="JDFElementRef"/>
        </w:rPr>
        <w:t>Invoice</w:t>
      </w:r>
      <w:r>
        <w:t xml:space="preserve"> </w:t>
      </w:r>
      <w:r w:rsidRPr="0018189C">
        <w:t>M</w:t>
      </w:r>
      <w:r>
        <w:t>AY</w:t>
      </w:r>
      <w:r w:rsidRPr="0018189C">
        <w:t xml:space="preserve"> include additional charges or discounts.</w:t>
      </w:r>
    </w:p>
    <w:p w:rsidR="00592F8D" w:rsidRDefault="009666A1" w:rsidP="00842672">
      <w:pPr>
        <w:pStyle w:val="BodyText"/>
      </w:pPr>
      <w:r w:rsidRPr="00774DAE">
        <w:t>T</w:t>
      </w:r>
      <w:r>
        <w:t>o request payment,</w:t>
      </w:r>
      <w:r w:rsidRPr="00774DAE">
        <w:t xml:space="preserve"> </w:t>
      </w:r>
      <w:r>
        <w:t>t</w:t>
      </w:r>
      <w:r w:rsidRPr="00774DAE">
        <w:t xml:space="preserve">he </w:t>
      </w:r>
      <w:fldSimple w:instr=" REF PrintProvider \h  \* MERGEFORMAT ">
        <w:r w:rsidR="00BC3338" w:rsidRPr="00BC3338">
          <w:rPr>
            <w:rStyle w:val="JDFTermRef"/>
          </w:rPr>
          <w:t>Print Provider</w:t>
        </w:r>
      </w:fldSimple>
      <w:r w:rsidRPr="00774DAE">
        <w:t xml:space="preserve"> </w:t>
      </w:r>
      <w:r w:rsidR="00AF35FC">
        <w:t>SHALL</w:t>
      </w:r>
      <w:r w:rsidRPr="00774DAE">
        <w:t xml:space="preserve"> send an</w:t>
      </w:r>
      <w:r>
        <w:t xml:space="preserve"> </w:t>
      </w:r>
      <w:r w:rsidRPr="002D1F1B">
        <w:rPr>
          <w:rStyle w:val="JDFElement"/>
        </w:rPr>
        <w:t>Invoice</w:t>
      </w:r>
      <w:r>
        <w:rPr>
          <w:rStyle w:val="JDFElement"/>
        </w:rPr>
        <w:t xml:space="preserve"> </w:t>
      </w:r>
      <w:r>
        <w:t xml:space="preserve">whose </w:t>
      </w:r>
      <w:r w:rsidR="009F3E05" w:rsidRPr="001B6E05">
        <w:t>@</w:t>
      </w:r>
      <w:r w:rsidRPr="00AE1C46">
        <w:rPr>
          <w:rStyle w:val="JDFAttributeName"/>
        </w:rPr>
        <w:t>BusinessRefID</w:t>
      </w:r>
      <w:r w:rsidRPr="00AE1C46">
        <w:t xml:space="preserve"> </w:t>
      </w:r>
      <w:r>
        <w:t>references</w:t>
      </w:r>
      <w:r w:rsidR="00D908BA">
        <w:t xml:space="preserve"> either</w:t>
      </w:r>
      <w:r>
        <w:t xml:space="preserve"> </w:t>
      </w:r>
      <w:r w:rsidR="00592F8D">
        <w:t>the</w:t>
      </w:r>
    </w:p>
    <w:p w:rsidR="00592F8D" w:rsidRDefault="007C0763" w:rsidP="00D908BA">
      <w:pPr>
        <w:pStyle w:val="ListBullet2"/>
      </w:pPr>
      <w:fldSimple w:instr=" REF _Ref164422357 \h  \* MERGEFORMAT ">
        <w:r w:rsidR="00BC3338" w:rsidRPr="00BC3338">
          <w:rPr>
            <w:rStyle w:val="JDFElementRef"/>
          </w:rPr>
          <w:t>PurchaseOrder</w:t>
        </w:r>
      </w:fldSimple>
      <w:r w:rsidR="001D06ED">
        <w:rPr>
          <w:rStyle w:val="JDFElementRef"/>
        </w:rPr>
        <w:t xml:space="preserve"> </w:t>
      </w:r>
      <w:r w:rsidR="00592F8D">
        <w:t xml:space="preserve">for a completed Job or for </w:t>
      </w:r>
      <w:r w:rsidR="00592F8D" w:rsidRPr="0018189C">
        <w:t>milestones during</w:t>
      </w:r>
      <w:r w:rsidR="007118D3">
        <w:t xml:space="preserve"> the</w:t>
      </w:r>
      <w:r w:rsidR="00592F8D" w:rsidRPr="0018189C">
        <w:t xml:space="preserve"> </w:t>
      </w:r>
      <w:fldSimple w:instr=" REF ProductionPhase \h  \* MERGEFORMAT ">
        <w:r w:rsidR="00BC3338" w:rsidRPr="00BC3338">
          <w:rPr>
            <w:rStyle w:val="JDFTermRef"/>
          </w:rPr>
          <w:t>Production Phase</w:t>
        </w:r>
      </w:fldSimple>
      <w:r w:rsidR="00592F8D">
        <w:t xml:space="preserve"> or </w:t>
      </w:r>
    </w:p>
    <w:p w:rsidR="009666A1" w:rsidRPr="00842672" w:rsidRDefault="007C0763" w:rsidP="00D908BA">
      <w:pPr>
        <w:pStyle w:val="ListBullet2"/>
      </w:pPr>
      <w:fldSimple w:instr=" REF _Ref164422362 \h  \* MERGEFORMAT ">
        <w:r w:rsidR="00BC3338" w:rsidRPr="00BC3338">
          <w:rPr>
            <w:rStyle w:val="JDFElementRef"/>
          </w:rPr>
          <w:t>Cancellation</w:t>
        </w:r>
      </w:fldSimple>
      <w:r w:rsidR="001D06ED">
        <w:rPr>
          <w:rStyle w:val="JDFElementRef"/>
        </w:rPr>
        <w:t xml:space="preserve"> </w:t>
      </w:r>
      <w:r w:rsidR="00592F8D">
        <w:t>for a cancelled Job</w:t>
      </w:r>
      <w:r w:rsidR="00AD3428">
        <w:t>.</w:t>
      </w:r>
    </w:p>
    <w:p w:rsidR="00E103FD" w:rsidRDefault="00E103FD" w:rsidP="00E103FD">
      <w:pPr>
        <w:pStyle w:val="CaptionICS"/>
        <w:tabs>
          <w:tab w:val="left" w:pos="1620"/>
        </w:tabs>
      </w:pPr>
      <w:bookmarkStart w:id="341" w:name="_Toc411175000"/>
      <w:r w:rsidRPr="00305A27">
        <w:t xml:space="preserve">Table </w:t>
      </w:r>
      <w:r w:rsidR="007C0763">
        <w:fldChar w:fldCharType="begin"/>
      </w:r>
      <w:r w:rsidR="003F4D71">
        <w:instrText xml:space="preserve"> SEQ "Table" \*ARABIC </w:instrText>
      </w:r>
      <w:r w:rsidR="007C0763">
        <w:fldChar w:fldCharType="separate"/>
      </w:r>
      <w:r w:rsidR="00BC3338">
        <w:rPr>
          <w:noProof/>
        </w:rPr>
        <w:t>37</w:t>
      </w:r>
      <w:r w:rsidR="007C0763">
        <w:rPr>
          <w:noProof/>
        </w:rPr>
        <w:fldChar w:fldCharType="end"/>
      </w:r>
      <w:r w:rsidRPr="00305A27">
        <w:t xml:space="preserve">: </w:t>
      </w:r>
      <w:bookmarkStart w:id="342" w:name="_Ref164422359"/>
      <w:r w:rsidRPr="0018189C">
        <w:t>Invoice</w:t>
      </w:r>
      <w:bookmarkEnd w:id="341"/>
      <w:bookmarkEnd w:id="342"/>
    </w:p>
    <w:p w:rsidR="00E103FD" w:rsidRPr="00305A27" w:rsidRDefault="00E103FD" w:rsidP="00E103FD">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E103FD" w:rsidRPr="00E2272E" w:rsidRDefault="00E103FD" w:rsidP="00E103FD">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430"/>
        <w:gridCol w:w="1170"/>
        <w:gridCol w:w="5760"/>
      </w:tblGrid>
      <w:tr w:rsidR="00E103FD" w:rsidRPr="00305A27" w:rsidTr="00E60EB0">
        <w:trPr>
          <w:tblHeader/>
          <w:jc w:val="center"/>
        </w:trPr>
        <w:tc>
          <w:tcPr>
            <w:tcW w:w="2430" w:type="dxa"/>
            <w:tcBorders>
              <w:top w:val="single" w:sz="18" w:space="0" w:color="000080"/>
              <w:bottom w:val="single" w:sz="4" w:space="0" w:color="auto"/>
            </w:tcBorders>
            <w:shd w:val="clear" w:color="auto" w:fill="000080"/>
          </w:tcPr>
          <w:p w:rsidR="00E103FD" w:rsidRPr="0018189C" w:rsidRDefault="00E103FD" w:rsidP="00B214E9">
            <w:pPr>
              <w:pStyle w:val="TableHeading"/>
            </w:pPr>
            <w:r>
              <w:t>Name</w:t>
            </w:r>
          </w:p>
        </w:tc>
        <w:tc>
          <w:tcPr>
            <w:tcW w:w="1170" w:type="dxa"/>
            <w:tcBorders>
              <w:top w:val="single" w:sz="18" w:space="0" w:color="000080"/>
              <w:bottom w:val="single" w:sz="4" w:space="0" w:color="auto"/>
            </w:tcBorders>
            <w:shd w:val="clear" w:color="auto" w:fill="000080"/>
          </w:tcPr>
          <w:p w:rsidR="00E103FD" w:rsidRPr="00305A27" w:rsidRDefault="00E103FD" w:rsidP="00B214E9">
            <w:pPr>
              <w:pStyle w:val="TableHeading"/>
            </w:pPr>
            <w:r w:rsidRPr="0018189C">
              <w:t>Data Type</w:t>
            </w:r>
          </w:p>
        </w:tc>
        <w:tc>
          <w:tcPr>
            <w:tcW w:w="5760" w:type="dxa"/>
            <w:tcBorders>
              <w:top w:val="single" w:sz="18" w:space="0" w:color="000080"/>
              <w:bottom w:val="single" w:sz="4" w:space="0" w:color="auto"/>
            </w:tcBorders>
            <w:shd w:val="clear" w:color="auto" w:fill="000080"/>
          </w:tcPr>
          <w:p w:rsidR="00E103FD" w:rsidRPr="0018189C" w:rsidRDefault="00E103FD" w:rsidP="00B214E9">
            <w:pPr>
              <w:pStyle w:val="TableHeading"/>
            </w:pPr>
            <w:r w:rsidRPr="0018189C">
              <w:t>Description</w:t>
            </w:r>
          </w:p>
        </w:tc>
      </w:tr>
      <w:tr w:rsidR="00E103FD" w:rsidRPr="00305A27" w:rsidTr="00E60EB0">
        <w:trPr>
          <w:jc w:val="center"/>
        </w:trPr>
        <w:tc>
          <w:tcPr>
            <w:tcW w:w="2430" w:type="dxa"/>
            <w:tcBorders>
              <w:top w:val="single" w:sz="4" w:space="0" w:color="auto"/>
              <w:bottom w:val="single" w:sz="12" w:space="0" w:color="000080"/>
            </w:tcBorders>
          </w:tcPr>
          <w:p w:rsidR="00E103FD" w:rsidRPr="007D2D67" w:rsidRDefault="00E103FD" w:rsidP="00B214E9">
            <w:pPr>
              <w:pStyle w:val="TableCellLeft"/>
              <w:rPr>
                <w:rStyle w:val="JDFAttributeName"/>
              </w:rPr>
            </w:pPr>
            <w:r w:rsidRPr="007D2D67">
              <w:rPr>
                <w:rStyle w:val="JDFAttributeName"/>
              </w:rPr>
              <w:t>Currency</w:t>
            </w:r>
            <w:r w:rsidRPr="007D2D67">
              <w:t xml:space="preserve"> </w:t>
            </w:r>
          </w:p>
        </w:tc>
        <w:tc>
          <w:tcPr>
            <w:tcW w:w="1170" w:type="dxa"/>
            <w:tcBorders>
              <w:top w:val="single" w:sz="4" w:space="0" w:color="auto"/>
              <w:bottom w:val="single" w:sz="12" w:space="0" w:color="000080"/>
            </w:tcBorders>
          </w:tcPr>
          <w:p w:rsidR="00E103FD" w:rsidRPr="0018189C" w:rsidRDefault="00E103FD" w:rsidP="00B214E9">
            <w:pPr>
              <w:pStyle w:val="TableCellLeft"/>
            </w:pPr>
            <w:r w:rsidRPr="0018189C">
              <w:t>NMTOKEN</w:t>
            </w:r>
          </w:p>
        </w:tc>
        <w:tc>
          <w:tcPr>
            <w:tcW w:w="5760" w:type="dxa"/>
            <w:tcBorders>
              <w:top w:val="single" w:sz="4" w:space="0" w:color="auto"/>
              <w:bottom w:val="single" w:sz="12" w:space="0" w:color="000080"/>
            </w:tcBorders>
          </w:tcPr>
          <w:p w:rsidR="00E103FD" w:rsidRPr="0018189C" w:rsidRDefault="00E103FD" w:rsidP="00B214E9">
            <w:pPr>
              <w:pStyle w:val="TableCellLeft"/>
            </w:pPr>
            <w:r w:rsidRPr="0018189C">
              <w:t xml:space="preserve">Three-digit currency definition according to </w:t>
            </w:r>
            <w:r w:rsidR="007C0763">
              <w:fldChar w:fldCharType="begin"/>
            </w:r>
            <w:r w:rsidR="008A7561">
              <w:instrText xml:space="preserve"> REF ISO4217 \h </w:instrText>
            </w:r>
            <w:r w:rsidR="007C0763">
              <w:fldChar w:fldCharType="separate"/>
            </w:r>
            <w:r w:rsidR="00BC3338">
              <w:t>[ISO4217]</w:t>
            </w:r>
            <w:r w:rsidR="007C0763">
              <w:fldChar w:fldCharType="end"/>
            </w:r>
            <w:r w:rsidRPr="0018189C">
              <w:t xml:space="preserve"> Identifies the currency that this </w:t>
            </w:r>
            <w:r w:rsidRPr="00713692">
              <w:rPr>
                <w:rStyle w:val="JDFElement"/>
              </w:rPr>
              <w:t>Invoice</w:t>
            </w:r>
            <w:r w:rsidRPr="0018189C">
              <w:t xml:space="preserve"> uses.</w:t>
            </w:r>
          </w:p>
        </w:tc>
      </w:tr>
      <w:tr w:rsidR="00E103FD" w:rsidRPr="00305A27" w:rsidTr="00065E1C">
        <w:trPr>
          <w:jc w:val="center"/>
        </w:trPr>
        <w:tc>
          <w:tcPr>
            <w:tcW w:w="2430" w:type="dxa"/>
            <w:tcBorders>
              <w:top w:val="single" w:sz="12" w:space="0" w:color="000080"/>
              <w:bottom w:val="single" w:sz="12" w:space="0" w:color="000080"/>
            </w:tcBorders>
          </w:tcPr>
          <w:p w:rsidR="00E103FD" w:rsidRPr="004057E8" w:rsidRDefault="00E103FD" w:rsidP="00B214E9">
            <w:pPr>
              <w:pStyle w:val="TableCellLeft"/>
              <w:rPr>
                <w:rStyle w:val="JDFAttributeName"/>
              </w:rPr>
            </w:pPr>
            <w:r w:rsidRPr="004057E8">
              <w:rPr>
                <w:rStyle w:val="JDFAttributeName"/>
              </w:rPr>
              <w:t>Expires</w:t>
            </w:r>
          </w:p>
        </w:tc>
        <w:tc>
          <w:tcPr>
            <w:tcW w:w="1170" w:type="dxa"/>
            <w:tcBorders>
              <w:top w:val="single" w:sz="12" w:space="0" w:color="000080"/>
              <w:bottom w:val="single" w:sz="12" w:space="0" w:color="000080"/>
            </w:tcBorders>
          </w:tcPr>
          <w:p w:rsidR="00E103FD" w:rsidRPr="004057E8" w:rsidRDefault="00E103FD" w:rsidP="00B214E9">
            <w:pPr>
              <w:pStyle w:val="TableCellLeft"/>
            </w:pPr>
            <w:r w:rsidRPr="004057E8">
              <w:t>dateTime</w:t>
            </w:r>
          </w:p>
        </w:tc>
        <w:tc>
          <w:tcPr>
            <w:tcW w:w="5760" w:type="dxa"/>
            <w:tcBorders>
              <w:top w:val="single" w:sz="12" w:space="0" w:color="000080"/>
              <w:bottom w:val="single" w:sz="12" w:space="0" w:color="000080"/>
            </w:tcBorders>
          </w:tcPr>
          <w:p w:rsidR="00E103FD" w:rsidRPr="004057E8" w:rsidRDefault="00E103FD" w:rsidP="00B214E9">
            <w:pPr>
              <w:pStyle w:val="TableCellLeft"/>
            </w:pPr>
            <w:r w:rsidRPr="004057E8">
              <w:t xml:space="preserve">Date/time when </w:t>
            </w:r>
            <w:r w:rsidR="00713692">
              <w:t xml:space="preserve">this </w:t>
            </w:r>
            <w:r w:rsidR="00043E38" w:rsidRPr="001D06ED">
              <w:rPr>
                <w:rStyle w:val="JDFElementRef"/>
              </w:rPr>
              <w:t>Invoice</w:t>
            </w:r>
            <w:r w:rsidR="00043E38">
              <w:t xml:space="preserve"> </w:t>
            </w:r>
            <w:r w:rsidRPr="004057E8">
              <w:t xml:space="preserve">becomes </w:t>
            </w:r>
            <w:fldSimple w:instr=" REF Invalid \h  \* MERGEFORMAT ">
              <w:r w:rsidR="00BC3338" w:rsidRPr="00BC3338">
                <w:rPr>
                  <w:rStyle w:val="JDFTermRef"/>
                </w:rPr>
                <w:t>Invalid</w:t>
              </w:r>
            </w:fldSimple>
            <w:r w:rsidRPr="004057E8">
              <w:t>. This</w:t>
            </w:r>
            <w:r w:rsidR="00713692">
              <w:t xml:space="preserve"> date</w:t>
            </w:r>
            <w:r w:rsidRPr="004057E8">
              <w:t xml:space="preserve"> is the due date after which a </w:t>
            </w:r>
            <w:r w:rsidR="00713692">
              <w:t>subsequent</w:t>
            </w:r>
            <w:r w:rsidR="00713692" w:rsidRPr="004057E8">
              <w:t xml:space="preserve"> </w:t>
            </w:r>
            <w:r w:rsidRPr="004057E8">
              <w:rPr>
                <w:rStyle w:val="JDFElement"/>
              </w:rPr>
              <w:t>Invoice</w:t>
            </w:r>
            <w:r w:rsidRPr="004057E8">
              <w:t xml:space="preserve"> MAY contain late payment fees.</w:t>
            </w:r>
          </w:p>
        </w:tc>
      </w:tr>
      <w:tr w:rsidR="00E103FD" w:rsidRPr="00305A27" w:rsidTr="00065E1C">
        <w:trPr>
          <w:jc w:val="center"/>
        </w:trPr>
        <w:tc>
          <w:tcPr>
            <w:tcW w:w="2430" w:type="dxa"/>
            <w:tcBorders>
              <w:top w:val="single" w:sz="12" w:space="0" w:color="000080"/>
              <w:bottom w:val="single" w:sz="12" w:space="0" w:color="000080"/>
            </w:tcBorders>
          </w:tcPr>
          <w:p w:rsidR="00E103FD" w:rsidRDefault="00E103FD" w:rsidP="00B214E9">
            <w:pPr>
              <w:pStyle w:val="TableCellLeft"/>
              <w:rPr>
                <w:rStyle w:val="JDFElement"/>
              </w:rPr>
            </w:pPr>
            <w:proofErr w:type="gramStart"/>
            <w:r w:rsidRPr="007D2D67">
              <w:rPr>
                <w:rStyle w:val="JDFElement"/>
              </w:rPr>
              <w:t>jdf:</w:t>
            </w:r>
            <w:proofErr w:type="gramEnd"/>
            <w:r w:rsidRPr="007D2D67">
              <w:rPr>
                <w:rStyle w:val="JDFElement"/>
              </w:rPr>
              <w:t>JDF</w:t>
            </w:r>
            <w:r w:rsidR="00FA1C25">
              <w:rPr>
                <w:rStyle w:val="JDFElement"/>
              </w:rPr>
              <w:t xml:space="preserve"> </w:t>
            </w:r>
            <w:r w:rsidR="00FA1C25" w:rsidRPr="00673051">
              <w:t>?</w:t>
            </w:r>
          </w:p>
          <w:p w:rsidR="00365C8D" w:rsidRPr="00065E1C" w:rsidRDefault="00365C8D" w:rsidP="00B214E9">
            <w:pPr>
              <w:pStyle w:val="TableCellLeft"/>
              <w:rPr>
                <w:rStyle w:val="ChangeFlag"/>
              </w:rPr>
            </w:pPr>
            <w:r w:rsidRPr="00065E1C">
              <w:rPr>
                <w:rStyle w:val="ChangeFlag"/>
              </w:rPr>
              <w:t>Deprecated in PrintTalk 1.5</w:t>
            </w:r>
          </w:p>
        </w:tc>
        <w:tc>
          <w:tcPr>
            <w:tcW w:w="1170" w:type="dxa"/>
            <w:tcBorders>
              <w:top w:val="single" w:sz="12" w:space="0" w:color="000080"/>
              <w:bottom w:val="single" w:sz="12" w:space="0" w:color="000080"/>
            </w:tcBorders>
          </w:tcPr>
          <w:p w:rsidR="00E103FD" w:rsidRPr="0018189C" w:rsidRDefault="00E103FD" w:rsidP="00B214E9">
            <w:pPr>
              <w:pStyle w:val="TableCellLeft"/>
            </w:pPr>
            <w:r w:rsidRPr="0018189C">
              <w:t>element</w:t>
            </w:r>
          </w:p>
        </w:tc>
        <w:tc>
          <w:tcPr>
            <w:tcW w:w="5760" w:type="dxa"/>
            <w:tcBorders>
              <w:top w:val="single" w:sz="12" w:space="0" w:color="000080"/>
              <w:bottom w:val="single" w:sz="12" w:space="0" w:color="000080"/>
            </w:tcBorders>
          </w:tcPr>
          <w:p w:rsidR="00E103FD" w:rsidRDefault="00E103FD" w:rsidP="00B214E9">
            <w:pPr>
              <w:pStyle w:val="TableCellLeft"/>
            </w:pPr>
            <w:r w:rsidRPr="0018189C">
              <w:t xml:space="preserve">Description of the </w:t>
            </w:r>
            <w:fldSimple w:instr=" REF PrintProduct \h  \* MERGEFORMAT ">
              <w:r w:rsidR="00BC3338" w:rsidRPr="00BC3338">
                <w:rPr>
                  <w:rStyle w:val="JDFTermRef"/>
                </w:rPr>
                <w:t>Print Product</w:t>
              </w:r>
            </w:fldSimple>
            <w:r w:rsidRPr="0018189C">
              <w:t xml:space="preserve"> or service.</w:t>
            </w:r>
          </w:p>
          <w:p w:rsidR="00365C8D" w:rsidRDefault="00365C8D" w:rsidP="00065E1C">
            <w:pPr>
              <w:pStyle w:val="TableCellLeft"/>
            </w:pPr>
            <w:r w:rsidRPr="00065E1C">
              <w:rPr>
                <w:rStyle w:val="NoteLeadIn"/>
              </w:rPr>
              <w:t>Deprecation note:</w:t>
            </w:r>
            <w:r>
              <w:t xml:space="preserve"> </w:t>
            </w:r>
            <w:r w:rsidR="00065E1C">
              <w:t>starting with</w:t>
            </w:r>
            <w:r>
              <w:t xml:space="preserve"> PrintTalk 1</w:t>
            </w:r>
            <w:r w:rsidR="00065E1C">
              <w:t>.</w:t>
            </w:r>
            <w:r>
              <w:t>5</w:t>
            </w:r>
            <w:r w:rsidR="00065E1C">
              <w:t>,</w:t>
            </w:r>
            <w:r>
              <w:t xml:space="preserve"> use </w:t>
            </w:r>
            <w:fldSimple w:instr=" REF _Ref364445141 \h  \* MERGEFORMAT ">
              <w:r w:rsidR="00BC3338" w:rsidRPr="00BC3338">
                <w:rPr>
                  <w:rStyle w:val="JDFElementRef"/>
                </w:rPr>
                <w:t>ReturnJob</w:t>
              </w:r>
            </w:fldSimple>
            <w:r w:rsidR="00065E1C">
              <w:rPr>
                <w:rStyle w:val="JDFElementRef"/>
              </w:rPr>
              <w:t xml:space="preserve"> </w:t>
            </w:r>
            <w:r>
              <w:t>business object.</w:t>
            </w:r>
          </w:p>
          <w:p w:rsidR="00065E1C" w:rsidRPr="0018189C" w:rsidRDefault="00065E1C" w:rsidP="00065E1C">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r w:rsidR="00E103FD" w:rsidRPr="00305A27" w:rsidTr="00065E1C">
        <w:trPr>
          <w:jc w:val="center"/>
        </w:trPr>
        <w:tc>
          <w:tcPr>
            <w:tcW w:w="2430" w:type="dxa"/>
            <w:tcBorders>
              <w:top w:val="single" w:sz="12" w:space="0" w:color="000080"/>
              <w:bottom w:val="single" w:sz="18" w:space="0" w:color="000080"/>
            </w:tcBorders>
          </w:tcPr>
          <w:p w:rsidR="00E103FD" w:rsidRPr="00CE36C7" w:rsidRDefault="007C0763" w:rsidP="00B214E9">
            <w:pPr>
              <w:pStyle w:val="TableCellLeft"/>
              <w:rPr>
                <w:rStyle w:val="JDFElement"/>
                <w:color w:val="808080"/>
              </w:rPr>
            </w:pPr>
            <w:fldSimple w:instr=" REF _Ref164424933 \h  \* MERGEFORMAT ">
              <w:r w:rsidR="00BC3338" w:rsidRPr="00BC3338">
                <w:rPr>
                  <w:rStyle w:val="JDFElementRef"/>
                </w:rPr>
                <w:t>Pricing</w:t>
              </w:r>
            </w:fldSimple>
          </w:p>
          <w:p w:rsidR="00E103FD" w:rsidRPr="007D2D67" w:rsidRDefault="00E103FD" w:rsidP="00B214E9">
            <w:pPr>
              <w:pStyle w:val="TableCellLeftClose"/>
              <w:rPr>
                <w:rStyle w:val="ChangeFlag"/>
              </w:rPr>
            </w:pPr>
            <w:r>
              <w:rPr>
                <w:rStyle w:val="ChangeFlag"/>
              </w:rPr>
              <w:t>New i</w:t>
            </w:r>
            <w:r w:rsidRPr="007D2D67">
              <w:rPr>
                <w:rStyle w:val="ChangeFlag"/>
              </w:rPr>
              <w:t>n PrintTalk 1.3</w:t>
            </w:r>
          </w:p>
        </w:tc>
        <w:tc>
          <w:tcPr>
            <w:tcW w:w="1170" w:type="dxa"/>
            <w:tcBorders>
              <w:top w:val="single" w:sz="12" w:space="0" w:color="000080"/>
              <w:bottom w:val="single" w:sz="18" w:space="0" w:color="000080"/>
            </w:tcBorders>
          </w:tcPr>
          <w:p w:rsidR="00E103FD" w:rsidRPr="0018189C" w:rsidRDefault="00E103FD" w:rsidP="00B214E9">
            <w:pPr>
              <w:pStyle w:val="TableCellLeft"/>
            </w:pPr>
            <w:r w:rsidRPr="0018189C">
              <w:t>element</w:t>
            </w:r>
          </w:p>
        </w:tc>
        <w:tc>
          <w:tcPr>
            <w:tcW w:w="5760" w:type="dxa"/>
            <w:tcBorders>
              <w:top w:val="single" w:sz="12" w:space="0" w:color="000080"/>
              <w:bottom w:val="single" w:sz="18" w:space="0" w:color="000080"/>
            </w:tcBorders>
          </w:tcPr>
          <w:p w:rsidR="00E103FD" w:rsidRPr="0018189C" w:rsidRDefault="00E103FD" w:rsidP="00B214E9">
            <w:pPr>
              <w:pStyle w:val="TableCellLeft"/>
            </w:pPr>
            <w:r w:rsidRPr="0018189C">
              <w:t xml:space="preserve">The </w:t>
            </w:r>
            <w:r>
              <w:t>p</w:t>
            </w:r>
            <w:r w:rsidRPr="0018189C">
              <w:t xml:space="preserve">rice of the Products or services described by this </w:t>
            </w:r>
            <w:r w:rsidR="001D06ED" w:rsidRPr="001D06ED">
              <w:rPr>
                <w:rStyle w:val="JDFElementRef"/>
              </w:rPr>
              <w:t>Invoice</w:t>
            </w:r>
            <w:r w:rsidRPr="0018189C">
              <w:t>.</w:t>
            </w:r>
          </w:p>
          <w:p w:rsidR="00E103FD" w:rsidRDefault="00E103FD" w:rsidP="00B214E9">
            <w:pPr>
              <w:pStyle w:val="TableCellLeft"/>
            </w:pPr>
            <w:r w:rsidRPr="003611A6">
              <w:rPr>
                <w:rStyle w:val="NoteLeadIn"/>
              </w:rPr>
              <w:t>Note</w:t>
            </w:r>
            <w:r w:rsidR="003611A6" w:rsidRPr="003611A6">
              <w:rPr>
                <w:rStyle w:val="NoteLeadIn"/>
              </w:rPr>
              <w:t>:</w:t>
            </w:r>
            <w:r w:rsidRPr="0018189C">
              <w:t xml:space="preserve"> </w:t>
            </w:r>
            <w:r w:rsidR="003611A6">
              <w:t>starting with</w:t>
            </w:r>
            <w:r w:rsidRPr="0018189C">
              <w:t xml:space="preserve"> </w:t>
            </w:r>
            <w:r w:rsidR="003611A6">
              <w:t>PrintTalk</w:t>
            </w:r>
            <w:r w:rsidR="003611A6" w:rsidRPr="0018189C">
              <w:t xml:space="preserve"> </w:t>
            </w:r>
            <w:r w:rsidRPr="0018189C">
              <w:t>1.3</w:t>
            </w:r>
            <w:r w:rsidR="003611A6">
              <w:t>,</w:t>
            </w:r>
            <w:r w:rsidRPr="0018189C">
              <w:t xml:space="preserve"> the pricing information </w:t>
            </w:r>
            <w:r w:rsidR="003611A6">
              <w:t>is</w:t>
            </w:r>
            <w:r w:rsidRPr="0018189C">
              <w:t xml:space="preserve"> moved from </w:t>
            </w:r>
            <w:r w:rsidRPr="007D2D67">
              <w:rPr>
                <w:rStyle w:val="JDFElement"/>
              </w:rPr>
              <w:t>JDF</w:t>
            </w:r>
            <w:r w:rsidRPr="0018189C">
              <w:t xml:space="preserve"> to </w:t>
            </w:r>
            <w:r w:rsidRPr="007D2D67">
              <w:rPr>
                <w:rStyle w:val="JDFElement"/>
              </w:rPr>
              <w:t>PrintTalk</w:t>
            </w:r>
            <w:r w:rsidRPr="0018189C">
              <w:t>.</w:t>
            </w:r>
          </w:p>
          <w:p w:rsidR="00E103FD" w:rsidRPr="0018189C" w:rsidRDefault="00E103FD" w:rsidP="00B214E9">
            <w:pPr>
              <w:pStyle w:val="TableCellLeft"/>
            </w:pPr>
            <w:r>
              <w:t xml:space="preserve">See </w:t>
            </w:r>
            <w:r w:rsidR="007C0763">
              <w:fldChar w:fldCharType="begin"/>
            </w:r>
            <w:r>
              <w:instrText xml:space="preserve"> REF _Ref164423996 \h </w:instrText>
            </w:r>
            <w:r w:rsidR="007C0763">
              <w:fldChar w:fldCharType="separate"/>
            </w:r>
            <w:r w:rsidR="00BC3338" w:rsidRPr="00305A27">
              <w:t xml:space="preserve">Table </w:t>
            </w:r>
            <w:r w:rsidR="00BC3338">
              <w:rPr>
                <w:noProof/>
              </w:rPr>
              <w:t>16</w:t>
            </w:r>
            <w:r w:rsidR="00BC3338" w:rsidRPr="00305A27">
              <w:t xml:space="preserve">: </w:t>
            </w:r>
            <w:r w:rsidR="00BC3338" w:rsidRPr="0018189C">
              <w:rPr>
                <w:rStyle w:val="Element"/>
              </w:rPr>
              <w:t>Pricing</w:t>
            </w:r>
            <w:r w:rsidR="007C0763">
              <w:fldChar w:fldCharType="end"/>
            </w:r>
            <w:r>
              <w:t>.</w:t>
            </w:r>
          </w:p>
        </w:tc>
      </w:tr>
    </w:tbl>
    <w:p w:rsidR="00E103FD" w:rsidRDefault="00E103FD" w:rsidP="00E103FD">
      <w:pPr>
        <w:pStyle w:val="TableLine-After"/>
        <w:rPr>
          <w:lang w:eastAsia="de-DE"/>
        </w:rPr>
      </w:pPr>
    </w:p>
    <w:p w:rsidR="00265900" w:rsidRDefault="00265900" w:rsidP="005440AE">
      <w:pPr>
        <w:pStyle w:val="Heading3"/>
      </w:pPr>
      <w:bookmarkStart w:id="343" w:name="_Toc164364542"/>
      <w:bookmarkStart w:id="344" w:name="_Ref364445141"/>
      <w:bookmarkStart w:id="345" w:name="_Toc411174915"/>
      <w:bookmarkEnd w:id="337"/>
      <w:bookmarkEnd w:id="338"/>
      <w:bookmarkEnd w:id="339"/>
      <w:bookmarkEnd w:id="340"/>
      <w:r w:rsidRPr="0018189C">
        <w:lastRenderedPageBreak/>
        <w:t>ReturnJob</w:t>
      </w:r>
      <w:bookmarkEnd w:id="343"/>
      <w:bookmarkEnd w:id="344"/>
      <w:bookmarkEnd w:id="345"/>
    </w:p>
    <w:p w:rsidR="00682375" w:rsidRPr="00682375" w:rsidRDefault="00682375" w:rsidP="00682375">
      <w:pPr>
        <w:pStyle w:val="BodyText"/>
      </w:pPr>
      <w:r>
        <w:t xml:space="preserve">The </w:t>
      </w:r>
      <w:fldSimple w:instr=" REF PrintProvider \h  \* MERGEFORMAT ">
        <w:r w:rsidR="00BC3338" w:rsidRPr="00BC3338">
          <w:rPr>
            <w:rStyle w:val="JDFTermRef"/>
          </w:rPr>
          <w:t>Print Provider</w:t>
        </w:r>
      </w:fldSimple>
      <w:r>
        <w:t xml:space="preserve"> MAY send</w:t>
      </w:r>
      <w:r w:rsidRPr="0070275C">
        <w:t xml:space="preserve"> to the </w:t>
      </w:r>
      <w:fldSimple w:instr=" REF PrintBuyer \h  \* MERGEFORMAT ">
        <w:r w:rsidR="00BC3338" w:rsidRPr="00BC3338">
          <w:rPr>
            <w:rStyle w:val="JDFTermRef"/>
          </w:rPr>
          <w:t>Print Buyer</w:t>
        </w:r>
      </w:fldSimple>
      <w:r>
        <w:t xml:space="preserve"> a</w:t>
      </w:r>
      <w:r w:rsidRPr="0018189C">
        <w:t xml:space="preserve"> </w:t>
      </w:r>
      <w:fldSimple w:instr=" REF _Ref164422376 \h  \* MERGEFORMAT ">
        <w:r w:rsidR="00BC3338" w:rsidRPr="00BC3338">
          <w:rPr>
            <w:rStyle w:val="JDFElementRef"/>
          </w:rPr>
          <w:t>ReturnJob</w:t>
        </w:r>
      </w:fldSimple>
      <w:r w:rsidR="001D06ED">
        <w:rPr>
          <w:rStyle w:val="JDFElementRef"/>
        </w:rPr>
        <w:t xml:space="preserve"> </w:t>
      </w:r>
      <w:r>
        <w:t xml:space="preserve">whose </w:t>
      </w:r>
      <w:r w:rsidR="009F3E05" w:rsidRPr="001B6E05">
        <w:t>@</w:t>
      </w:r>
      <w:r w:rsidRPr="00AE1C46">
        <w:rPr>
          <w:rStyle w:val="JDFAttributeName"/>
        </w:rPr>
        <w:t>BusinessRefID</w:t>
      </w:r>
      <w:r w:rsidRPr="00AE1C46">
        <w:t xml:space="preserve"> </w:t>
      </w:r>
      <w:r>
        <w:t>references the</w:t>
      </w:r>
      <w:r w:rsidR="00592F8D">
        <w:t xml:space="preserve"> order’s</w:t>
      </w:r>
      <w:r w:rsidRPr="006E0210">
        <w:rPr>
          <w:rStyle w:val="JDFElement"/>
        </w:rPr>
        <w:t xml:space="preserve"> </w:t>
      </w:r>
      <w:fldSimple w:instr=" REF _Ref164422357 \h  \* MERGEFORMAT ">
        <w:r w:rsidR="00BC3338" w:rsidRPr="00BC3338">
          <w:rPr>
            <w:rStyle w:val="JDFElementRef"/>
          </w:rPr>
          <w:t>PurchaseOrder</w:t>
        </w:r>
      </w:fldSimple>
      <w:r w:rsidRPr="0018189C">
        <w:t xml:space="preserve">. The </w:t>
      </w:r>
      <w:fldSimple w:instr=" REF _Ref164422376 \h  \* MERGEFORMAT ">
        <w:r w:rsidR="00BC3338" w:rsidRPr="00BC3338">
          <w:rPr>
            <w:rStyle w:val="XPath"/>
          </w:rPr>
          <w:t>ReturnJob</w:t>
        </w:r>
      </w:fldSimple>
      <w:r w:rsidRPr="00B11ECD">
        <w:rPr>
          <w:rStyle w:val="XPath"/>
        </w:rPr>
        <w:t>/jdf</w:t>
      </w:r>
      <w:proofErr w:type="gramStart"/>
      <w:r w:rsidRPr="00B11ECD">
        <w:rPr>
          <w:rStyle w:val="XPath"/>
        </w:rPr>
        <w:t>:JDF</w:t>
      </w:r>
      <w:proofErr w:type="gramEnd"/>
      <w:r w:rsidRPr="0018189C">
        <w:t xml:space="preserve"> MAY contain all the production information</w:t>
      </w:r>
      <w:r>
        <w:t xml:space="preserve"> for the Job</w:t>
      </w:r>
      <w:r w:rsidRPr="0018189C">
        <w:t>.</w:t>
      </w:r>
    </w:p>
    <w:p w:rsidR="005235A2" w:rsidRDefault="005235A2" w:rsidP="005235A2">
      <w:pPr>
        <w:pStyle w:val="CaptionICS"/>
        <w:tabs>
          <w:tab w:val="left" w:pos="1620"/>
        </w:tabs>
      </w:pPr>
      <w:bookmarkStart w:id="346" w:name="_Toc411175001"/>
      <w:r w:rsidRPr="00305A27">
        <w:t xml:space="preserve">Table </w:t>
      </w:r>
      <w:r w:rsidR="007C0763">
        <w:fldChar w:fldCharType="begin"/>
      </w:r>
      <w:r w:rsidR="003F4D71">
        <w:instrText xml:space="preserve"> SEQ "Table" \*ARABIC </w:instrText>
      </w:r>
      <w:r w:rsidR="007C0763">
        <w:fldChar w:fldCharType="separate"/>
      </w:r>
      <w:r w:rsidR="00BC3338">
        <w:rPr>
          <w:noProof/>
        </w:rPr>
        <w:t>38</w:t>
      </w:r>
      <w:r w:rsidR="007C0763">
        <w:rPr>
          <w:noProof/>
        </w:rPr>
        <w:fldChar w:fldCharType="end"/>
      </w:r>
      <w:r w:rsidRPr="00305A27">
        <w:t xml:space="preserve">: </w:t>
      </w:r>
      <w:bookmarkStart w:id="347" w:name="_Ref164422376"/>
      <w:r w:rsidR="005440AE" w:rsidRPr="0018189C">
        <w:t>ReturnJob</w:t>
      </w:r>
      <w:bookmarkEnd w:id="346"/>
      <w:bookmarkEnd w:id="347"/>
    </w:p>
    <w:p w:rsidR="00851198" w:rsidRPr="00305A27" w:rsidRDefault="00851198" w:rsidP="00851198">
      <w:pPr>
        <w:pStyle w:val="TableLine-Before"/>
        <w:rPr>
          <w:rFonts w:ascii="TimesNewRoman,Bold" w:hAnsi="TimesNewRoman,Bold" w:cs="TimesNewRoman,Bold"/>
        </w:rPr>
      </w:pPr>
      <w:r w:rsidRPr="00EF38FB">
        <w:rPr>
          <w:rStyle w:val="TableLine-ReferenceChar"/>
        </w:rPr>
        <w:t>Subclass of:</w:t>
      </w:r>
      <w:r>
        <w:rPr>
          <w:rFonts w:ascii="TimesNewRoman,Bold" w:hAnsi="TimesNewRoman,Bold" w:cs="TimesNewRoman,Bold"/>
          <w:b/>
          <w:bCs/>
          <w:color w:val="000000"/>
        </w:rPr>
        <w:t xml:space="preserve"> </w:t>
      </w:r>
      <w:fldSimple w:instr=" REF _Ref164420477 \h  \* MERGEFORMAT ">
        <w:r w:rsidR="00BC3338" w:rsidRPr="0018189C">
          <w:t>Abstract</w:t>
        </w:r>
        <w:r w:rsidR="00BC3338" w:rsidRPr="00BC3338">
          <w:rPr>
            <w:rStyle w:val="JDFElementRef"/>
          </w:rPr>
          <w:t xml:space="preserve"> BusinessObject</w:t>
        </w:r>
      </w:fldSimple>
    </w:p>
    <w:p w:rsidR="005235A2" w:rsidRPr="00E2272E" w:rsidRDefault="005235A2" w:rsidP="005235A2">
      <w:pPr>
        <w:pStyle w:val="TableLine-Before"/>
      </w:pPr>
    </w:p>
    <w:tbl>
      <w:tblPr>
        <w:tblW w:w="9360" w:type="dxa"/>
        <w:jc w:val="center"/>
        <w:tblBorders>
          <w:top w:val="single" w:sz="18" w:space="0" w:color="000080"/>
          <w:left w:val="single" w:sz="18" w:space="0" w:color="000080"/>
          <w:bottom w:val="single" w:sz="18" w:space="0" w:color="000080"/>
          <w:right w:val="single" w:sz="18" w:space="0" w:color="000080"/>
          <w:insideH w:val="single" w:sz="12" w:space="0" w:color="000080"/>
          <w:insideV w:val="single" w:sz="12" w:space="0" w:color="000080"/>
        </w:tblBorders>
        <w:tblLayout w:type="fixed"/>
        <w:tblCellMar>
          <w:left w:w="72" w:type="dxa"/>
          <w:right w:w="72" w:type="dxa"/>
        </w:tblCellMar>
        <w:tblLook w:val="0000"/>
      </w:tblPr>
      <w:tblGrid>
        <w:gridCol w:w="2160"/>
        <w:gridCol w:w="1440"/>
        <w:gridCol w:w="5760"/>
      </w:tblGrid>
      <w:tr w:rsidR="005235A2" w:rsidRPr="00305A27" w:rsidTr="00E60EB0">
        <w:trPr>
          <w:tblHeader/>
          <w:jc w:val="center"/>
        </w:trPr>
        <w:tc>
          <w:tcPr>
            <w:tcW w:w="2160" w:type="dxa"/>
            <w:tcBorders>
              <w:top w:val="single" w:sz="18" w:space="0" w:color="000080"/>
              <w:bottom w:val="single" w:sz="4" w:space="0" w:color="auto"/>
            </w:tcBorders>
            <w:shd w:val="clear" w:color="auto" w:fill="000080"/>
          </w:tcPr>
          <w:p w:rsidR="005235A2" w:rsidRPr="0018189C" w:rsidRDefault="005235A2" w:rsidP="005235A2">
            <w:pPr>
              <w:pStyle w:val="TableHeading"/>
            </w:pPr>
            <w:r>
              <w:t>Name</w:t>
            </w:r>
          </w:p>
        </w:tc>
        <w:tc>
          <w:tcPr>
            <w:tcW w:w="1440" w:type="dxa"/>
            <w:tcBorders>
              <w:top w:val="single" w:sz="18" w:space="0" w:color="000080"/>
              <w:bottom w:val="single" w:sz="4" w:space="0" w:color="auto"/>
            </w:tcBorders>
            <w:shd w:val="clear" w:color="auto" w:fill="000080"/>
          </w:tcPr>
          <w:p w:rsidR="005235A2" w:rsidRPr="00305A27" w:rsidRDefault="005235A2" w:rsidP="005235A2">
            <w:pPr>
              <w:pStyle w:val="TableHeading"/>
            </w:pPr>
            <w:r w:rsidRPr="0018189C">
              <w:t>Data Type</w:t>
            </w:r>
          </w:p>
        </w:tc>
        <w:tc>
          <w:tcPr>
            <w:tcW w:w="5760" w:type="dxa"/>
            <w:tcBorders>
              <w:top w:val="single" w:sz="18" w:space="0" w:color="000080"/>
              <w:bottom w:val="single" w:sz="4" w:space="0" w:color="auto"/>
            </w:tcBorders>
            <w:shd w:val="clear" w:color="auto" w:fill="000080"/>
          </w:tcPr>
          <w:p w:rsidR="005235A2" w:rsidRPr="0018189C" w:rsidRDefault="005235A2" w:rsidP="005235A2">
            <w:pPr>
              <w:pStyle w:val="TableHeading"/>
            </w:pPr>
            <w:r w:rsidRPr="0018189C">
              <w:t>Description</w:t>
            </w:r>
          </w:p>
        </w:tc>
      </w:tr>
      <w:tr w:rsidR="005440AE" w:rsidRPr="00305A27" w:rsidTr="00E60EB0">
        <w:trPr>
          <w:jc w:val="center"/>
        </w:trPr>
        <w:tc>
          <w:tcPr>
            <w:tcW w:w="2160" w:type="dxa"/>
            <w:tcBorders>
              <w:top w:val="single" w:sz="4" w:space="0" w:color="auto"/>
              <w:bottom w:val="single" w:sz="18" w:space="0" w:color="000080"/>
            </w:tcBorders>
          </w:tcPr>
          <w:p w:rsidR="005440AE" w:rsidRPr="005440AE" w:rsidRDefault="005440AE" w:rsidP="005440AE">
            <w:pPr>
              <w:pStyle w:val="TableCellLeft"/>
              <w:rPr>
                <w:rStyle w:val="JDFElement"/>
              </w:rPr>
            </w:pPr>
            <w:r w:rsidRPr="005440AE">
              <w:rPr>
                <w:rStyle w:val="JDFElement"/>
              </w:rPr>
              <w:t>jdf:JDF</w:t>
            </w:r>
            <w:r w:rsidR="00392526">
              <w:rPr>
                <w:rStyle w:val="JDFElement"/>
              </w:rPr>
              <w:t xml:space="preserve"> *</w:t>
            </w:r>
          </w:p>
        </w:tc>
        <w:tc>
          <w:tcPr>
            <w:tcW w:w="1440" w:type="dxa"/>
            <w:tcBorders>
              <w:top w:val="single" w:sz="4" w:space="0" w:color="auto"/>
              <w:bottom w:val="single" w:sz="18" w:space="0" w:color="000080"/>
            </w:tcBorders>
          </w:tcPr>
          <w:p w:rsidR="005440AE" w:rsidRPr="0018189C" w:rsidRDefault="005440AE" w:rsidP="005440AE">
            <w:pPr>
              <w:pStyle w:val="TableCellLeft"/>
            </w:pPr>
            <w:r w:rsidRPr="0018189C">
              <w:t>element</w:t>
            </w:r>
          </w:p>
        </w:tc>
        <w:tc>
          <w:tcPr>
            <w:tcW w:w="5760" w:type="dxa"/>
            <w:tcBorders>
              <w:top w:val="single" w:sz="4" w:space="0" w:color="auto"/>
              <w:bottom w:val="single" w:sz="18" w:space="0" w:color="000080"/>
            </w:tcBorders>
          </w:tcPr>
          <w:p w:rsidR="005440AE" w:rsidRDefault="005440AE" w:rsidP="005440AE">
            <w:pPr>
              <w:pStyle w:val="TableCellLeft"/>
            </w:pPr>
            <w:r w:rsidRPr="0018189C">
              <w:t xml:space="preserve">The </w:t>
            </w:r>
            <w:r w:rsidRPr="005440AE">
              <w:rPr>
                <w:rStyle w:val="JDFElement"/>
              </w:rPr>
              <w:t>JDF</w:t>
            </w:r>
            <w:r w:rsidRPr="0018189C">
              <w:t xml:space="preserve"> </w:t>
            </w:r>
            <w:r w:rsidR="00713692">
              <w:t>Node</w:t>
            </w:r>
            <w:r w:rsidR="00B67314">
              <w:t>s</w:t>
            </w:r>
            <w:r w:rsidR="00713692">
              <w:t xml:space="preserve"> </w:t>
            </w:r>
            <w:r w:rsidRPr="0018189C">
              <w:t xml:space="preserve">after processing including the </w:t>
            </w:r>
            <w:r w:rsidRPr="005440AE">
              <w:rPr>
                <w:rStyle w:val="JDFElement"/>
              </w:rPr>
              <w:t>Audit</w:t>
            </w:r>
            <w:r w:rsidRPr="0018189C">
              <w:t xml:space="preserve"> Information. This is the PrintTalk equivalent to the JMF </w:t>
            </w:r>
            <w:r w:rsidRPr="005440AE">
              <w:rPr>
                <w:rStyle w:val="JDFMessage"/>
              </w:rPr>
              <w:t>ReturnQueueEntry</w:t>
            </w:r>
            <w:r w:rsidRPr="0018189C">
              <w:t xml:space="preserve"> </w:t>
            </w:r>
            <w:r w:rsidR="00C6565D">
              <w:t>message</w:t>
            </w:r>
            <w:r w:rsidRPr="0018189C">
              <w:t>.</w:t>
            </w:r>
          </w:p>
          <w:p w:rsidR="00540289" w:rsidRPr="0018189C" w:rsidRDefault="00540289" w:rsidP="005440AE">
            <w:pPr>
              <w:pStyle w:val="TableCellLeft"/>
            </w:pPr>
            <w:r>
              <w:t xml:space="preserve">See </w:t>
            </w:r>
            <w:r w:rsidR="007C0763">
              <w:fldChar w:fldCharType="begin"/>
            </w:r>
            <w:r>
              <w:instrText xml:space="preserve"> REF JDF13 \h </w:instrText>
            </w:r>
            <w:r w:rsidR="007C0763">
              <w:fldChar w:fldCharType="separate"/>
            </w:r>
            <w:r w:rsidR="00BC3338" w:rsidRPr="00305A27">
              <w:t>[JDF1.</w:t>
            </w:r>
            <w:r w:rsidR="00BC3338">
              <w:t>5</w:t>
            </w:r>
            <w:r w:rsidR="00BC3338" w:rsidRPr="00305A27">
              <w:t>]</w:t>
            </w:r>
            <w:r w:rsidR="007C0763">
              <w:fldChar w:fldCharType="end"/>
            </w:r>
            <w:r>
              <w:t>.</w:t>
            </w:r>
          </w:p>
        </w:tc>
      </w:tr>
    </w:tbl>
    <w:p w:rsidR="005235A2" w:rsidRDefault="005235A2" w:rsidP="005235A2">
      <w:pPr>
        <w:pStyle w:val="TableLine-After"/>
        <w:rPr>
          <w:lang w:eastAsia="de-DE"/>
        </w:rPr>
      </w:pPr>
    </w:p>
    <w:p w:rsidR="00996CCA" w:rsidRDefault="00996CCA">
      <w:r>
        <w:br w:type="page"/>
      </w:r>
    </w:p>
    <w:p w:rsidR="00EB04BC" w:rsidRPr="0018189C" w:rsidRDefault="00EB04B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rsidR="00EB04BC" w:rsidRPr="0018189C" w:rsidRDefault="00EB04BC">
      <w:pPr>
        <w:pStyle w:val="Heading1"/>
      </w:pPr>
      <w:bookmarkStart w:id="348" w:name="_Toc6217480"/>
      <w:bookmarkStart w:id="349" w:name="_Toc6220889"/>
      <w:bookmarkStart w:id="350" w:name="_Toc6224299"/>
      <w:bookmarkStart w:id="351" w:name="_Toc6224678"/>
      <w:bookmarkStart w:id="352" w:name="_Toc431471392"/>
      <w:bookmarkStart w:id="353" w:name="_Toc164364543"/>
      <w:bookmarkStart w:id="354" w:name="_Toc411174916"/>
      <w:r w:rsidRPr="0018189C">
        <w:t>PrintTalk Workflow</w:t>
      </w:r>
      <w:bookmarkEnd w:id="348"/>
      <w:bookmarkEnd w:id="349"/>
      <w:bookmarkEnd w:id="350"/>
      <w:bookmarkEnd w:id="351"/>
      <w:bookmarkEnd w:id="352"/>
      <w:bookmarkEnd w:id="353"/>
      <w:r w:rsidR="00592F8D">
        <w:t xml:space="preserve"> Diagram</w:t>
      </w:r>
      <w:bookmarkEnd w:id="354"/>
    </w:p>
    <w:p w:rsidR="00171989" w:rsidRDefault="00171989" w:rsidP="00171989">
      <w:r>
        <w:t>The PrintTalk 1.5 workflow is described in the following diagrams:</w:t>
      </w:r>
    </w:p>
    <w:p w:rsidR="00171989" w:rsidRPr="00D44847" w:rsidRDefault="00346E7F" w:rsidP="00171989">
      <w:pPr>
        <w:numPr>
          <w:ilvl w:val="0"/>
          <w:numId w:val="42"/>
        </w:numPr>
        <w:contextualSpacing/>
      </w:pPr>
      <w:r>
        <w:t>Figure</w:t>
      </w:r>
      <w:r w:rsidR="00171989">
        <w:t xml:space="preserve"> 2</w:t>
      </w:r>
      <w:r w:rsidR="00F05A06">
        <w:t xml:space="preserve">: </w:t>
      </w:r>
      <w:r>
        <w:t>A</w:t>
      </w:r>
      <w:r w:rsidR="00171989" w:rsidRPr="00D44847">
        <w:t xml:space="preserve"> simplified/streamlined Workflow Diagram, representative of web-based catalog ordering.</w:t>
      </w:r>
    </w:p>
    <w:p w:rsidR="00171989" w:rsidRPr="00D44847" w:rsidRDefault="00346E7F" w:rsidP="00171989">
      <w:pPr>
        <w:numPr>
          <w:ilvl w:val="0"/>
          <w:numId w:val="42"/>
        </w:numPr>
        <w:contextualSpacing/>
      </w:pPr>
      <w:r>
        <w:t>Figure 3</w:t>
      </w:r>
      <w:r w:rsidR="00F05A06">
        <w:t xml:space="preserve">: </w:t>
      </w:r>
      <w:r w:rsidR="00171989" w:rsidRPr="00D44847">
        <w:t>Proof Cycle</w:t>
      </w:r>
    </w:p>
    <w:p w:rsidR="00171989" w:rsidRPr="00D44847" w:rsidRDefault="00346E7F" w:rsidP="00171989">
      <w:pPr>
        <w:numPr>
          <w:ilvl w:val="0"/>
          <w:numId w:val="42"/>
        </w:numPr>
        <w:contextualSpacing/>
      </w:pPr>
      <w:r>
        <w:t>Figure 4</w:t>
      </w:r>
      <w:r w:rsidR="00F05A06">
        <w:t>: Status Request Cycle</w:t>
      </w:r>
    </w:p>
    <w:p w:rsidR="00171989" w:rsidRPr="00534F4E" w:rsidRDefault="00346E7F" w:rsidP="00171989">
      <w:pPr>
        <w:numPr>
          <w:ilvl w:val="0"/>
          <w:numId w:val="42"/>
        </w:numPr>
        <w:contextualSpacing/>
      </w:pPr>
      <w:r>
        <w:t>Figure 5</w:t>
      </w:r>
      <w:r w:rsidR="00F05A06">
        <w:t>: Change Order C</w:t>
      </w:r>
      <w:r w:rsidR="00171989" w:rsidRPr="00D44847">
        <w:t>ycle</w:t>
      </w:r>
    </w:p>
    <w:p w:rsidR="00181954" w:rsidRDefault="00346E7F" w:rsidP="00B94AE7">
      <w:pPr>
        <w:numPr>
          <w:ilvl w:val="0"/>
          <w:numId w:val="42"/>
        </w:numPr>
        <w:contextualSpacing/>
      </w:pPr>
      <w:r>
        <w:t>Figure</w:t>
      </w:r>
      <w:r w:rsidR="00171989">
        <w:t xml:space="preserve"> 6</w:t>
      </w:r>
      <w:r w:rsidR="00F05A06">
        <w:t xml:space="preserve">: </w:t>
      </w:r>
      <w:r>
        <w:t>A</w:t>
      </w:r>
      <w:r w:rsidR="00171989" w:rsidRPr="00D44847">
        <w:t xml:space="preserve"> detailed Workflow Diagram showing the possible workflows using PrintTalk </w:t>
      </w:r>
      <w:r w:rsidR="00171989" w:rsidRPr="00D44847">
        <w:rPr>
          <w:b/>
          <w:bCs/>
          <w:i/>
          <w:iCs/>
        </w:rPr>
        <w:t>Business Objects</w:t>
      </w:r>
      <w:r w:rsidR="00171989" w:rsidRPr="00D44847">
        <w:t xml:space="preserve">.   The diagram covers both the </w:t>
      </w:r>
      <w:r w:rsidR="00171989" w:rsidRPr="00D44847">
        <w:rPr>
          <w:b/>
          <w:bCs/>
          <w:i/>
          <w:iCs/>
        </w:rPr>
        <w:t xml:space="preserve">Negotiation Phase </w:t>
      </w:r>
      <w:r w:rsidR="00171989" w:rsidRPr="00D44847">
        <w:t xml:space="preserve">and the </w:t>
      </w:r>
      <w:r w:rsidR="00171989" w:rsidRPr="00D44847">
        <w:rPr>
          <w:b/>
          <w:bCs/>
          <w:i/>
          <w:iCs/>
        </w:rPr>
        <w:t>Production Phase</w:t>
      </w:r>
      <w:r w:rsidR="00171989" w:rsidRPr="00D44847">
        <w:t>, along with all possible loops that might occur.</w:t>
      </w:r>
    </w:p>
    <w:p w:rsidR="002F3931" w:rsidRDefault="00171989" w:rsidP="00F9428F">
      <w:pPr>
        <w:pStyle w:val="FigureCaption"/>
      </w:pPr>
      <w:bookmarkStart w:id="355" w:name="_Toc411174957"/>
      <w:r w:rsidRPr="00305A27">
        <w:t xml:space="preserve">Figure </w:t>
      </w:r>
      <w:r w:rsidR="007C0763">
        <w:fldChar w:fldCharType="begin"/>
      </w:r>
      <w:r w:rsidR="003F4D71">
        <w:instrText xml:space="preserve"> SEQ Figure \* ARABIC </w:instrText>
      </w:r>
      <w:r w:rsidR="007C0763">
        <w:fldChar w:fldCharType="separate"/>
      </w:r>
      <w:r w:rsidR="00BC3338">
        <w:rPr>
          <w:noProof/>
        </w:rPr>
        <w:t>2</w:t>
      </w:r>
      <w:r w:rsidR="007C0763">
        <w:rPr>
          <w:noProof/>
        </w:rPr>
        <w:fldChar w:fldCharType="end"/>
      </w:r>
      <w:r w:rsidRPr="00305A27">
        <w:t xml:space="preserve">: </w:t>
      </w:r>
      <w:r>
        <w:t>Simplified Workflow Diagram</w:t>
      </w:r>
      <w:bookmarkEnd w:id="355"/>
    </w:p>
    <w:p w:rsidR="002A1E0E" w:rsidRPr="002A1E0E" w:rsidRDefault="002A1E0E" w:rsidP="002A1E0E">
      <w:pPr>
        <w:pStyle w:val="FigureLine-BeforeText"/>
      </w:pPr>
    </w:p>
    <w:p w:rsidR="002041EF" w:rsidRDefault="003F4D71" w:rsidP="00592F8D">
      <w:pPr>
        <w:pStyle w:val="BodyText"/>
      </w:pPr>
      <w:r>
        <w:rPr>
          <w:noProof/>
        </w:rPr>
        <w:drawing>
          <wp:inline distT="0" distB="0" distL="0" distR="0">
            <wp:extent cx="5778500" cy="397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of_Cycle_f1_r6.pdf"/>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8500" cy="3975805"/>
                    </a:xfrm>
                    <a:prstGeom prst="rect">
                      <a:avLst/>
                    </a:prstGeom>
                  </pic:spPr>
                </pic:pic>
              </a:graphicData>
            </a:graphic>
          </wp:inline>
        </w:drawing>
      </w:r>
    </w:p>
    <w:p w:rsidR="00535A77" w:rsidRDefault="00535A77" w:rsidP="00592F8D">
      <w:pPr>
        <w:pStyle w:val="BodyText"/>
      </w:pPr>
    </w:p>
    <w:p w:rsidR="002041EF" w:rsidRDefault="002041EF" w:rsidP="00592F8D">
      <w:pPr>
        <w:pStyle w:val="BodyText"/>
      </w:pPr>
    </w:p>
    <w:p w:rsidR="0086666F" w:rsidRDefault="0086666F" w:rsidP="0086666F">
      <w:pPr>
        <w:pStyle w:val="FigureCaption"/>
      </w:pPr>
      <w:bookmarkStart w:id="356" w:name="_Toc411174958"/>
      <w:r w:rsidRPr="00305A27">
        <w:lastRenderedPageBreak/>
        <w:t xml:space="preserve">Figure </w:t>
      </w:r>
      <w:r w:rsidR="007C0763">
        <w:fldChar w:fldCharType="begin"/>
      </w:r>
      <w:r w:rsidR="003F4D71">
        <w:instrText xml:space="preserve"> SEQ Figure \* ARABIC </w:instrText>
      </w:r>
      <w:r w:rsidR="007C0763">
        <w:fldChar w:fldCharType="separate"/>
      </w:r>
      <w:r w:rsidR="00BC3338">
        <w:rPr>
          <w:noProof/>
        </w:rPr>
        <w:t>3</w:t>
      </w:r>
      <w:r w:rsidR="007C0763">
        <w:rPr>
          <w:noProof/>
        </w:rPr>
        <w:fldChar w:fldCharType="end"/>
      </w:r>
      <w:r w:rsidRPr="00305A27">
        <w:t xml:space="preserve">: </w:t>
      </w:r>
      <w:r>
        <w:t>Proof Cycle</w:t>
      </w:r>
      <w:bookmarkEnd w:id="356"/>
    </w:p>
    <w:p w:rsidR="002A1E0E" w:rsidRDefault="002A1E0E" w:rsidP="009D454C">
      <w:pPr>
        <w:pStyle w:val="FigureLine-BeforeText"/>
      </w:pPr>
    </w:p>
    <w:p w:rsidR="002A1E0E" w:rsidRPr="002A1E0E" w:rsidRDefault="003F4D71" w:rsidP="002A1E0E">
      <w:pPr>
        <w:pStyle w:val="FigureLine-BeforeText"/>
      </w:pPr>
      <w:r>
        <w:rPr>
          <w:noProof/>
        </w:rPr>
        <w:drawing>
          <wp:inline distT="0" distB="0" distL="0" distR="0">
            <wp:extent cx="2540514" cy="3956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of_Cycle_F2_r5.pdf"/>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40514" cy="3956538"/>
                    </a:xfrm>
                    <a:prstGeom prst="rect">
                      <a:avLst/>
                    </a:prstGeom>
                  </pic:spPr>
                </pic:pic>
              </a:graphicData>
            </a:graphic>
          </wp:inline>
        </w:drawing>
      </w:r>
    </w:p>
    <w:p w:rsidR="0086666F" w:rsidRDefault="0086666F" w:rsidP="00965DF8">
      <w:pPr>
        <w:pStyle w:val="BodyText"/>
        <w:jc w:val="center"/>
      </w:pPr>
    </w:p>
    <w:p w:rsidR="0086666F" w:rsidRDefault="0086666F" w:rsidP="00592F8D">
      <w:pPr>
        <w:pStyle w:val="BodyText"/>
      </w:pPr>
    </w:p>
    <w:p w:rsidR="002A1E0E" w:rsidRDefault="002A1E0E" w:rsidP="00592F8D">
      <w:pPr>
        <w:pStyle w:val="BodyText"/>
      </w:pPr>
    </w:p>
    <w:p w:rsidR="002A1E0E" w:rsidRDefault="002A1E0E" w:rsidP="00592F8D">
      <w:pPr>
        <w:pStyle w:val="BodyText"/>
      </w:pPr>
    </w:p>
    <w:p w:rsidR="00965DF8" w:rsidRDefault="00965DF8">
      <w:pPr>
        <w:rPr>
          <w:b/>
          <w:bCs/>
        </w:rPr>
      </w:pPr>
      <w:r>
        <w:br w:type="page"/>
      </w:r>
    </w:p>
    <w:p w:rsidR="0086666F" w:rsidRDefault="0086666F" w:rsidP="00F9428F">
      <w:pPr>
        <w:pStyle w:val="FigureCaption"/>
      </w:pPr>
      <w:bookmarkStart w:id="357" w:name="_Toc411174959"/>
      <w:r w:rsidRPr="00305A27">
        <w:lastRenderedPageBreak/>
        <w:t xml:space="preserve">Figure </w:t>
      </w:r>
      <w:r w:rsidR="007C0763">
        <w:fldChar w:fldCharType="begin"/>
      </w:r>
      <w:r w:rsidR="003F4D71">
        <w:instrText xml:space="preserve"> SEQ Figure \* ARABIC </w:instrText>
      </w:r>
      <w:r w:rsidR="007C0763">
        <w:fldChar w:fldCharType="separate"/>
      </w:r>
      <w:r w:rsidR="00BC3338">
        <w:rPr>
          <w:noProof/>
        </w:rPr>
        <w:t>4</w:t>
      </w:r>
      <w:r w:rsidR="007C0763">
        <w:rPr>
          <w:noProof/>
        </w:rPr>
        <w:fldChar w:fldCharType="end"/>
      </w:r>
      <w:r w:rsidRPr="00305A27">
        <w:t xml:space="preserve">: </w:t>
      </w:r>
      <w:r>
        <w:t>Status Request Cycle</w:t>
      </w:r>
      <w:bookmarkEnd w:id="357"/>
    </w:p>
    <w:p w:rsidR="009D454C" w:rsidRDefault="009D454C" w:rsidP="009D454C">
      <w:pPr>
        <w:pStyle w:val="FigureLine-BeforeText"/>
        <w:jc w:val="left"/>
      </w:pPr>
    </w:p>
    <w:p w:rsidR="009D454C" w:rsidRPr="009D454C" w:rsidRDefault="009D454C" w:rsidP="009D454C">
      <w:pPr>
        <w:pStyle w:val="FigureLine-Before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287243" w:rsidTr="009D454C">
        <w:tc>
          <w:tcPr>
            <w:tcW w:w="4788" w:type="dxa"/>
          </w:tcPr>
          <w:p w:rsidR="00287243" w:rsidRDefault="003F4D71" w:rsidP="00965DF8">
            <w:pPr>
              <w:pStyle w:val="BodyText"/>
              <w:jc w:val="center"/>
            </w:pPr>
            <w:r>
              <w:rPr>
                <w:noProof/>
              </w:rPr>
              <w:drawing>
                <wp:inline distT="0" distB="0" distL="0" distR="0">
                  <wp:extent cx="1955800" cy="279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Request_Cycle_F3_R7_1.pdf"/>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55800" cy="2794000"/>
                          </a:xfrm>
                          <a:prstGeom prst="rect">
                            <a:avLst/>
                          </a:prstGeom>
                        </pic:spPr>
                      </pic:pic>
                    </a:graphicData>
                  </a:graphic>
                </wp:inline>
              </w:drawing>
            </w:r>
          </w:p>
        </w:tc>
        <w:tc>
          <w:tcPr>
            <w:tcW w:w="4788" w:type="dxa"/>
          </w:tcPr>
          <w:p w:rsidR="00287243" w:rsidRDefault="003F4D71" w:rsidP="00965DF8">
            <w:pPr>
              <w:pStyle w:val="BodyText"/>
              <w:jc w:val="center"/>
            </w:pPr>
            <w:r>
              <w:rPr>
                <w:noProof/>
              </w:rPr>
              <w:drawing>
                <wp:inline distT="0" distB="0" distL="0" distR="0">
                  <wp:extent cx="1943100" cy="355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Request_Cycle_F3_R7_2.pdf"/>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43100" cy="3556000"/>
                          </a:xfrm>
                          <a:prstGeom prst="rect">
                            <a:avLst/>
                          </a:prstGeom>
                        </pic:spPr>
                      </pic:pic>
                    </a:graphicData>
                  </a:graphic>
                </wp:inline>
              </w:drawing>
            </w:r>
          </w:p>
        </w:tc>
      </w:tr>
    </w:tbl>
    <w:p w:rsidR="0086666F" w:rsidRDefault="0086666F" w:rsidP="00965DF8">
      <w:pPr>
        <w:pStyle w:val="BodyText"/>
        <w:jc w:val="center"/>
      </w:pPr>
    </w:p>
    <w:p w:rsidR="0086666F" w:rsidRDefault="0086666F" w:rsidP="0086666F">
      <w:pPr>
        <w:pStyle w:val="FigureCaption"/>
      </w:pPr>
      <w:bookmarkStart w:id="358" w:name="_Toc411174960"/>
      <w:bookmarkStart w:id="359" w:name="OLE_LINK11"/>
      <w:bookmarkStart w:id="360" w:name="OLE_LINK12"/>
      <w:r w:rsidRPr="00305A27">
        <w:t xml:space="preserve">Figure </w:t>
      </w:r>
      <w:r w:rsidR="007C0763">
        <w:fldChar w:fldCharType="begin"/>
      </w:r>
      <w:r w:rsidR="003F4D71">
        <w:instrText xml:space="preserve"> SEQ Figure \* ARABIC </w:instrText>
      </w:r>
      <w:r w:rsidR="007C0763">
        <w:fldChar w:fldCharType="separate"/>
      </w:r>
      <w:r w:rsidR="00BC3338">
        <w:rPr>
          <w:noProof/>
        </w:rPr>
        <w:t>5</w:t>
      </w:r>
      <w:r w:rsidR="007C0763">
        <w:rPr>
          <w:noProof/>
        </w:rPr>
        <w:fldChar w:fldCharType="end"/>
      </w:r>
      <w:r w:rsidRPr="00305A27">
        <w:t xml:space="preserve">: </w:t>
      </w:r>
      <w:r>
        <w:t>Change Order Management</w:t>
      </w:r>
      <w:bookmarkEnd w:id="358"/>
    </w:p>
    <w:p w:rsidR="00287243" w:rsidRPr="00287243" w:rsidRDefault="00287243" w:rsidP="00287243">
      <w:pPr>
        <w:pStyle w:val="FigureLine-BeforeText"/>
      </w:pPr>
    </w:p>
    <w:bookmarkEnd w:id="359"/>
    <w:bookmarkEnd w:id="360"/>
    <w:p w:rsidR="00F9428F" w:rsidRPr="00F9428F" w:rsidRDefault="003F4D71" w:rsidP="00287243">
      <w:pPr>
        <w:jc w:val="center"/>
      </w:pPr>
      <w:r>
        <w:rPr>
          <w:noProof/>
        </w:rPr>
        <w:drawing>
          <wp:inline distT="0" distB="0" distL="0" distR="0">
            <wp:extent cx="5943600"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Order_Management_F4_R5.pdf"/>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704975"/>
                    </a:xfrm>
                    <a:prstGeom prst="rect">
                      <a:avLst/>
                    </a:prstGeom>
                  </pic:spPr>
                </pic:pic>
              </a:graphicData>
            </a:graphic>
          </wp:inline>
        </w:drawing>
      </w:r>
    </w:p>
    <w:p w:rsidR="00965DF8" w:rsidRDefault="00965DF8" w:rsidP="00965DF8">
      <w:pPr>
        <w:pStyle w:val="FigureLine-BeforeText"/>
        <w:rPr>
          <w:noProof/>
        </w:rPr>
      </w:pPr>
    </w:p>
    <w:p w:rsidR="00A26221" w:rsidRDefault="00A26221" w:rsidP="00965DF8">
      <w:pPr>
        <w:pStyle w:val="FigureLine-BeforeText"/>
        <w:rPr>
          <w:noProof/>
        </w:rPr>
      </w:pPr>
    </w:p>
    <w:p w:rsidR="00A26221" w:rsidRDefault="00A26221" w:rsidP="00965DF8">
      <w:pPr>
        <w:pStyle w:val="FigureLine-BeforeText"/>
        <w:rPr>
          <w:noProof/>
        </w:rPr>
      </w:pPr>
    </w:p>
    <w:p w:rsidR="003600C1" w:rsidRDefault="003600C1">
      <w:pPr>
        <w:rPr>
          <w:noProof/>
        </w:rPr>
      </w:pPr>
    </w:p>
    <w:p w:rsidR="003600C1" w:rsidRDefault="003600C1">
      <w:pPr>
        <w:rPr>
          <w:noProof/>
        </w:rPr>
      </w:pPr>
    </w:p>
    <w:p w:rsidR="00125EBD" w:rsidRDefault="003600C1" w:rsidP="00125EBD">
      <w:pPr>
        <w:rPr>
          <w:noProof/>
        </w:rPr>
        <w:sectPr w:rsidR="00125EBD" w:rsidSect="00A0033A">
          <w:headerReference w:type="default" r:id="rId18"/>
          <w:footerReference w:type="default" r:id="rId19"/>
          <w:footerReference w:type="first" r:id="rId20"/>
          <w:type w:val="continuous"/>
          <w:pgSz w:w="12240" w:h="15840" w:code="1"/>
          <w:pgMar w:top="1440" w:right="1440" w:bottom="1440" w:left="1440" w:header="720" w:footer="720" w:gutter="0"/>
          <w:cols w:space="720"/>
          <w:titlePg/>
          <w:docGrid w:linePitch="272"/>
        </w:sectPr>
      </w:pPr>
      <w:r>
        <w:rPr>
          <w:noProof/>
        </w:rPr>
        <w:br w:type="page"/>
      </w:r>
    </w:p>
    <w:p w:rsidR="003600C1" w:rsidRPr="003600C1" w:rsidRDefault="003600C1" w:rsidP="00125EBD">
      <w:pPr>
        <w:pStyle w:val="FigureCaption"/>
        <w:rPr>
          <w:noProof/>
          <w:sz w:val="36"/>
          <w:szCs w:val="36"/>
        </w:rPr>
      </w:pPr>
      <w:bookmarkStart w:id="365" w:name="_Toc411174961"/>
      <w:r w:rsidRPr="00305A27">
        <w:lastRenderedPageBreak/>
        <w:t xml:space="preserve">Figure </w:t>
      </w:r>
      <w:r w:rsidR="007C0763">
        <w:fldChar w:fldCharType="begin"/>
      </w:r>
      <w:r w:rsidR="003F4D71">
        <w:instrText xml:space="preserve"> SEQ Figure \* ARABIC </w:instrText>
      </w:r>
      <w:r w:rsidR="007C0763">
        <w:fldChar w:fldCharType="separate"/>
      </w:r>
      <w:r w:rsidR="00BC3338">
        <w:rPr>
          <w:noProof/>
        </w:rPr>
        <w:t>6</w:t>
      </w:r>
      <w:r w:rsidR="007C0763">
        <w:rPr>
          <w:noProof/>
        </w:rPr>
        <w:fldChar w:fldCharType="end"/>
      </w:r>
      <w:r w:rsidRPr="00305A27">
        <w:t xml:space="preserve">: </w:t>
      </w:r>
      <w:r>
        <w:t>Workflow Diagram</w:t>
      </w:r>
      <w:r w:rsidR="007C0763" w:rsidRPr="007C076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7" type="#_x0000_t75" style="position:absolute;left:0;text-align:left;margin-left:-60.6pt;margin-top:41.5pt;width:719.3pt;height:490.45pt;z-index:-251655168;mso-wrap-distance-top:6in;mso-position-horizontal-relative:text;mso-position-vertical-relative:text">
            <v:imagedata r:id="rId21" o:title=""/>
          </v:shape>
          <o:OLEObject Type="Embed" ProgID="Visio.Drawing.11" ShapeID="_x0000_s1147" DrawAspect="Content" ObjectID="_1500827984" r:id="rId22"/>
        </w:pict>
      </w:r>
      <w:bookmarkEnd w:id="365"/>
    </w:p>
    <w:p w:rsidR="003600C1" w:rsidRPr="003600C1" w:rsidRDefault="003600C1">
      <w:pPr>
        <w:rPr>
          <w:noProof/>
          <w:sz w:val="36"/>
          <w:szCs w:val="36"/>
        </w:rPr>
      </w:pPr>
    </w:p>
    <w:p w:rsidR="003600C1" w:rsidRPr="003600C1" w:rsidRDefault="003600C1">
      <w:pPr>
        <w:rPr>
          <w:noProof/>
          <w:sz w:val="36"/>
          <w:szCs w:val="36"/>
        </w:rPr>
      </w:pPr>
    </w:p>
    <w:p w:rsidR="003600C1" w:rsidRDefault="003600C1">
      <w:pPr>
        <w:rPr>
          <w:noProof/>
        </w:rPr>
      </w:pPr>
      <w:r>
        <w:rPr>
          <w:noProof/>
        </w:rPr>
        <w:br w:type="page"/>
      </w:r>
    </w:p>
    <w:p w:rsidR="00125EBD" w:rsidRDefault="00125EBD" w:rsidP="003600C1">
      <w:pPr>
        <w:pStyle w:val="Heading1"/>
        <w:sectPr w:rsidR="00125EBD" w:rsidSect="00A0033A">
          <w:pgSz w:w="15840" w:h="12240" w:orient="landscape" w:code="1"/>
          <w:pgMar w:top="1440" w:right="1440" w:bottom="1440" w:left="1440" w:header="720" w:footer="720" w:gutter="0"/>
          <w:cols w:space="720"/>
          <w:titlePg/>
          <w:docGrid w:linePitch="272"/>
        </w:sectPr>
      </w:pPr>
    </w:p>
    <w:p w:rsidR="005A22DF" w:rsidRDefault="005A22DF" w:rsidP="003600C1">
      <w:pPr>
        <w:pStyle w:val="Heading1"/>
      </w:pPr>
      <w:bookmarkStart w:id="366" w:name="_Toc411174917"/>
      <w:r w:rsidRPr="0018189C">
        <w:lastRenderedPageBreak/>
        <w:t xml:space="preserve">Usage of the </w:t>
      </w:r>
      <w:r>
        <w:t>PrintTalk</w:t>
      </w:r>
      <w:r w:rsidRPr="0018189C">
        <w:t xml:space="preserve"> IDs</w:t>
      </w:r>
      <w:bookmarkEnd w:id="366"/>
    </w:p>
    <w:p w:rsidR="00EB04BC" w:rsidRPr="0018189C" w:rsidRDefault="00753D54" w:rsidP="002F3931">
      <w:pPr>
        <w:pStyle w:val="BodyText"/>
      </w:pPr>
      <w:r>
        <w:t xml:space="preserve">This section </w:t>
      </w:r>
      <w:r w:rsidR="005027BA">
        <w:t>illustrates</w:t>
      </w:r>
      <w:r>
        <w:t xml:space="preserve"> the semantics and </w:t>
      </w:r>
      <w:r w:rsidR="00EB04BC" w:rsidRPr="0018189C">
        <w:t>usage</w:t>
      </w:r>
      <w:r w:rsidRPr="00753D54">
        <w:t xml:space="preserve"> </w:t>
      </w:r>
      <w:r w:rsidRPr="0018189C">
        <w:t>of the various IDs</w:t>
      </w:r>
      <w:r w:rsidR="00EB04BC" w:rsidRPr="0018189C">
        <w:t xml:space="preserve"> in typical workflow scenarios: </w:t>
      </w:r>
    </w:p>
    <w:p w:rsidR="00EB04BC" w:rsidRPr="0018189C" w:rsidRDefault="00EB04BC" w:rsidP="00652DA3">
      <w:pPr>
        <w:pStyle w:val="Heading2"/>
      </w:pPr>
      <w:bookmarkStart w:id="367" w:name="_Toc164364546"/>
      <w:bookmarkStart w:id="368" w:name="_Toc411174918"/>
      <w:r w:rsidRPr="0018189C">
        <w:t>BusinessID and BusinessRefID:</w:t>
      </w:r>
      <w:bookmarkEnd w:id="367"/>
      <w:bookmarkEnd w:id="368"/>
    </w:p>
    <w:p w:rsidR="004A4B0E" w:rsidRPr="0018189C" w:rsidRDefault="003709F2" w:rsidP="00BF643E">
      <w:pPr>
        <w:pStyle w:val="BodyText"/>
      </w:pPr>
      <w:r>
        <w:t xml:space="preserve">This section illustrates the use of the </w:t>
      </w:r>
      <w:proofErr w:type="gramStart"/>
      <w:r w:rsidR="009F3E05" w:rsidRPr="001B6E05">
        <w:t>@</w:t>
      </w:r>
      <w:r w:rsidRPr="002F3931">
        <w:rPr>
          <w:rStyle w:val="JDFAttributeName"/>
        </w:rPr>
        <w:t>Busines</w:t>
      </w:r>
      <w:r>
        <w:rPr>
          <w:rStyle w:val="JDFAttributeName"/>
        </w:rPr>
        <w:t>s</w:t>
      </w:r>
      <w:r w:rsidRPr="002F3931">
        <w:rPr>
          <w:rStyle w:val="JDFAttributeName"/>
        </w:rPr>
        <w:t>ID</w:t>
      </w:r>
      <w:r w:rsidRPr="0018189C">
        <w:t xml:space="preserve"> </w:t>
      </w:r>
      <w:r>
        <w:t xml:space="preserve"> and</w:t>
      </w:r>
      <w:proofErr w:type="gramEnd"/>
      <w:r>
        <w:t xml:space="preserve"> </w:t>
      </w:r>
      <w:r w:rsidR="009F3E05" w:rsidRPr="001B6E05">
        <w:t>@</w:t>
      </w:r>
      <w:r w:rsidRPr="002F3931">
        <w:rPr>
          <w:rStyle w:val="JDFAttributeName"/>
        </w:rPr>
        <w:t>Busines</w:t>
      </w:r>
      <w:r>
        <w:rPr>
          <w:rStyle w:val="JDFAttributeName"/>
        </w:rPr>
        <w:t>s</w:t>
      </w:r>
      <w:r w:rsidRPr="002F3931">
        <w:rPr>
          <w:rStyle w:val="JDFAttributeName"/>
        </w:rPr>
        <w:t>RefID</w:t>
      </w:r>
      <w:r w:rsidRPr="003709F2">
        <w:t>.</w:t>
      </w:r>
      <w:r>
        <w:t xml:space="preserve"> </w:t>
      </w:r>
      <w:r w:rsidR="002F3931">
        <w:t xml:space="preserve">The </w:t>
      </w:r>
      <w:r w:rsidR="009F3E05" w:rsidRPr="001B6E05">
        <w:t>@</w:t>
      </w:r>
      <w:r w:rsidR="00AE25C1" w:rsidRPr="002F3931">
        <w:rPr>
          <w:rStyle w:val="JDFAttributeName"/>
        </w:rPr>
        <w:t>BusinessRefID</w:t>
      </w:r>
      <w:r w:rsidR="004A4B0E" w:rsidRPr="0018189C">
        <w:t xml:space="preserve"> reference</w:t>
      </w:r>
      <w:r>
        <w:t>s</w:t>
      </w:r>
      <w:r w:rsidR="004A4B0E" w:rsidRPr="0018189C">
        <w:t xml:space="preserve"> a </w:t>
      </w:r>
      <w:fldSimple w:instr=" REF BusinessObjectGlossary \h  \* MERGEFORMAT ">
        <w:r w:rsidR="00BC3338" w:rsidRPr="00BC3338">
          <w:rPr>
            <w:rStyle w:val="JDFTermRef"/>
          </w:rPr>
          <w:t>Business Object</w:t>
        </w:r>
      </w:fldSimple>
      <w:r w:rsidR="004A4B0E" w:rsidRPr="0018189C">
        <w:t xml:space="preserve"> that originates from the other side of the Workflow. </w:t>
      </w:r>
      <w:r w:rsidR="00D500EF">
        <w:t>Thus,</w:t>
      </w:r>
      <w:r w:rsidR="004A4B0E" w:rsidRPr="0018189C">
        <w:t xml:space="preserve"> a </w:t>
      </w:r>
      <w:fldSimple w:instr=" REF BusinessObjectGlossary \h  \* MERGEFORMAT ">
        <w:r w:rsidR="00BC3338" w:rsidRPr="00BC3338">
          <w:rPr>
            <w:rStyle w:val="JDFTermRef"/>
          </w:rPr>
          <w:t>Business Object</w:t>
        </w:r>
      </w:fldSimple>
      <w:r w:rsidR="00D500EF">
        <w:rPr>
          <w:rStyle w:val="JDFTermRef"/>
        </w:rPr>
        <w:t xml:space="preserve"> </w:t>
      </w:r>
      <w:r w:rsidR="004A4B0E" w:rsidRPr="0018189C">
        <w:t xml:space="preserve">that originates from the </w:t>
      </w:r>
      <w:fldSimple w:instr=" REF PrintBuyer \h  \* MERGEFORMAT ">
        <w:r w:rsidR="00BC3338" w:rsidRPr="00BC3338">
          <w:rPr>
            <w:rStyle w:val="JDFTermRef"/>
          </w:rPr>
          <w:t>Print Buyer</w:t>
        </w:r>
      </w:fldSimple>
      <w:r w:rsidR="009573C2" w:rsidRPr="003709F2">
        <w:t xml:space="preserve"> </w:t>
      </w:r>
      <w:r w:rsidR="00AE25C1">
        <w:t>refe</w:t>
      </w:r>
      <w:r w:rsidR="004A4B0E" w:rsidRPr="0018189C">
        <w:t>rence</w:t>
      </w:r>
      <w:r>
        <w:t>s</w:t>
      </w:r>
      <w:r w:rsidR="004A4B0E" w:rsidRPr="0018189C">
        <w:t xml:space="preserve"> a </w:t>
      </w:r>
      <w:fldSimple w:instr=" REF BusinessObjectGlossary \h  \* MERGEFORMAT ">
        <w:r w:rsidR="00BC3338" w:rsidRPr="00BC3338">
          <w:rPr>
            <w:rStyle w:val="JDFTermRef"/>
          </w:rPr>
          <w:t>Business Object</w:t>
        </w:r>
      </w:fldSimple>
      <w:r w:rsidR="00D500EF">
        <w:rPr>
          <w:rStyle w:val="JDFTermRef"/>
        </w:rPr>
        <w:t xml:space="preserve"> </w:t>
      </w:r>
      <w:r w:rsidR="004A4B0E" w:rsidRPr="0018189C">
        <w:t xml:space="preserve">that originates from the </w:t>
      </w:r>
      <w:fldSimple w:instr=" REF PrintProvider \h  \* MERGEFORMAT ">
        <w:r w:rsidR="00BC3338" w:rsidRPr="00BC3338">
          <w:rPr>
            <w:rStyle w:val="JDFTermRef"/>
          </w:rPr>
          <w:t>Print Provider</w:t>
        </w:r>
      </w:fldSimple>
      <w:r w:rsidR="00D500EF">
        <w:rPr>
          <w:rStyle w:val="JDFTermRef"/>
        </w:rPr>
        <w:t xml:space="preserve"> </w:t>
      </w:r>
      <w:r w:rsidR="004A4B0E" w:rsidRPr="0018189C">
        <w:t>and vice versa.</w:t>
      </w:r>
      <w:r w:rsidR="00185AB9">
        <w:t xml:space="preserve"> </w:t>
      </w:r>
      <w:r w:rsidR="00F464FB" w:rsidRPr="00F464FB">
        <w:t xml:space="preserve">Once a </w:t>
      </w:r>
      <w:fldSimple w:instr=" REF _Ref164422357 \h  \* MERGEFORMAT ">
        <w:r w:rsidR="00BC3338" w:rsidRPr="00BC3338">
          <w:rPr>
            <w:rStyle w:val="JDFElementRef"/>
          </w:rPr>
          <w:t>PurchaseOrder</w:t>
        </w:r>
      </w:fldSimple>
      <w:r w:rsidR="00F464FB">
        <w:rPr>
          <w:rStyle w:val="JDFElementRef"/>
        </w:rPr>
        <w:t xml:space="preserve"> </w:t>
      </w:r>
      <w:r w:rsidR="00F464FB" w:rsidRPr="00F464FB">
        <w:t xml:space="preserve">has been placed, </w:t>
      </w:r>
      <w:fldSimple w:instr=" REF _Ref164422357 \h  \* MERGEFORMAT ">
        <w:r w:rsidR="00BC3338" w:rsidRPr="00BC3338">
          <w:rPr>
            <w:rStyle w:val="JDFElementRef"/>
          </w:rPr>
          <w:t>PurchaseOrder</w:t>
        </w:r>
      </w:fldSimple>
      <w:r w:rsidR="00F464FB" w:rsidRPr="00F464FB">
        <w:t>/@</w:t>
      </w:r>
      <w:r w:rsidR="00F464FB" w:rsidRPr="00F464FB">
        <w:rPr>
          <w:rStyle w:val="JDFAttributeName"/>
        </w:rPr>
        <w:t>BusinessID</w:t>
      </w:r>
      <w:r w:rsidR="00F464FB" w:rsidRPr="00F464FB">
        <w:t xml:space="preserve"> SHALL be used as the @</w:t>
      </w:r>
      <w:r w:rsidR="00F464FB" w:rsidRPr="00F464FB">
        <w:rPr>
          <w:rStyle w:val="JDFAttributeName"/>
        </w:rPr>
        <w:t>BusinessRefID</w:t>
      </w:r>
      <w:r w:rsidR="00F464FB" w:rsidRPr="00F464FB">
        <w:t xml:space="preserve"> of all following </w:t>
      </w:r>
      <w:fldSimple w:instr=" REF BusinessObjectGlossary \h  \* MERGEFORMAT ">
        <w:r w:rsidR="00BC3338" w:rsidRPr="00BC3338">
          <w:rPr>
            <w:rStyle w:val="JDFTermRef"/>
          </w:rPr>
          <w:t>Business Object</w:t>
        </w:r>
      </w:fldSimple>
      <w:r w:rsidR="00F464FB" w:rsidRPr="00F464FB">
        <w:t>s.</w:t>
      </w:r>
    </w:p>
    <w:p w:rsidR="00AC0788" w:rsidRDefault="00AC0788" w:rsidP="00652DA3">
      <w:pPr>
        <w:pStyle w:val="Heading3"/>
      </w:pPr>
      <w:bookmarkStart w:id="369" w:name="_Toc411174919"/>
      <w:r>
        <w:t xml:space="preserve">Simple </w:t>
      </w:r>
      <w:r w:rsidR="00D500EF">
        <w:t>Negotiation</w:t>
      </w:r>
      <w:bookmarkEnd w:id="369"/>
    </w:p>
    <w:p w:rsidR="00AC0788" w:rsidRPr="00AC0788" w:rsidRDefault="007C0763" w:rsidP="00AC0788">
      <w:pPr>
        <w:pStyle w:val="ListNumber2wLeading"/>
        <w:rPr>
          <w:rStyle w:val="JDFElement"/>
          <w:rFonts w:ascii="Times New Roman" w:hAnsi="Times New Roman"/>
        </w:rPr>
      </w:pPr>
      <w:fldSimple w:instr=" REF PrintBuyer \h  \* MERGEFORMAT ">
        <w:r w:rsidR="00BC3338" w:rsidRPr="00BC3338">
          <w:rPr>
            <w:rStyle w:val="JDFTermRef"/>
          </w:rPr>
          <w:t>Print Buyer</w:t>
        </w:r>
      </w:fldSimple>
      <w:r w:rsidR="009573C2">
        <w:rPr>
          <w:rStyle w:val="JDFTermRef"/>
        </w:rPr>
        <w:t xml:space="preserve"> </w:t>
      </w:r>
      <w:r w:rsidR="00AC0788">
        <w:t xml:space="preserve">sends </w:t>
      </w:r>
      <w:r w:rsidR="00AC0788" w:rsidRPr="00AC0788">
        <w:rPr>
          <w:rStyle w:val="JDFElement"/>
        </w:rPr>
        <w:t>RFQ</w:t>
      </w:r>
    </w:p>
    <w:p w:rsidR="00AC0788" w:rsidRPr="00AC0788" w:rsidRDefault="00AC0788" w:rsidP="00F312B9">
      <w:pPr>
        <w:pStyle w:val="Samplecode03"/>
      </w:pPr>
      <w:r w:rsidRPr="00AC0788">
        <w:t>&lt;</w:t>
      </w:r>
      <w:r w:rsidRPr="00F312B9">
        <w:rPr>
          <w:rStyle w:val="XMLTag"/>
        </w:rPr>
        <w:t>RFQ</w:t>
      </w:r>
      <w:r w:rsidRPr="00AC0788">
        <w:t xml:space="preserve"> </w:t>
      </w:r>
      <w:r w:rsidRPr="00F312B9">
        <w:rPr>
          <w:rStyle w:val="XMLAttrName"/>
        </w:rPr>
        <w:t>BusinessID</w:t>
      </w:r>
      <w:r w:rsidRPr="00AC0788">
        <w:t>=</w:t>
      </w:r>
      <w:r w:rsidR="006F7C45" w:rsidRPr="00F312B9">
        <w:rPr>
          <w:rStyle w:val="XMLAttrValue"/>
        </w:rPr>
        <w:t>"</w:t>
      </w:r>
      <w:r w:rsidRPr="00F312B9">
        <w:rPr>
          <w:rStyle w:val="XMLAttrValue"/>
        </w:rPr>
        <w:t>RFQ_1"</w:t>
      </w:r>
      <w:r w:rsidRPr="00AC0788">
        <w:t>&gt;</w:t>
      </w:r>
    </w:p>
    <w:p w:rsidR="00AC0788" w:rsidRPr="00AC0788" w:rsidRDefault="007C0763" w:rsidP="00AC0788">
      <w:pPr>
        <w:pStyle w:val="ListNumber2wLeading"/>
        <w:rPr>
          <w:rStyle w:val="JDFElement"/>
          <w:rFonts w:ascii="Times New Roman" w:hAnsi="Times New Roman"/>
        </w:rPr>
      </w:pPr>
      <w:fldSimple w:instr=" REF PrintProvider \h  \* MERGEFORMAT ">
        <w:r w:rsidR="00BC3338" w:rsidRPr="00BC3338">
          <w:rPr>
            <w:rStyle w:val="JDFTermRef"/>
          </w:rPr>
          <w:t>Print Provider</w:t>
        </w:r>
      </w:fldSimple>
      <w:r w:rsidR="00AC0788">
        <w:t xml:space="preserve"> sends </w:t>
      </w:r>
      <w:r w:rsidR="00AC0788" w:rsidRPr="00AC0788">
        <w:rPr>
          <w:rStyle w:val="JDFElement"/>
        </w:rPr>
        <w:t>Quotation</w:t>
      </w:r>
      <w:r w:rsidR="00AC0788">
        <w:t xml:space="preserve"> referencing </w:t>
      </w:r>
      <w:r w:rsidR="00AC0788" w:rsidRPr="00AC0788">
        <w:rPr>
          <w:rStyle w:val="JDFElement"/>
        </w:rPr>
        <w:t>RFQ</w:t>
      </w:r>
      <w:r w:rsidR="00AC0788">
        <w:t xml:space="preserve"> "RFQ_1"</w:t>
      </w:r>
    </w:p>
    <w:p w:rsidR="00AC0788" w:rsidRPr="00044404" w:rsidRDefault="00AC0788" w:rsidP="00F312B9">
      <w:pPr>
        <w:pStyle w:val="Samplecode03"/>
      </w:pPr>
      <w:r w:rsidRPr="00AC0788">
        <w:rPr>
          <w:color w:val="0000FF"/>
        </w:rPr>
        <w:t>&lt;</w:t>
      </w:r>
      <w:r w:rsidRPr="00F312B9">
        <w:rPr>
          <w:rStyle w:val="XMLTag"/>
        </w:rPr>
        <w:t>Quotation</w:t>
      </w:r>
      <w:r w:rsidRPr="00044404">
        <w:t xml:space="preserve"> </w:t>
      </w:r>
      <w:r w:rsidRPr="00F312B9">
        <w:rPr>
          <w:rStyle w:val="XMLAttrName"/>
        </w:rPr>
        <w:t>BusinessID</w:t>
      </w:r>
      <w:r w:rsidRPr="00044404">
        <w:t>=</w:t>
      </w:r>
      <w:r w:rsidRPr="00F312B9">
        <w:rPr>
          <w:rStyle w:val="XMLAttrValue"/>
        </w:rPr>
        <w:t>"Quotation_1"</w:t>
      </w:r>
      <w:r w:rsidRPr="00044404">
        <w:t xml:space="preserve"> </w:t>
      </w:r>
      <w:r w:rsidRPr="00F312B9">
        <w:rPr>
          <w:rStyle w:val="XMLAttrName"/>
        </w:rPr>
        <w:t>BusinessRefID</w:t>
      </w:r>
      <w:r w:rsidRPr="00044404">
        <w:t>=</w:t>
      </w:r>
      <w:r w:rsidR="006F7C45" w:rsidRPr="00F312B9">
        <w:rPr>
          <w:rStyle w:val="XMLAttrValue"/>
        </w:rPr>
        <w:t>"</w:t>
      </w:r>
      <w:r w:rsidRPr="00F312B9">
        <w:rPr>
          <w:rStyle w:val="XMLAttrValue"/>
        </w:rPr>
        <w:t>R</w:t>
      </w:r>
      <w:r w:rsidRPr="00044404">
        <w:t>F</w:t>
      </w:r>
      <w:r w:rsidRPr="00AB3E3E">
        <w:rPr>
          <w:rStyle w:val="XMLAttrValue"/>
        </w:rPr>
        <w:t>Q</w:t>
      </w:r>
      <w:r w:rsidRPr="00F312B9">
        <w:rPr>
          <w:rStyle w:val="XMLAttrValue"/>
        </w:rPr>
        <w:t>_1</w:t>
      </w:r>
      <w:r w:rsidR="006F7C45" w:rsidRPr="00F312B9">
        <w:rPr>
          <w:rStyle w:val="XMLAttrValue"/>
        </w:rPr>
        <w:t>"</w:t>
      </w:r>
      <w:r w:rsidRPr="00044404">
        <w:t>&gt;</w:t>
      </w:r>
    </w:p>
    <w:p w:rsidR="00AC0788" w:rsidRDefault="006F7C45" w:rsidP="00F312B9">
      <w:pPr>
        <w:pStyle w:val="Samplecode04"/>
        <w:rPr>
          <w:color w:val="0000FF"/>
        </w:rPr>
      </w:pPr>
      <w:r w:rsidRPr="00AC0788">
        <w:rPr>
          <w:color w:val="0000FF"/>
        </w:rPr>
        <w:t>&lt;</w:t>
      </w:r>
      <w:r w:rsidR="00AC0788" w:rsidRPr="00F312B9">
        <w:rPr>
          <w:rStyle w:val="XMLTag"/>
        </w:rPr>
        <w:t>Quote</w:t>
      </w:r>
      <w:r w:rsidR="00AC0788" w:rsidRPr="00044404">
        <w:t xml:space="preserve"> </w:t>
      </w:r>
      <w:r w:rsidR="00AC0788" w:rsidRPr="00F312B9">
        <w:rPr>
          <w:rStyle w:val="XMLAttrName"/>
        </w:rPr>
        <w:t>QuoteID</w:t>
      </w:r>
      <w:r w:rsidR="00AC0788" w:rsidRPr="00044404">
        <w:t xml:space="preserve"> </w:t>
      </w:r>
      <w:r w:rsidR="00AC0788" w:rsidRPr="006F7C45">
        <w:rPr>
          <w:color w:val="0000FF"/>
        </w:rPr>
        <w:t>=</w:t>
      </w:r>
      <w:r w:rsidRPr="00F312B9">
        <w:rPr>
          <w:rStyle w:val="XMLAttrValue"/>
        </w:rPr>
        <w:t>"</w:t>
      </w:r>
      <w:r w:rsidR="00AC0788" w:rsidRPr="00F312B9">
        <w:rPr>
          <w:rStyle w:val="XMLAttrValue"/>
        </w:rPr>
        <w:t>Quote_1</w:t>
      </w:r>
      <w:r w:rsidRPr="00F312B9">
        <w:rPr>
          <w:rStyle w:val="XMLAttrValue"/>
        </w:rPr>
        <w:t>"</w:t>
      </w:r>
      <w:r w:rsidR="00AC0788" w:rsidRPr="00AC0788">
        <w:rPr>
          <w:color w:val="0000FF"/>
        </w:rPr>
        <w:t>/&gt;</w:t>
      </w:r>
    </w:p>
    <w:p w:rsidR="004E6763" w:rsidRDefault="006F7C45" w:rsidP="00F312B9">
      <w:pPr>
        <w:pStyle w:val="Samplecode04"/>
      </w:pPr>
      <w:r w:rsidRPr="00AC0788">
        <w:rPr>
          <w:color w:val="0000FF"/>
        </w:rPr>
        <w:t>&lt;</w:t>
      </w:r>
      <w:r w:rsidR="004E6763" w:rsidRPr="00F312B9">
        <w:rPr>
          <w:rStyle w:val="XMLTag"/>
        </w:rPr>
        <w:t>Quote</w:t>
      </w:r>
      <w:r w:rsidR="004E6763" w:rsidRPr="00044404">
        <w:t xml:space="preserve"> </w:t>
      </w:r>
      <w:r w:rsidR="004E6763" w:rsidRPr="00F312B9">
        <w:rPr>
          <w:rStyle w:val="XMLAttrName"/>
        </w:rPr>
        <w:t>QuoteID</w:t>
      </w:r>
      <w:r w:rsidR="004E6763" w:rsidRPr="00044404">
        <w:t xml:space="preserve"> </w:t>
      </w:r>
      <w:r w:rsidRPr="006F7C45">
        <w:rPr>
          <w:color w:val="0000FF"/>
        </w:rPr>
        <w:t>=</w:t>
      </w:r>
      <w:r w:rsidRPr="00F312B9">
        <w:rPr>
          <w:rStyle w:val="XMLAttrValue"/>
        </w:rPr>
        <w:t>"</w:t>
      </w:r>
      <w:r w:rsidR="004E6763" w:rsidRPr="00F312B9">
        <w:rPr>
          <w:rStyle w:val="XMLAttrValue"/>
        </w:rPr>
        <w:t>Quote_2</w:t>
      </w:r>
      <w:r w:rsidRPr="00F312B9">
        <w:rPr>
          <w:rStyle w:val="XMLAttrValue"/>
        </w:rPr>
        <w:t>"</w:t>
      </w:r>
      <w:r w:rsidR="004E6763" w:rsidRPr="00AC0788">
        <w:rPr>
          <w:color w:val="0000FF"/>
        </w:rPr>
        <w:t>/&gt;</w:t>
      </w:r>
    </w:p>
    <w:p w:rsidR="00AC0788" w:rsidRDefault="00AC0788" w:rsidP="00F312B9">
      <w:pPr>
        <w:pStyle w:val="Samplecode03"/>
      </w:pPr>
      <w:r w:rsidRPr="00AC0788">
        <w:rPr>
          <w:color w:val="0000FF"/>
        </w:rPr>
        <w:t>&lt;/</w:t>
      </w:r>
      <w:r w:rsidRPr="00F312B9">
        <w:rPr>
          <w:rStyle w:val="XMLTag"/>
        </w:rPr>
        <w:t>Quotation</w:t>
      </w:r>
      <w:r w:rsidRPr="00AC0788">
        <w:rPr>
          <w:color w:val="0000FF"/>
        </w:rPr>
        <w:t>&gt;</w:t>
      </w:r>
    </w:p>
    <w:p w:rsidR="00AC0788" w:rsidRDefault="007C0763" w:rsidP="00AC0788">
      <w:pPr>
        <w:pStyle w:val="ListNumber2wLeading"/>
      </w:pPr>
      <w:fldSimple w:instr=" REF PrintBuyer \h  \* MERGEFORMAT ">
        <w:r w:rsidR="00BC3338" w:rsidRPr="00BC3338">
          <w:rPr>
            <w:rStyle w:val="JDFTermRef"/>
          </w:rPr>
          <w:t>Print Buyer</w:t>
        </w:r>
      </w:fldSimple>
      <w:r w:rsidR="00AC0788">
        <w:t xml:space="preserve"> sends </w:t>
      </w:r>
      <w:r w:rsidR="00AC0788" w:rsidRPr="00AC0788">
        <w:rPr>
          <w:rStyle w:val="JDFElement"/>
        </w:rPr>
        <w:t>PurchaseOrder</w:t>
      </w:r>
      <w:r w:rsidR="00AC0788">
        <w:t xml:space="preserve"> referencing </w:t>
      </w:r>
      <w:r w:rsidR="00AC0788" w:rsidRPr="00AC0788">
        <w:rPr>
          <w:rStyle w:val="JDFElement"/>
        </w:rPr>
        <w:t>Quot</w:t>
      </w:r>
      <w:r w:rsidR="00DF0272">
        <w:rPr>
          <w:rStyle w:val="JDFElement"/>
        </w:rPr>
        <w:t>e</w:t>
      </w:r>
      <w:r w:rsidR="00AC0788">
        <w:t xml:space="preserve"> "</w:t>
      </w:r>
      <w:r w:rsidR="00AC0788" w:rsidRPr="0018189C">
        <w:t>Quot</w:t>
      </w:r>
      <w:r w:rsidR="00DF0272">
        <w:t>e</w:t>
      </w:r>
      <w:r w:rsidR="00AC0788" w:rsidRPr="0018189C">
        <w:t>_</w:t>
      </w:r>
      <w:r w:rsidR="00AC0788">
        <w:t>1"</w:t>
      </w:r>
    </w:p>
    <w:p w:rsidR="00AC0788" w:rsidRDefault="00AC0788" w:rsidP="00AC0788">
      <w:pPr>
        <w:pStyle w:val="SampleXML"/>
      </w:pPr>
      <w:r w:rsidRPr="00AC0788">
        <w:rPr>
          <w:color w:val="0000FF"/>
        </w:rPr>
        <w:t>&lt;</w:t>
      </w:r>
      <w:r w:rsidRPr="00F312B9">
        <w:rPr>
          <w:rStyle w:val="XMLTag"/>
        </w:rPr>
        <w:t>PurchaseOrder</w:t>
      </w:r>
      <w:r w:rsidRPr="0018189C">
        <w:t xml:space="preserve"> </w:t>
      </w:r>
      <w:r w:rsidRPr="00F312B9">
        <w:rPr>
          <w:rStyle w:val="XMLAttrName"/>
        </w:rPr>
        <w:t>BusinessID</w:t>
      </w:r>
      <w:r w:rsidRPr="00AC0788">
        <w:rPr>
          <w:color w:val="0000FF"/>
        </w:rPr>
        <w:t>=</w:t>
      </w:r>
      <w:r w:rsidR="006F7C45" w:rsidRPr="00F312B9">
        <w:rPr>
          <w:rStyle w:val="XMLAttrValue"/>
        </w:rPr>
        <w:t>"</w:t>
      </w:r>
      <w:r w:rsidRPr="00CB1519">
        <w:rPr>
          <w:rStyle w:val="XMLAttrValue"/>
        </w:rPr>
        <w:t>PO</w:t>
      </w:r>
      <w:r w:rsidRPr="0018189C">
        <w:t>_1</w:t>
      </w:r>
      <w:r w:rsidR="006F7C45" w:rsidRPr="00AC0788">
        <w:rPr>
          <w:color w:val="0000FF"/>
        </w:rPr>
        <w:t>"</w:t>
      </w:r>
      <w:r w:rsidRPr="0018189C">
        <w:t xml:space="preserve"> </w:t>
      </w:r>
      <w:r w:rsidRPr="00F312B9">
        <w:rPr>
          <w:rStyle w:val="XMLAttrName"/>
        </w:rPr>
        <w:t>BusinessRefID</w:t>
      </w:r>
      <w:r w:rsidRPr="00AC0788">
        <w:rPr>
          <w:color w:val="0000FF"/>
        </w:rPr>
        <w:t>=</w:t>
      </w:r>
      <w:r w:rsidR="006F7C45" w:rsidRPr="00CB1519">
        <w:rPr>
          <w:rStyle w:val="XMLAttrValue"/>
        </w:rPr>
        <w:t>"</w:t>
      </w:r>
      <w:r w:rsidRPr="00CB1519">
        <w:rPr>
          <w:rStyle w:val="XMLAttrValue"/>
        </w:rPr>
        <w:t>Quotation_1</w:t>
      </w:r>
      <w:r w:rsidR="006F7C45" w:rsidRPr="00CB1519">
        <w:rPr>
          <w:rStyle w:val="XMLAttrValue"/>
        </w:rPr>
        <w:t>"</w:t>
      </w:r>
      <w:r w:rsidRPr="0018189C">
        <w:t xml:space="preserve"> </w:t>
      </w:r>
      <w:r w:rsidRPr="00CB1519">
        <w:rPr>
          <w:rStyle w:val="XMLAttrName"/>
        </w:rPr>
        <w:t>QuoteID</w:t>
      </w:r>
      <w:r w:rsidRPr="00AC0788">
        <w:rPr>
          <w:color w:val="0000FF"/>
        </w:rPr>
        <w:t>=</w:t>
      </w:r>
      <w:r w:rsidRPr="00586DA3">
        <w:rPr>
          <w:color w:val="0000FF"/>
        </w:rPr>
        <w:t>"</w:t>
      </w:r>
      <w:r w:rsidRPr="00CB1519">
        <w:rPr>
          <w:rStyle w:val="XMLAttrValue"/>
        </w:rPr>
        <w:t>Quote_1"</w:t>
      </w:r>
      <w:r>
        <w:rPr>
          <w:color w:val="0000FF"/>
        </w:rPr>
        <w:t>/</w:t>
      </w:r>
      <w:r w:rsidRPr="00AC0788">
        <w:rPr>
          <w:color w:val="0000FF"/>
        </w:rPr>
        <w:t>&gt;</w:t>
      </w:r>
    </w:p>
    <w:p w:rsidR="00AC0788" w:rsidRPr="002473DB" w:rsidRDefault="007C0763" w:rsidP="00AC0788">
      <w:pPr>
        <w:pStyle w:val="ListNumber2wLeading"/>
      </w:pPr>
      <w:fldSimple w:instr=" REF PrintProvider \h  \* MERGEFORMAT ">
        <w:r w:rsidR="00BC3338" w:rsidRPr="00BC3338">
          <w:rPr>
            <w:rStyle w:val="JDFTermRef"/>
          </w:rPr>
          <w:t>Print Provider</w:t>
        </w:r>
      </w:fldSimple>
      <w:r w:rsidR="00AC0788">
        <w:t xml:space="preserve"> sends </w:t>
      </w:r>
      <w:r w:rsidR="00AC0788" w:rsidRPr="00AC0788">
        <w:rPr>
          <w:rStyle w:val="JDFElement"/>
        </w:rPr>
        <w:t>Confirmation</w:t>
      </w:r>
      <w:r w:rsidR="00AC0788">
        <w:t xml:space="preserve"> referencing </w:t>
      </w:r>
      <w:r w:rsidR="00AC0788" w:rsidRPr="00AC0788">
        <w:rPr>
          <w:rStyle w:val="JDFElement"/>
        </w:rPr>
        <w:t>PurchaseOrder</w:t>
      </w:r>
      <w:r w:rsidR="00AC0788">
        <w:t xml:space="preserve"> </w:t>
      </w:r>
      <w:r w:rsidR="006F7C45" w:rsidRPr="00AC0788">
        <w:rPr>
          <w:color w:val="0000FF"/>
        </w:rPr>
        <w:t>"</w:t>
      </w:r>
      <w:r w:rsidR="00AC0788">
        <w:t>PO_1</w:t>
      </w:r>
      <w:r w:rsidR="006F7C45" w:rsidRPr="00AC0788">
        <w:rPr>
          <w:color w:val="0000FF"/>
        </w:rPr>
        <w:t>"</w:t>
      </w:r>
    </w:p>
    <w:p w:rsidR="00AC0788" w:rsidRPr="00AC0788" w:rsidRDefault="00AC0788" w:rsidP="00CB1519">
      <w:pPr>
        <w:pStyle w:val="Samplecode03"/>
        <w:rPr>
          <w:color w:val="0000FF"/>
        </w:rPr>
      </w:pPr>
      <w:r w:rsidRPr="0018189C">
        <w:rPr>
          <w:color w:val="0000FF"/>
        </w:rPr>
        <w:t>&lt;</w:t>
      </w:r>
      <w:r w:rsidRPr="00F312B9">
        <w:rPr>
          <w:rStyle w:val="XMLTag"/>
        </w:rPr>
        <w:t>Confirmation</w:t>
      </w:r>
      <w:r w:rsidRPr="0018189C">
        <w:t xml:space="preserve"> </w:t>
      </w:r>
      <w:r w:rsidRPr="00F312B9">
        <w:rPr>
          <w:rStyle w:val="XMLAttrName"/>
        </w:rPr>
        <w:t>BusinessID</w:t>
      </w:r>
      <w:r w:rsidRPr="0018189C">
        <w:rPr>
          <w:color w:val="0000FF"/>
        </w:rPr>
        <w:t>=</w:t>
      </w:r>
      <w:r w:rsidR="006F7C45" w:rsidRPr="00AC0788">
        <w:rPr>
          <w:color w:val="0000FF"/>
        </w:rPr>
        <w:t>"</w:t>
      </w:r>
      <w:r w:rsidRPr="00CB1519">
        <w:rPr>
          <w:rStyle w:val="XMLAttrValue"/>
        </w:rPr>
        <w:t>Confirmation_1</w:t>
      </w:r>
      <w:r w:rsidR="006F7C45" w:rsidRPr="00CB1519">
        <w:rPr>
          <w:rStyle w:val="XMLAttrValue"/>
        </w:rPr>
        <w:t>"</w:t>
      </w:r>
      <w:r w:rsidRPr="0018189C">
        <w:t xml:space="preserve"> </w:t>
      </w:r>
      <w:r w:rsidRPr="00F312B9">
        <w:rPr>
          <w:rStyle w:val="XMLAttrName"/>
        </w:rPr>
        <w:t>BusinessRefID</w:t>
      </w:r>
      <w:r w:rsidRPr="0018189C">
        <w:rPr>
          <w:color w:val="0000FF"/>
        </w:rPr>
        <w:t>=</w:t>
      </w:r>
      <w:r w:rsidR="006F7C45" w:rsidRPr="00CB1519">
        <w:rPr>
          <w:rStyle w:val="XMLAttrValue"/>
        </w:rPr>
        <w:t>"</w:t>
      </w:r>
      <w:r w:rsidRPr="00CB1519">
        <w:rPr>
          <w:rStyle w:val="XMLAttrValue"/>
        </w:rPr>
        <w:t>PO_1</w:t>
      </w:r>
      <w:r w:rsidR="006F7C45" w:rsidRPr="00CB1519">
        <w:rPr>
          <w:rStyle w:val="XMLAttrValue"/>
        </w:rPr>
        <w:t>"</w:t>
      </w:r>
      <w:r>
        <w:rPr>
          <w:color w:val="0000FF"/>
        </w:rPr>
        <w:t>/</w:t>
      </w:r>
      <w:r w:rsidRPr="0018189C">
        <w:rPr>
          <w:color w:val="0000FF"/>
        </w:rPr>
        <w:t>&gt;</w:t>
      </w:r>
    </w:p>
    <w:p w:rsidR="00633BD6" w:rsidRDefault="00633BD6" w:rsidP="00652DA3">
      <w:pPr>
        <w:pStyle w:val="Heading3"/>
      </w:pPr>
      <w:bookmarkStart w:id="370" w:name="_Toc411174920"/>
      <w:r w:rsidRPr="0018189C">
        <w:t>Cha</w:t>
      </w:r>
      <w:r w:rsidR="00D500EF">
        <w:t xml:space="preserve">nge </w:t>
      </w:r>
      <w:r w:rsidRPr="0018189C">
        <w:t>Order</w:t>
      </w:r>
      <w:r>
        <w:t xml:space="preserve"> </w:t>
      </w:r>
      <w:r w:rsidR="00AE25C1">
        <w:t>Initiated</w:t>
      </w:r>
      <w:r w:rsidR="00D500EF">
        <w:t xml:space="preserve"> by Print Buyer and S</w:t>
      </w:r>
      <w:r w:rsidR="006F7C45">
        <w:t xml:space="preserve">tarting </w:t>
      </w:r>
      <w:r>
        <w:t xml:space="preserve">with </w:t>
      </w:r>
      <w:r w:rsidRPr="0018189C">
        <w:t>RFQ</w:t>
      </w:r>
      <w:bookmarkEnd w:id="370"/>
      <w:r w:rsidR="00D500EF">
        <w:t xml:space="preserve"> </w:t>
      </w:r>
    </w:p>
    <w:p w:rsidR="00633BD6" w:rsidRPr="002473DB" w:rsidRDefault="007C0763" w:rsidP="006F7C45">
      <w:pPr>
        <w:pStyle w:val="ListNumber2"/>
        <w:numPr>
          <w:ilvl w:val="0"/>
          <w:numId w:val="27"/>
        </w:numPr>
      </w:pPr>
      <w:fldSimple w:instr=" REF PrintBuyer \h  \* MERGEFORMAT ">
        <w:r w:rsidR="00BC3338" w:rsidRPr="00BC3338">
          <w:rPr>
            <w:rStyle w:val="JDFTermRef"/>
          </w:rPr>
          <w:t>Print Buyer</w:t>
        </w:r>
      </w:fldSimple>
      <w:r w:rsidR="00633BD6">
        <w:t xml:space="preserve"> sends </w:t>
      </w:r>
      <w:fldSimple w:instr=" REF ChangeOrder \h  \* MERGEFORMAT ">
        <w:r w:rsidR="00BC3338" w:rsidRPr="00BC3338">
          <w:rPr>
            <w:rStyle w:val="JDFTermRef"/>
          </w:rPr>
          <w:t>Change Order</w:t>
        </w:r>
      </w:fldSimple>
      <w:r w:rsidR="006F7C45">
        <w:t xml:space="preserve"> </w:t>
      </w:r>
      <w:r w:rsidR="00633BD6" w:rsidRPr="006F7C45">
        <w:rPr>
          <w:rStyle w:val="JDFElement"/>
        </w:rPr>
        <w:t>RFQ</w:t>
      </w:r>
      <w:r w:rsidR="007F2454">
        <w:t xml:space="preserve"> referencing</w:t>
      </w:r>
      <w:r w:rsidR="00732D06">
        <w:t xml:space="preserve"> earlier</w:t>
      </w:r>
      <w:r w:rsidR="007F2454">
        <w:t xml:space="preserve"> </w:t>
      </w:r>
      <w:r w:rsidR="006F7C45">
        <w:t>"</w:t>
      </w:r>
      <w:r w:rsidR="007F2454" w:rsidRPr="0018189C">
        <w:t>Confirmation_1</w:t>
      </w:r>
      <w:r w:rsidR="006F7C45">
        <w:t xml:space="preserve">" </w:t>
      </w:r>
    </w:p>
    <w:p w:rsidR="00EB04BC" w:rsidRPr="0018189C" w:rsidRDefault="00EB04BC" w:rsidP="00CB1519">
      <w:pPr>
        <w:pStyle w:val="Samplecode03"/>
      </w:pPr>
      <w:r w:rsidRPr="0018189C">
        <w:t>&lt;</w:t>
      </w:r>
      <w:r w:rsidRPr="00CB1519">
        <w:rPr>
          <w:rStyle w:val="XMLTag"/>
        </w:rPr>
        <w:t>RFQ</w:t>
      </w:r>
      <w:r w:rsidRPr="0018189C">
        <w:t xml:space="preserve"> </w:t>
      </w:r>
      <w:r w:rsidRPr="00CB1519">
        <w:rPr>
          <w:rStyle w:val="XMLAttrName"/>
        </w:rPr>
        <w:t>BusinessID</w:t>
      </w:r>
      <w:r w:rsidR="006F7C45" w:rsidRPr="0018189C">
        <w:rPr>
          <w:color w:val="0000FF"/>
        </w:rPr>
        <w:t>=</w:t>
      </w:r>
      <w:r w:rsidR="006F7C45" w:rsidRPr="00CB1519">
        <w:rPr>
          <w:rStyle w:val="XMLAttrValue"/>
        </w:rPr>
        <w:t>"</w:t>
      </w:r>
      <w:r w:rsidRPr="00CB1519">
        <w:rPr>
          <w:rStyle w:val="XMLAttrValue"/>
        </w:rPr>
        <w:t>CO_RFQ</w:t>
      </w:r>
      <w:r w:rsidR="006F7C45" w:rsidRPr="00CB1519">
        <w:rPr>
          <w:rStyle w:val="XMLAttrValue"/>
        </w:rPr>
        <w:t>"</w:t>
      </w:r>
      <w:r w:rsidRPr="0018189C">
        <w:t xml:space="preserve"> </w:t>
      </w:r>
      <w:r w:rsidRPr="00CB1519">
        <w:rPr>
          <w:rStyle w:val="XMLAttrName"/>
        </w:rPr>
        <w:t>BusinessRefID</w:t>
      </w:r>
      <w:r w:rsidR="006F7C45" w:rsidRPr="0018189C">
        <w:rPr>
          <w:color w:val="0000FF"/>
        </w:rPr>
        <w:t>=</w:t>
      </w:r>
      <w:r w:rsidR="006F7C45" w:rsidRPr="00CB1519">
        <w:rPr>
          <w:rStyle w:val="XMLAttrValue"/>
        </w:rPr>
        <w:t>"</w:t>
      </w:r>
      <w:r w:rsidRPr="00CB1519">
        <w:rPr>
          <w:rStyle w:val="XMLAttrValue"/>
        </w:rPr>
        <w:t>Confirmation_1</w:t>
      </w:r>
      <w:r w:rsidR="006F7C45" w:rsidRPr="00CB1519">
        <w:rPr>
          <w:rStyle w:val="XMLAttrValue"/>
        </w:rPr>
        <w:t>"</w:t>
      </w:r>
      <w:r w:rsidRPr="0018189C">
        <w:t>&gt;</w:t>
      </w:r>
    </w:p>
    <w:p w:rsidR="00633BD6" w:rsidRPr="002473DB" w:rsidRDefault="007C0763" w:rsidP="004E6763">
      <w:pPr>
        <w:pStyle w:val="ListNumber2wLeading"/>
      </w:pPr>
      <w:fldSimple w:instr=" REF PrintProvider \h  \* MERGEFORMAT ">
        <w:r w:rsidR="00BC3338" w:rsidRPr="00BC3338">
          <w:rPr>
            <w:rStyle w:val="JDFTermRef"/>
          </w:rPr>
          <w:t>Print Provider</w:t>
        </w:r>
      </w:fldSimple>
      <w:r w:rsidR="00633BD6">
        <w:t xml:space="preserve"> sends </w:t>
      </w:r>
      <w:fldSimple w:instr=" REF ChangeOrder \h  \* MERGEFORMAT ">
        <w:r w:rsidR="00BC3338" w:rsidRPr="00BC3338">
          <w:rPr>
            <w:rStyle w:val="JDFTermRef"/>
          </w:rPr>
          <w:t>Change Order</w:t>
        </w:r>
      </w:fldSimple>
      <w:r w:rsidR="006F7C45">
        <w:rPr>
          <w:rStyle w:val="JDFTermRef"/>
        </w:rPr>
        <w:t xml:space="preserve"> </w:t>
      </w:r>
      <w:r w:rsidR="00633BD6" w:rsidRPr="006F7C45">
        <w:rPr>
          <w:rStyle w:val="JDFElement"/>
        </w:rPr>
        <w:t>Quotation</w:t>
      </w:r>
      <w:r w:rsidR="007F2454">
        <w:t xml:space="preserve"> referencing </w:t>
      </w:r>
      <w:r w:rsidR="00D859EB">
        <w:t>"</w:t>
      </w:r>
      <w:r w:rsidR="007F2454" w:rsidRPr="0018189C">
        <w:t>CO_RFQ</w:t>
      </w:r>
      <w:r w:rsidR="00D859EB">
        <w:t>"</w:t>
      </w:r>
    </w:p>
    <w:p w:rsidR="00EB04BC" w:rsidRDefault="00EB04BC" w:rsidP="00CB1519">
      <w:pPr>
        <w:pStyle w:val="Samplecode03"/>
      </w:pPr>
      <w:r w:rsidRPr="0018189C">
        <w:t>&lt;</w:t>
      </w:r>
      <w:r w:rsidRPr="00CB1519">
        <w:rPr>
          <w:rStyle w:val="XMLTag"/>
        </w:rPr>
        <w:t>Quot</w:t>
      </w:r>
      <w:r w:rsidR="00224B29" w:rsidRPr="00CB1519">
        <w:rPr>
          <w:rStyle w:val="XMLTag"/>
        </w:rPr>
        <w:t>ation</w:t>
      </w:r>
      <w:r w:rsidRPr="0018189C">
        <w:t xml:space="preserve"> </w:t>
      </w:r>
      <w:r w:rsidRPr="00CB1519">
        <w:rPr>
          <w:rStyle w:val="XMLAttrName"/>
        </w:rPr>
        <w:t>BusinessID</w:t>
      </w:r>
      <w:r w:rsidR="006F7C45" w:rsidRPr="0018189C">
        <w:rPr>
          <w:color w:val="0000FF"/>
        </w:rPr>
        <w:t>=</w:t>
      </w:r>
      <w:r w:rsidR="006F7C45" w:rsidRPr="00CB1519">
        <w:rPr>
          <w:rStyle w:val="XMLAttrValue"/>
        </w:rPr>
        <w:t>"</w:t>
      </w:r>
      <w:r w:rsidRPr="00CB1519">
        <w:rPr>
          <w:rStyle w:val="XMLAttrValue"/>
        </w:rPr>
        <w:t>Quot</w:t>
      </w:r>
      <w:r w:rsidR="00586DA3" w:rsidRPr="00CB1519">
        <w:rPr>
          <w:rStyle w:val="XMLAttrValue"/>
        </w:rPr>
        <w:t>ation</w:t>
      </w:r>
      <w:r w:rsidRPr="00CB1519">
        <w:rPr>
          <w:rStyle w:val="XMLAttrValue"/>
        </w:rPr>
        <w:t>_4</w:t>
      </w:r>
      <w:r w:rsidR="006F7C45" w:rsidRPr="00CB1519">
        <w:rPr>
          <w:rStyle w:val="XMLAttrValue"/>
        </w:rPr>
        <w:t>"</w:t>
      </w:r>
      <w:r w:rsidR="00CB1519">
        <w:rPr>
          <w:color w:val="0000FF"/>
        </w:rPr>
        <w:t xml:space="preserve"> </w:t>
      </w:r>
      <w:r w:rsidRPr="00CB1519">
        <w:rPr>
          <w:rStyle w:val="XMLAttrName"/>
        </w:rPr>
        <w:t>BusinessRefID</w:t>
      </w:r>
      <w:r w:rsidR="006F7C45" w:rsidRPr="0018189C">
        <w:rPr>
          <w:color w:val="0000FF"/>
        </w:rPr>
        <w:t>=</w:t>
      </w:r>
      <w:r w:rsidR="006F7C45" w:rsidRPr="00CB1519">
        <w:rPr>
          <w:rStyle w:val="XMLAttrValue"/>
        </w:rPr>
        <w:t>"</w:t>
      </w:r>
      <w:r w:rsidRPr="00CB1519">
        <w:rPr>
          <w:rStyle w:val="XMLAttrValue"/>
        </w:rPr>
        <w:t>CO_RFQ</w:t>
      </w:r>
      <w:r w:rsidR="006F7C45" w:rsidRPr="00CB1519">
        <w:rPr>
          <w:rStyle w:val="XMLAttrValue"/>
        </w:rPr>
        <w:t>"</w:t>
      </w:r>
      <w:r w:rsidRPr="0018189C">
        <w:t>&gt;</w:t>
      </w:r>
    </w:p>
    <w:p w:rsidR="00224B29" w:rsidRDefault="00224B29" w:rsidP="00CB1519">
      <w:pPr>
        <w:pStyle w:val="Samplecode04"/>
        <w:rPr>
          <w:color w:val="0000FF"/>
        </w:rPr>
      </w:pPr>
      <w:r w:rsidRPr="00AC0788">
        <w:rPr>
          <w:color w:val="0000FF"/>
        </w:rPr>
        <w:t>&lt;</w:t>
      </w:r>
      <w:r w:rsidRPr="00CB1519">
        <w:rPr>
          <w:rStyle w:val="XMLTag"/>
        </w:rPr>
        <w:t>Quote</w:t>
      </w:r>
      <w:r w:rsidRPr="00044404">
        <w:t xml:space="preserve"> </w:t>
      </w:r>
      <w:r w:rsidRPr="00CB1519">
        <w:rPr>
          <w:rStyle w:val="XMLAttrName"/>
        </w:rPr>
        <w:t>QuoteID</w:t>
      </w:r>
      <w:r w:rsidRPr="00044404">
        <w:t xml:space="preserve"> </w:t>
      </w:r>
      <w:r w:rsidRPr="006F7C45">
        <w:rPr>
          <w:color w:val="0000FF"/>
        </w:rPr>
        <w:t>=</w:t>
      </w:r>
      <w:r w:rsidRPr="00CB1519">
        <w:rPr>
          <w:rStyle w:val="XMLAttrValue"/>
        </w:rPr>
        <w:t>"Quote_1"</w:t>
      </w:r>
      <w:r w:rsidRPr="00AC0788">
        <w:rPr>
          <w:color w:val="0000FF"/>
        </w:rPr>
        <w:t>/&gt;</w:t>
      </w:r>
    </w:p>
    <w:p w:rsidR="00224B29" w:rsidRDefault="00224B29" w:rsidP="00CB1519">
      <w:pPr>
        <w:pStyle w:val="Samplecode04"/>
      </w:pPr>
      <w:r w:rsidRPr="00AC0788">
        <w:rPr>
          <w:color w:val="0000FF"/>
        </w:rPr>
        <w:t>&lt;</w:t>
      </w:r>
      <w:r w:rsidRPr="00CB1519">
        <w:rPr>
          <w:rStyle w:val="XMLTag"/>
        </w:rPr>
        <w:t>Quote</w:t>
      </w:r>
      <w:r w:rsidRPr="00044404">
        <w:t xml:space="preserve"> </w:t>
      </w:r>
      <w:r w:rsidRPr="00CB1519">
        <w:rPr>
          <w:rStyle w:val="XMLAttrName"/>
        </w:rPr>
        <w:t>QuoteID</w:t>
      </w:r>
      <w:r w:rsidRPr="00044404">
        <w:t xml:space="preserve"> </w:t>
      </w:r>
      <w:r w:rsidRPr="006F7C45">
        <w:rPr>
          <w:color w:val="0000FF"/>
        </w:rPr>
        <w:t>=</w:t>
      </w:r>
      <w:r w:rsidRPr="00CB1519">
        <w:rPr>
          <w:rStyle w:val="XMLAttrValue"/>
        </w:rPr>
        <w:t>"Quote_2"</w:t>
      </w:r>
      <w:r w:rsidRPr="00AC0788">
        <w:rPr>
          <w:color w:val="0000FF"/>
        </w:rPr>
        <w:t>/&gt;</w:t>
      </w:r>
    </w:p>
    <w:p w:rsidR="00224B29" w:rsidRPr="0018189C" w:rsidRDefault="00224B29" w:rsidP="00CB1519">
      <w:pPr>
        <w:pStyle w:val="Samplecode03"/>
      </w:pPr>
      <w:r w:rsidRPr="00AC0788">
        <w:rPr>
          <w:color w:val="0000FF"/>
        </w:rPr>
        <w:t>&lt;/</w:t>
      </w:r>
      <w:r w:rsidRPr="00CB1519">
        <w:rPr>
          <w:rStyle w:val="XMLTag"/>
        </w:rPr>
        <w:t>Quotation</w:t>
      </w:r>
      <w:r w:rsidRPr="00AC0788">
        <w:rPr>
          <w:color w:val="0000FF"/>
        </w:rPr>
        <w:t>&gt;</w:t>
      </w:r>
    </w:p>
    <w:p w:rsidR="00633BD6" w:rsidRPr="002473DB" w:rsidRDefault="007C0763" w:rsidP="004E6763">
      <w:pPr>
        <w:pStyle w:val="ListNumber2wLeading"/>
      </w:pPr>
      <w:fldSimple w:instr=" REF PrintBuyer \h  \* MERGEFORMAT ">
        <w:r w:rsidR="00BC3338" w:rsidRPr="00BC3338">
          <w:rPr>
            <w:rStyle w:val="JDFTermRef"/>
          </w:rPr>
          <w:t>Print Buyer</w:t>
        </w:r>
      </w:fldSimple>
      <w:r w:rsidR="00633BD6">
        <w:t xml:space="preserve"> sends </w:t>
      </w:r>
      <w:fldSimple w:instr=" REF ChangeOrder \h  \* MERGEFORMAT ">
        <w:r w:rsidR="00BC3338" w:rsidRPr="00BC3338">
          <w:rPr>
            <w:rStyle w:val="JDFTermRef"/>
          </w:rPr>
          <w:t>Change Order</w:t>
        </w:r>
      </w:fldSimple>
      <w:r w:rsidR="006F7C45">
        <w:rPr>
          <w:rStyle w:val="JDFTermRef"/>
        </w:rPr>
        <w:t xml:space="preserve"> </w:t>
      </w:r>
      <w:r w:rsidR="00633BD6" w:rsidRPr="006F7C45">
        <w:rPr>
          <w:rStyle w:val="JDFElement"/>
        </w:rPr>
        <w:t>PurchaseOrder</w:t>
      </w:r>
      <w:r w:rsidR="007F2454" w:rsidRPr="007F2454">
        <w:t xml:space="preserve"> </w:t>
      </w:r>
      <w:r w:rsidR="007F2454">
        <w:t xml:space="preserve">referencing </w:t>
      </w:r>
      <w:r w:rsidR="00D859EB">
        <w:t>"</w:t>
      </w:r>
      <w:r w:rsidR="007F2454" w:rsidRPr="0018189C">
        <w:t>Quote_</w:t>
      </w:r>
      <w:r w:rsidR="00586DA3">
        <w:t>1</w:t>
      </w:r>
      <w:r w:rsidR="00D859EB">
        <w:t>"</w:t>
      </w:r>
    </w:p>
    <w:p w:rsidR="00EB04BC" w:rsidRPr="0018189C" w:rsidRDefault="00EB04BC" w:rsidP="00633BD6">
      <w:pPr>
        <w:pStyle w:val="SampleXML"/>
      </w:pPr>
      <w:r w:rsidRPr="0018189C">
        <w:rPr>
          <w:color w:val="0000FF"/>
        </w:rPr>
        <w:t>&lt;</w:t>
      </w:r>
      <w:r w:rsidRPr="00CB1519">
        <w:rPr>
          <w:rStyle w:val="XMLTag"/>
        </w:rPr>
        <w:t>PurchaseOrder</w:t>
      </w:r>
      <w:r w:rsidRPr="0018189C">
        <w:t xml:space="preserve"> </w:t>
      </w:r>
      <w:r w:rsidRPr="00CB1519">
        <w:rPr>
          <w:rStyle w:val="XMLAttrName"/>
        </w:rPr>
        <w:t>BusinessID</w:t>
      </w:r>
      <w:r w:rsidR="006F7C45" w:rsidRPr="0018189C">
        <w:rPr>
          <w:color w:val="0000FF"/>
        </w:rPr>
        <w:t>=</w:t>
      </w:r>
      <w:r w:rsidR="006F7C45" w:rsidRPr="00CB1519">
        <w:rPr>
          <w:rStyle w:val="XMLAttrValue"/>
        </w:rPr>
        <w:t>"</w:t>
      </w:r>
      <w:r w:rsidRPr="00CB1519">
        <w:rPr>
          <w:rStyle w:val="XMLAttrValue"/>
        </w:rPr>
        <w:t>PO_3</w:t>
      </w:r>
      <w:r w:rsidR="006F7C45" w:rsidRPr="00CB1519">
        <w:rPr>
          <w:rStyle w:val="XMLAttrValue"/>
        </w:rPr>
        <w:t>"</w:t>
      </w:r>
      <w:r w:rsidRPr="0018189C">
        <w:t xml:space="preserve"> </w:t>
      </w:r>
      <w:r w:rsidRPr="00CB1519">
        <w:rPr>
          <w:rStyle w:val="XMLAttrName"/>
        </w:rPr>
        <w:t>BusinessRefID</w:t>
      </w:r>
      <w:r w:rsidR="006F7C45" w:rsidRPr="0018189C">
        <w:rPr>
          <w:color w:val="0000FF"/>
        </w:rPr>
        <w:t>=</w:t>
      </w:r>
      <w:r w:rsidR="006F7C45" w:rsidRPr="00CB1519">
        <w:rPr>
          <w:rStyle w:val="XMLAttrValue"/>
        </w:rPr>
        <w:t>"</w:t>
      </w:r>
      <w:r w:rsidR="00586DA3" w:rsidRPr="00CB1519">
        <w:rPr>
          <w:rStyle w:val="XMLAttrValue"/>
        </w:rPr>
        <w:t>Quotation</w:t>
      </w:r>
      <w:r w:rsidR="00586DA3" w:rsidRPr="00AC0788">
        <w:rPr>
          <w:color w:val="0000FF"/>
        </w:rPr>
        <w:t xml:space="preserve"> </w:t>
      </w:r>
      <w:r w:rsidR="00586DA3" w:rsidRPr="00CB1519">
        <w:rPr>
          <w:rStyle w:val="XMLAttrValue"/>
        </w:rPr>
        <w:t>_4</w:t>
      </w:r>
      <w:r w:rsidR="006F7C45" w:rsidRPr="00CB1519">
        <w:rPr>
          <w:rStyle w:val="XMLAttrValue"/>
        </w:rPr>
        <w:t>"</w:t>
      </w:r>
      <w:r w:rsidR="00586DA3" w:rsidRPr="00586DA3">
        <w:rPr>
          <w:color w:val="FF0000"/>
        </w:rPr>
        <w:t xml:space="preserve"> </w:t>
      </w:r>
      <w:r w:rsidR="00586DA3" w:rsidRPr="00CB1519">
        <w:rPr>
          <w:rStyle w:val="XMLAttrName"/>
        </w:rPr>
        <w:t>QuoteID</w:t>
      </w:r>
      <w:r w:rsidR="00586DA3" w:rsidRPr="00AC0788">
        <w:rPr>
          <w:color w:val="0000FF"/>
        </w:rPr>
        <w:t>=</w:t>
      </w:r>
      <w:r w:rsidR="00586DA3" w:rsidRPr="00CB1519">
        <w:rPr>
          <w:rStyle w:val="XMLAttrValue"/>
        </w:rPr>
        <w:t>"Quote_1"</w:t>
      </w:r>
      <w:r w:rsidRPr="0018189C">
        <w:t>&gt;</w:t>
      </w:r>
    </w:p>
    <w:p w:rsidR="00633BD6" w:rsidRPr="002473DB" w:rsidRDefault="007C0763" w:rsidP="004E6763">
      <w:pPr>
        <w:pStyle w:val="ListNumber2wLeading"/>
      </w:pPr>
      <w:fldSimple w:instr=" REF PrintProvider \h  \* MERGEFORMAT ">
        <w:r w:rsidR="00BC3338" w:rsidRPr="00BC3338">
          <w:rPr>
            <w:rStyle w:val="JDFTermRef"/>
          </w:rPr>
          <w:t>Print Provider</w:t>
        </w:r>
      </w:fldSimple>
      <w:r w:rsidR="00633BD6">
        <w:t xml:space="preserve"> sends </w:t>
      </w:r>
      <w:fldSimple w:instr=" REF ChangeOrder \h  \* MERGEFORMAT ">
        <w:r w:rsidR="00BC3338" w:rsidRPr="00BC3338">
          <w:rPr>
            <w:rStyle w:val="JDFTermRef"/>
          </w:rPr>
          <w:t>Change Order</w:t>
        </w:r>
      </w:fldSimple>
      <w:r w:rsidR="006F7C45">
        <w:rPr>
          <w:rStyle w:val="JDFTermRef"/>
        </w:rPr>
        <w:t xml:space="preserve"> </w:t>
      </w:r>
      <w:r w:rsidR="00633BD6" w:rsidRPr="006F7C45">
        <w:rPr>
          <w:rStyle w:val="JDFElement"/>
        </w:rPr>
        <w:t>Confirmation</w:t>
      </w:r>
      <w:r w:rsidR="007F2454" w:rsidRPr="007F2454">
        <w:t xml:space="preserve"> </w:t>
      </w:r>
      <w:r w:rsidR="007F2454">
        <w:t xml:space="preserve">referencing </w:t>
      </w:r>
      <w:r w:rsidR="00D859EB">
        <w:t>"</w:t>
      </w:r>
      <w:r w:rsidR="007F2454" w:rsidRPr="0018189C">
        <w:t>PO_3</w:t>
      </w:r>
      <w:r w:rsidR="00D859EB">
        <w:t>"</w:t>
      </w:r>
    </w:p>
    <w:p w:rsidR="00EB04BC" w:rsidRPr="0018189C" w:rsidRDefault="00EB04BC" w:rsidP="00CB1519">
      <w:pPr>
        <w:pStyle w:val="Samplecode03"/>
      </w:pPr>
      <w:r w:rsidRPr="0018189C">
        <w:t>&lt;</w:t>
      </w:r>
      <w:r w:rsidRPr="00CB1519">
        <w:rPr>
          <w:rStyle w:val="XMLTag"/>
        </w:rPr>
        <w:t>Confirmation</w:t>
      </w:r>
      <w:r w:rsidRPr="0018189C">
        <w:t xml:space="preserve"> </w:t>
      </w:r>
      <w:r w:rsidRPr="00CB1519">
        <w:rPr>
          <w:rStyle w:val="XMLAttrName"/>
        </w:rPr>
        <w:t>BusinessID</w:t>
      </w:r>
      <w:r w:rsidRPr="0018189C">
        <w:t>=</w:t>
      </w:r>
      <w:r w:rsidR="006F7C45" w:rsidRPr="00CB1519">
        <w:rPr>
          <w:rStyle w:val="XMLAttrValue"/>
        </w:rPr>
        <w:t>"</w:t>
      </w:r>
      <w:r w:rsidRPr="00CB1519">
        <w:rPr>
          <w:rStyle w:val="XMLAttrValue"/>
        </w:rPr>
        <w:t>Confirmation_2</w:t>
      </w:r>
      <w:r w:rsidR="006F7C45" w:rsidRPr="00CB1519">
        <w:rPr>
          <w:rStyle w:val="XMLAttrValue"/>
        </w:rPr>
        <w:t>"</w:t>
      </w:r>
      <w:r w:rsidRPr="0018189C">
        <w:t xml:space="preserve"> </w:t>
      </w:r>
      <w:r w:rsidRPr="00CB1519">
        <w:rPr>
          <w:rStyle w:val="XMLAttrName"/>
        </w:rPr>
        <w:t>BusinessRefID</w:t>
      </w:r>
      <w:r w:rsidRPr="0018189C">
        <w:t>=</w:t>
      </w:r>
      <w:r w:rsidR="006F7C45" w:rsidRPr="00CB1519">
        <w:rPr>
          <w:rStyle w:val="XMLAttrValue"/>
        </w:rPr>
        <w:t>"</w:t>
      </w:r>
      <w:r w:rsidRPr="00CB1519">
        <w:rPr>
          <w:rStyle w:val="XMLAttrValue"/>
        </w:rPr>
        <w:t>PO_3</w:t>
      </w:r>
      <w:r w:rsidR="006F7C45" w:rsidRPr="00CB1519">
        <w:rPr>
          <w:rStyle w:val="XMLAttrValue"/>
        </w:rPr>
        <w:t>"</w:t>
      </w:r>
      <w:r w:rsidRPr="0018189C">
        <w:t>&gt;</w:t>
      </w:r>
    </w:p>
    <w:p w:rsidR="00EB04BC" w:rsidRDefault="00633BD6" w:rsidP="00652DA3">
      <w:pPr>
        <w:pStyle w:val="Heading3"/>
      </w:pPr>
      <w:bookmarkStart w:id="371" w:name="_Toc411174921"/>
      <w:r w:rsidRPr="0018189C">
        <w:t>Cha</w:t>
      </w:r>
      <w:r w:rsidR="00D500EF">
        <w:t xml:space="preserve">nge </w:t>
      </w:r>
      <w:r w:rsidRPr="0018189C">
        <w:t>Order</w:t>
      </w:r>
      <w:r>
        <w:t xml:space="preserve"> </w:t>
      </w:r>
      <w:r w:rsidR="00AE25C1">
        <w:t>Initiated</w:t>
      </w:r>
      <w:r w:rsidR="00D500EF">
        <w:t xml:space="preserve"> by Print Buyer and </w:t>
      </w:r>
      <w:r w:rsidR="00D500EF" w:rsidRPr="00B93A82">
        <w:t>Starting</w:t>
      </w:r>
      <w:r w:rsidR="00D500EF">
        <w:t xml:space="preserve"> </w:t>
      </w:r>
      <w:r>
        <w:t>with PurchaseOrder</w:t>
      </w:r>
      <w:bookmarkEnd w:id="371"/>
    </w:p>
    <w:p w:rsidR="00633BD6" w:rsidRPr="00633BD6" w:rsidRDefault="007C0763" w:rsidP="006F7C45">
      <w:pPr>
        <w:pStyle w:val="ListNumber2"/>
        <w:numPr>
          <w:ilvl w:val="0"/>
          <w:numId w:val="29"/>
        </w:numPr>
      </w:pPr>
      <w:fldSimple w:instr=" REF PrintBuyer \h  \* MERGEFORMAT ">
        <w:r w:rsidR="00BC3338" w:rsidRPr="00BC3338">
          <w:rPr>
            <w:rStyle w:val="JDFTermRef"/>
          </w:rPr>
          <w:t>Print Buyer</w:t>
        </w:r>
      </w:fldSimple>
      <w:r w:rsidR="006F7C45">
        <w:rPr>
          <w:rStyle w:val="JDFTermRef"/>
        </w:rPr>
        <w:t xml:space="preserve"> </w:t>
      </w:r>
      <w:r w:rsidR="00633BD6">
        <w:t xml:space="preserve">sends </w:t>
      </w:r>
      <w:fldSimple w:instr=" REF ChangeOrder \h  \* MERGEFORMAT ">
        <w:r w:rsidR="00BC3338" w:rsidRPr="00BC3338">
          <w:rPr>
            <w:rStyle w:val="JDFTermRef"/>
          </w:rPr>
          <w:t>Change Order</w:t>
        </w:r>
      </w:fldSimple>
      <w:r w:rsidR="00D859EB">
        <w:rPr>
          <w:rStyle w:val="JDFTermRef"/>
        </w:rPr>
        <w:t xml:space="preserve"> </w:t>
      </w:r>
      <w:r w:rsidR="006F7C45">
        <w:rPr>
          <w:rStyle w:val="JDFTermRef"/>
        </w:rPr>
        <w:t xml:space="preserve"> </w:t>
      </w:r>
      <w:r w:rsidR="00633BD6" w:rsidRPr="006F7C45">
        <w:rPr>
          <w:rStyle w:val="JDFElement"/>
        </w:rPr>
        <w:t>PurchaseOrder</w:t>
      </w:r>
      <w:r w:rsidR="007F2454" w:rsidRPr="007F2454">
        <w:t xml:space="preserve"> </w:t>
      </w:r>
      <w:r w:rsidR="007F2454">
        <w:t>referencing</w:t>
      </w:r>
      <w:r w:rsidR="00732D06" w:rsidRPr="00732D06">
        <w:t xml:space="preserve"> </w:t>
      </w:r>
      <w:r w:rsidR="00732D06">
        <w:t xml:space="preserve">earlier </w:t>
      </w:r>
      <w:r w:rsidR="00D859EB">
        <w:t>"</w:t>
      </w:r>
      <w:r w:rsidR="007F2454" w:rsidRPr="0018189C">
        <w:t>Confirmation_1</w:t>
      </w:r>
      <w:r w:rsidR="00D859EB">
        <w:t>"</w:t>
      </w:r>
      <w:r w:rsidR="00D859EB" w:rsidRPr="00D859EB">
        <w:t xml:space="preserve"> </w:t>
      </w:r>
    </w:p>
    <w:p w:rsidR="00EB04BC" w:rsidRPr="0018189C" w:rsidRDefault="00EB04BC" w:rsidP="00CB1519">
      <w:pPr>
        <w:pStyle w:val="Samplecode03"/>
      </w:pPr>
      <w:r w:rsidRPr="0018189C">
        <w:rPr>
          <w:color w:val="0000FF"/>
        </w:rPr>
        <w:t>&lt;</w:t>
      </w:r>
      <w:r w:rsidRPr="00CB1519">
        <w:rPr>
          <w:rStyle w:val="XMLTag"/>
        </w:rPr>
        <w:t>PurchaseOrder</w:t>
      </w:r>
      <w:r w:rsidRPr="0018189C">
        <w:t xml:space="preserve"> </w:t>
      </w:r>
      <w:r w:rsidRPr="00CB1519">
        <w:rPr>
          <w:rStyle w:val="XMLAttrName"/>
        </w:rPr>
        <w:t>BusinessID</w:t>
      </w:r>
      <w:r w:rsidRPr="0018189C">
        <w:rPr>
          <w:color w:val="0000FF"/>
        </w:rPr>
        <w:t>=</w:t>
      </w:r>
      <w:r w:rsidR="006F7C45" w:rsidRPr="00AC0788">
        <w:rPr>
          <w:color w:val="0000FF"/>
        </w:rPr>
        <w:t>"</w:t>
      </w:r>
      <w:r w:rsidRPr="0018189C">
        <w:t>PO_</w:t>
      </w:r>
      <w:r w:rsidR="00D859EB">
        <w:t>4</w:t>
      </w:r>
      <w:r w:rsidR="006F7C45" w:rsidRPr="00AC0788">
        <w:rPr>
          <w:color w:val="0000FF"/>
        </w:rPr>
        <w:t>"</w:t>
      </w:r>
      <w:r w:rsidRPr="0018189C">
        <w:rPr>
          <w:color w:val="0000FF"/>
        </w:rPr>
        <w:t xml:space="preserve"> </w:t>
      </w:r>
      <w:r w:rsidRPr="00CB1519">
        <w:rPr>
          <w:rStyle w:val="XMLAttrName"/>
        </w:rPr>
        <w:t>BusinessRefID</w:t>
      </w:r>
      <w:r w:rsidRPr="0018189C">
        <w:rPr>
          <w:color w:val="0000FF"/>
        </w:rPr>
        <w:t>=</w:t>
      </w:r>
      <w:r w:rsidR="006F7C45" w:rsidRPr="00CB1519">
        <w:rPr>
          <w:rStyle w:val="XMLAttrValue"/>
        </w:rPr>
        <w:t>"</w:t>
      </w:r>
      <w:r w:rsidRPr="00CB1519">
        <w:rPr>
          <w:rStyle w:val="XMLAttrValue"/>
        </w:rPr>
        <w:t>Confirmation_1</w:t>
      </w:r>
      <w:r w:rsidR="006F7C45" w:rsidRPr="00CB1519">
        <w:rPr>
          <w:rStyle w:val="XMLAttrValue"/>
        </w:rPr>
        <w:t>"</w:t>
      </w:r>
      <w:r w:rsidR="00586DA3" w:rsidRPr="00586DA3">
        <w:rPr>
          <w:color w:val="FF0000"/>
        </w:rPr>
        <w:t xml:space="preserve"> </w:t>
      </w:r>
      <w:r w:rsidR="00586DA3" w:rsidRPr="00CB1519">
        <w:rPr>
          <w:rStyle w:val="XMLAttrName"/>
        </w:rPr>
        <w:t>QuoteID</w:t>
      </w:r>
      <w:r w:rsidR="00586DA3" w:rsidRPr="00AC0788">
        <w:rPr>
          <w:color w:val="0000FF"/>
        </w:rPr>
        <w:t>=</w:t>
      </w:r>
      <w:r w:rsidR="00586DA3" w:rsidRPr="00CB1519">
        <w:rPr>
          <w:rStyle w:val="XMLAttrValue"/>
        </w:rPr>
        <w:t>"Quote_2"</w:t>
      </w:r>
      <w:r w:rsidRPr="0018189C">
        <w:rPr>
          <w:color w:val="0000FF"/>
        </w:rPr>
        <w:t>&gt;</w:t>
      </w:r>
    </w:p>
    <w:p w:rsidR="00EB04BC" w:rsidRPr="0018189C" w:rsidRDefault="007C0763" w:rsidP="006F7C45">
      <w:pPr>
        <w:pStyle w:val="ListNumber2wLeading"/>
      </w:pPr>
      <w:fldSimple w:instr=" REF PrintProvider \h  \* MERGEFORMAT ">
        <w:r w:rsidR="00BC3338" w:rsidRPr="00BC3338">
          <w:rPr>
            <w:rStyle w:val="JDFTermRef"/>
          </w:rPr>
          <w:t>Print Provider</w:t>
        </w:r>
      </w:fldSimple>
      <w:r w:rsidR="006F7C45">
        <w:rPr>
          <w:rStyle w:val="JDFTermRef"/>
        </w:rPr>
        <w:t xml:space="preserve"> </w:t>
      </w:r>
      <w:r w:rsidR="00633BD6">
        <w:t xml:space="preserve">sends </w:t>
      </w:r>
      <w:fldSimple w:instr=" REF ChangeOrder \h  \* MERGEFORMAT ">
        <w:r w:rsidR="00BC3338" w:rsidRPr="00BC3338">
          <w:rPr>
            <w:rStyle w:val="JDFTermRef"/>
          </w:rPr>
          <w:t>Change Order</w:t>
        </w:r>
      </w:fldSimple>
      <w:r w:rsidR="006F7C45">
        <w:rPr>
          <w:rStyle w:val="JDFTermRef"/>
        </w:rPr>
        <w:t xml:space="preserve"> </w:t>
      </w:r>
      <w:r w:rsidR="00633BD6" w:rsidRPr="00D859EB">
        <w:rPr>
          <w:rStyle w:val="JDFElement"/>
        </w:rPr>
        <w:t>Confirmation</w:t>
      </w:r>
      <w:r w:rsidR="007F2454" w:rsidRPr="007F2454">
        <w:t xml:space="preserve"> </w:t>
      </w:r>
      <w:r w:rsidR="007F2454">
        <w:t xml:space="preserve">referencing </w:t>
      </w:r>
      <w:r w:rsidR="00D859EB">
        <w:t>"</w:t>
      </w:r>
      <w:r w:rsidR="007F2454" w:rsidRPr="0018189C">
        <w:t>PO_</w:t>
      </w:r>
      <w:r w:rsidR="00D859EB">
        <w:t>4"</w:t>
      </w:r>
    </w:p>
    <w:p w:rsidR="00EB04BC" w:rsidRPr="0018189C" w:rsidRDefault="00EB04BC" w:rsidP="00633BD6">
      <w:pPr>
        <w:pStyle w:val="SampleXML"/>
      </w:pPr>
      <w:r w:rsidRPr="0018189C">
        <w:rPr>
          <w:color w:val="0000FF"/>
        </w:rPr>
        <w:t>&lt;</w:t>
      </w:r>
      <w:r w:rsidRPr="00CB1519">
        <w:rPr>
          <w:rStyle w:val="XMLTag"/>
        </w:rPr>
        <w:t>Confirmation</w:t>
      </w:r>
      <w:r w:rsidRPr="0018189C">
        <w:t xml:space="preserve"> </w:t>
      </w:r>
      <w:r w:rsidRPr="00CB1519">
        <w:rPr>
          <w:rStyle w:val="XMLAttrName"/>
        </w:rPr>
        <w:t>BusinessID</w:t>
      </w:r>
      <w:r w:rsidRPr="0018189C">
        <w:rPr>
          <w:color w:val="0000FF"/>
        </w:rPr>
        <w:t>=</w:t>
      </w:r>
      <w:r w:rsidR="006F7C45" w:rsidRPr="00CB1519">
        <w:rPr>
          <w:rStyle w:val="XMLAttrValue"/>
        </w:rPr>
        <w:t>"</w:t>
      </w:r>
      <w:r w:rsidRPr="00CB1519">
        <w:rPr>
          <w:rStyle w:val="XMLAttrValue"/>
        </w:rPr>
        <w:t>Confirmation_</w:t>
      </w:r>
      <w:r w:rsidR="00D859EB" w:rsidRPr="00CB1519">
        <w:rPr>
          <w:rStyle w:val="XMLAttrValue"/>
        </w:rPr>
        <w:t>3</w:t>
      </w:r>
      <w:r w:rsidR="006F7C45" w:rsidRPr="00CB1519">
        <w:rPr>
          <w:rStyle w:val="XMLAttrValue"/>
        </w:rPr>
        <w:t>"</w:t>
      </w:r>
      <w:r w:rsidRPr="0018189C">
        <w:t xml:space="preserve"> </w:t>
      </w:r>
      <w:r w:rsidRPr="00CB1519">
        <w:rPr>
          <w:rStyle w:val="XMLAttrName"/>
        </w:rPr>
        <w:t>BusinessRefID</w:t>
      </w:r>
      <w:r w:rsidRPr="0018189C">
        <w:rPr>
          <w:color w:val="0000FF"/>
        </w:rPr>
        <w:t>=</w:t>
      </w:r>
      <w:r w:rsidR="006F7C45" w:rsidRPr="00CB1519">
        <w:rPr>
          <w:rStyle w:val="XMLAttrValue"/>
        </w:rPr>
        <w:t>"</w:t>
      </w:r>
      <w:r w:rsidRPr="00CB1519">
        <w:rPr>
          <w:rStyle w:val="XMLAttrValue"/>
        </w:rPr>
        <w:t>PO_</w:t>
      </w:r>
      <w:r w:rsidR="00D859EB" w:rsidRPr="00CB1519">
        <w:rPr>
          <w:rStyle w:val="XMLAttrValue"/>
        </w:rPr>
        <w:t>4</w:t>
      </w:r>
      <w:r w:rsidR="006F7C45" w:rsidRPr="00CB1519">
        <w:rPr>
          <w:rStyle w:val="XMLAttrValue"/>
        </w:rPr>
        <w:t>"</w:t>
      </w:r>
      <w:r w:rsidRPr="0018189C">
        <w:rPr>
          <w:color w:val="0000FF"/>
        </w:rPr>
        <w:t>&gt;</w:t>
      </w:r>
    </w:p>
    <w:p w:rsidR="00EB04BC" w:rsidRPr="0018189C" w:rsidRDefault="00633BD6" w:rsidP="00652DA3">
      <w:pPr>
        <w:pStyle w:val="Heading3"/>
      </w:pPr>
      <w:bookmarkStart w:id="372" w:name="_Toc411174922"/>
      <w:r w:rsidRPr="0018189C">
        <w:lastRenderedPageBreak/>
        <w:t>Cha</w:t>
      </w:r>
      <w:r w:rsidR="00D500EF">
        <w:t xml:space="preserve">nge </w:t>
      </w:r>
      <w:r w:rsidRPr="0018189C">
        <w:t>Order</w:t>
      </w:r>
      <w:r>
        <w:t xml:space="preserve"> </w:t>
      </w:r>
      <w:r w:rsidR="00AE25C1">
        <w:t>Initiated</w:t>
      </w:r>
      <w:r w:rsidR="00D500EF">
        <w:t xml:space="preserve"> by Print Provider and Starting </w:t>
      </w:r>
      <w:r>
        <w:t xml:space="preserve">with </w:t>
      </w:r>
      <w:r w:rsidR="00EB04BC" w:rsidRPr="0018189C">
        <w:t>Quot</w:t>
      </w:r>
      <w:r>
        <w:t>ation</w:t>
      </w:r>
      <w:bookmarkEnd w:id="372"/>
    </w:p>
    <w:p w:rsidR="00633BD6" w:rsidRPr="00633BD6" w:rsidRDefault="007C0763" w:rsidP="00F9428F">
      <w:pPr>
        <w:pStyle w:val="ListNumber2"/>
        <w:keepNext/>
        <w:numPr>
          <w:ilvl w:val="0"/>
          <w:numId w:val="30"/>
        </w:numPr>
      </w:pPr>
      <w:fldSimple w:instr=" REF PrintProvider \h  \* MERGEFORMAT ">
        <w:r w:rsidR="00BC3338" w:rsidRPr="00BC3338">
          <w:rPr>
            <w:rStyle w:val="JDFTermRef"/>
          </w:rPr>
          <w:t>Print Provider</w:t>
        </w:r>
      </w:fldSimple>
      <w:r w:rsidR="00D859EB">
        <w:rPr>
          <w:rStyle w:val="JDFTermRef"/>
        </w:rPr>
        <w:t xml:space="preserve"> </w:t>
      </w:r>
      <w:r w:rsidR="00633BD6">
        <w:t xml:space="preserve">sends </w:t>
      </w:r>
      <w:fldSimple w:instr=" REF ChangeOrder \h  \* MERGEFORMAT ">
        <w:r w:rsidR="00BC3338" w:rsidRPr="00BC3338">
          <w:rPr>
            <w:rStyle w:val="JDFTermRef"/>
          </w:rPr>
          <w:t>Change Order</w:t>
        </w:r>
      </w:fldSimple>
      <w:r w:rsidR="00D859EB">
        <w:rPr>
          <w:rStyle w:val="JDFTermRef"/>
        </w:rPr>
        <w:t xml:space="preserve"> </w:t>
      </w:r>
      <w:r w:rsidR="00633BD6" w:rsidRPr="00D859EB">
        <w:rPr>
          <w:rStyle w:val="JDFElement"/>
        </w:rPr>
        <w:t>Quotation</w:t>
      </w:r>
      <w:r w:rsidR="00D859EB">
        <w:rPr>
          <w:rStyle w:val="JDFElement"/>
        </w:rPr>
        <w:t xml:space="preserve"> </w:t>
      </w:r>
      <w:r w:rsidR="00D500EF">
        <w:t xml:space="preserve">referencing </w:t>
      </w:r>
      <w:r w:rsidR="00732D06">
        <w:t xml:space="preserve">earlier </w:t>
      </w:r>
      <w:r w:rsidR="00D500EF">
        <w:t>"PO</w:t>
      </w:r>
      <w:r w:rsidR="00D500EF" w:rsidRPr="0018189C">
        <w:t>_1</w:t>
      </w:r>
      <w:r w:rsidR="00D500EF">
        <w:t xml:space="preserve">" </w:t>
      </w:r>
    </w:p>
    <w:p w:rsidR="00224B29" w:rsidRDefault="00EB04BC" w:rsidP="00CB1519">
      <w:pPr>
        <w:pStyle w:val="Samplecode03"/>
        <w:keepNext/>
        <w:rPr>
          <w:color w:val="0000FF"/>
        </w:rPr>
      </w:pPr>
      <w:r w:rsidRPr="0018189C">
        <w:t>&lt;</w:t>
      </w:r>
      <w:r w:rsidRPr="00CB1519">
        <w:rPr>
          <w:rStyle w:val="XMLTag"/>
        </w:rPr>
        <w:t>Quot</w:t>
      </w:r>
      <w:r w:rsidR="00D859EB" w:rsidRPr="00CB1519">
        <w:rPr>
          <w:rStyle w:val="XMLTag"/>
        </w:rPr>
        <w:t>ation</w:t>
      </w:r>
      <w:r w:rsidR="00D859EB">
        <w:t xml:space="preserve"> </w:t>
      </w:r>
      <w:r w:rsidRPr="00CB1519">
        <w:rPr>
          <w:rStyle w:val="XMLAttrName"/>
        </w:rPr>
        <w:t>BusinessID</w:t>
      </w:r>
      <w:r w:rsidRPr="0018189C">
        <w:t>=</w:t>
      </w:r>
      <w:r w:rsidR="00D859EB" w:rsidRPr="00CB1519">
        <w:rPr>
          <w:rStyle w:val="XMLAttrValue"/>
        </w:rPr>
        <w:t>"</w:t>
      </w:r>
      <w:r w:rsidRPr="00CB1519">
        <w:rPr>
          <w:rStyle w:val="XMLAttrValue"/>
        </w:rPr>
        <w:t>Quot</w:t>
      </w:r>
      <w:r w:rsidR="00224B29" w:rsidRPr="00CB1519">
        <w:rPr>
          <w:rStyle w:val="XMLAttrValue"/>
        </w:rPr>
        <w:t>ation</w:t>
      </w:r>
      <w:r w:rsidRPr="00CB1519">
        <w:rPr>
          <w:rStyle w:val="XMLAttrValue"/>
        </w:rPr>
        <w:t>_</w:t>
      </w:r>
      <w:r w:rsidR="00D500EF" w:rsidRPr="00CB1519">
        <w:rPr>
          <w:rStyle w:val="XMLAttrValue"/>
        </w:rPr>
        <w:t>5</w:t>
      </w:r>
      <w:r w:rsidR="00D859EB" w:rsidRPr="00CB1519">
        <w:rPr>
          <w:rStyle w:val="XMLAttrValue"/>
        </w:rPr>
        <w:t>"</w:t>
      </w:r>
      <w:r w:rsidR="00CB1519">
        <w:rPr>
          <w:rStyle w:val="XMLAttrValue"/>
        </w:rPr>
        <w:t xml:space="preserve"> </w:t>
      </w:r>
      <w:r w:rsidRPr="00CB1519">
        <w:rPr>
          <w:rStyle w:val="XMLAttrName"/>
        </w:rPr>
        <w:t>BusinessRefID</w:t>
      </w:r>
      <w:r w:rsidRPr="0018189C">
        <w:t>=</w:t>
      </w:r>
      <w:r w:rsidR="00D859EB" w:rsidRPr="00CB1519">
        <w:rPr>
          <w:rStyle w:val="XMLAttrValue"/>
        </w:rPr>
        <w:t>"PO</w:t>
      </w:r>
      <w:r w:rsidRPr="00CB1519">
        <w:rPr>
          <w:rStyle w:val="XMLAttrValue"/>
        </w:rPr>
        <w:t>_1</w:t>
      </w:r>
      <w:r w:rsidR="00D859EB" w:rsidRPr="00CB1519">
        <w:rPr>
          <w:rStyle w:val="XMLAttrValue"/>
        </w:rPr>
        <w:t>"</w:t>
      </w:r>
      <w:r w:rsidR="00753D54" w:rsidRPr="00753D54">
        <w:rPr>
          <w:color w:val="0000FF"/>
        </w:rPr>
        <w:t>&gt;</w:t>
      </w:r>
    </w:p>
    <w:p w:rsidR="00224B29" w:rsidRDefault="00224B29" w:rsidP="00CB1519">
      <w:pPr>
        <w:pStyle w:val="Samplecode04"/>
        <w:keepNext/>
        <w:rPr>
          <w:color w:val="0000FF"/>
        </w:rPr>
      </w:pPr>
      <w:r w:rsidRPr="00AC0788">
        <w:rPr>
          <w:color w:val="0000FF"/>
        </w:rPr>
        <w:t>&lt;</w:t>
      </w:r>
      <w:r w:rsidRPr="00CB1519">
        <w:rPr>
          <w:rStyle w:val="XMLTag"/>
        </w:rPr>
        <w:t>Quote</w:t>
      </w:r>
      <w:r w:rsidRPr="00044404">
        <w:t xml:space="preserve"> </w:t>
      </w:r>
      <w:r w:rsidRPr="00CB1519">
        <w:rPr>
          <w:rStyle w:val="XMLAttrName"/>
        </w:rPr>
        <w:t>QuoteID</w:t>
      </w:r>
      <w:r w:rsidRPr="00044404">
        <w:t xml:space="preserve"> </w:t>
      </w:r>
      <w:r w:rsidRPr="006F7C45">
        <w:rPr>
          <w:color w:val="0000FF"/>
        </w:rPr>
        <w:t>=</w:t>
      </w:r>
      <w:r w:rsidRPr="00CB1519">
        <w:rPr>
          <w:rStyle w:val="XMLAttrValue"/>
        </w:rPr>
        <w:t>"Quote_1"</w:t>
      </w:r>
      <w:r w:rsidRPr="00AC0788">
        <w:rPr>
          <w:color w:val="0000FF"/>
        </w:rPr>
        <w:t>/&gt;</w:t>
      </w:r>
    </w:p>
    <w:p w:rsidR="00224B29" w:rsidRDefault="00224B29" w:rsidP="00CB1519">
      <w:pPr>
        <w:pStyle w:val="Samplecode04"/>
        <w:keepNext/>
      </w:pPr>
      <w:r w:rsidRPr="00AC0788">
        <w:rPr>
          <w:color w:val="0000FF"/>
        </w:rPr>
        <w:t>&lt;</w:t>
      </w:r>
      <w:r w:rsidRPr="00CB1519">
        <w:rPr>
          <w:rStyle w:val="XMLTag"/>
        </w:rPr>
        <w:t>Quote</w:t>
      </w:r>
      <w:r w:rsidRPr="00044404">
        <w:t xml:space="preserve"> </w:t>
      </w:r>
      <w:r w:rsidRPr="00CB1519">
        <w:rPr>
          <w:rStyle w:val="XMLAttrName"/>
        </w:rPr>
        <w:t>QuoteID</w:t>
      </w:r>
      <w:r w:rsidRPr="00044404">
        <w:t xml:space="preserve"> </w:t>
      </w:r>
      <w:r w:rsidRPr="006F7C45">
        <w:rPr>
          <w:color w:val="0000FF"/>
        </w:rPr>
        <w:t>=</w:t>
      </w:r>
      <w:r w:rsidRPr="00CB1519">
        <w:rPr>
          <w:rStyle w:val="XMLAttrValue"/>
        </w:rPr>
        <w:t>"Quote_2"</w:t>
      </w:r>
      <w:r w:rsidRPr="00AC0788">
        <w:rPr>
          <w:color w:val="0000FF"/>
        </w:rPr>
        <w:t>/&gt;</w:t>
      </w:r>
    </w:p>
    <w:p w:rsidR="00224B29" w:rsidRPr="0018189C" w:rsidRDefault="00224B29" w:rsidP="00CB1519">
      <w:pPr>
        <w:pStyle w:val="Samplecode03"/>
      </w:pPr>
      <w:r w:rsidRPr="00AC0788">
        <w:t>&lt;/</w:t>
      </w:r>
      <w:r w:rsidRPr="00CB1519">
        <w:rPr>
          <w:rStyle w:val="XMLTag"/>
        </w:rPr>
        <w:t>Quotation</w:t>
      </w:r>
      <w:r w:rsidRPr="00AC0788">
        <w:t>&gt;</w:t>
      </w:r>
    </w:p>
    <w:p w:rsidR="00EB04BC" w:rsidRPr="0018189C" w:rsidRDefault="00EB04BC" w:rsidP="00633BD6">
      <w:pPr>
        <w:pStyle w:val="SampleXML"/>
      </w:pPr>
      <w:r w:rsidRPr="0018189C">
        <w:t xml:space="preserve"> </w:t>
      </w:r>
    </w:p>
    <w:p w:rsidR="00EB04BC" w:rsidRPr="0018189C" w:rsidRDefault="007C0763" w:rsidP="00D859EB">
      <w:pPr>
        <w:pStyle w:val="ListNumber2wLeading"/>
      </w:pPr>
      <w:fldSimple w:instr=" REF PrintBuyer \h  \* MERGEFORMAT ">
        <w:r w:rsidR="00BC3338" w:rsidRPr="00BC3338">
          <w:rPr>
            <w:rStyle w:val="JDFTermRef"/>
          </w:rPr>
          <w:t>Print Buyer</w:t>
        </w:r>
      </w:fldSimple>
      <w:r w:rsidR="00D859EB">
        <w:rPr>
          <w:rStyle w:val="JDFTermRef"/>
        </w:rPr>
        <w:t xml:space="preserve"> </w:t>
      </w:r>
      <w:r w:rsidR="00633BD6">
        <w:t xml:space="preserve">sends </w:t>
      </w:r>
      <w:fldSimple w:instr=" REF ChangeOrder \h  \* MERGEFORMAT ">
        <w:r w:rsidR="00BC3338" w:rsidRPr="00BC3338">
          <w:rPr>
            <w:rStyle w:val="JDFTermRef"/>
          </w:rPr>
          <w:t>Change Order</w:t>
        </w:r>
      </w:fldSimple>
      <w:r w:rsidR="00D859EB">
        <w:rPr>
          <w:rStyle w:val="JDFTermRef"/>
        </w:rPr>
        <w:t xml:space="preserve"> </w:t>
      </w:r>
      <w:r w:rsidR="00EB04BC" w:rsidRPr="00D859EB">
        <w:rPr>
          <w:rStyle w:val="JDFElement"/>
        </w:rPr>
        <w:t>Purch</w:t>
      </w:r>
      <w:r w:rsidR="00185AB9" w:rsidRPr="00D859EB">
        <w:rPr>
          <w:rStyle w:val="JDFElement"/>
        </w:rPr>
        <w:t>ase</w:t>
      </w:r>
      <w:r w:rsidR="00EB04BC" w:rsidRPr="00D859EB">
        <w:rPr>
          <w:rStyle w:val="JDFElement"/>
        </w:rPr>
        <w:t>Order</w:t>
      </w:r>
      <w:r w:rsidR="00D500EF" w:rsidRPr="00D500EF">
        <w:t xml:space="preserve"> </w:t>
      </w:r>
      <w:r w:rsidR="00D500EF">
        <w:t>referencing "</w:t>
      </w:r>
      <w:r w:rsidR="00224B29" w:rsidRPr="0018189C">
        <w:t>Quot</w:t>
      </w:r>
      <w:r w:rsidR="002E6005">
        <w:t>e</w:t>
      </w:r>
      <w:r w:rsidR="00224B29" w:rsidRPr="0018189C">
        <w:t xml:space="preserve"> </w:t>
      </w:r>
      <w:r w:rsidR="00D500EF" w:rsidRPr="0018189C">
        <w:t>_</w:t>
      </w:r>
      <w:r w:rsidR="002E6005">
        <w:t>2</w:t>
      </w:r>
      <w:r w:rsidR="00D500EF">
        <w:t>"</w:t>
      </w:r>
    </w:p>
    <w:p w:rsidR="00EB04BC" w:rsidRPr="0018189C" w:rsidRDefault="00EB04BC" w:rsidP="00CB1519">
      <w:pPr>
        <w:pStyle w:val="Samplecode03"/>
        <w:rPr>
          <w:color w:val="0000FF"/>
        </w:rPr>
      </w:pPr>
      <w:r w:rsidRPr="0018189C">
        <w:rPr>
          <w:color w:val="0000FF"/>
        </w:rPr>
        <w:t>&lt;</w:t>
      </w:r>
      <w:r w:rsidRPr="00CB1519">
        <w:rPr>
          <w:rStyle w:val="XMLTag"/>
        </w:rPr>
        <w:t>PurchaseOrder</w:t>
      </w:r>
      <w:r w:rsidRPr="0018189C">
        <w:t xml:space="preserve"> </w:t>
      </w:r>
      <w:r w:rsidRPr="00CB1519">
        <w:rPr>
          <w:rStyle w:val="XMLAttrName"/>
        </w:rPr>
        <w:t>BusinessID</w:t>
      </w:r>
      <w:r w:rsidRPr="0018189C">
        <w:rPr>
          <w:color w:val="0000FF"/>
        </w:rPr>
        <w:t>=</w:t>
      </w:r>
      <w:r w:rsidR="00D859EB" w:rsidRPr="00CB1519">
        <w:rPr>
          <w:rStyle w:val="XMLAttrValue"/>
        </w:rPr>
        <w:t>"</w:t>
      </w:r>
      <w:r w:rsidRPr="00CB1519">
        <w:rPr>
          <w:rStyle w:val="XMLAttrValue"/>
        </w:rPr>
        <w:t>PO_</w:t>
      </w:r>
      <w:r w:rsidR="00D500EF" w:rsidRPr="00CB1519">
        <w:rPr>
          <w:rStyle w:val="XMLAttrValue"/>
        </w:rPr>
        <w:t>5</w:t>
      </w:r>
      <w:r w:rsidR="00D859EB" w:rsidRPr="00CB1519">
        <w:rPr>
          <w:rStyle w:val="XMLAttrValue"/>
        </w:rPr>
        <w:t>"</w:t>
      </w:r>
      <w:r w:rsidRPr="0018189C">
        <w:t xml:space="preserve"> </w:t>
      </w:r>
      <w:r w:rsidRPr="00CB1519">
        <w:rPr>
          <w:rStyle w:val="XMLAttrName"/>
        </w:rPr>
        <w:t>BusinessRefID</w:t>
      </w:r>
      <w:r w:rsidRPr="0018189C">
        <w:rPr>
          <w:color w:val="0000FF"/>
        </w:rPr>
        <w:t>=</w:t>
      </w:r>
      <w:r w:rsidR="00D859EB" w:rsidRPr="00CB1519">
        <w:rPr>
          <w:rStyle w:val="XMLAttrValue"/>
        </w:rPr>
        <w:t>"</w:t>
      </w:r>
      <w:r w:rsidR="00224B29" w:rsidRPr="00CB1519">
        <w:rPr>
          <w:rStyle w:val="XMLAttrValue"/>
        </w:rPr>
        <w:t>Quotation</w:t>
      </w:r>
      <w:r w:rsidRPr="00CB1519">
        <w:rPr>
          <w:rStyle w:val="XMLAttrValue"/>
        </w:rPr>
        <w:t>_</w:t>
      </w:r>
      <w:r w:rsidR="00D500EF" w:rsidRPr="00CB1519">
        <w:rPr>
          <w:rStyle w:val="XMLAttrValue"/>
        </w:rPr>
        <w:t>5</w:t>
      </w:r>
      <w:r w:rsidR="00D859EB" w:rsidRPr="00CB1519">
        <w:rPr>
          <w:rStyle w:val="XMLAttrValue"/>
        </w:rPr>
        <w:t>"</w:t>
      </w:r>
      <w:r w:rsidR="00224B29" w:rsidRPr="00224B29">
        <w:rPr>
          <w:color w:val="FF0000"/>
        </w:rPr>
        <w:t xml:space="preserve"> </w:t>
      </w:r>
      <w:r w:rsidR="00224B29" w:rsidRPr="00CB1519">
        <w:rPr>
          <w:rStyle w:val="XMLAttrName"/>
        </w:rPr>
        <w:t>QuoteID</w:t>
      </w:r>
      <w:r w:rsidR="00224B29" w:rsidRPr="00AC0788">
        <w:rPr>
          <w:color w:val="0000FF"/>
        </w:rPr>
        <w:t>=</w:t>
      </w:r>
      <w:r w:rsidR="00224B29" w:rsidRPr="00CB1519">
        <w:rPr>
          <w:rStyle w:val="XMLAttrValue"/>
        </w:rPr>
        <w:t>"Quote_2"</w:t>
      </w:r>
      <w:r w:rsidRPr="0018189C">
        <w:rPr>
          <w:color w:val="0000FF"/>
        </w:rPr>
        <w:t>&gt;</w:t>
      </w:r>
    </w:p>
    <w:p w:rsidR="00EB04BC" w:rsidRPr="0018189C" w:rsidRDefault="007C0763" w:rsidP="00D859EB">
      <w:pPr>
        <w:pStyle w:val="ListNumber2wLeading"/>
      </w:pPr>
      <w:fldSimple w:instr=" REF PrintProvider \h  \* MERGEFORMAT ">
        <w:r w:rsidR="00BC3338" w:rsidRPr="00BC3338">
          <w:rPr>
            <w:rStyle w:val="JDFTermRef"/>
          </w:rPr>
          <w:t>Print Provider</w:t>
        </w:r>
      </w:fldSimple>
      <w:r w:rsidR="00D859EB">
        <w:rPr>
          <w:rStyle w:val="JDFTermRef"/>
        </w:rPr>
        <w:t xml:space="preserve"> </w:t>
      </w:r>
      <w:r w:rsidR="00185AB9">
        <w:t xml:space="preserve">sends </w:t>
      </w:r>
      <w:fldSimple w:instr=" REF ChangeOrder \h  \* MERGEFORMAT ">
        <w:r w:rsidR="00BC3338" w:rsidRPr="00BC3338">
          <w:rPr>
            <w:rStyle w:val="JDFTermRef"/>
          </w:rPr>
          <w:t>Change Order</w:t>
        </w:r>
      </w:fldSimple>
      <w:r w:rsidR="00D859EB">
        <w:rPr>
          <w:rStyle w:val="JDFTermRef"/>
        </w:rPr>
        <w:t xml:space="preserve"> </w:t>
      </w:r>
      <w:r w:rsidR="00EB04BC" w:rsidRPr="00D500EF">
        <w:rPr>
          <w:rStyle w:val="JDFElement"/>
        </w:rPr>
        <w:t>Confirmation</w:t>
      </w:r>
      <w:r w:rsidR="00D500EF" w:rsidRPr="00D500EF">
        <w:t xml:space="preserve"> </w:t>
      </w:r>
      <w:r w:rsidR="00D500EF">
        <w:t>referencing "</w:t>
      </w:r>
      <w:r w:rsidR="00D500EF" w:rsidRPr="0018189C">
        <w:t>PO_</w:t>
      </w:r>
      <w:r w:rsidR="00D500EF">
        <w:t>5"</w:t>
      </w:r>
    </w:p>
    <w:p w:rsidR="00EB04BC" w:rsidRDefault="00EB04BC" w:rsidP="00CB1519">
      <w:pPr>
        <w:pStyle w:val="Samplecode03"/>
        <w:rPr>
          <w:color w:val="0000FF"/>
        </w:rPr>
      </w:pPr>
      <w:r w:rsidRPr="0018189C">
        <w:rPr>
          <w:color w:val="0000FF"/>
        </w:rPr>
        <w:t>&lt;</w:t>
      </w:r>
      <w:r w:rsidRPr="00CB1519">
        <w:rPr>
          <w:rStyle w:val="XMLTag"/>
        </w:rPr>
        <w:t>Confirmation</w:t>
      </w:r>
      <w:r w:rsidRPr="0018189C">
        <w:t xml:space="preserve"> </w:t>
      </w:r>
      <w:r w:rsidRPr="00CB1519">
        <w:rPr>
          <w:rStyle w:val="XMLAttrName"/>
        </w:rPr>
        <w:t>BusinessID</w:t>
      </w:r>
      <w:r w:rsidRPr="0018189C">
        <w:rPr>
          <w:color w:val="0000FF"/>
        </w:rPr>
        <w:t>=</w:t>
      </w:r>
      <w:r w:rsidR="00D500EF" w:rsidRPr="00CB1519">
        <w:rPr>
          <w:rStyle w:val="XMLAttrValue"/>
        </w:rPr>
        <w:t>"</w:t>
      </w:r>
      <w:r w:rsidRPr="00CB1519">
        <w:rPr>
          <w:rStyle w:val="XMLAttrValue"/>
        </w:rPr>
        <w:t>Confirmation_2</w:t>
      </w:r>
      <w:r w:rsidR="00D500EF" w:rsidRPr="00CB1519">
        <w:rPr>
          <w:rStyle w:val="XMLAttrValue"/>
        </w:rPr>
        <w:t>"</w:t>
      </w:r>
      <w:r w:rsidRPr="0018189C">
        <w:t xml:space="preserve"> </w:t>
      </w:r>
      <w:r w:rsidRPr="00CB1519">
        <w:rPr>
          <w:rStyle w:val="XMLAttrName"/>
        </w:rPr>
        <w:t>BusinessRefID</w:t>
      </w:r>
      <w:r w:rsidRPr="0018189C">
        <w:rPr>
          <w:color w:val="0000FF"/>
        </w:rPr>
        <w:t>=</w:t>
      </w:r>
      <w:r w:rsidR="00D500EF" w:rsidRPr="00CB1519">
        <w:rPr>
          <w:rStyle w:val="XMLAttrValue"/>
        </w:rPr>
        <w:t>"PO_5"</w:t>
      </w:r>
      <w:r w:rsidRPr="0018189C">
        <w:rPr>
          <w:color w:val="0000FF"/>
        </w:rPr>
        <w:t>&gt;</w:t>
      </w:r>
    </w:p>
    <w:p w:rsidR="004E6763" w:rsidRDefault="00D500EF" w:rsidP="00652DA3">
      <w:pPr>
        <w:pStyle w:val="Heading3"/>
      </w:pPr>
      <w:bookmarkStart w:id="373" w:name="_Toc411174923"/>
      <w:r>
        <w:t>Complex Negotiation</w:t>
      </w:r>
      <w:bookmarkEnd w:id="373"/>
    </w:p>
    <w:p w:rsidR="004E6763" w:rsidRPr="001525EE" w:rsidRDefault="007C0763" w:rsidP="00D500EF">
      <w:pPr>
        <w:pStyle w:val="ListNumber2"/>
        <w:numPr>
          <w:ilvl w:val="0"/>
          <w:numId w:val="31"/>
        </w:numPr>
      </w:pPr>
      <w:fldSimple w:instr=" REF PrintBuyer \h  \* MERGEFORMAT ">
        <w:r w:rsidR="00BC3338" w:rsidRPr="00BC3338">
          <w:rPr>
            <w:rStyle w:val="JDFTermRef"/>
          </w:rPr>
          <w:t>Print Buyer</w:t>
        </w:r>
      </w:fldSimple>
      <w:r w:rsidR="00384165">
        <w:rPr>
          <w:rStyle w:val="JDFTermRef"/>
        </w:rPr>
        <w:t xml:space="preserve"> </w:t>
      </w:r>
      <w:r w:rsidR="004E6763">
        <w:t xml:space="preserve">sends </w:t>
      </w:r>
      <w:r w:rsidR="004E6763" w:rsidRPr="00384165">
        <w:rPr>
          <w:rStyle w:val="JDFElement"/>
        </w:rPr>
        <w:t>RFQ</w:t>
      </w:r>
    </w:p>
    <w:p w:rsidR="004E6763" w:rsidRDefault="00D500EF" w:rsidP="00CB1519">
      <w:pPr>
        <w:pStyle w:val="Samplecode03"/>
      </w:pPr>
      <w:r w:rsidRPr="0018189C">
        <w:t>&lt;</w:t>
      </w:r>
      <w:r w:rsidR="004E6763" w:rsidRPr="00CB1519">
        <w:rPr>
          <w:rStyle w:val="XMLTag"/>
        </w:rPr>
        <w:t>RFQ</w:t>
      </w:r>
      <w:r w:rsidR="004E6763" w:rsidRPr="00044404">
        <w:rPr>
          <w:color w:val="800000"/>
        </w:rPr>
        <w:t xml:space="preserve"> </w:t>
      </w:r>
      <w:r w:rsidR="004E6763" w:rsidRPr="00185AB9">
        <w:rPr>
          <w:color w:val="FF0000"/>
        </w:rPr>
        <w:t>BusinessID</w:t>
      </w:r>
      <w:r w:rsidR="004E6763" w:rsidRPr="00384165">
        <w:t>="</w:t>
      </w:r>
      <w:r w:rsidR="004E6763" w:rsidRPr="00044404">
        <w:rPr>
          <w:color w:val="000000"/>
        </w:rPr>
        <w:t>RFQ_1</w:t>
      </w:r>
      <w:r w:rsidR="004E6763" w:rsidRPr="00384165">
        <w:t>"</w:t>
      </w:r>
      <w:r w:rsidR="004E6763" w:rsidRPr="00D500EF">
        <w:t>&gt;</w:t>
      </w:r>
    </w:p>
    <w:p w:rsidR="00384165" w:rsidRPr="00AC0788" w:rsidRDefault="007C0763" w:rsidP="00384165">
      <w:pPr>
        <w:pStyle w:val="ListNumber2wLeading"/>
        <w:rPr>
          <w:rStyle w:val="JDFElement"/>
          <w:rFonts w:ascii="Times New Roman" w:hAnsi="Times New Roman"/>
        </w:rPr>
      </w:pPr>
      <w:fldSimple w:instr=" REF PrintProvider \h  \* MERGEFORMAT ">
        <w:r w:rsidR="00BC3338" w:rsidRPr="00BC3338">
          <w:rPr>
            <w:rStyle w:val="JDFTermRef"/>
          </w:rPr>
          <w:t>Print Provider</w:t>
        </w:r>
      </w:fldSimple>
      <w:r w:rsidR="00384165">
        <w:t xml:space="preserve"> sends </w:t>
      </w:r>
      <w:r w:rsidR="00384165" w:rsidRPr="00AC0788">
        <w:rPr>
          <w:rStyle w:val="JDFElement"/>
        </w:rPr>
        <w:t>Quotation</w:t>
      </w:r>
      <w:r w:rsidR="00384165">
        <w:t xml:space="preserve"> referencing </w:t>
      </w:r>
      <w:r w:rsidR="00384165" w:rsidRPr="00AC0788">
        <w:rPr>
          <w:rStyle w:val="JDFElement"/>
        </w:rPr>
        <w:t>RFQ</w:t>
      </w:r>
      <w:r w:rsidR="00384165">
        <w:t xml:space="preserve"> "RFQ_1"</w:t>
      </w:r>
    </w:p>
    <w:p w:rsidR="00384165" w:rsidRPr="00044404" w:rsidRDefault="00384165" w:rsidP="00CB1519">
      <w:pPr>
        <w:pStyle w:val="Samplecode03"/>
      </w:pPr>
      <w:r w:rsidRPr="00AC0788">
        <w:rPr>
          <w:color w:val="0000FF"/>
        </w:rPr>
        <w:t>&lt;</w:t>
      </w:r>
      <w:r w:rsidRPr="00CB1519">
        <w:rPr>
          <w:rStyle w:val="XMLTag"/>
        </w:rPr>
        <w:t>Quotation</w:t>
      </w:r>
      <w:r w:rsidRPr="00044404">
        <w:t xml:space="preserve"> </w:t>
      </w:r>
      <w:r w:rsidRPr="00044404">
        <w:rPr>
          <w:color w:val="FF0000"/>
        </w:rPr>
        <w:t>BusinessID</w:t>
      </w:r>
      <w:r w:rsidRPr="00044404">
        <w:t>=</w:t>
      </w:r>
      <w:r w:rsidRPr="00CB1519">
        <w:rPr>
          <w:rStyle w:val="XMLAttrValue"/>
        </w:rPr>
        <w:t>"Quotation_1"</w:t>
      </w:r>
      <w:r w:rsidR="00CB1519">
        <w:t xml:space="preserve"> </w:t>
      </w:r>
      <w:r w:rsidRPr="00044404">
        <w:rPr>
          <w:color w:val="FF0000"/>
        </w:rPr>
        <w:t>BusinessRefID</w:t>
      </w:r>
      <w:r w:rsidRPr="00044404">
        <w:t>=</w:t>
      </w:r>
      <w:r w:rsidRPr="00CB1519">
        <w:rPr>
          <w:rStyle w:val="XMLAttrValue"/>
        </w:rPr>
        <w:t>"RFQ_1"</w:t>
      </w:r>
      <w:r w:rsidR="00753D54" w:rsidRPr="00753D54">
        <w:rPr>
          <w:color w:val="0000FF"/>
        </w:rPr>
        <w:t>&gt;</w:t>
      </w:r>
    </w:p>
    <w:p w:rsidR="00384165" w:rsidRDefault="00384165" w:rsidP="00CB1519">
      <w:pPr>
        <w:pStyle w:val="Samplecode04"/>
        <w:rPr>
          <w:color w:val="0000FF"/>
        </w:rPr>
      </w:pPr>
      <w:r w:rsidRPr="00AC0788">
        <w:rPr>
          <w:color w:val="0000FF"/>
        </w:rPr>
        <w:t>&lt;</w:t>
      </w:r>
      <w:r w:rsidRPr="00CB1519">
        <w:rPr>
          <w:rStyle w:val="XMLTag"/>
        </w:rPr>
        <w:t>Quote</w:t>
      </w:r>
      <w:r w:rsidRPr="00044404">
        <w:t xml:space="preserve"> </w:t>
      </w:r>
      <w:r w:rsidRPr="00185AB9">
        <w:rPr>
          <w:color w:val="FF0000"/>
        </w:rPr>
        <w:t>QuoteID</w:t>
      </w:r>
      <w:r w:rsidRPr="00044404">
        <w:t xml:space="preserve"> </w:t>
      </w:r>
      <w:r w:rsidRPr="006F7C45">
        <w:rPr>
          <w:color w:val="0000FF"/>
        </w:rPr>
        <w:t>=</w:t>
      </w:r>
      <w:r w:rsidRPr="00CB1519">
        <w:rPr>
          <w:rStyle w:val="XMLAttrValue"/>
        </w:rPr>
        <w:t>"Quote_1"</w:t>
      </w:r>
      <w:r w:rsidRPr="00AC0788">
        <w:rPr>
          <w:color w:val="0000FF"/>
        </w:rPr>
        <w:t>/&gt;</w:t>
      </w:r>
    </w:p>
    <w:p w:rsidR="00384165" w:rsidRDefault="00384165" w:rsidP="00CB1519">
      <w:pPr>
        <w:pStyle w:val="Samplecode04"/>
      </w:pPr>
      <w:r w:rsidRPr="00AC0788">
        <w:rPr>
          <w:color w:val="0000FF"/>
        </w:rPr>
        <w:t>&lt;</w:t>
      </w:r>
      <w:r w:rsidRPr="00CB1519">
        <w:rPr>
          <w:rStyle w:val="XMLTag"/>
        </w:rPr>
        <w:t>Quote</w:t>
      </w:r>
      <w:r w:rsidRPr="00044404">
        <w:t xml:space="preserve"> </w:t>
      </w:r>
      <w:r w:rsidRPr="00185AB9">
        <w:rPr>
          <w:color w:val="FF0000"/>
        </w:rPr>
        <w:t>QuoteID</w:t>
      </w:r>
      <w:r w:rsidRPr="00044404">
        <w:t xml:space="preserve"> </w:t>
      </w:r>
      <w:r w:rsidRPr="006F7C45">
        <w:rPr>
          <w:color w:val="0000FF"/>
        </w:rPr>
        <w:t>=</w:t>
      </w:r>
      <w:r w:rsidRPr="00CB1519">
        <w:rPr>
          <w:rStyle w:val="XMLAttrValue"/>
        </w:rPr>
        <w:t>"Quote_2"</w:t>
      </w:r>
      <w:r w:rsidRPr="00AC0788">
        <w:rPr>
          <w:color w:val="0000FF"/>
        </w:rPr>
        <w:t>/&gt;</w:t>
      </w:r>
    </w:p>
    <w:p w:rsidR="00384165" w:rsidRDefault="00384165" w:rsidP="00CB1519">
      <w:pPr>
        <w:pStyle w:val="Samplecode03"/>
      </w:pPr>
      <w:r w:rsidRPr="00AC0788">
        <w:rPr>
          <w:color w:val="0000FF"/>
        </w:rPr>
        <w:t>&lt;/</w:t>
      </w:r>
      <w:r w:rsidRPr="00CB1519">
        <w:rPr>
          <w:rStyle w:val="XMLTag"/>
        </w:rPr>
        <w:t>Quotation</w:t>
      </w:r>
      <w:r w:rsidRPr="00AC0788">
        <w:rPr>
          <w:color w:val="0000FF"/>
        </w:rPr>
        <w:t>&gt;</w:t>
      </w:r>
    </w:p>
    <w:p w:rsidR="004E6763" w:rsidRPr="001525EE" w:rsidRDefault="007C0763" w:rsidP="00384165">
      <w:pPr>
        <w:pStyle w:val="ListNumber2wLeading"/>
      </w:pPr>
      <w:fldSimple w:instr=" REF PrintBuyer \h  \* MERGEFORMAT ">
        <w:r w:rsidR="00BC3338" w:rsidRPr="00BC3338">
          <w:rPr>
            <w:rStyle w:val="JDFTermRef"/>
          </w:rPr>
          <w:t>Print Buyer</w:t>
        </w:r>
      </w:fldSimple>
      <w:r w:rsidR="00384165">
        <w:rPr>
          <w:rStyle w:val="JDFTermRef"/>
        </w:rPr>
        <w:t xml:space="preserve"> </w:t>
      </w:r>
      <w:r w:rsidR="004E6763">
        <w:t xml:space="preserve">sends an </w:t>
      </w:r>
      <w:r w:rsidR="004E6763" w:rsidRPr="00384165">
        <w:rPr>
          <w:rStyle w:val="JDFElement"/>
        </w:rPr>
        <w:t>RFQ</w:t>
      </w:r>
      <w:r w:rsidR="004E6763">
        <w:t xml:space="preserve"> for a </w:t>
      </w:r>
      <w:fldSimple w:instr=" REF ReQuote \h  \* MERGEFORMAT ">
        <w:r w:rsidR="00BC3338" w:rsidRPr="00BC3338">
          <w:rPr>
            <w:rStyle w:val="JDFTermRef"/>
          </w:rPr>
          <w:t>Re-Quote</w:t>
        </w:r>
      </w:fldSimple>
      <w:r w:rsidR="004E6763" w:rsidRPr="00185AB9">
        <w:t xml:space="preserve"> </w:t>
      </w:r>
      <w:r w:rsidR="004E6763">
        <w:t xml:space="preserve">referencing </w:t>
      </w:r>
      <w:r w:rsidR="00384165">
        <w:t>"</w:t>
      </w:r>
      <w:r w:rsidR="004E6763" w:rsidRPr="00044404">
        <w:t>Quotation_1</w:t>
      </w:r>
      <w:r w:rsidR="00384165">
        <w:t>"</w:t>
      </w:r>
      <w:r w:rsidR="004E6763">
        <w:t>.</w:t>
      </w:r>
    </w:p>
    <w:p w:rsidR="004E6763" w:rsidRDefault="004E6763" w:rsidP="00CB1519">
      <w:pPr>
        <w:pStyle w:val="Samplecode03"/>
      </w:pPr>
      <w:r w:rsidRPr="0018189C">
        <w:t>&lt;</w:t>
      </w:r>
      <w:r w:rsidRPr="00CB1519">
        <w:rPr>
          <w:rStyle w:val="XMLTag"/>
        </w:rPr>
        <w:t>RFQ</w:t>
      </w:r>
      <w:r w:rsidRPr="0018189C">
        <w:t xml:space="preserve"> </w:t>
      </w:r>
      <w:r w:rsidRPr="0018189C">
        <w:rPr>
          <w:color w:val="FF0000"/>
        </w:rPr>
        <w:t>BusinessID</w:t>
      </w:r>
      <w:r w:rsidR="00522D8C" w:rsidRPr="006F7C45">
        <w:rPr>
          <w:color w:val="0000FF"/>
        </w:rPr>
        <w:t>=</w:t>
      </w:r>
      <w:r w:rsidR="00890E52" w:rsidRPr="00CB1519">
        <w:rPr>
          <w:rStyle w:val="XMLAttrValue"/>
        </w:rPr>
        <w:t>"</w:t>
      </w:r>
      <w:r w:rsidRPr="00890E52">
        <w:rPr>
          <w:rStyle w:val="XMLAttrValue"/>
        </w:rPr>
        <w:t>RFQ_2</w:t>
      </w:r>
      <w:r w:rsidR="00890E52" w:rsidRPr="00CB1519">
        <w:rPr>
          <w:rStyle w:val="XMLAttrValue"/>
        </w:rPr>
        <w:t>"</w:t>
      </w:r>
      <w:r w:rsidRPr="0018189C">
        <w:t xml:space="preserve">   </w:t>
      </w:r>
      <w:r w:rsidRPr="0018189C">
        <w:rPr>
          <w:color w:val="FF0000"/>
        </w:rPr>
        <w:t>BusinessRefID</w:t>
      </w:r>
      <w:r w:rsidR="00522D8C" w:rsidRPr="006F7C45">
        <w:rPr>
          <w:color w:val="0000FF"/>
        </w:rPr>
        <w:t>=</w:t>
      </w:r>
      <w:r w:rsidR="00384165" w:rsidRPr="00AC0788">
        <w:rPr>
          <w:color w:val="0000FF"/>
        </w:rPr>
        <w:t>"</w:t>
      </w:r>
      <w:r w:rsidRPr="00044404">
        <w:t>Quotation_1</w:t>
      </w:r>
      <w:r w:rsidR="00384165" w:rsidRPr="00AC0788">
        <w:rPr>
          <w:color w:val="0000FF"/>
        </w:rPr>
        <w:t>"</w:t>
      </w:r>
      <w:r w:rsidR="00753D54" w:rsidRPr="00753D54">
        <w:rPr>
          <w:color w:val="0000FF"/>
        </w:rPr>
        <w:t>&gt;</w:t>
      </w:r>
      <w:r w:rsidRPr="0018189C">
        <w:t xml:space="preserve"> </w:t>
      </w:r>
    </w:p>
    <w:p w:rsidR="004E6763" w:rsidRPr="001525EE" w:rsidRDefault="007C0763" w:rsidP="00384165">
      <w:pPr>
        <w:pStyle w:val="ListNumber2wLeading"/>
      </w:pPr>
      <w:fldSimple w:instr=" REF PrintProvider \h  \* MERGEFORMAT ">
        <w:r w:rsidR="00BC3338" w:rsidRPr="00BC3338">
          <w:rPr>
            <w:rStyle w:val="JDFTermRef"/>
          </w:rPr>
          <w:t>Print Provider</w:t>
        </w:r>
      </w:fldSimple>
      <w:r w:rsidR="00384165">
        <w:rPr>
          <w:rStyle w:val="JDFTermRef"/>
        </w:rPr>
        <w:t xml:space="preserve"> </w:t>
      </w:r>
      <w:r w:rsidR="004E6763">
        <w:t xml:space="preserve">sends </w:t>
      </w:r>
      <w:r w:rsidR="004E6763" w:rsidRPr="00384165">
        <w:rPr>
          <w:rStyle w:val="JDFElement"/>
        </w:rPr>
        <w:t>Quotation</w:t>
      </w:r>
      <w:r w:rsidR="004E6763">
        <w:t xml:space="preserve"> for </w:t>
      </w:r>
      <w:fldSimple w:instr=" REF ReQuote \h  \* MERGEFORMAT ">
        <w:r w:rsidR="00BC3338" w:rsidRPr="00BC3338">
          <w:rPr>
            <w:rStyle w:val="JDFTermRef"/>
          </w:rPr>
          <w:t>Re-Quote</w:t>
        </w:r>
      </w:fldSimple>
      <w:r w:rsidR="00384165">
        <w:rPr>
          <w:rStyle w:val="JDFTermRef"/>
        </w:rPr>
        <w:t xml:space="preserve"> </w:t>
      </w:r>
      <w:r w:rsidR="004E6763">
        <w:t>referencing RFQ_2</w:t>
      </w:r>
    </w:p>
    <w:p w:rsidR="004E6763" w:rsidRPr="0018189C" w:rsidRDefault="004E6763" w:rsidP="00CB1519">
      <w:pPr>
        <w:pStyle w:val="Samplecode03"/>
      </w:pPr>
      <w:r w:rsidRPr="0018189C">
        <w:t>&lt;</w:t>
      </w:r>
      <w:r w:rsidRPr="00CB1519">
        <w:rPr>
          <w:rStyle w:val="XMLTag"/>
        </w:rPr>
        <w:t>Quotation</w:t>
      </w:r>
      <w:r w:rsidRPr="0018189C">
        <w:t xml:space="preserve"> </w:t>
      </w:r>
      <w:r w:rsidRPr="0018189C">
        <w:rPr>
          <w:color w:val="FF0000"/>
        </w:rPr>
        <w:t>BusinessID</w:t>
      </w:r>
      <w:r w:rsidR="00522D8C" w:rsidRPr="006F7C45">
        <w:rPr>
          <w:color w:val="0000FF"/>
        </w:rPr>
        <w:t>=</w:t>
      </w:r>
      <w:r w:rsidR="00522D8C" w:rsidRPr="00CB1519">
        <w:rPr>
          <w:rStyle w:val="XMLAttrValue"/>
        </w:rPr>
        <w:t>"</w:t>
      </w:r>
      <w:r w:rsidRPr="00CB1519">
        <w:rPr>
          <w:rStyle w:val="XMLAttrValue"/>
        </w:rPr>
        <w:t>Quotation_2</w:t>
      </w:r>
      <w:r w:rsidR="00522D8C" w:rsidRPr="00CB1519">
        <w:rPr>
          <w:rStyle w:val="XMLAttrValue"/>
        </w:rPr>
        <w:t>"</w:t>
      </w:r>
      <w:r w:rsidR="00CB1519">
        <w:t xml:space="preserve"> </w:t>
      </w:r>
      <w:r w:rsidRPr="0018189C">
        <w:rPr>
          <w:color w:val="FF0000"/>
        </w:rPr>
        <w:t>BusinessRefID</w:t>
      </w:r>
      <w:r w:rsidRPr="0018189C">
        <w:t>=</w:t>
      </w:r>
      <w:r w:rsidR="00522D8C" w:rsidRPr="00CB1519">
        <w:rPr>
          <w:rStyle w:val="XMLAttrValue"/>
        </w:rPr>
        <w:t>"</w:t>
      </w:r>
      <w:r w:rsidRPr="00CB1519">
        <w:rPr>
          <w:rStyle w:val="XMLAttrValue"/>
        </w:rPr>
        <w:t>RFQ_2</w:t>
      </w:r>
      <w:r w:rsidR="00522D8C" w:rsidRPr="00CB1519">
        <w:rPr>
          <w:rStyle w:val="XMLAttrValue"/>
        </w:rPr>
        <w:t>"</w:t>
      </w:r>
      <w:r w:rsidRPr="0018189C">
        <w:t xml:space="preserve"> </w:t>
      </w:r>
      <w:r w:rsidRPr="00185AB9">
        <w:rPr>
          <w:color w:val="FF0000"/>
        </w:rPr>
        <w:t>ReplaceID</w:t>
      </w:r>
      <w:r w:rsidR="00522D8C" w:rsidRPr="006F7C45">
        <w:rPr>
          <w:color w:val="0000FF"/>
        </w:rPr>
        <w:t>=</w:t>
      </w:r>
      <w:r w:rsidR="00522D8C" w:rsidRPr="00CB1519">
        <w:rPr>
          <w:rStyle w:val="XMLAttrValue"/>
        </w:rPr>
        <w:t>"</w:t>
      </w:r>
      <w:r w:rsidRPr="00CB1519">
        <w:rPr>
          <w:rStyle w:val="XMLAttrValue"/>
        </w:rPr>
        <w:t>Quotation_1</w:t>
      </w:r>
      <w:r w:rsidR="00522D8C" w:rsidRPr="00CB1519">
        <w:rPr>
          <w:rStyle w:val="XMLAttrValue"/>
        </w:rPr>
        <w:t>"</w:t>
      </w:r>
      <w:r w:rsidRPr="0018189C">
        <w:t>&gt;</w:t>
      </w:r>
    </w:p>
    <w:p w:rsidR="004E6763" w:rsidRDefault="004E6763" w:rsidP="00CB1519">
      <w:pPr>
        <w:pStyle w:val="Samplecode04"/>
      </w:pPr>
      <w:r w:rsidRPr="0018189C">
        <w:t>&lt;</w:t>
      </w:r>
      <w:r w:rsidRPr="00CB1519">
        <w:rPr>
          <w:rStyle w:val="XMLTag"/>
        </w:rPr>
        <w:t>Quote</w:t>
      </w:r>
      <w:r w:rsidRPr="0018189C">
        <w:rPr>
          <w:color w:val="800000"/>
        </w:rPr>
        <w:t xml:space="preserve"> </w:t>
      </w:r>
      <w:r w:rsidRPr="0018189C">
        <w:rPr>
          <w:color w:val="FF0000"/>
        </w:rPr>
        <w:t>QuoteID</w:t>
      </w:r>
      <w:r w:rsidR="00522D8C" w:rsidRPr="006F7C45">
        <w:rPr>
          <w:color w:val="0000FF"/>
        </w:rPr>
        <w:t>=</w:t>
      </w:r>
      <w:r w:rsidR="00522D8C" w:rsidRPr="00CB1519">
        <w:rPr>
          <w:rStyle w:val="XMLAttrValue"/>
        </w:rPr>
        <w:t>"Quote_1"</w:t>
      </w:r>
      <w:r w:rsidR="00522D8C">
        <w:t xml:space="preserve"> </w:t>
      </w:r>
      <w:r w:rsidRPr="00185AB9">
        <w:rPr>
          <w:color w:val="FF0000"/>
        </w:rPr>
        <w:t>ReplaceID</w:t>
      </w:r>
      <w:r w:rsidR="00522D8C" w:rsidRPr="006F7C45">
        <w:rPr>
          <w:color w:val="0000FF"/>
        </w:rPr>
        <w:t>=</w:t>
      </w:r>
      <w:r w:rsidR="00522D8C" w:rsidRPr="00CB1519">
        <w:rPr>
          <w:rStyle w:val="XMLAttrValue"/>
        </w:rPr>
        <w:t>"</w:t>
      </w:r>
      <w:r w:rsidRPr="00CB1519">
        <w:rPr>
          <w:rStyle w:val="XMLAttrValue"/>
        </w:rPr>
        <w:t>Quote_1</w:t>
      </w:r>
      <w:r w:rsidR="00522D8C" w:rsidRPr="00CB1519">
        <w:rPr>
          <w:rStyle w:val="XMLAttrValue"/>
        </w:rPr>
        <w:t>"</w:t>
      </w:r>
      <w:r w:rsidRPr="0018189C">
        <w:t xml:space="preserve"> </w:t>
      </w:r>
      <w:r w:rsidR="00753D54" w:rsidRPr="00753D54">
        <w:rPr>
          <w:color w:val="0000FF"/>
        </w:rPr>
        <w:t>&gt;</w:t>
      </w:r>
    </w:p>
    <w:p w:rsidR="004E6763" w:rsidRDefault="004E6763" w:rsidP="00CB1519">
      <w:pPr>
        <w:pStyle w:val="Samplecode03"/>
      </w:pPr>
      <w:r w:rsidRPr="00044404">
        <w:t>&lt;</w:t>
      </w:r>
      <w:r w:rsidR="00CB1519">
        <w:t>/</w:t>
      </w:r>
      <w:r w:rsidRPr="00CB1519">
        <w:rPr>
          <w:rStyle w:val="XMLTag"/>
        </w:rPr>
        <w:t>Quotation</w:t>
      </w:r>
      <w:r w:rsidRPr="00044404">
        <w:t>&gt;</w:t>
      </w:r>
    </w:p>
    <w:p w:rsidR="004E6763" w:rsidRPr="002473DB" w:rsidRDefault="007C0763" w:rsidP="00522D8C">
      <w:pPr>
        <w:pStyle w:val="ListNumber2wLeading"/>
      </w:pPr>
      <w:fldSimple w:instr=" REF PrintBuyer \h  \* MERGEFORMAT ">
        <w:r w:rsidR="00BC3338" w:rsidRPr="00BC3338">
          <w:rPr>
            <w:rStyle w:val="JDFTermRef"/>
          </w:rPr>
          <w:t>Print Buyer</w:t>
        </w:r>
      </w:fldSimple>
      <w:r w:rsidR="00522D8C">
        <w:rPr>
          <w:rStyle w:val="JDFTermRef"/>
        </w:rPr>
        <w:t xml:space="preserve"> </w:t>
      </w:r>
      <w:r w:rsidR="004E6763">
        <w:t xml:space="preserve">sends </w:t>
      </w:r>
      <w:r w:rsidR="004E6763" w:rsidRPr="00522D8C">
        <w:rPr>
          <w:rStyle w:val="JDFElement"/>
        </w:rPr>
        <w:t>PurchaseOrder</w:t>
      </w:r>
      <w:r w:rsidR="004E6763">
        <w:t xml:space="preserve"> </w:t>
      </w:r>
      <w:r w:rsidR="00522D8C">
        <w:t>referencing "</w:t>
      </w:r>
      <w:r w:rsidR="00522D8C" w:rsidRPr="00044404">
        <w:t>Quot</w:t>
      </w:r>
      <w:r w:rsidR="002E6005">
        <w:t>e</w:t>
      </w:r>
      <w:r w:rsidR="00522D8C" w:rsidRPr="00044404">
        <w:t>_</w:t>
      </w:r>
      <w:r w:rsidR="002E6005">
        <w:t>1</w:t>
      </w:r>
      <w:r w:rsidR="00522D8C">
        <w:t>".</w:t>
      </w:r>
    </w:p>
    <w:p w:rsidR="004E6763" w:rsidRPr="0018189C" w:rsidRDefault="004E6763" w:rsidP="00CB1519">
      <w:pPr>
        <w:pStyle w:val="Samplecode03"/>
      </w:pPr>
      <w:r w:rsidRPr="0018189C">
        <w:t>&lt;</w:t>
      </w:r>
      <w:r w:rsidRPr="00CB1519">
        <w:rPr>
          <w:rStyle w:val="XMLTag"/>
        </w:rPr>
        <w:t>PurchaseOrder</w:t>
      </w:r>
      <w:r w:rsidRPr="0018189C">
        <w:t xml:space="preserve"> </w:t>
      </w:r>
      <w:r w:rsidRPr="0018189C">
        <w:rPr>
          <w:color w:val="FF0000"/>
        </w:rPr>
        <w:t>BusinessID</w:t>
      </w:r>
      <w:r w:rsidR="00522D8C" w:rsidRPr="006F7C45">
        <w:rPr>
          <w:color w:val="0000FF"/>
        </w:rPr>
        <w:t>=</w:t>
      </w:r>
      <w:r w:rsidR="00522D8C" w:rsidRPr="00CB1519">
        <w:rPr>
          <w:rStyle w:val="XMLAttrValue"/>
        </w:rPr>
        <w:t>"</w:t>
      </w:r>
      <w:r w:rsidRPr="00CB1519">
        <w:rPr>
          <w:rStyle w:val="XMLAttrValue"/>
        </w:rPr>
        <w:t>PO_</w:t>
      </w:r>
      <w:r w:rsidR="00522D8C" w:rsidRPr="00CB1519">
        <w:rPr>
          <w:rStyle w:val="XMLAttrValue"/>
        </w:rPr>
        <w:t>6"</w:t>
      </w:r>
      <w:r w:rsidRPr="0018189C">
        <w:t xml:space="preserve"> </w:t>
      </w:r>
      <w:r w:rsidRPr="0018189C">
        <w:rPr>
          <w:color w:val="FF0000"/>
        </w:rPr>
        <w:t>BusinessRefID</w:t>
      </w:r>
      <w:r w:rsidR="00522D8C" w:rsidRPr="006F7C45">
        <w:rPr>
          <w:color w:val="0000FF"/>
        </w:rPr>
        <w:t>=</w:t>
      </w:r>
      <w:r w:rsidR="00522D8C" w:rsidRPr="00CB1519">
        <w:rPr>
          <w:rStyle w:val="XMLAttrValue"/>
        </w:rPr>
        <w:t>"</w:t>
      </w:r>
      <w:r w:rsidRPr="00CB1519">
        <w:rPr>
          <w:rStyle w:val="XMLAttrValue"/>
        </w:rPr>
        <w:t>Quotation_2</w:t>
      </w:r>
      <w:r w:rsidR="00522D8C" w:rsidRPr="00CB1519">
        <w:rPr>
          <w:rStyle w:val="XMLAttrValue"/>
        </w:rPr>
        <w:t>"</w:t>
      </w:r>
      <w:r w:rsidRPr="0018189C">
        <w:t xml:space="preserve"> </w:t>
      </w:r>
      <w:r w:rsidR="002E6005" w:rsidRPr="00586DA3">
        <w:rPr>
          <w:color w:val="FF0000"/>
        </w:rPr>
        <w:t>QuoteID</w:t>
      </w:r>
      <w:r w:rsidR="002E6005" w:rsidRPr="00AC0788">
        <w:rPr>
          <w:color w:val="0000FF"/>
        </w:rPr>
        <w:t>=</w:t>
      </w:r>
      <w:r w:rsidR="002E6005" w:rsidRPr="00CB1519">
        <w:rPr>
          <w:rStyle w:val="XMLAttrValue"/>
        </w:rPr>
        <w:t>"Quote_1"</w:t>
      </w:r>
      <w:r w:rsidRPr="00753D54">
        <w:rPr>
          <w:color w:val="0000FF"/>
        </w:rPr>
        <w:t>&gt;</w:t>
      </w:r>
    </w:p>
    <w:p w:rsidR="004E6763" w:rsidRPr="002473DB" w:rsidRDefault="007C0763" w:rsidP="00753D54">
      <w:pPr>
        <w:pStyle w:val="ListNumber2wLeading"/>
      </w:pPr>
      <w:fldSimple w:instr=" REF PrintProvider \h  \* MERGEFORMAT ">
        <w:r w:rsidR="00BC3338" w:rsidRPr="00BC3338">
          <w:rPr>
            <w:rStyle w:val="JDFTermRef"/>
          </w:rPr>
          <w:t>Print Provider</w:t>
        </w:r>
      </w:fldSimple>
      <w:r w:rsidR="00753D54">
        <w:rPr>
          <w:rStyle w:val="JDFTermRef"/>
        </w:rPr>
        <w:t xml:space="preserve"> </w:t>
      </w:r>
      <w:r w:rsidR="004E6763">
        <w:t xml:space="preserve">sends </w:t>
      </w:r>
      <w:r w:rsidR="004E6763" w:rsidRPr="00753D54">
        <w:rPr>
          <w:rStyle w:val="JDFElement"/>
        </w:rPr>
        <w:t>Confirmation</w:t>
      </w:r>
      <w:r w:rsidR="004E6763">
        <w:t xml:space="preserve"> </w:t>
      </w:r>
      <w:r w:rsidR="00753D54">
        <w:t>referencing "</w:t>
      </w:r>
      <w:r w:rsidR="004E6763">
        <w:t>PO_</w:t>
      </w:r>
      <w:r w:rsidR="00753D54">
        <w:t>6".</w:t>
      </w:r>
    </w:p>
    <w:p w:rsidR="004E6763" w:rsidRDefault="004E6763" w:rsidP="004E6763">
      <w:pPr>
        <w:pStyle w:val="SampleXML"/>
        <w:rPr>
          <w:color w:val="0000FF"/>
        </w:rPr>
      </w:pPr>
      <w:r w:rsidRPr="0018189C">
        <w:rPr>
          <w:color w:val="0000FF"/>
        </w:rPr>
        <w:t>&lt;</w:t>
      </w:r>
      <w:r w:rsidRPr="00CB1519">
        <w:rPr>
          <w:rStyle w:val="XMLTag"/>
        </w:rPr>
        <w:t>Confirmation</w:t>
      </w:r>
      <w:r w:rsidRPr="0018189C">
        <w:t xml:space="preserve"> </w:t>
      </w:r>
      <w:r w:rsidRPr="00CB1519">
        <w:rPr>
          <w:rStyle w:val="XMLAttrName"/>
        </w:rPr>
        <w:t>BusinessID</w:t>
      </w:r>
      <w:r w:rsidRPr="0018189C">
        <w:rPr>
          <w:color w:val="0000FF"/>
        </w:rPr>
        <w:t>=</w:t>
      </w:r>
      <w:r w:rsidR="00250427" w:rsidRPr="00CB1519">
        <w:rPr>
          <w:rStyle w:val="XMLAttrValue"/>
        </w:rPr>
        <w:t>"</w:t>
      </w:r>
      <w:r w:rsidRPr="00CB1519">
        <w:rPr>
          <w:rStyle w:val="XMLAttrValue"/>
        </w:rPr>
        <w:t>Confirmation_</w:t>
      </w:r>
      <w:r w:rsidR="00753D54" w:rsidRPr="00CB1519">
        <w:rPr>
          <w:rStyle w:val="XMLAttrValue"/>
        </w:rPr>
        <w:t>6</w:t>
      </w:r>
      <w:r w:rsidR="00250427" w:rsidRPr="00CB1519">
        <w:rPr>
          <w:rStyle w:val="XMLAttrValue"/>
        </w:rPr>
        <w:t>"</w:t>
      </w:r>
      <w:r w:rsidRPr="0018189C">
        <w:t xml:space="preserve"> </w:t>
      </w:r>
      <w:r w:rsidRPr="00CB1519">
        <w:rPr>
          <w:rStyle w:val="XMLAttrName"/>
        </w:rPr>
        <w:t>BusinessRefID</w:t>
      </w:r>
      <w:r w:rsidRPr="0018189C">
        <w:rPr>
          <w:color w:val="0000FF"/>
        </w:rPr>
        <w:t>=</w:t>
      </w:r>
      <w:r w:rsidR="00250427" w:rsidRPr="00CB1519">
        <w:rPr>
          <w:rStyle w:val="XMLAttrValue"/>
        </w:rPr>
        <w:t>"</w:t>
      </w:r>
      <w:r w:rsidRPr="00CB1519">
        <w:rPr>
          <w:rStyle w:val="XMLAttrValue"/>
        </w:rPr>
        <w:t>PO_</w:t>
      </w:r>
      <w:r w:rsidR="00753D54" w:rsidRPr="00CB1519">
        <w:rPr>
          <w:rStyle w:val="XMLAttrValue"/>
        </w:rPr>
        <w:t>6</w:t>
      </w:r>
      <w:r w:rsidR="00250427" w:rsidRPr="00CB1519">
        <w:rPr>
          <w:rStyle w:val="XMLAttrValue"/>
        </w:rPr>
        <w:t>"</w:t>
      </w:r>
      <w:r w:rsidRPr="0018189C">
        <w:rPr>
          <w:color w:val="0000FF"/>
        </w:rPr>
        <w:t>&gt;</w:t>
      </w:r>
    </w:p>
    <w:p w:rsidR="00EB04BC" w:rsidRDefault="00EB04BC" w:rsidP="00652DA3">
      <w:pPr>
        <w:pStyle w:val="Heading2"/>
      </w:pPr>
      <w:bookmarkStart w:id="374" w:name="_Toc164364547"/>
      <w:bookmarkStart w:id="375" w:name="_Toc411174924"/>
      <w:r w:rsidRPr="0018189C">
        <w:t>ReplaceID</w:t>
      </w:r>
      <w:bookmarkEnd w:id="374"/>
      <w:bookmarkEnd w:id="375"/>
    </w:p>
    <w:p w:rsidR="003709F2" w:rsidRPr="003709F2" w:rsidRDefault="003709F2" w:rsidP="003709F2">
      <w:pPr>
        <w:pStyle w:val="BodyText"/>
      </w:pPr>
      <w:r>
        <w:t xml:space="preserve">This section illustrates the </w:t>
      </w:r>
      <w:r w:rsidR="009F3E05" w:rsidRPr="001B6E05">
        <w:t>@</w:t>
      </w:r>
      <w:r w:rsidRPr="003709F2">
        <w:rPr>
          <w:rStyle w:val="JDFAttributeName"/>
        </w:rPr>
        <w:t>ReplaceID</w:t>
      </w:r>
      <w:r>
        <w:t xml:space="preserve">. A </w:t>
      </w:r>
      <w:fldSimple w:instr=" REF PrintBuyer \h  \* MERGEFORMAT ">
        <w:r w:rsidR="00BC3338" w:rsidRPr="00BC3338">
          <w:rPr>
            <w:rStyle w:val="JDFTermRef"/>
          </w:rPr>
          <w:t>Print Buyer</w:t>
        </w:r>
      </w:fldSimple>
      <w:r>
        <w:rPr>
          <w:rStyle w:val="JDFTermRef"/>
        </w:rPr>
        <w:t xml:space="preserve"> </w:t>
      </w:r>
      <w:r>
        <w:t xml:space="preserve">or </w:t>
      </w:r>
      <w:fldSimple w:instr=" REF PrintProvider \h  \* MERGEFORMAT ">
        <w:r w:rsidR="00BC3338" w:rsidRPr="00BC3338">
          <w:rPr>
            <w:rStyle w:val="JDFTermRef"/>
          </w:rPr>
          <w:t>Print Provider</w:t>
        </w:r>
      </w:fldSimple>
      <w:r>
        <w:t xml:space="preserve"> uses </w:t>
      </w:r>
      <w:r w:rsidR="009F3E05" w:rsidRPr="001B6E05">
        <w:t>@</w:t>
      </w:r>
      <w:r w:rsidRPr="00000778">
        <w:rPr>
          <w:rStyle w:val="JDFAttributeName"/>
        </w:rPr>
        <w:t>ReplaceID</w:t>
      </w:r>
      <w:r w:rsidRPr="0018189C">
        <w:t xml:space="preserve"> to </w:t>
      </w:r>
      <w:r w:rsidR="007C0763">
        <w:fldChar w:fldCharType="begin"/>
      </w:r>
      <w:r w:rsidR="00B14A07">
        <w:instrText xml:space="preserve"> REF Supersede \h  \* MERGEFORMAT </w:instrText>
      </w:r>
      <w:r w:rsidR="007C0763">
        <w:fldChar w:fldCharType="separate"/>
      </w:r>
      <w:proofErr w:type="gramStart"/>
      <w:r w:rsidR="00BC3338" w:rsidRPr="00BC3338">
        <w:rPr>
          <w:rStyle w:val="JDFTermRef"/>
        </w:rPr>
        <w:t>Supersede</w:t>
      </w:r>
      <w:proofErr w:type="gramEnd"/>
      <w:r w:rsidR="007C0763">
        <w:fldChar w:fldCharType="end"/>
      </w:r>
      <w:r w:rsidRPr="0018189C">
        <w:t xml:space="preserve"> a previously sent </w:t>
      </w:r>
      <w:fldSimple w:instr=" REF BusinessObjectGlossary \h  \* MERGEFORMAT ">
        <w:r w:rsidR="00BC3338" w:rsidRPr="00BC3338">
          <w:rPr>
            <w:rStyle w:val="JDFTermRef"/>
          </w:rPr>
          <w:t>Business Object</w:t>
        </w:r>
      </w:fldSimple>
      <w:r>
        <w:rPr>
          <w:rStyle w:val="JDFTermRef"/>
        </w:rPr>
        <w:t xml:space="preserve"> </w:t>
      </w:r>
      <w:r w:rsidRPr="0018189C">
        <w:t>that has not been answered yet by the counter party.</w:t>
      </w:r>
    </w:p>
    <w:p w:rsidR="00B43DF7" w:rsidRPr="00B43DF7" w:rsidRDefault="00B43DF7" w:rsidP="00652DA3">
      <w:pPr>
        <w:pStyle w:val="Heading3"/>
      </w:pPr>
      <w:bookmarkStart w:id="376" w:name="_Toc411174925"/>
      <w:r>
        <w:t xml:space="preserve">Print Buyer </w:t>
      </w:r>
      <w:r w:rsidR="00AE25C1">
        <w:t>Supersedes</w:t>
      </w:r>
      <w:r>
        <w:t xml:space="preserve"> RFQ</w:t>
      </w:r>
      <w:bookmarkEnd w:id="376"/>
    </w:p>
    <w:p w:rsidR="00EB04BC" w:rsidRPr="0018189C" w:rsidRDefault="00445EB9" w:rsidP="003709F2">
      <w:pPr>
        <w:pStyle w:val="ListNumber2"/>
        <w:numPr>
          <w:ilvl w:val="0"/>
          <w:numId w:val="34"/>
        </w:numPr>
      </w:pPr>
      <w:r>
        <w:t xml:space="preserve">The </w:t>
      </w:r>
      <w:fldSimple w:instr=" REF PrintBuyer \h  \* MERGEFORMAT ">
        <w:r w:rsidR="00BC3338" w:rsidRPr="00BC3338">
          <w:rPr>
            <w:rStyle w:val="JDFTermRef"/>
          </w:rPr>
          <w:t>Print Buyer</w:t>
        </w:r>
      </w:fldSimple>
      <w:r w:rsidR="009573C2">
        <w:rPr>
          <w:rStyle w:val="JDFTermRef"/>
        </w:rPr>
        <w:t xml:space="preserve"> </w:t>
      </w:r>
      <w:r>
        <w:t>sends an o</w:t>
      </w:r>
      <w:r w:rsidR="00EB04BC" w:rsidRPr="0018189C">
        <w:t>riginal RFQ</w:t>
      </w:r>
      <w:r w:rsidR="00000778">
        <w:t xml:space="preserve"> identified by "</w:t>
      </w:r>
      <w:r w:rsidR="00000778" w:rsidRPr="0018189C">
        <w:t>RFQ_1</w:t>
      </w:r>
      <w:r w:rsidR="00000778">
        <w:t>"</w:t>
      </w:r>
    </w:p>
    <w:p w:rsidR="00EB04BC" w:rsidRPr="0018189C" w:rsidRDefault="00EB04BC" w:rsidP="00250427">
      <w:pPr>
        <w:pStyle w:val="Samplecode03"/>
      </w:pPr>
      <w:r w:rsidRPr="00000778">
        <w:t>&lt;</w:t>
      </w:r>
      <w:r w:rsidRPr="00250427">
        <w:rPr>
          <w:rStyle w:val="XMLTag"/>
        </w:rPr>
        <w:t>RFQ</w:t>
      </w:r>
      <w:r w:rsidRPr="001D7939">
        <w:t xml:space="preserve"> </w:t>
      </w:r>
      <w:r w:rsidRPr="00250427">
        <w:rPr>
          <w:rStyle w:val="XMLAttrName"/>
        </w:rPr>
        <w:t>BusinessID</w:t>
      </w:r>
      <w:r w:rsidRPr="00000778">
        <w:t>=</w:t>
      </w:r>
      <w:r w:rsidR="00000778" w:rsidRPr="00250427">
        <w:rPr>
          <w:rStyle w:val="XMLAttrValue"/>
        </w:rPr>
        <w:t>"</w:t>
      </w:r>
      <w:r w:rsidRPr="00250427">
        <w:rPr>
          <w:rStyle w:val="XMLAttrValue"/>
        </w:rPr>
        <w:t>RFQ_1</w:t>
      </w:r>
      <w:r w:rsidR="00000778" w:rsidRPr="00250427">
        <w:rPr>
          <w:rStyle w:val="XMLAttrValue"/>
        </w:rPr>
        <w:t>"</w:t>
      </w:r>
      <w:r w:rsidRPr="00000778">
        <w:t>&gt;</w:t>
      </w:r>
    </w:p>
    <w:p w:rsidR="00EB04BC" w:rsidRPr="0018189C" w:rsidRDefault="00445EB9" w:rsidP="00000778">
      <w:pPr>
        <w:pStyle w:val="ListNumber2wLeading"/>
      </w:pPr>
      <w:r>
        <w:t xml:space="preserve">The </w:t>
      </w:r>
      <w:fldSimple w:instr=" REF PrintBuyer \h  \* MERGEFORMAT ">
        <w:r w:rsidR="00BC3338" w:rsidRPr="00BC3338">
          <w:rPr>
            <w:rStyle w:val="JDFTermRef"/>
          </w:rPr>
          <w:t>Print Buyer</w:t>
        </w:r>
      </w:fldSimple>
      <w:r>
        <w:t xml:space="preserve"> send a </w:t>
      </w:r>
      <w:r w:rsidR="00AE25C1">
        <w:t>s</w:t>
      </w:r>
      <w:r w:rsidR="00AE25C1" w:rsidRPr="0018189C">
        <w:t>upersed</w:t>
      </w:r>
      <w:r w:rsidR="00AE25C1">
        <w:t>ing</w:t>
      </w:r>
      <w:r>
        <w:t xml:space="preserve"> </w:t>
      </w:r>
      <w:r w:rsidR="00EB04BC" w:rsidRPr="0018189C">
        <w:t xml:space="preserve"> </w:t>
      </w:r>
      <w:r w:rsidR="00EB04BC" w:rsidRPr="00445EB9">
        <w:rPr>
          <w:rStyle w:val="JDFElement"/>
        </w:rPr>
        <w:t>RFQ</w:t>
      </w:r>
      <w:r w:rsidR="00000778">
        <w:t xml:space="preserve"> </w:t>
      </w:r>
      <w:r>
        <w:t xml:space="preserve">by </w:t>
      </w:r>
      <w:r w:rsidR="00000778">
        <w:t xml:space="preserve">referencing </w:t>
      </w:r>
      <w:r w:rsidR="00000778" w:rsidRPr="00445EB9">
        <w:rPr>
          <w:rStyle w:val="JDFElement"/>
        </w:rPr>
        <w:t>RFQ</w:t>
      </w:r>
      <w:r w:rsidR="00000778">
        <w:t xml:space="preserve"> "RFQ_1"</w:t>
      </w:r>
      <w:r w:rsidR="00EB04BC" w:rsidRPr="0018189C">
        <w:t>:</w:t>
      </w:r>
    </w:p>
    <w:p w:rsidR="00EB04BC" w:rsidRDefault="00EB04BC" w:rsidP="00250427">
      <w:pPr>
        <w:pStyle w:val="Samplecode03"/>
      </w:pPr>
      <w:r w:rsidRPr="001D7939">
        <w:t>&lt;</w:t>
      </w:r>
      <w:r w:rsidRPr="00250427">
        <w:rPr>
          <w:rStyle w:val="XMLTag"/>
        </w:rPr>
        <w:t>RFQ</w:t>
      </w:r>
      <w:r w:rsidRPr="001D7939">
        <w:t xml:space="preserve"> </w:t>
      </w:r>
      <w:r w:rsidRPr="00250427">
        <w:rPr>
          <w:rStyle w:val="XMLAttrName"/>
        </w:rPr>
        <w:t>BusinessID</w:t>
      </w:r>
      <w:r w:rsidRPr="001D7939">
        <w:t>=</w:t>
      </w:r>
      <w:r w:rsidR="00000778" w:rsidRPr="00250427">
        <w:rPr>
          <w:rStyle w:val="XMLAttrValue"/>
        </w:rPr>
        <w:t>"</w:t>
      </w:r>
      <w:r w:rsidRPr="00250427">
        <w:rPr>
          <w:rStyle w:val="XMLAttrValue"/>
        </w:rPr>
        <w:t>RFQ_2</w:t>
      </w:r>
      <w:r w:rsidR="00000778" w:rsidRPr="00250427">
        <w:rPr>
          <w:rStyle w:val="XMLAttrValue"/>
        </w:rPr>
        <w:t>"</w:t>
      </w:r>
      <w:r w:rsidRPr="0018189C">
        <w:t xml:space="preserve"> </w:t>
      </w:r>
      <w:r w:rsidRPr="0018189C">
        <w:rPr>
          <w:color w:val="FF0000"/>
        </w:rPr>
        <w:t>ReplaceID</w:t>
      </w:r>
      <w:r w:rsidRPr="0018189C">
        <w:t>=</w:t>
      </w:r>
      <w:r w:rsidR="00000778" w:rsidRPr="00250427">
        <w:rPr>
          <w:rStyle w:val="XMLAttrValue"/>
        </w:rPr>
        <w:t>"</w:t>
      </w:r>
      <w:r w:rsidRPr="00250427">
        <w:rPr>
          <w:rStyle w:val="XMLAttrValue"/>
        </w:rPr>
        <w:t>RFQ_1</w:t>
      </w:r>
      <w:r w:rsidR="00000778" w:rsidRPr="00250427">
        <w:rPr>
          <w:rStyle w:val="XMLAttrValue"/>
        </w:rPr>
        <w:t>"</w:t>
      </w:r>
      <w:r w:rsidRPr="0018189C">
        <w:t>&gt;</w:t>
      </w:r>
    </w:p>
    <w:p w:rsidR="00B43DF7" w:rsidRDefault="00B43DF7" w:rsidP="00652DA3">
      <w:pPr>
        <w:pStyle w:val="Heading3"/>
      </w:pPr>
      <w:bookmarkStart w:id="377" w:name="_Toc411174926"/>
      <w:r>
        <w:t xml:space="preserve">Print Buyer </w:t>
      </w:r>
      <w:r w:rsidR="00AE25C1">
        <w:t>Supersedes</w:t>
      </w:r>
      <w:r>
        <w:t xml:space="preserve"> PurchaseOrder</w:t>
      </w:r>
      <w:bookmarkEnd w:id="377"/>
    </w:p>
    <w:p w:rsidR="00FF3E40" w:rsidRPr="0018189C" w:rsidRDefault="00FF3E40" w:rsidP="003709F2">
      <w:pPr>
        <w:pStyle w:val="ListNumber2"/>
        <w:numPr>
          <w:ilvl w:val="0"/>
          <w:numId w:val="33"/>
        </w:numPr>
      </w:pPr>
      <w:r>
        <w:t xml:space="preserve">The </w:t>
      </w:r>
      <w:fldSimple w:instr=" REF PrintBuyer \h  \* MERGEFORMAT ">
        <w:r w:rsidR="00BC3338" w:rsidRPr="00BC3338">
          <w:rPr>
            <w:rStyle w:val="JDFTermRef"/>
          </w:rPr>
          <w:t>Print Buyer</w:t>
        </w:r>
      </w:fldSimple>
      <w:r>
        <w:rPr>
          <w:rStyle w:val="JDFTermRef"/>
        </w:rPr>
        <w:t xml:space="preserve"> </w:t>
      </w:r>
      <w:r>
        <w:t>sends an o</w:t>
      </w:r>
      <w:r w:rsidRPr="0018189C">
        <w:t xml:space="preserve">riginal </w:t>
      </w:r>
      <w:r w:rsidRPr="00FF3E40">
        <w:rPr>
          <w:rStyle w:val="JDFElement"/>
        </w:rPr>
        <w:t>PurchaseOrder</w:t>
      </w:r>
      <w:r>
        <w:t xml:space="preserve"> identified by "PO</w:t>
      </w:r>
      <w:r w:rsidRPr="0018189C">
        <w:t>_1</w:t>
      </w:r>
      <w:r>
        <w:t>"</w:t>
      </w:r>
    </w:p>
    <w:p w:rsidR="00FF3E40" w:rsidRPr="0018189C" w:rsidRDefault="00FF3E40" w:rsidP="00250427">
      <w:pPr>
        <w:pStyle w:val="Samplecode03"/>
      </w:pPr>
      <w:r w:rsidRPr="00000778">
        <w:rPr>
          <w:color w:val="0000FF"/>
        </w:rPr>
        <w:t>&lt;</w:t>
      </w:r>
      <w:r w:rsidRPr="00250427">
        <w:rPr>
          <w:rStyle w:val="XMLTag"/>
        </w:rPr>
        <w:t>PurchaseOrder</w:t>
      </w:r>
      <w:r w:rsidRPr="001D7939">
        <w:t xml:space="preserve"> </w:t>
      </w:r>
      <w:r w:rsidRPr="00250427">
        <w:rPr>
          <w:rStyle w:val="XMLAttrName"/>
        </w:rPr>
        <w:t>BusinessID</w:t>
      </w:r>
      <w:r w:rsidRPr="00000778">
        <w:rPr>
          <w:color w:val="0000FF"/>
        </w:rPr>
        <w:t>=</w:t>
      </w:r>
      <w:r>
        <w:t>"</w:t>
      </w:r>
      <w:r w:rsidRPr="00250427">
        <w:rPr>
          <w:rStyle w:val="XMLAttrValue"/>
        </w:rPr>
        <w:t>PO_1</w:t>
      </w:r>
      <w:r>
        <w:t>"</w:t>
      </w:r>
      <w:r w:rsidRPr="00FF3E40">
        <w:rPr>
          <w:color w:val="FF0000"/>
        </w:rPr>
        <w:t xml:space="preserve"> </w:t>
      </w:r>
      <w:r w:rsidRPr="00250427">
        <w:rPr>
          <w:rStyle w:val="XMLAttrName"/>
        </w:rPr>
        <w:t>BusinessRefID</w:t>
      </w:r>
      <w:r w:rsidRPr="00044404">
        <w:t>=</w:t>
      </w:r>
      <w:r w:rsidRPr="00250427">
        <w:rPr>
          <w:rStyle w:val="XMLAttrValue"/>
        </w:rPr>
        <w:t>"Quotation_1"</w:t>
      </w:r>
      <w:r>
        <w:t xml:space="preserve"> </w:t>
      </w:r>
      <w:r w:rsidR="002E6005" w:rsidRPr="00250427">
        <w:rPr>
          <w:rStyle w:val="XMLAttrName"/>
        </w:rPr>
        <w:t>QuoteID</w:t>
      </w:r>
      <w:r w:rsidR="002E6005" w:rsidRPr="00AC0788">
        <w:rPr>
          <w:color w:val="0000FF"/>
        </w:rPr>
        <w:t>=</w:t>
      </w:r>
      <w:r w:rsidR="002E6005" w:rsidRPr="00250427">
        <w:rPr>
          <w:rStyle w:val="XMLAttrValue"/>
        </w:rPr>
        <w:t>"Quote_1"</w:t>
      </w:r>
      <w:r w:rsidRPr="00000778">
        <w:rPr>
          <w:color w:val="0000FF"/>
        </w:rPr>
        <w:t>&gt;</w:t>
      </w:r>
    </w:p>
    <w:p w:rsidR="00FF3E40" w:rsidRPr="0018189C" w:rsidRDefault="00FF3E40" w:rsidP="00FF3E40">
      <w:pPr>
        <w:pStyle w:val="ListNumber2wLeading"/>
      </w:pPr>
      <w:r>
        <w:lastRenderedPageBreak/>
        <w:t xml:space="preserve">The </w:t>
      </w:r>
      <w:fldSimple w:instr=" REF PrintBuyer \h  \* MERGEFORMAT ">
        <w:r w:rsidR="00BC3338" w:rsidRPr="00BC3338">
          <w:rPr>
            <w:rStyle w:val="JDFTermRef"/>
          </w:rPr>
          <w:t>Print Buyer</w:t>
        </w:r>
      </w:fldSimple>
      <w:r>
        <w:t xml:space="preserve"> send a </w:t>
      </w:r>
      <w:r w:rsidR="00AE25C1">
        <w:t>s</w:t>
      </w:r>
      <w:r w:rsidR="00AE25C1" w:rsidRPr="0018189C">
        <w:t>upersed</w:t>
      </w:r>
      <w:r w:rsidR="00AE25C1">
        <w:t>ing</w:t>
      </w:r>
      <w:r>
        <w:t xml:space="preserve"> </w:t>
      </w:r>
      <w:r w:rsidRPr="0018189C">
        <w:t xml:space="preserve"> </w:t>
      </w:r>
      <w:r w:rsidRPr="00FF3E40">
        <w:rPr>
          <w:rStyle w:val="JDFElement"/>
        </w:rPr>
        <w:t>PurchaseOrder</w:t>
      </w:r>
      <w:r>
        <w:t xml:space="preserve"> by referencing </w:t>
      </w:r>
      <w:r w:rsidRPr="00FF3E40">
        <w:rPr>
          <w:rStyle w:val="JDFElement"/>
        </w:rPr>
        <w:t>PurchaseOrder</w:t>
      </w:r>
      <w:r>
        <w:t xml:space="preserve"> "PO</w:t>
      </w:r>
      <w:r w:rsidRPr="0018189C">
        <w:t>_1</w:t>
      </w:r>
      <w:r>
        <w:t>"</w:t>
      </w:r>
      <w:r w:rsidRPr="0018189C">
        <w:t>:</w:t>
      </w:r>
    </w:p>
    <w:p w:rsidR="00FF3E40" w:rsidRPr="00FF3E40" w:rsidRDefault="00FF3E40" w:rsidP="00250427">
      <w:pPr>
        <w:pStyle w:val="Samplecode03"/>
        <w:rPr>
          <w:color w:val="0000FF"/>
        </w:rPr>
      </w:pPr>
      <w:r w:rsidRPr="001D7939">
        <w:t>&lt;</w:t>
      </w:r>
      <w:r w:rsidRPr="00250427">
        <w:rPr>
          <w:rStyle w:val="XMLTag"/>
        </w:rPr>
        <w:t>PurchaseOrder</w:t>
      </w:r>
      <w:r w:rsidRPr="001D7939">
        <w:t xml:space="preserve"> </w:t>
      </w:r>
      <w:r w:rsidRPr="00250427">
        <w:rPr>
          <w:rStyle w:val="XMLAttrName"/>
        </w:rPr>
        <w:t>BusinessID</w:t>
      </w:r>
      <w:r w:rsidRPr="001D7939">
        <w:t>=</w:t>
      </w:r>
      <w:r w:rsidRPr="00250427">
        <w:rPr>
          <w:rStyle w:val="XMLAttrValue"/>
        </w:rPr>
        <w:t>"PO_2"</w:t>
      </w:r>
      <w:r w:rsidR="004C12EE">
        <w:t xml:space="preserve"> </w:t>
      </w:r>
      <w:r w:rsidR="004C12EE" w:rsidRPr="00250427">
        <w:rPr>
          <w:rStyle w:val="XMLAttrName"/>
        </w:rPr>
        <w:t>BusinessRefID</w:t>
      </w:r>
      <w:r w:rsidR="004C12EE">
        <w:t>=</w:t>
      </w:r>
      <w:r w:rsidR="00250427" w:rsidRPr="00250427">
        <w:rPr>
          <w:rStyle w:val="XMLAttrValue"/>
        </w:rPr>
        <w:t>"</w:t>
      </w:r>
      <w:r w:rsidR="004C12EE" w:rsidRPr="00250427">
        <w:rPr>
          <w:rStyle w:val="XMLAttrValue"/>
        </w:rPr>
        <w:t>PO_1</w:t>
      </w:r>
      <w:r w:rsidR="00250427" w:rsidRPr="00250427">
        <w:rPr>
          <w:rStyle w:val="XMLAttrValue"/>
        </w:rPr>
        <w:t>"</w:t>
      </w:r>
      <w:r w:rsidRPr="0018189C">
        <w:t xml:space="preserve"> </w:t>
      </w:r>
      <w:r w:rsidRPr="00250427">
        <w:rPr>
          <w:rStyle w:val="XMLAttrName"/>
        </w:rPr>
        <w:t>ReplaceID</w:t>
      </w:r>
      <w:r w:rsidRPr="0018189C">
        <w:t>=</w:t>
      </w:r>
      <w:r w:rsidRPr="00250427">
        <w:rPr>
          <w:rStyle w:val="XMLAttrValue"/>
        </w:rPr>
        <w:t>"PO_1"</w:t>
      </w:r>
      <w:r w:rsidR="002E6005" w:rsidRPr="002E6005">
        <w:rPr>
          <w:color w:val="FF0000"/>
        </w:rPr>
        <w:t xml:space="preserve"> </w:t>
      </w:r>
      <w:r w:rsidR="002E6005" w:rsidRPr="00250427">
        <w:rPr>
          <w:rStyle w:val="XMLAttrName"/>
        </w:rPr>
        <w:t>QuoteID</w:t>
      </w:r>
      <w:r w:rsidR="002E6005" w:rsidRPr="00AC0788">
        <w:rPr>
          <w:color w:val="0000FF"/>
        </w:rPr>
        <w:t>=</w:t>
      </w:r>
      <w:r w:rsidR="002E6005" w:rsidRPr="00586DA3">
        <w:rPr>
          <w:color w:val="0000FF"/>
        </w:rPr>
        <w:t>"</w:t>
      </w:r>
      <w:r w:rsidR="002E6005" w:rsidRPr="00AB3E3E">
        <w:rPr>
          <w:rStyle w:val="XMLAttrValue"/>
        </w:rPr>
        <w:t>Quote_2</w:t>
      </w:r>
      <w:r w:rsidR="002E6005" w:rsidRPr="00586DA3">
        <w:rPr>
          <w:color w:val="0000FF"/>
        </w:rPr>
        <w:t>"</w:t>
      </w:r>
      <w:r w:rsidRPr="00000778">
        <w:rPr>
          <w:color w:val="0000FF"/>
        </w:rPr>
        <w:t>&gt;</w:t>
      </w:r>
    </w:p>
    <w:p w:rsidR="00B43DF7" w:rsidRDefault="00B43DF7" w:rsidP="00652DA3">
      <w:pPr>
        <w:pStyle w:val="Heading3"/>
      </w:pPr>
      <w:bookmarkStart w:id="378" w:name="_Toc411174927"/>
      <w:r>
        <w:t xml:space="preserve">Print Provider </w:t>
      </w:r>
      <w:r w:rsidR="00AE25C1">
        <w:t>Supersedes</w:t>
      </w:r>
      <w:r>
        <w:t xml:space="preserve"> Quotation</w:t>
      </w:r>
      <w:bookmarkEnd w:id="378"/>
    </w:p>
    <w:p w:rsidR="00AF718A" w:rsidRPr="00AF718A" w:rsidRDefault="00AF718A" w:rsidP="00AF718A">
      <w:pPr>
        <w:pStyle w:val="SampleXML"/>
        <w:ind w:left="0" w:firstLine="0"/>
      </w:pPr>
      <w:r>
        <w:t xml:space="preserve">The Print Provider has replaced Quotation_1 which had two Quote elements.  The new Quotation_2 retains </w:t>
      </w:r>
      <w:r w:rsidRPr="003156B9">
        <w:t>ONLY</w:t>
      </w:r>
      <w:r>
        <w:t xml:space="preserve"> the </w:t>
      </w:r>
      <w:proofErr w:type="gramStart"/>
      <w:r w:rsidRPr="009C138D">
        <w:rPr>
          <w:rStyle w:val="XPath"/>
        </w:rPr>
        <w:t>Quote[</w:t>
      </w:r>
      <w:proofErr w:type="gramEnd"/>
      <w:r w:rsidRPr="009C138D">
        <w:rPr>
          <w:rStyle w:val="XPath"/>
        </w:rPr>
        <w:t>Quote_ID=</w:t>
      </w:r>
      <w:r w:rsidR="00890E52" w:rsidRPr="00890E52">
        <w:rPr>
          <w:rStyle w:val="XPath"/>
        </w:rPr>
        <w:t>"</w:t>
      </w:r>
      <w:r w:rsidRPr="009C138D">
        <w:rPr>
          <w:rStyle w:val="XPath"/>
        </w:rPr>
        <w:t>Quote_1</w:t>
      </w:r>
      <w:r w:rsidR="00890E52" w:rsidRPr="00890E52">
        <w:rPr>
          <w:rStyle w:val="XPath"/>
        </w:rPr>
        <w:t>"</w:t>
      </w:r>
      <w:r w:rsidRPr="009C138D">
        <w:rPr>
          <w:rStyle w:val="XPath"/>
        </w:rPr>
        <w:t>]</w:t>
      </w:r>
      <w:r w:rsidR="003156B9">
        <w:t>.</w:t>
      </w:r>
    </w:p>
    <w:p w:rsidR="00B43DF7" w:rsidRPr="00AC0788" w:rsidRDefault="007C0763" w:rsidP="003709F2">
      <w:pPr>
        <w:pStyle w:val="ListNumber2"/>
        <w:numPr>
          <w:ilvl w:val="0"/>
          <w:numId w:val="32"/>
        </w:numPr>
        <w:rPr>
          <w:rStyle w:val="JDFElement"/>
          <w:rFonts w:ascii="Times New Roman" w:hAnsi="Times New Roman"/>
        </w:rPr>
      </w:pPr>
      <w:fldSimple w:instr=" REF PrintProvider \h  \* MERGEFORMAT ">
        <w:r w:rsidR="00BC3338" w:rsidRPr="00BC3338">
          <w:rPr>
            <w:rStyle w:val="JDFTermRef"/>
          </w:rPr>
          <w:t>Print Provider</w:t>
        </w:r>
      </w:fldSimple>
      <w:r w:rsidR="00B43DF7">
        <w:t xml:space="preserve"> sends </w:t>
      </w:r>
      <w:r w:rsidR="00B43DF7" w:rsidRPr="00AC0788">
        <w:rPr>
          <w:rStyle w:val="JDFElement"/>
        </w:rPr>
        <w:t>Quotation</w:t>
      </w:r>
      <w:r w:rsidR="00B43DF7">
        <w:t xml:space="preserve"> </w:t>
      </w:r>
      <w:r w:rsidR="00FF3E40">
        <w:t xml:space="preserve">identified </w:t>
      </w:r>
      <w:r w:rsidR="00B43DF7">
        <w:t>"</w:t>
      </w:r>
      <w:r w:rsidR="00FF3E40" w:rsidRPr="00044404">
        <w:t>Quotation</w:t>
      </w:r>
      <w:r w:rsidR="00FF3E40">
        <w:t xml:space="preserve"> </w:t>
      </w:r>
      <w:r w:rsidR="00B43DF7">
        <w:t>_1"</w:t>
      </w:r>
    </w:p>
    <w:p w:rsidR="00B43DF7" w:rsidRPr="00044404" w:rsidRDefault="00B43DF7" w:rsidP="00250427">
      <w:pPr>
        <w:pStyle w:val="Samplecode03"/>
      </w:pPr>
      <w:r w:rsidRPr="00AC0788">
        <w:rPr>
          <w:color w:val="0000FF"/>
        </w:rPr>
        <w:t>&lt;</w:t>
      </w:r>
      <w:r w:rsidRPr="00250427">
        <w:rPr>
          <w:rStyle w:val="XMLTag"/>
        </w:rPr>
        <w:t>Quotation</w:t>
      </w:r>
      <w:r w:rsidRPr="00044404">
        <w:t xml:space="preserve"> </w:t>
      </w:r>
      <w:r w:rsidRPr="00250427">
        <w:rPr>
          <w:rStyle w:val="XMLAttrName"/>
        </w:rPr>
        <w:t>BusinessID</w:t>
      </w:r>
      <w:r w:rsidRPr="00044404">
        <w:t>=</w:t>
      </w:r>
      <w:r>
        <w:t>"</w:t>
      </w:r>
      <w:r w:rsidRPr="00890E52">
        <w:rPr>
          <w:rStyle w:val="XMLAttrValue"/>
        </w:rPr>
        <w:t>Quotation_1</w:t>
      </w:r>
      <w:r>
        <w:t>"</w:t>
      </w:r>
      <w:r w:rsidR="00FF3E40">
        <w:t xml:space="preserve"> </w:t>
      </w:r>
      <w:r w:rsidRPr="00250427">
        <w:rPr>
          <w:rStyle w:val="XMLAttrName"/>
        </w:rPr>
        <w:t>BusinessRefID</w:t>
      </w:r>
      <w:r w:rsidRPr="00044404">
        <w:t>=</w:t>
      </w:r>
      <w:r w:rsidRPr="00AC0788">
        <w:rPr>
          <w:color w:val="0000FF"/>
        </w:rPr>
        <w:t>"</w:t>
      </w:r>
      <w:r w:rsidRPr="00890E52">
        <w:rPr>
          <w:rStyle w:val="XMLAttrValue"/>
        </w:rPr>
        <w:t>RFQ_1</w:t>
      </w:r>
      <w:r w:rsidRPr="00AC0788">
        <w:rPr>
          <w:color w:val="0000FF"/>
        </w:rPr>
        <w:t>"</w:t>
      </w:r>
      <w:r w:rsidRPr="00044404">
        <w:t>&gt;</w:t>
      </w:r>
    </w:p>
    <w:p w:rsidR="00B43DF7" w:rsidRDefault="00B43DF7" w:rsidP="00250427">
      <w:pPr>
        <w:pStyle w:val="Samplecode04"/>
        <w:rPr>
          <w:color w:val="0000FF"/>
        </w:rPr>
      </w:pPr>
      <w:r w:rsidRPr="00AC0788">
        <w:rPr>
          <w:color w:val="0000FF"/>
        </w:rPr>
        <w:t>&lt;</w:t>
      </w:r>
      <w:r w:rsidRPr="00250427">
        <w:rPr>
          <w:rStyle w:val="XMLTag"/>
        </w:rPr>
        <w:t>Quote</w:t>
      </w:r>
      <w:r w:rsidRPr="00044404">
        <w:t xml:space="preserve"> </w:t>
      </w:r>
      <w:r w:rsidRPr="00250427">
        <w:rPr>
          <w:rStyle w:val="XMLAttrName"/>
        </w:rPr>
        <w:t>QuoteID</w:t>
      </w:r>
      <w:r w:rsidRPr="00044404">
        <w:t xml:space="preserve"> </w:t>
      </w:r>
      <w:r w:rsidRPr="006F7C45">
        <w:rPr>
          <w:color w:val="0000FF"/>
        </w:rPr>
        <w:t>=</w:t>
      </w:r>
      <w:r w:rsidRPr="00AC0788">
        <w:rPr>
          <w:color w:val="0000FF"/>
        </w:rPr>
        <w:t>"</w:t>
      </w:r>
      <w:r w:rsidRPr="00890E52">
        <w:rPr>
          <w:rStyle w:val="XMLAttrValue"/>
        </w:rPr>
        <w:t>Quote_1</w:t>
      </w:r>
      <w:r w:rsidRPr="00AC0788">
        <w:rPr>
          <w:color w:val="0000FF"/>
        </w:rPr>
        <w:t>"/&gt;</w:t>
      </w:r>
    </w:p>
    <w:p w:rsidR="00B43DF7" w:rsidRDefault="00B43DF7" w:rsidP="00250427">
      <w:pPr>
        <w:pStyle w:val="Samplecode04"/>
      </w:pPr>
      <w:r w:rsidRPr="00AC0788">
        <w:rPr>
          <w:color w:val="0000FF"/>
        </w:rPr>
        <w:t>&lt;</w:t>
      </w:r>
      <w:r w:rsidRPr="00250427">
        <w:rPr>
          <w:rStyle w:val="XMLTag"/>
        </w:rPr>
        <w:t>Quote</w:t>
      </w:r>
      <w:r w:rsidRPr="00044404">
        <w:t xml:space="preserve"> </w:t>
      </w:r>
      <w:r w:rsidRPr="00250427">
        <w:rPr>
          <w:rStyle w:val="XMLAttrName"/>
        </w:rPr>
        <w:t>QuoteID</w:t>
      </w:r>
      <w:r w:rsidRPr="00044404">
        <w:t xml:space="preserve"> </w:t>
      </w:r>
      <w:r w:rsidRPr="006F7C45">
        <w:rPr>
          <w:color w:val="0000FF"/>
        </w:rPr>
        <w:t>=</w:t>
      </w:r>
      <w:r w:rsidRPr="00AC0788">
        <w:rPr>
          <w:color w:val="0000FF"/>
        </w:rPr>
        <w:t>"</w:t>
      </w:r>
      <w:r w:rsidRPr="00890E52">
        <w:rPr>
          <w:rStyle w:val="XMLAttrValue"/>
        </w:rPr>
        <w:t>Quote_2</w:t>
      </w:r>
      <w:r w:rsidRPr="00AC0788">
        <w:rPr>
          <w:color w:val="0000FF"/>
        </w:rPr>
        <w:t>"/&gt;</w:t>
      </w:r>
    </w:p>
    <w:p w:rsidR="00B43DF7" w:rsidRDefault="00B43DF7" w:rsidP="00250427">
      <w:pPr>
        <w:pStyle w:val="Samplecode03"/>
        <w:rPr>
          <w:color w:val="0000FF"/>
        </w:rPr>
      </w:pPr>
      <w:r w:rsidRPr="00AC0788">
        <w:rPr>
          <w:color w:val="0000FF"/>
        </w:rPr>
        <w:t>&lt;/</w:t>
      </w:r>
      <w:r w:rsidRPr="00250427">
        <w:rPr>
          <w:rStyle w:val="XMLTag"/>
        </w:rPr>
        <w:t>Quotation</w:t>
      </w:r>
      <w:r w:rsidRPr="00AC0788">
        <w:rPr>
          <w:color w:val="0000FF"/>
        </w:rPr>
        <w:t>&gt;</w:t>
      </w:r>
    </w:p>
    <w:p w:rsidR="00B43DF7" w:rsidRPr="00AC0788" w:rsidRDefault="007C0763" w:rsidP="00B43DF7">
      <w:pPr>
        <w:pStyle w:val="ListNumber2wLeading"/>
        <w:rPr>
          <w:rStyle w:val="JDFElement"/>
          <w:rFonts w:ascii="Times New Roman" w:hAnsi="Times New Roman"/>
        </w:rPr>
      </w:pPr>
      <w:fldSimple w:instr=" REF PrintProvider \h  \* MERGEFORMAT ">
        <w:r w:rsidR="00BC3338" w:rsidRPr="00BC3338">
          <w:rPr>
            <w:rStyle w:val="JDFTermRef"/>
          </w:rPr>
          <w:t>Print Provider</w:t>
        </w:r>
      </w:fldSimple>
      <w:r w:rsidR="00B43DF7">
        <w:t xml:space="preserve"> sends </w:t>
      </w:r>
      <w:r w:rsidR="003709F2">
        <w:t xml:space="preserve">a </w:t>
      </w:r>
      <w:r w:rsidR="00AE25C1">
        <w:t>s</w:t>
      </w:r>
      <w:r w:rsidR="00AE25C1" w:rsidRPr="0018189C">
        <w:t>upersed</w:t>
      </w:r>
      <w:r w:rsidR="00AE25C1">
        <w:t>ing</w:t>
      </w:r>
      <w:r w:rsidR="003709F2">
        <w:t xml:space="preserve"> </w:t>
      </w:r>
      <w:r w:rsidR="003709F2" w:rsidRPr="0018189C">
        <w:t xml:space="preserve"> </w:t>
      </w:r>
      <w:r w:rsidR="003709F2" w:rsidRPr="00AC0788">
        <w:rPr>
          <w:rStyle w:val="JDFElement"/>
        </w:rPr>
        <w:t>Quotation</w:t>
      </w:r>
      <w:r w:rsidR="003709F2">
        <w:t xml:space="preserve"> by referencing </w:t>
      </w:r>
      <w:r w:rsidR="003709F2" w:rsidRPr="00AC0788">
        <w:rPr>
          <w:rStyle w:val="JDFElement"/>
        </w:rPr>
        <w:t>Quotation</w:t>
      </w:r>
      <w:r w:rsidR="003709F2">
        <w:t xml:space="preserve"> "</w:t>
      </w:r>
      <w:r w:rsidR="003709F2" w:rsidRPr="0018189C">
        <w:t>Quotation _1</w:t>
      </w:r>
      <w:r w:rsidR="003709F2">
        <w:t>"</w:t>
      </w:r>
      <w:r w:rsidR="003709F2" w:rsidRPr="0018189C">
        <w:t>:</w:t>
      </w:r>
    </w:p>
    <w:p w:rsidR="00B43DF7" w:rsidRPr="0018189C" w:rsidRDefault="00B43DF7" w:rsidP="00250427">
      <w:pPr>
        <w:pStyle w:val="Samplecode03"/>
      </w:pPr>
      <w:r w:rsidRPr="0018189C">
        <w:t>&lt;</w:t>
      </w:r>
      <w:r w:rsidRPr="00250427">
        <w:rPr>
          <w:rStyle w:val="XMLTag"/>
        </w:rPr>
        <w:t>Quotation</w:t>
      </w:r>
      <w:r w:rsidRPr="0018189C">
        <w:t xml:space="preserve"> </w:t>
      </w:r>
      <w:r w:rsidRPr="00250427">
        <w:rPr>
          <w:rStyle w:val="XMLAttrName"/>
        </w:rPr>
        <w:t>BusinessID</w:t>
      </w:r>
      <w:r w:rsidRPr="006F7C45">
        <w:rPr>
          <w:color w:val="0000FF"/>
        </w:rPr>
        <w:t>=</w:t>
      </w:r>
      <w:r w:rsidRPr="00250427">
        <w:rPr>
          <w:rStyle w:val="XMLAttrValue"/>
        </w:rPr>
        <w:t>"Quotation_2"</w:t>
      </w:r>
      <w:r w:rsidRPr="0018189C">
        <w:t xml:space="preserve"> </w:t>
      </w:r>
      <w:r w:rsidRPr="00250427">
        <w:rPr>
          <w:rStyle w:val="XMLAttrName"/>
        </w:rPr>
        <w:t>BusinessRefID</w:t>
      </w:r>
      <w:r w:rsidRPr="0018189C">
        <w:t>=</w:t>
      </w:r>
      <w:r w:rsidRPr="00250427">
        <w:rPr>
          <w:rStyle w:val="XMLAttrValue"/>
        </w:rPr>
        <w:t>"RFQ_1"</w:t>
      </w:r>
      <w:r w:rsidRPr="0018189C">
        <w:t xml:space="preserve"> </w:t>
      </w:r>
      <w:r w:rsidRPr="00250427">
        <w:rPr>
          <w:rStyle w:val="XMLAttrName"/>
        </w:rPr>
        <w:t>ReplaceID</w:t>
      </w:r>
      <w:r w:rsidRPr="006F7C45">
        <w:rPr>
          <w:color w:val="0000FF"/>
        </w:rPr>
        <w:t>=</w:t>
      </w:r>
      <w:r w:rsidRPr="00250427">
        <w:rPr>
          <w:rStyle w:val="XMLAttrValue"/>
        </w:rPr>
        <w:t>"Quotation_1"</w:t>
      </w:r>
      <w:r w:rsidRPr="0018189C">
        <w:t>&gt;</w:t>
      </w:r>
    </w:p>
    <w:p w:rsidR="00B43DF7" w:rsidRDefault="00B43DF7" w:rsidP="00250427">
      <w:pPr>
        <w:pStyle w:val="Samplecode04"/>
      </w:pPr>
      <w:r w:rsidRPr="0018189C">
        <w:t>&lt;</w:t>
      </w:r>
      <w:r w:rsidRPr="00250427">
        <w:rPr>
          <w:rStyle w:val="XMLTag"/>
        </w:rPr>
        <w:t>Quote</w:t>
      </w:r>
      <w:r w:rsidRPr="0018189C">
        <w:rPr>
          <w:color w:val="800000"/>
        </w:rPr>
        <w:t xml:space="preserve"> </w:t>
      </w:r>
      <w:r w:rsidRPr="00250427">
        <w:rPr>
          <w:rStyle w:val="XMLAttrName"/>
        </w:rPr>
        <w:t>QuoteID</w:t>
      </w:r>
      <w:r w:rsidRPr="006F7C45">
        <w:rPr>
          <w:color w:val="0000FF"/>
        </w:rPr>
        <w:t>=</w:t>
      </w:r>
      <w:r w:rsidRPr="00250427">
        <w:rPr>
          <w:rStyle w:val="XMLAttrValue"/>
        </w:rPr>
        <w:t>"Quote_1"</w:t>
      </w:r>
      <w:r w:rsidRPr="00753D54">
        <w:rPr>
          <w:color w:val="0000FF"/>
        </w:rPr>
        <w:t>&gt;</w:t>
      </w:r>
    </w:p>
    <w:p w:rsidR="004C12EE" w:rsidRDefault="00B43DF7" w:rsidP="00250427">
      <w:pPr>
        <w:pStyle w:val="Samplecode03"/>
      </w:pPr>
      <w:r w:rsidRPr="00044404">
        <w:t>&lt;</w:t>
      </w:r>
      <w:r>
        <w:t>/</w:t>
      </w:r>
      <w:r w:rsidRPr="00250427">
        <w:rPr>
          <w:rStyle w:val="XMLTag"/>
        </w:rPr>
        <w:t>Quotation</w:t>
      </w:r>
      <w:r w:rsidRPr="00044404">
        <w:t>&gt;</w:t>
      </w:r>
    </w:p>
    <w:p w:rsidR="00EB04BC" w:rsidRPr="00AF718A" w:rsidRDefault="00EB04BC" w:rsidP="00652DA3">
      <w:pPr>
        <w:pStyle w:val="Heading2"/>
        <w:rPr>
          <w:b w:val="0"/>
        </w:rPr>
      </w:pPr>
      <w:bookmarkStart w:id="379" w:name="_Toc164364548"/>
      <w:bookmarkStart w:id="380" w:name="_Toc411174928"/>
      <w:r w:rsidRPr="00AF718A">
        <w:rPr>
          <w:b w:val="0"/>
        </w:rPr>
        <w:t>ReorderID</w:t>
      </w:r>
      <w:bookmarkEnd w:id="379"/>
      <w:bookmarkEnd w:id="380"/>
    </w:p>
    <w:p w:rsidR="00445EB9" w:rsidRPr="00445EB9" w:rsidRDefault="003709F2" w:rsidP="00445EB9">
      <w:pPr>
        <w:pStyle w:val="BodyText"/>
      </w:pPr>
      <w:r>
        <w:t xml:space="preserve">This section illustrates the </w:t>
      </w:r>
      <w:r w:rsidR="009F3E05" w:rsidRPr="001B6E05">
        <w:t>@</w:t>
      </w:r>
      <w:r w:rsidRPr="003709F2">
        <w:rPr>
          <w:rStyle w:val="JDFAttributeName"/>
        </w:rPr>
        <w:t>Re</w:t>
      </w:r>
      <w:r>
        <w:rPr>
          <w:rStyle w:val="JDFAttributeName"/>
        </w:rPr>
        <w:t>order</w:t>
      </w:r>
      <w:r w:rsidRPr="003709F2">
        <w:rPr>
          <w:rStyle w:val="JDFAttributeName"/>
        </w:rPr>
        <w:t>ID</w:t>
      </w:r>
      <w:r>
        <w:t xml:space="preserve">. </w:t>
      </w:r>
      <w:r w:rsidR="00B57C41">
        <w:t>A</w:t>
      </w:r>
      <w:r w:rsidR="00445EB9" w:rsidRPr="00445EB9">
        <w:t xml:space="preserve"> </w:t>
      </w:r>
      <w:fldSimple w:instr=" REF PrintBuyer \h  \* MERGEFORMAT ">
        <w:r w:rsidR="00BC3338" w:rsidRPr="00BC3338">
          <w:rPr>
            <w:rStyle w:val="JDFTermRef"/>
          </w:rPr>
          <w:t>Print Buyer</w:t>
        </w:r>
      </w:fldSimple>
      <w:r w:rsidR="00445EB9">
        <w:t xml:space="preserve"> or </w:t>
      </w:r>
      <w:fldSimple w:instr=" REF PrintProvider \h  \* MERGEFORMAT ">
        <w:r w:rsidR="00BC3338" w:rsidRPr="00BC3338">
          <w:rPr>
            <w:rStyle w:val="JDFTermRef"/>
          </w:rPr>
          <w:t>Print Provider</w:t>
        </w:r>
      </w:fldSimple>
      <w:r>
        <w:rPr>
          <w:rStyle w:val="JDFTermRef"/>
        </w:rPr>
        <w:t xml:space="preserve"> </w:t>
      </w:r>
      <w:r w:rsidR="00445EB9">
        <w:t>uses a</w:t>
      </w:r>
      <w:r w:rsidR="00E951B8">
        <w:t xml:space="preserve"> </w:t>
      </w:r>
      <w:r w:rsidR="009F3E05" w:rsidRPr="001B6E05">
        <w:t>@</w:t>
      </w:r>
      <w:r w:rsidR="00E951B8" w:rsidRPr="00FC5F70">
        <w:rPr>
          <w:rStyle w:val="JDFAttributeName"/>
        </w:rPr>
        <w:t>ReorderID</w:t>
      </w:r>
      <w:r w:rsidR="00445EB9">
        <w:t xml:space="preserve"> </w:t>
      </w:r>
      <w:r w:rsidR="00445EB9" w:rsidRPr="0018189C">
        <w:t xml:space="preserve">to place orders of one or more previously sent </w:t>
      </w:r>
      <w:r w:rsidR="00445EB9" w:rsidRPr="003709F2">
        <w:rPr>
          <w:rStyle w:val="JDFElement"/>
        </w:rPr>
        <w:t>PurchaseOrder</w:t>
      </w:r>
      <w:r>
        <w:t xml:space="preserve"> </w:t>
      </w:r>
      <w:fldSimple w:instr=" REF BusinessObjectGlossary \h  \* MERGEFORMAT ">
        <w:r w:rsidR="00BC3338" w:rsidRPr="00BC3338">
          <w:rPr>
            <w:rStyle w:val="JDFTermRef"/>
          </w:rPr>
          <w:t>Business Object</w:t>
        </w:r>
      </w:fldSimple>
      <w:r w:rsidR="00445EB9" w:rsidRPr="003709F2">
        <w:rPr>
          <w:rStyle w:val="JDFTermRef"/>
        </w:rPr>
        <w:t>s</w:t>
      </w:r>
      <w:r w:rsidR="00B57C41" w:rsidRPr="00B57C41">
        <w:t xml:space="preserve"> for which</w:t>
      </w:r>
      <w:r w:rsidR="00B57C41">
        <w:t xml:space="preserve"> the </w:t>
      </w:r>
      <w:fldSimple w:instr=" REF PrintProvider \h  \* MERGEFORMAT ">
        <w:r w:rsidR="00BC3338" w:rsidRPr="00BC3338">
          <w:rPr>
            <w:rStyle w:val="JDFTermRef"/>
          </w:rPr>
          <w:t>Print Provider</w:t>
        </w:r>
      </w:fldSimple>
      <w:r w:rsidR="00B57C41">
        <w:t xml:space="preserve"> has also sent a </w:t>
      </w:r>
      <w:fldSimple w:instr=" REF _Ref164422361 \h  \* MERGEFORMAT ">
        <w:r w:rsidR="00BC3338" w:rsidRPr="00BC3338">
          <w:rPr>
            <w:rStyle w:val="JDFElementRef"/>
          </w:rPr>
          <w:t>Confirmation</w:t>
        </w:r>
      </w:fldSimple>
      <w:r w:rsidR="00B57C41">
        <w:t>.</w:t>
      </w:r>
      <w:r w:rsidR="005E6A51">
        <w:t xml:space="preserve">  In all three examples below </w:t>
      </w:r>
      <w:r w:rsidR="005E6A51" w:rsidRPr="00FC5F70">
        <w:t>"old_PO_ID_1"</w:t>
      </w:r>
      <w:r w:rsidR="005E6A51">
        <w:t xml:space="preserve"> </w:t>
      </w:r>
      <w:proofErr w:type="gramStart"/>
      <w:r w:rsidR="005E6A51">
        <w:t xml:space="preserve">and </w:t>
      </w:r>
      <w:r w:rsidR="005E6A51" w:rsidRPr="00FC5F70">
        <w:t xml:space="preserve"> "</w:t>
      </w:r>
      <w:proofErr w:type="gramEnd"/>
      <w:r w:rsidR="005E6A51" w:rsidRPr="00FC5F70">
        <w:t>old_PO_ID_2"</w:t>
      </w:r>
      <w:r w:rsidR="005E6A51">
        <w:t xml:space="preserve"> refer to confirmed </w:t>
      </w:r>
      <w:r w:rsidR="005E6A51" w:rsidRPr="003709F2">
        <w:rPr>
          <w:rStyle w:val="JDFElement"/>
        </w:rPr>
        <w:t>PurchaseOrder</w:t>
      </w:r>
      <w:r w:rsidR="005E6A51">
        <w:t xml:space="preserve"> </w:t>
      </w:r>
      <w:fldSimple w:instr=" REF BusinessObjectGlossary \h  \* MERGEFORMAT ">
        <w:r w:rsidR="00BC3338" w:rsidRPr="00BC3338">
          <w:rPr>
            <w:rStyle w:val="JDFTermRef"/>
          </w:rPr>
          <w:t>Business Object</w:t>
        </w:r>
      </w:fldSimple>
      <w:r w:rsidR="005E6A51" w:rsidRPr="003709F2">
        <w:rPr>
          <w:rStyle w:val="JDFTermRef"/>
        </w:rPr>
        <w:t>s</w:t>
      </w:r>
      <w:r w:rsidR="005E6A51">
        <w:rPr>
          <w:rStyle w:val="JDFTermRef"/>
        </w:rPr>
        <w:t>.</w:t>
      </w:r>
    </w:p>
    <w:p w:rsidR="00B57C41" w:rsidRPr="00B43DF7" w:rsidRDefault="00B57C41" w:rsidP="00652DA3">
      <w:pPr>
        <w:pStyle w:val="Heading3"/>
      </w:pPr>
      <w:bookmarkStart w:id="381" w:name="_Toc411174929"/>
      <w:r>
        <w:t>Print Buyer Reorders via an RFQ</w:t>
      </w:r>
      <w:bookmarkEnd w:id="381"/>
    </w:p>
    <w:p w:rsidR="00B57C41" w:rsidRPr="0018189C" w:rsidRDefault="007C0763" w:rsidP="005E6A51">
      <w:pPr>
        <w:pStyle w:val="ListNumber2"/>
        <w:numPr>
          <w:ilvl w:val="0"/>
          <w:numId w:val="37"/>
        </w:numPr>
      </w:pPr>
      <w:fldSimple w:instr=" REF PrintBuyer \h  \* MERGEFORMAT ">
        <w:r w:rsidR="00BC3338" w:rsidRPr="00BC3338">
          <w:rPr>
            <w:rStyle w:val="JDFTermRef"/>
          </w:rPr>
          <w:t>Print Buyer</w:t>
        </w:r>
      </w:fldSimple>
      <w:r w:rsidR="00B57C41">
        <w:t xml:space="preserve"> sends a </w:t>
      </w:r>
      <w:r w:rsidR="005E6A51">
        <w:rPr>
          <w:rStyle w:val="JDFElement"/>
        </w:rPr>
        <w:t>RFQ</w:t>
      </w:r>
      <w:r w:rsidR="00B57C41">
        <w:t xml:space="preserve"> to </w:t>
      </w:r>
      <w:r w:rsidR="005E6A51">
        <w:t xml:space="preserve">start </w:t>
      </w:r>
      <w:r w:rsidR="00B57C41" w:rsidRPr="00FC5F70">
        <w:t>reorder</w:t>
      </w:r>
      <w:r w:rsidR="005E6A51">
        <w:t xml:space="preserve"> process with</w:t>
      </w:r>
      <w:r w:rsidR="00B57C41" w:rsidRPr="00FC5F70">
        <w:t xml:space="preserve"> "old_PO_ID_1"</w:t>
      </w:r>
      <w:r w:rsidR="00B57C41">
        <w:t xml:space="preserve"> and </w:t>
      </w:r>
      <w:r w:rsidR="00B57C41" w:rsidRPr="00FC5F70">
        <w:t xml:space="preserve"> "old_PO_ID_2"</w:t>
      </w:r>
    </w:p>
    <w:p w:rsidR="001E6BED" w:rsidRDefault="00B57C41" w:rsidP="00250427">
      <w:pPr>
        <w:pStyle w:val="Samplecode03"/>
      </w:pPr>
      <w:r w:rsidRPr="001D7939">
        <w:t>&lt;</w:t>
      </w:r>
      <w:r w:rsidRPr="00250427">
        <w:rPr>
          <w:rStyle w:val="XMLTag"/>
        </w:rPr>
        <w:t>RFQ</w:t>
      </w:r>
      <w:r w:rsidRPr="0018189C">
        <w:t xml:space="preserve"> </w:t>
      </w:r>
      <w:r w:rsidRPr="00250427">
        <w:rPr>
          <w:rStyle w:val="XMLAttrName"/>
        </w:rPr>
        <w:t>BusinessID</w:t>
      </w:r>
      <w:r w:rsidRPr="001D7939">
        <w:t>=</w:t>
      </w:r>
      <w:r w:rsidRPr="00250427">
        <w:rPr>
          <w:rStyle w:val="XMLAttrValue"/>
        </w:rPr>
        <w:t>"</w:t>
      </w:r>
      <w:r w:rsidR="005E6A51" w:rsidRPr="00250427">
        <w:rPr>
          <w:rStyle w:val="XMLAttrValue"/>
        </w:rPr>
        <w:t>RFQ</w:t>
      </w:r>
      <w:r w:rsidRPr="00250427">
        <w:rPr>
          <w:rStyle w:val="XMLAttrValue"/>
        </w:rPr>
        <w:t>_10"</w:t>
      </w:r>
      <w:r w:rsidRPr="0018189C">
        <w:t xml:space="preserve"> </w:t>
      </w:r>
      <w:r w:rsidRPr="00250427">
        <w:rPr>
          <w:rStyle w:val="XMLAttrName"/>
        </w:rPr>
        <w:t>ReorderID</w:t>
      </w:r>
      <w:r w:rsidRPr="0018189C">
        <w:t>=</w:t>
      </w:r>
      <w:r w:rsidRPr="00250427">
        <w:rPr>
          <w:rStyle w:val="XMLAttrValue"/>
        </w:rPr>
        <w:t>"</w:t>
      </w:r>
      <w:r w:rsidR="00E74FC4" w:rsidRPr="00250427">
        <w:rPr>
          <w:rStyle w:val="XMLAttrValue"/>
        </w:rPr>
        <w:t>Master_PO_ID</w:t>
      </w:r>
      <w:r w:rsidRPr="00250427">
        <w:rPr>
          <w:rStyle w:val="XMLAttrValue"/>
        </w:rPr>
        <w:t>"</w:t>
      </w:r>
      <w:r w:rsidRPr="0018189C">
        <w:t>&gt;</w:t>
      </w:r>
    </w:p>
    <w:p w:rsidR="00D50C4A" w:rsidRPr="00890E52" w:rsidRDefault="001E6BED" w:rsidP="00250427">
      <w:pPr>
        <w:pStyle w:val="BodyTextSpaceAbove"/>
        <w:rPr>
          <w:rStyle w:val="XMLAttrValue"/>
        </w:rPr>
      </w:pPr>
      <w:r w:rsidRPr="00250427">
        <w:rPr>
          <w:rStyle w:val="NoteLeadIn"/>
        </w:rPr>
        <w:t>Note</w:t>
      </w:r>
      <w:r>
        <w:t xml:space="preserve"> that Master_PO_ID could be a contract reference and not require reference to the previous purchase </w:t>
      </w:r>
      <w:r w:rsidRPr="00890E52">
        <w:rPr>
          <w:rStyle w:val="XMLAttrValue"/>
        </w:rPr>
        <w:t>orders.</w:t>
      </w:r>
    </w:p>
    <w:p w:rsidR="00B57C41" w:rsidRPr="00BD0662" w:rsidRDefault="00B57C41" w:rsidP="00BD0662">
      <w:pPr>
        <w:pStyle w:val="Heading3"/>
        <w:rPr>
          <w:rStyle w:val="XMLAttrValue"/>
          <w:rFonts w:ascii="Arial" w:hAnsi="Arial" w:cs="Times New Roman"/>
          <w:color w:val="auto"/>
          <w:sz w:val="24"/>
        </w:rPr>
      </w:pPr>
      <w:bookmarkStart w:id="382" w:name="_Toc411174930"/>
      <w:r w:rsidRPr="00BD0662">
        <w:rPr>
          <w:rStyle w:val="XMLAttrValue"/>
          <w:rFonts w:ascii="Arial" w:hAnsi="Arial" w:cs="Times New Roman"/>
          <w:color w:val="auto"/>
          <w:sz w:val="24"/>
        </w:rPr>
        <w:t>Print Buyer Reorders via an PurchaseOrder</w:t>
      </w:r>
      <w:bookmarkEnd w:id="382"/>
    </w:p>
    <w:p w:rsidR="00B57C41" w:rsidRPr="0018189C" w:rsidRDefault="007C0763" w:rsidP="005E6A51">
      <w:pPr>
        <w:pStyle w:val="ListNumber2"/>
        <w:numPr>
          <w:ilvl w:val="0"/>
          <w:numId w:val="36"/>
        </w:numPr>
      </w:pPr>
      <w:fldSimple w:instr=" REF PrintBuyer \h  \* MERGEFORMAT ">
        <w:r w:rsidR="00BC3338" w:rsidRPr="00BC3338">
          <w:rPr>
            <w:rStyle w:val="JDFTermRef"/>
          </w:rPr>
          <w:t>Print Buyer</w:t>
        </w:r>
      </w:fldSimple>
      <w:r w:rsidR="00B57C41">
        <w:t xml:space="preserve"> sends a </w:t>
      </w:r>
      <w:r w:rsidR="00B57C41" w:rsidRPr="00FC5F70">
        <w:rPr>
          <w:rStyle w:val="JDFElement"/>
        </w:rPr>
        <w:t>PurchaseOrder</w:t>
      </w:r>
      <w:r w:rsidR="00B57C41">
        <w:t xml:space="preserve"> to </w:t>
      </w:r>
      <w:r w:rsidR="00B57C41" w:rsidRPr="00FC5F70">
        <w:t>reorder "old_PO_ID_1"</w:t>
      </w:r>
      <w:r w:rsidR="00B57C41">
        <w:t xml:space="preserve"> and </w:t>
      </w:r>
      <w:r w:rsidR="00B57C41" w:rsidRPr="00FC5F70">
        <w:t xml:space="preserve"> "old_PO_ID_2"</w:t>
      </w:r>
    </w:p>
    <w:p w:rsidR="00B57C41" w:rsidRDefault="00B57C41" w:rsidP="00250427">
      <w:pPr>
        <w:pStyle w:val="Samplecode03"/>
        <w:rPr>
          <w:color w:val="0000FF"/>
        </w:rPr>
      </w:pPr>
      <w:r w:rsidRPr="001D7939">
        <w:rPr>
          <w:color w:val="0000FF"/>
        </w:rPr>
        <w:t>&lt;</w:t>
      </w:r>
      <w:r w:rsidRPr="00250427">
        <w:rPr>
          <w:rStyle w:val="XMLTag"/>
        </w:rPr>
        <w:t>PurchaseOrder</w:t>
      </w:r>
      <w:r w:rsidRPr="0018189C">
        <w:t xml:space="preserve"> </w:t>
      </w:r>
      <w:r w:rsidRPr="00250427">
        <w:rPr>
          <w:rStyle w:val="XMLAttrName"/>
        </w:rPr>
        <w:t>BusinessID</w:t>
      </w:r>
      <w:r w:rsidRPr="001D7939">
        <w:rPr>
          <w:color w:val="0000FF"/>
        </w:rPr>
        <w:t>=</w:t>
      </w:r>
      <w:r w:rsidRPr="00250427">
        <w:rPr>
          <w:rStyle w:val="XMLAttrValue"/>
        </w:rPr>
        <w:t>"PO_10"</w:t>
      </w:r>
      <w:r w:rsidRPr="0018189C">
        <w:rPr>
          <w:color w:val="0000FF"/>
        </w:rPr>
        <w:t xml:space="preserve"> </w:t>
      </w:r>
      <w:r w:rsidRPr="00250427">
        <w:rPr>
          <w:rStyle w:val="XMLAttrName"/>
        </w:rPr>
        <w:t>ReorderID</w:t>
      </w:r>
      <w:r w:rsidRPr="0018189C">
        <w:rPr>
          <w:color w:val="0000FF"/>
        </w:rPr>
        <w:t>=</w:t>
      </w:r>
      <w:r w:rsidRPr="00250427">
        <w:rPr>
          <w:rStyle w:val="XMLAttrValue"/>
        </w:rPr>
        <w:t>"old_PO_ID_1 old_PO_ID_2"</w:t>
      </w:r>
      <w:r w:rsidRPr="0018189C">
        <w:rPr>
          <w:color w:val="0000FF"/>
        </w:rPr>
        <w:t>&gt;</w:t>
      </w:r>
    </w:p>
    <w:p w:rsidR="00B57C41" w:rsidRDefault="00B57C41" w:rsidP="00652DA3">
      <w:pPr>
        <w:pStyle w:val="Heading3"/>
      </w:pPr>
      <w:bookmarkStart w:id="383" w:name="_Toc411174931"/>
      <w:r>
        <w:t xml:space="preserve">Print Provider </w:t>
      </w:r>
      <w:r w:rsidR="0040407C">
        <w:t>Quotes using ReorderID</w:t>
      </w:r>
      <w:bookmarkEnd w:id="383"/>
    </w:p>
    <w:p w:rsidR="005E6A51" w:rsidRPr="0018189C" w:rsidRDefault="007C0763" w:rsidP="005E6A51">
      <w:pPr>
        <w:pStyle w:val="ListNumber2"/>
        <w:numPr>
          <w:ilvl w:val="0"/>
          <w:numId w:val="35"/>
        </w:numPr>
      </w:pPr>
      <w:fldSimple w:instr=" REF PrintProvider \h  \* MERGEFORMAT ">
        <w:r w:rsidR="00BC3338" w:rsidRPr="00BC3338">
          <w:rPr>
            <w:rStyle w:val="JDFTermRef"/>
          </w:rPr>
          <w:t>Print Provider</w:t>
        </w:r>
      </w:fldSimple>
      <w:r w:rsidR="005E6A51">
        <w:t xml:space="preserve"> sends a </w:t>
      </w:r>
      <w:r w:rsidR="005E6A51" w:rsidRPr="00AC0788">
        <w:rPr>
          <w:rStyle w:val="JDFElement"/>
        </w:rPr>
        <w:t>Quotation</w:t>
      </w:r>
      <w:r w:rsidR="005E6A51">
        <w:t xml:space="preserve"> using as basis</w:t>
      </w:r>
      <w:r w:rsidR="005E6A51" w:rsidRPr="00FC5F70">
        <w:t xml:space="preserve"> "old_PO_ID_1"</w:t>
      </w:r>
      <w:r w:rsidR="005E6A51">
        <w:t xml:space="preserve"> and </w:t>
      </w:r>
      <w:r w:rsidR="005E6A51" w:rsidRPr="00FC5F70">
        <w:t xml:space="preserve"> "old_PO_ID_2"</w:t>
      </w:r>
    </w:p>
    <w:p w:rsidR="005E6A51" w:rsidRDefault="005E6A51" w:rsidP="00250427">
      <w:pPr>
        <w:pStyle w:val="Samplecode03"/>
      </w:pPr>
      <w:r w:rsidRPr="001D7939">
        <w:t>&lt;</w:t>
      </w:r>
      <w:r w:rsidRPr="00250427">
        <w:rPr>
          <w:rStyle w:val="XMLTag"/>
        </w:rPr>
        <w:t>Quotation</w:t>
      </w:r>
      <w:r w:rsidRPr="0018189C">
        <w:t xml:space="preserve"> </w:t>
      </w:r>
      <w:r w:rsidRPr="00250427">
        <w:rPr>
          <w:rStyle w:val="XMLAttrName"/>
        </w:rPr>
        <w:t>BusinessID</w:t>
      </w:r>
      <w:r w:rsidRPr="001D7939">
        <w:t>=</w:t>
      </w:r>
      <w:r w:rsidRPr="00250427">
        <w:rPr>
          <w:rStyle w:val="XMLAttrValue"/>
        </w:rPr>
        <w:t>"Quotation_10"</w:t>
      </w:r>
      <w:r w:rsidRPr="0018189C">
        <w:t xml:space="preserve"> </w:t>
      </w:r>
      <w:r w:rsidRPr="00250427">
        <w:rPr>
          <w:rStyle w:val="XMLAttrName"/>
        </w:rPr>
        <w:t>ReorderID</w:t>
      </w:r>
      <w:r w:rsidRPr="0018189C">
        <w:t>=</w:t>
      </w:r>
      <w:r w:rsidRPr="00250427">
        <w:rPr>
          <w:rStyle w:val="XMLAttrValue"/>
        </w:rPr>
        <w:t>"old_PO_ID_1</w:t>
      </w:r>
      <w:r w:rsidRPr="0018189C">
        <w:t xml:space="preserve"> </w:t>
      </w:r>
      <w:r w:rsidRPr="00250427">
        <w:rPr>
          <w:rStyle w:val="XMLAttrValue"/>
        </w:rPr>
        <w:t>old_PO_ID_2"</w:t>
      </w:r>
      <w:r w:rsidRPr="0018189C">
        <w:t>&gt;</w:t>
      </w:r>
    </w:p>
    <w:p w:rsidR="005E6A51" w:rsidRPr="00B57C41" w:rsidRDefault="005E6A51" w:rsidP="00B57C41">
      <w:pPr>
        <w:pStyle w:val="SampleXML"/>
      </w:pPr>
    </w:p>
    <w:p w:rsidR="002F6F34" w:rsidRDefault="001E6BED">
      <w:r>
        <w:t xml:space="preserve">Note that in the case where the original purchase orders were based upon a contract, no negotiation will be required for this new </w:t>
      </w:r>
      <w:fldSimple w:instr=" REF _Ref164422352 \h  \* MERGEFORMAT ">
        <w:r w:rsidR="00BC3338" w:rsidRPr="00BC3338">
          <w:rPr>
            <w:rStyle w:val="JDFElementRef"/>
          </w:rPr>
          <w:t>Quotation</w:t>
        </w:r>
      </w:fldSimple>
      <w:r>
        <w:t>.</w:t>
      </w:r>
    </w:p>
    <w:p w:rsidR="002F6F34" w:rsidRDefault="002F6F34">
      <w:r>
        <w:br w:type="page"/>
      </w:r>
    </w:p>
    <w:p w:rsidR="00EB04BC" w:rsidRPr="0018189C" w:rsidRDefault="00EB04BC"/>
    <w:p w:rsidR="00456EDA" w:rsidRPr="0018189C" w:rsidRDefault="00571DC0" w:rsidP="00652DA3">
      <w:pPr>
        <w:pStyle w:val="Heading2"/>
      </w:pPr>
      <w:bookmarkStart w:id="384" w:name="_Toc164364549"/>
      <w:bookmarkStart w:id="385" w:name="_Toc411174932"/>
      <w:r w:rsidRPr="0018189C">
        <w:t>JDF/@</w:t>
      </w:r>
      <w:r w:rsidR="00456EDA" w:rsidRPr="0018189C">
        <w:t>JobID:</w:t>
      </w:r>
      <w:bookmarkEnd w:id="384"/>
      <w:bookmarkEnd w:id="385"/>
    </w:p>
    <w:p w:rsidR="00456EDA" w:rsidRPr="0018189C" w:rsidRDefault="00456EDA" w:rsidP="004E7E7E">
      <w:pPr>
        <w:pStyle w:val="BodyText"/>
      </w:pPr>
      <w:r w:rsidRPr="0018189C">
        <w:t xml:space="preserve">The </w:t>
      </w:r>
      <w:r w:rsidRPr="00627035">
        <w:rPr>
          <w:rStyle w:val="XPath"/>
        </w:rPr>
        <w:t>jdf:JDF/@</w:t>
      </w:r>
      <w:r w:rsidRPr="00250427">
        <w:rPr>
          <w:rStyle w:val="JDFAttributeName"/>
        </w:rPr>
        <w:t>JobID</w:t>
      </w:r>
      <w:r w:rsidRPr="0018189C">
        <w:t xml:space="preserve"> is the ID of the job within the </w:t>
      </w:r>
      <w:fldSimple w:instr=" REF PrintProvider \h  \* MERGEFORMAT ">
        <w:r w:rsidR="00BC3338" w:rsidRPr="00BC3338">
          <w:rPr>
            <w:rStyle w:val="JDFTermRef"/>
          </w:rPr>
          <w:t>Print Provider</w:t>
        </w:r>
      </w:fldSimple>
      <w:proofErr w:type="gramStart"/>
      <w:r w:rsidR="00627035" w:rsidRPr="00627035">
        <w:rPr>
          <w:rStyle w:val="JDFTermRef"/>
        </w:rPr>
        <w:t>s</w:t>
      </w:r>
      <w:r w:rsidR="00627035" w:rsidRPr="0018189C" w:rsidDel="00627035">
        <w:t xml:space="preserve"> </w:t>
      </w:r>
      <w:r w:rsidRPr="0018189C">
        <w:t xml:space="preserve"> workflow</w:t>
      </w:r>
      <w:proofErr w:type="gramEnd"/>
      <w:r w:rsidRPr="0018189C">
        <w:t xml:space="preserve"> system.</w:t>
      </w:r>
    </w:p>
    <w:p w:rsidR="00456EDA" w:rsidRPr="0018189C" w:rsidRDefault="00571DC0" w:rsidP="00652DA3">
      <w:pPr>
        <w:pStyle w:val="Heading2"/>
      </w:pPr>
      <w:bookmarkStart w:id="386" w:name="_Toc164364550"/>
      <w:bookmarkStart w:id="387" w:name="_Toc411174933"/>
      <w:r w:rsidRPr="0018189C">
        <w:t>JDF/@</w:t>
      </w:r>
      <w:r w:rsidR="00456EDA" w:rsidRPr="0018189C">
        <w:t>JobPartID</w:t>
      </w:r>
      <w:bookmarkEnd w:id="386"/>
      <w:bookmarkEnd w:id="387"/>
    </w:p>
    <w:p w:rsidR="0092471C" w:rsidRDefault="00456EDA" w:rsidP="0092471C">
      <w:pPr>
        <w:pStyle w:val="BodyText"/>
      </w:pPr>
      <w:r w:rsidRPr="0018189C">
        <w:t xml:space="preserve">The </w:t>
      </w:r>
      <w:r w:rsidRPr="00627035">
        <w:rPr>
          <w:rStyle w:val="XPath"/>
        </w:rPr>
        <w:t>jdf:JDF/@</w:t>
      </w:r>
      <w:r w:rsidRPr="00250427">
        <w:rPr>
          <w:rStyle w:val="JDFAttributeName"/>
        </w:rPr>
        <w:t>JobPartID</w:t>
      </w:r>
      <w:r w:rsidRPr="0018189C">
        <w:t xml:space="preserve"> is the ID of a part of the job within the</w:t>
      </w:r>
      <w:r w:rsidR="0092471C">
        <w:t xml:space="preserve"> customer</w:t>
      </w:r>
      <w:r w:rsidR="008C6EDC">
        <w:t>’</w:t>
      </w:r>
      <w:r w:rsidR="0092471C">
        <w:t>s</w:t>
      </w:r>
      <w:r w:rsidR="00627035">
        <w:rPr>
          <w:rStyle w:val="JDFTermRef"/>
        </w:rPr>
        <w:t xml:space="preserve"> </w:t>
      </w:r>
      <w:r w:rsidRPr="0018189C">
        <w:t>workflow system.</w:t>
      </w:r>
      <w:r w:rsidR="0092471C">
        <w:t xml:space="preserve"> </w:t>
      </w:r>
    </w:p>
    <w:p w:rsidR="0092471C" w:rsidRDefault="0092471C" w:rsidP="0092471C">
      <w:pPr>
        <w:pStyle w:val="BodyText"/>
      </w:pPr>
      <w:r>
        <w:t xml:space="preserve">When a JDF is created by a </w:t>
      </w:r>
      <w:r w:rsidR="008C6EDC" w:rsidRPr="00661827">
        <w:rPr>
          <w:rStyle w:val="JDFTermRef"/>
        </w:rPr>
        <w:t>Print Buyer</w:t>
      </w:r>
      <w:r>
        <w:t>, e.g. in an RFQ, @</w:t>
      </w:r>
      <w:r w:rsidRPr="0092471C">
        <w:rPr>
          <w:rStyle w:val="JDFAttributeName"/>
        </w:rPr>
        <w:t>JobID</w:t>
      </w:r>
      <w:r>
        <w:t xml:space="preserve"> SHOULD be specified. If a </w:t>
      </w:r>
      <w:fldSimple w:instr=" REF PrintProvider \h  \* MERGEFORMAT ">
        <w:r w:rsidR="00BC3338" w:rsidRPr="00BC3338">
          <w:rPr>
            <w:rStyle w:val="JDFTermRef"/>
          </w:rPr>
          <w:t>Print Provider</w:t>
        </w:r>
      </w:fldSimple>
      <w:r w:rsidR="008C6EDC">
        <w:t xml:space="preserve"> </w:t>
      </w:r>
      <w:r>
        <w:t>cannot maintain an external @</w:t>
      </w:r>
      <w:r w:rsidRPr="0092471C">
        <w:rPr>
          <w:rStyle w:val="JDFAttributeName"/>
        </w:rPr>
        <w:t>JobID</w:t>
      </w:r>
      <w:r>
        <w:t>, the @</w:t>
      </w:r>
      <w:r w:rsidRPr="0092471C">
        <w:rPr>
          <w:rStyle w:val="JDFAttributeName"/>
        </w:rPr>
        <w:t>JobID</w:t>
      </w:r>
      <w:r>
        <w:t xml:space="preserve"> SHOULD be copied to </w:t>
      </w:r>
      <w:r w:rsidRPr="0092471C">
        <w:rPr>
          <w:rStyle w:val="JDFElement"/>
        </w:rPr>
        <w:t>jdf:CustomerInfo</w:t>
      </w:r>
      <w:r>
        <w:t>/@</w:t>
      </w:r>
      <w:r w:rsidRPr="0092471C">
        <w:rPr>
          <w:rStyle w:val="JDFAttributeName"/>
        </w:rPr>
        <w:t>CustomerOrderID</w:t>
      </w:r>
      <w:r>
        <w:t>.</w:t>
      </w:r>
    </w:p>
    <w:p w:rsidR="0092471C" w:rsidRDefault="0092471C" w:rsidP="0092471C">
      <w:pPr>
        <w:pStyle w:val="BodyText"/>
      </w:pPr>
      <w:r>
        <w:t xml:space="preserve">All interactions between </w:t>
      </w:r>
      <w:r w:rsidR="008C6EDC" w:rsidRPr="00661827">
        <w:rPr>
          <w:rStyle w:val="JDFTermRef"/>
        </w:rPr>
        <w:t>Print Buyer</w:t>
      </w:r>
      <w:r>
        <w:t xml:space="preserve"> and </w:t>
      </w:r>
      <w:fldSimple w:instr=" REF PrintProvider \h  \* MERGEFORMAT ">
        <w:r w:rsidR="00BC3338" w:rsidRPr="00BC3338">
          <w:rPr>
            <w:rStyle w:val="JDFTermRef"/>
          </w:rPr>
          <w:t>Print Provider</w:t>
        </w:r>
      </w:fldSimple>
      <w:r w:rsidR="008C6EDC">
        <w:t xml:space="preserve"> </w:t>
      </w:r>
      <w:r>
        <w:t>SHALL be based on the initial @</w:t>
      </w:r>
      <w:r w:rsidRPr="0092471C">
        <w:rPr>
          <w:rStyle w:val="JDFAttributeName"/>
        </w:rPr>
        <w:t>JobID</w:t>
      </w:r>
      <w:r>
        <w:t xml:space="preserve"> as specified by the </w:t>
      </w:r>
      <w:r w:rsidR="008C6EDC" w:rsidRPr="00661827">
        <w:rPr>
          <w:rStyle w:val="JDFTermRef"/>
        </w:rPr>
        <w:t>Print Buyer</w:t>
      </w:r>
      <w:r>
        <w:t>.</w:t>
      </w:r>
    </w:p>
    <w:p w:rsidR="00571DC0" w:rsidRPr="0018189C" w:rsidRDefault="0092471C" w:rsidP="0092471C">
      <w:pPr>
        <w:pStyle w:val="BodyText"/>
      </w:pPr>
      <w:r>
        <w:t xml:space="preserve">Note that this implies that the </w:t>
      </w:r>
      <w:r w:rsidRPr="0092471C">
        <w:rPr>
          <w:rStyle w:val="JDFElement"/>
        </w:rPr>
        <w:t>JDF</w:t>
      </w:r>
      <w:r>
        <w:t>/@</w:t>
      </w:r>
      <w:r w:rsidRPr="0092471C">
        <w:rPr>
          <w:rStyle w:val="JDFAttributeName"/>
        </w:rPr>
        <w:t>JobID</w:t>
      </w:r>
      <w:r>
        <w:t xml:space="preserve"> within </w:t>
      </w:r>
      <w:r w:rsidR="008C6EDC">
        <w:t xml:space="preserve">a production job of  the </w:t>
      </w:r>
      <w:fldSimple w:instr=" REF PrintProvider \h  \* MERGEFORMAT ">
        <w:r w:rsidR="00BC3338" w:rsidRPr="00BC3338">
          <w:rPr>
            <w:rStyle w:val="JDFTermRef"/>
          </w:rPr>
          <w:t>Print Provider</w:t>
        </w:r>
      </w:fldSimple>
      <w:r w:rsidR="008C6EDC">
        <w:t>’</w:t>
      </w:r>
      <w:r>
        <w:t xml:space="preserve">s workflow system NEED NOT be identical to </w:t>
      </w:r>
      <w:r w:rsidRPr="0092471C">
        <w:rPr>
          <w:rStyle w:val="JDFElement"/>
        </w:rPr>
        <w:t>JDF</w:t>
      </w:r>
      <w:r>
        <w:t>/@</w:t>
      </w:r>
      <w:r w:rsidRPr="0092471C">
        <w:rPr>
          <w:rStyle w:val="JDFAttributeName"/>
        </w:rPr>
        <w:t>JobID</w:t>
      </w:r>
      <w:r>
        <w:t xml:space="preserve"> when communicating with the </w:t>
      </w:r>
      <w:r w:rsidR="008C6EDC" w:rsidRPr="00661827">
        <w:rPr>
          <w:rStyle w:val="JDFTermRef"/>
        </w:rPr>
        <w:t>Print Buyer</w:t>
      </w:r>
      <w:r>
        <w:t>.</w:t>
      </w:r>
    </w:p>
    <w:p w:rsidR="00571DC0" w:rsidRPr="0018189C" w:rsidRDefault="00CE4B33" w:rsidP="00652DA3">
      <w:pPr>
        <w:pStyle w:val="Heading2"/>
      </w:pPr>
      <w:bookmarkStart w:id="388" w:name="_Toc164364551"/>
      <w:bookmarkStart w:id="389" w:name="_Toc411174934"/>
      <w:r>
        <w:t>jdf</w:t>
      </w:r>
      <w:r w:rsidR="00296AD5">
        <w:t>:</w:t>
      </w:r>
      <w:r w:rsidR="00571DC0" w:rsidRPr="0018189C">
        <w:t>CustomerInfo/@CustomerOrderID?</w:t>
      </w:r>
      <w:bookmarkEnd w:id="388"/>
      <w:bookmarkEnd w:id="389"/>
    </w:p>
    <w:p w:rsidR="00833443" w:rsidRPr="0018189C" w:rsidRDefault="00833443" w:rsidP="00833443">
      <w:pPr>
        <w:pStyle w:val="BodyText"/>
      </w:pPr>
      <w:bookmarkStart w:id="390" w:name="_Toc364440680"/>
      <w:bookmarkStart w:id="391" w:name="_Toc365040727"/>
      <w:bookmarkEnd w:id="390"/>
      <w:bookmarkEnd w:id="391"/>
      <w:r w:rsidRPr="0018189C">
        <w:t xml:space="preserve">The </w:t>
      </w:r>
      <w:r w:rsidRPr="00627035">
        <w:rPr>
          <w:rStyle w:val="XPath"/>
        </w:rPr>
        <w:t>jdf:</w:t>
      </w:r>
      <w:r w:rsidRPr="00296AD5">
        <w:rPr>
          <w:rStyle w:val="JDFElement"/>
        </w:rPr>
        <w:t>CustomerInfo</w:t>
      </w:r>
      <w:r w:rsidRPr="00B522F1">
        <w:rPr>
          <w:rStyle w:val="XPath"/>
        </w:rPr>
        <w:t>/@</w:t>
      </w:r>
      <w:r w:rsidRPr="00833443">
        <w:rPr>
          <w:rStyle w:val="JDFAttributeName"/>
        </w:rPr>
        <w:t>CustomerOrderID</w:t>
      </w:r>
      <w:r w:rsidRPr="00B522F1">
        <w:rPr>
          <w:rStyle w:val="XPath"/>
        </w:rPr>
        <w:t xml:space="preserve"> </w:t>
      </w:r>
      <w:r w:rsidRPr="0018189C">
        <w:t>is the ID of the job</w:t>
      </w:r>
      <w:r>
        <w:t xml:space="preserve"> in the context of </w:t>
      </w:r>
      <w:r w:rsidR="008C6EDC" w:rsidRPr="00661827">
        <w:rPr>
          <w:rStyle w:val="JDFTermRef"/>
        </w:rPr>
        <w:t>Print Buyer</w:t>
      </w:r>
      <w:r w:rsidR="008C6EDC">
        <w:t>’s</w:t>
      </w:r>
      <w:r w:rsidR="00E460F5">
        <w:t xml:space="preserve"> </w:t>
      </w:r>
      <w:r>
        <w:t>MIS or ERP system</w:t>
      </w:r>
      <w:r w:rsidRPr="0018189C">
        <w:t>.</w:t>
      </w:r>
    </w:p>
    <w:p w:rsidR="00EB04BC" w:rsidRDefault="00EB04BC">
      <w:pPr>
        <w:pStyle w:val="Heading1"/>
      </w:pPr>
      <w:r w:rsidRPr="0018189C">
        <w:br w:type="page"/>
      </w:r>
      <w:bookmarkStart w:id="392" w:name="_Toc6217482"/>
      <w:bookmarkStart w:id="393" w:name="_Toc6220891"/>
      <w:bookmarkStart w:id="394" w:name="_Toc6224301"/>
      <w:bookmarkStart w:id="395" w:name="_Toc6224680"/>
      <w:bookmarkStart w:id="396" w:name="_Toc431471394"/>
      <w:bookmarkStart w:id="397" w:name="_Toc164364552"/>
      <w:bookmarkStart w:id="398" w:name="_Toc411174935"/>
      <w:r w:rsidRPr="0018189C">
        <w:lastRenderedPageBreak/>
        <w:t>Example</w:t>
      </w:r>
      <w:r w:rsidR="00111C1F">
        <w:t>s</w:t>
      </w:r>
      <w:bookmarkEnd w:id="392"/>
      <w:bookmarkEnd w:id="393"/>
      <w:bookmarkEnd w:id="394"/>
      <w:bookmarkEnd w:id="395"/>
      <w:bookmarkEnd w:id="396"/>
      <w:bookmarkEnd w:id="397"/>
      <w:bookmarkEnd w:id="398"/>
    </w:p>
    <w:p w:rsidR="004E7E7E" w:rsidRPr="004E7E7E" w:rsidRDefault="004E7E7E" w:rsidP="004E7E7E">
      <w:r>
        <w:t>This section has four examples.</w:t>
      </w:r>
    </w:p>
    <w:p w:rsidR="006916A7" w:rsidRPr="006916A7" w:rsidRDefault="006916A7" w:rsidP="006916A7">
      <w:pPr>
        <w:pStyle w:val="Heading2"/>
      </w:pPr>
      <w:bookmarkStart w:id="399" w:name="_Toc411174936"/>
      <w:r w:rsidRPr="0018189C">
        <w:t xml:space="preserve">Example A – “Learn to Fly” </w:t>
      </w:r>
      <w:r w:rsidR="001C1D6A">
        <w:t>M</w:t>
      </w:r>
      <w:r w:rsidRPr="0018189C">
        <w:t>ailer</w:t>
      </w:r>
      <w:bookmarkEnd w:id="399"/>
    </w:p>
    <w:p w:rsidR="00EB04BC" w:rsidRDefault="00EB04BC" w:rsidP="00FC5F70">
      <w:pPr>
        <w:pStyle w:val="BodyText"/>
      </w:pPr>
      <w:bookmarkStart w:id="400" w:name="_Toc515093316"/>
      <w:bookmarkStart w:id="401" w:name="_Toc515093710"/>
      <w:bookmarkStart w:id="402" w:name="_Toc515094230"/>
      <w:bookmarkStart w:id="403" w:name="_Toc515377915"/>
      <w:bookmarkStart w:id="404" w:name="_Toc515378028"/>
      <w:r w:rsidRPr="0018189C">
        <w:t>In th</w:t>
      </w:r>
      <w:r w:rsidR="004E7E7E">
        <w:t>e first</w:t>
      </w:r>
      <w:r w:rsidRPr="0018189C">
        <w:t xml:space="preserve"> example, </w:t>
      </w:r>
      <w:r w:rsidR="00FC5F70">
        <w:t xml:space="preserve">a </w:t>
      </w:r>
      <w:fldSimple w:instr=" REF PrintProvider \h  \* MERGEFORMAT ">
        <w:r w:rsidR="00BC3338" w:rsidRPr="00BC3338">
          <w:rPr>
            <w:rStyle w:val="JDFTermRef"/>
          </w:rPr>
          <w:t>Print Provider</w:t>
        </w:r>
      </w:fldSimple>
      <w:r w:rsidR="002643CD">
        <w:rPr>
          <w:rStyle w:val="JDFTermRef"/>
        </w:rPr>
        <w:t xml:space="preserve"> </w:t>
      </w:r>
      <w:r w:rsidR="00FC5F70" w:rsidRPr="0018189C">
        <w:t>produc</w:t>
      </w:r>
      <w:r w:rsidR="00FC5F70">
        <w:t>es</w:t>
      </w:r>
      <w:r w:rsidR="00FC5F70" w:rsidRPr="0018189C">
        <w:t xml:space="preserve"> </w:t>
      </w:r>
      <w:r w:rsidRPr="0018189C">
        <w:t>a folded mailer</w:t>
      </w:r>
      <w:r w:rsidR="00FC5F70">
        <w:t xml:space="preserve">, </w:t>
      </w:r>
      <w:r w:rsidR="009B5E73">
        <w:t xml:space="preserve">which </w:t>
      </w:r>
      <w:r w:rsidR="009B5E73" w:rsidRPr="0018189C">
        <w:t>is</w:t>
      </w:r>
      <w:r w:rsidRPr="0018189C">
        <w:t xml:space="preserve"> basically a sheet of paper</w:t>
      </w:r>
      <w:r w:rsidR="00FC5F70">
        <w:t xml:space="preserve"> that is</w:t>
      </w:r>
      <w:r w:rsidR="00FC5F70" w:rsidRPr="0018189C">
        <w:t xml:space="preserve"> </w:t>
      </w:r>
      <w:r w:rsidRPr="0018189C">
        <w:t>printed, folded and delivered to two addresses.</w:t>
      </w:r>
      <w:bookmarkEnd w:id="400"/>
      <w:bookmarkEnd w:id="401"/>
      <w:bookmarkEnd w:id="402"/>
      <w:bookmarkEnd w:id="403"/>
      <w:bookmarkEnd w:id="404"/>
    </w:p>
    <w:p w:rsidR="00C37BF4" w:rsidRPr="0018189C" w:rsidRDefault="00B96B39" w:rsidP="00C37BF4">
      <w:pPr>
        <w:pStyle w:val="Heading3"/>
      </w:pPr>
      <w:bookmarkStart w:id="405" w:name="_Toc411174937"/>
      <w:r>
        <w:t>Outline of JDF Structure</w:t>
      </w:r>
      <w:bookmarkEnd w:id="405"/>
    </w:p>
    <w:p w:rsidR="00EB04BC" w:rsidRPr="0018189C" w:rsidRDefault="00EB04BC" w:rsidP="00C37BF4">
      <w:pPr>
        <w:pStyle w:val="BodyText"/>
      </w:pPr>
      <w:r w:rsidRPr="0018189C">
        <w:t xml:space="preserve">JDF provides us with a very flexible mechanism for specifying shipment information.  This item is shipped to 2 different locations so, 2 DropIntents are used.  Here’s the basic outline of the delivery portion of the </w:t>
      </w:r>
      <w:r w:rsidRPr="00C37BF4">
        <w:rPr>
          <w:rStyle w:val="JDFElement"/>
        </w:rPr>
        <w:t>ResourcePool</w:t>
      </w:r>
      <w:r w:rsidRPr="0018189C">
        <w:t>:</w:t>
      </w:r>
    </w:p>
    <w:p w:rsidR="00EB04BC" w:rsidRPr="0018189C" w:rsidRDefault="00EB04BC" w:rsidP="0019498C">
      <w:pPr>
        <w:pStyle w:val="Samplecodenumbered"/>
        <w:rPr>
          <w:color w:val="000000"/>
        </w:rPr>
      </w:pPr>
      <w:r w:rsidRPr="0018189C">
        <w:t xml:space="preserve"> 1 </w:t>
      </w:r>
      <w:r w:rsidR="008617AF" w:rsidRPr="008617AF">
        <w:t>&lt;</w:t>
      </w:r>
      <w:r w:rsidRPr="0019498C">
        <w:rPr>
          <w:rStyle w:val="XMLTag"/>
        </w:rPr>
        <w:t>Component</w:t>
      </w:r>
      <w:r w:rsidR="00212A73">
        <w:rPr>
          <w:color w:val="800000"/>
        </w:rPr>
        <w:t xml:space="preserve"> </w:t>
      </w:r>
      <w:r w:rsidR="00212A73" w:rsidRPr="0019498C">
        <w:rPr>
          <w:rStyle w:val="XMLAttrName"/>
        </w:rPr>
        <w:t>Descriptive</w:t>
      </w:r>
      <w:r w:rsidR="008617AF" w:rsidRPr="0019498C">
        <w:rPr>
          <w:rStyle w:val="XMLAttrName"/>
        </w:rPr>
        <w:t>Name</w:t>
      </w:r>
      <w:r w:rsidR="008617AF" w:rsidRPr="008617AF">
        <w:t>=</w:t>
      </w:r>
      <w:r w:rsidR="008617AF" w:rsidRPr="0019498C">
        <w:rPr>
          <w:rStyle w:val="XMLAttrValue"/>
        </w:rPr>
        <w:t>"</w:t>
      </w:r>
      <w:r w:rsidRPr="0019498C">
        <w:rPr>
          <w:rStyle w:val="XMLAttrValue"/>
        </w:rPr>
        <w:t>4 Page folded Flyer</w:t>
      </w:r>
      <w:r w:rsidR="00212A73" w:rsidRPr="0019498C">
        <w:rPr>
          <w:rStyle w:val="XMLAttrValue"/>
        </w:rPr>
        <w:t>"</w:t>
      </w:r>
      <w:r w:rsidRPr="0018189C">
        <w:t xml:space="preserve"> </w:t>
      </w:r>
      <w:r w:rsidRPr="0019498C">
        <w:rPr>
          <w:rStyle w:val="XMLAttrName"/>
        </w:rPr>
        <w:t>ID</w:t>
      </w:r>
      <w:r w:rsidRPr="0018189C">
        <w:t>=</w:t>
      </w:r>
      <w:r w:rsidR="00212A73" w:rsidRPr="0019498C">
        <w:rPr>
          <w:rStyle w:val="XMLAttrValue"/>
        </w:rPr>
        <w:t>"</w:t>
      </w:r>
      <w:r w:rsidRPr="0019498C">
        <w:rPr>
          <w:rStyle w:val="XMLAttrValue"/>
        </w:rPr>
        <w:t>Item01</w:t>
      </w:r>
      <w:r w:rsidR="00212A73" w:rsidRPr="0019498C">
        <w:rPr>
          <w:rStyle w:val="XMLAttrValue"/>
        </w:rPr>
        <w:t>"</w:t>
      </w:r>
      <w:r w:rsidR="00212A73">
        <w:t xml:space="preserve"> </w:t>
      </w:r>
      <w:r w:rsidR="008617AF" w:rsidRPr="0018189C">
        <w:t>&gt;</w:t>
      </w:r>
    </w:p>
    <w:p w:rsidR="00EB04BC" w:rsidRPr="0018189C" w:rsidRDefault="00EB04BC" w:rsidP="0019498C">
      <w:pPr>
        <w:pStyle w:val="Samplecodenumbered"/>
      </w:pPr>
      <w:r w:rsidRPr="0018189C">
        <w:t xml:space="preserve"> </w:t>
      </w:r>
      <w:bookmarkStart w:id="406" w:name="_Toc164364553"/>
      <w:r w:rsidRPr="0018189C">
        <w:t xml:space="preserve">2 </w:t>
      </w:r>
      <w:r w:rsidR="008617AF" w:rsidRPr="008617AF">
        <w:t>&lt;</w:t>
      </w:r>
      <w:r w:rsidRPr="0019498C">
        <w:rPr>
          <w:rStyle w:val="XMLTag"/>
        </w:rPr>
        <w:t>Company</w:t>
      </w:r>
      <w:r w:rsidRPr="0018189C">
        <w:t xml:space="preserve"> </w:t>
      </w:r>
      <w:r w:rsidR="008617AF" w:rsidRPr="0019498C">
        <w:rPr>
          <w:rStyle w:val="XMLAttrName"/>
        </w:rPr>
        <w:t>OrganizationName</w:t>
      </w:r>
      <w:r w:rsidR="008617AF" w:rsidRPr="008617AF">
        <w:t>=</w:t>
      </w:r>
      <w:r w:rsidR="008617AF" w:rsidRPr="0019498C">
        <w:rPr>
          <w:rStyle w:val="XMLAttrValue"/>
        </w:rPr>
        <w:t>"</w:t>
      </w:r>
      <w:r w:rsidRPr="0019498C">
        <w:rPr>
          <w:rStyle w:val="XMLAttrValue"/>
        </w:rPr>
        <w:t>Pan-O-Ramic</w:t>
      </w:r>
      <w:r w:rsidR="008617AF" w:rsidRPr="0019498C">
        <w:rPr>
          <w:rStyle w:val="XMLAttrValue"/>
        </w:rPr>
        <w:t>"</w:t>
      </w:r>
      <w:r w:rsidRPr="0018189C">
        <w:t xml:space="preserve"> </w:t>
      </w:r>
      <w:r w:rsidRPr="0019498C">
        <w:rPr>
          <w:rStyle w:val="XMLAttrName"/>
        </w:rPr>
        <w:t>ID</w:t>
      </w:r>
      <w:r w:rsidR="008617AF" w:rsidRPr="0018189C">
        <w:t>=</w:t>
      </w:r>
      <w:r w:rsidR="008617AF" w:rsidRPr="0019498C">
        <w:rPr>
          <w:rStyle w:val="XMLAttrValue"/>
        </w:rPr>
        <w:t>"</w:t>
      </w:r>
      <w:r w:rsidRPr="0019498C">
        <w:rPr>
          <w:rStyle w:val="XMLAttrValue"/>
        </w:rPr>
        <w:t>Company1</w:t>
      </w:r>
      <w:bookmarkEnd w:id="406"/>
      <w:r w:rsidR="008617AF" w:rsidRPr="0019498C">
        <w:rPr>
          <w:rStyle w:val="XMLAttrValue"/>
        </w:rPr>
        <w:t>"&gt;</w:t>
      </w:r>
    </w:p>
    <w:p w:rsidR="00EB04BC" w:rsidRPr="0018189C" w:rsidRDefault="00EB04BC" w:rsidP="0019498C">
      <w:pPr>
        <w:pStyle w:val="Samplecodenumbered"/>
      </w:pPr>
      <w:r w:rsidRPr="0018189C">
        <w:t xml:space="preserve"> 3 </w:t>
      </w:r>
      <w:r w:rsidRPr="008617AF">
        <w:t>&lt;</w:t>
      </w:r>
      <w:r w:rsidRPr="0019498C">
        <w:rPr>
          <w:rStyle w:val="XMLTag"/>
        </w:rPr>
        <w:t>Company</w:t>
      </w:r>
      <w:r w:rsidRPr="0018189C">
        <w:t xml:space="preserve"> </w:t>
      </w:r>
      <w:r w:rsidR="008617AF" w:rsidRPr="0019498C">
        <w:rPr>
          <w:rStyle w:val="XMLAttrName"/>
        </w:rPr>
        <w:t>OrganizationName</w:t>
      </w:r>
      <w:r w:rsidR="008617AF" w:rsidRPr="008617AF">
        <w:t>=</w:t>
      </w:r>
      <w:r w:rsidR="008617AF" w:rsidRPr="0019498C">
        <w:rPr>
          <w:rStyle w:val="XMLAttrValue"/>
        </w:rPr>
        <w:t>"</w:t>
      </w:r>
      <w:r w:rsidRPr="0019498C">
        <w:rPr>
          <w:rStyle w:val="XMLAttrValue"/>
        </w:rPr>
        <w:t>Tinker Mailing</w:t>
      </w:r>
      <w:r w:rsidR="008617AF" w:rsidRPr="008617AF">
        <w:t>"</w:t>
      </w:r>
      <w:r w:rsidRPr="0018189C">
        <w:t xml:space="preserve"> </w:t>
      </w:r>
      <w:r w:rsidRPr="0019498C">
        <w:rPr>
          <w:rStyle w:val="XMLAttrName"/>
        </w:rPr>
        <w:t>ID</w:t>
      </w:r>
      <w:r w:rsidRPr="0018189C">
        <w:t>=</w:t>
      </w:r>
      <w:r w:rsidR="008617AF" w:rsidRPr="00AB3E3E">
        <w:rPr>
          <w:rStyle w:val="XMLAttrValue"/>
        </w:rPr>
        <w:t>"</w:t>
      </w:r>
      <w:r w:rsidRPr="00AB3E3E">
        <w:rPr>
          <w:rStyle w:val="XMLAttrValue"/>
        </w:rPr>
        <w:t>Company2</w:t>
      </w:r>
      <w:r w:rsidR="008617AF" w:rsidRPr="00AB3E3E">
        <w:rPr>
          <w:rStyle w:val="XMLAttrValue"/>
        </w:rPr>
        <w:t>"</w:t>
      </w:r>
      <w:r w:rsidR="008617AF" w:rsidRPr="008617AF">
        <w:t>&gt;</w:t>
      </w:r>
    </w:p>
    <w:p w:rsidR="00EB04BC" w:rsidRPr="0018189C" w:rsidRDefault="00EB04BC" w:rsidP="0019498C">
      <w:pPr>
        <w:pStyle w:val="Samplecodenumbered"/>
      </w:pPr>
      <w:r w:rsidRPr="0018189C">
        <w:t xml:space="preserve"> 4 </w:t>
      </w:r>
      <w:r w:rsidR="00212A73" w:rsidRPr="008617AF">
        <w:t>&lt;</w:t>
      </w:r>
      <w:r w:rsidRPr="0019498C">
        <w:rPr>
          <w:rStyle w:val="XMLTag"/>
        </w:rPr>
        <w:t>DeliveryIntent</w:t>
      </w:r>
      <w:r w:rsidRPr="0018189C">
        <w:t>&gt;</w:t>
      </w:r>
    </w:p>
    <w:p w:rsidR="00212A73" w:rsidRDefault="00EB04BC" w:rsidP="0019498C">
      <w:pPr>
        <w:pStyle w:val="Samplecodenumbered"/>
      </w:pPr>
      <w:r w:rsidRPr="0018189C">
        <w:t xml:space="preserve"> 5</w:t>
      </w:r>
      <w:r w:rsidRPr="0018189C">
        <w:tab/>
      </w:r>
      <w:r w:rsidR="0019498C">
        <w:tab/>
      </w:r>
      <w:r w:rsidRPr="0018189C">
        <w:t>&lt;</w:t>
      </w:r>
      <w:r w:rsidRPr="0019498C">
        <w:rPr>
          <w:rStyle w:val="XMLTag"/>
        </w:rPr>
        <w:t>DropIntent</w:t>
      </w:r>
      <w:r w:rsidRPr="0018189C">
        <w:t xml:space="preserve">&gt; </w:t>
      </w:r>
    </w:p>
    <w:p w:rsidR="00EB04BC" w:rsidRPr="0018189C" w:rsidRDefault="006A5587" w:rsidP="0019498C">
      <w:pPr>
        <w:pStyle w:val="Samplecodenumbered"/>
      </w:pPr>
      <w:r>
        <w:t xml:space="preserve"> </w:t>
      </w:r>
      <w:r w:rsidRPr="0018189C">
        <w:t>6</w:t>
      </w:r>
      <w:r w:rsidR="00212A73">
        <w:tab/>
      </w:r>
      <w:r w:rsidR="00212A73">
        <w:tab/>
      </w:r>
      <w:r w:rsidR="0019498C">
        <w:tab/>
      </w:r>
      <w:r w:rsidR="00212A73" w:rsidRPr="008617AF">
        <w:rPr>
          <w:color w:val="0000FF"/>
        </w:rPr>
        <w:t>&lt;</w:t>
      </w:r>
      <w:r w:rsidR="00EB04BC" w:rsidRPr="0019498C">
        <w:rPr>
          <w:rStyle w:val="XMLTag"/>
        </w:rPr>
        <w:t>Required</w:t>
      </w:r>
      <w:r w:rsidR="00EB04BC" w:rsidRPr="0018189C">
        <w:rPr>
          <w:color w:val="FF0000"/>
        </w:rPr>
        <w:t xml:space="preserve"> </w:t>
      </w:r>
      <w:r w:rsidR="00212A73" w:rsidRPr="0019498C">
        <w:rPr>
          <w:rStyle w:val="XMLAttrName"/>
        </w:rPr>
        <w:t>Actual</w:t>
      </w:r>
      <w:r w:rsidR="00212A73" w:rsidRPr="008617AF">
        <w:rPr>
          <w:color w:val="0000FF"/>
        </w:rPr>
        <w:t>=</w:t>
      </w:r>
      <w:r w:rsidR="00212A73" w:rsidRPr="0019498C">
        <w:rPr>
          <w:rStyle w:val="XMLAttrValue"/>
        </w:rPr>
        <w:t>"</w:t>
      </w:r>
      <w:r w:rsidR="00C80FB3" w:rsidRPr="0019498C">
        <w:rPr>
          <w:rStyle w:val="XMLAttrValue"/>
        </w:rPr>
        <w:t>2013</w:t>
      </w:r>
      <w:r w:rsidR="00EB04BC" w:rsidRPr="0019498C">
        <w:rPr>
          <w:rStyle w:val="XMLAttrValue"/>
        </w:rPr>
        <w:t>-07-26</w:t>
      </w:r>
      <w:r w:rsidR="00212A73" w:rsidRPr="0019498C">
        <w:rPr>
          <w:rStyle w:val="XMLAttrValue"/>
        </w:rPr>
        <w:t>"</w:t>
      </w:r>
      <w:r w:rsidR="00212A73">
        <w:rPr>
          <w:color w:val="0000FF"/>
        </w:rPr>
        <w:t xml:space="preserve"> </w:t>
      </w:r>
      <w:r w:rsidR="00EB04BC" w:rsidRPr="00212A73">
        <w:rPr>
          <w:color w:val="0000FF"/>
        </w:rPr>
        <w:t>…</w:t>
      </w:r>
      <w:r w:rsidR="00212A73" w:rsidRPr="008617AF">
        <w:rPr>
          <w:color w:val="0000FF"/>
        </w:rPr>
        <w:t>&gt;</w:t>
      </w:r>
    </w:p>
    <w:p w:rsidR="00EB04BC" w:rsidRPr="0018189C" w:rsidRDefault="00EB04BC" w:rsidP="0019498C">
      <w:pPr>
        <w:pStyle w:val="Samplecodenumbered"/>
      </w:pPr>
      <w:r w:rsidRPr="0018189C">
        <w:t xml:space="preserve"> </w:t>
      </w:r>
      <w:r w:rsidR="006A5587">
        <w:t>7</w:t>
      </w:r>
      <w:r w:rsidRPr="0018189C">
        <w:tab/>
      </w:r>
      <w:r w:rsidRPr="0018189C">
        <w:tab/>
      </w:r>
      <w:r w:rsidR="0019498C">
        <w:tab/>
      </w:r>
      <w:r w:rsidR="00212A73" w:rsidRPr="008617AF">
        <w:rPr>
          <w:color w:val="0000FF"/>
        </w:rPr>
        <w:t>&lt;</w:t>
      </w:r>
      <w:r w:rsidRPr="0019498C">
        <w:rPr>
          <w:rStyle w:val="XMLTag"/>
        </w:rPr>
        <w:t>CompanyRef</w:t>
      </w:r>
      <w:r w:rsidRPr="0018189C">
        <w:t xml:space="preserve"> </w:t>
      </w:r>
      <w:r w:rsidR="00212A73" w:rsidRPr="0019498C">
        <w:rPr>
          <w:rStyle w:val="XMLAttrName"/>
        </w:rPr>
        <w:t>rRef</w:t>
      </w:r>
      <w:r w:rsidR="00212A73" w:rsidRPr="008617AF">
        <w:rPr>
          <w:color w:val="0000FF"/>
        </w:rPr>
        <w:t>=</w:t>
      </w:r>
      <w:r w:rsidR="00212A73" w:rsidRPr="0019498C">
        <w:rPr>
          <w:rStyle w:val="XMLAttrValue"/>
        </w:rPr>
        <w:t>"</w:t>
      </w:r>
      <w:r w:rsidRPr="0019498C">
        <w:rPr>
          <w:rStyle w:val="XMLAttrValue"/>
        </w:rPr>
        <w:t>Company1</w:t>
      </w:r>
      <w:r w:rsidR="00212A73" w:rsidRPr="0019498C">
        <w:rPr>
          <w:rStyle w:val="XMLAttrValue"/>
        </w:rPr>
        <w:t>"</w:t>
      </w:r>
      <w:r w:rsidR="00212A73" w:rsidRPr="008617AF">
        <w:rPr>
          <w:color w:val="0000FF"/>
        </w:rPr>
        <w:t>&gt;</w:t>
      </w:r>
    </w:p>
    <w:p w:rsidR="00EB04BC" w:rsidRPr="0018189C" w:rsidRDefault="00EB04BC" w:rsidP="0019498C">
      <w:pPr>
        <w:pStyle w:val="Samplecodenumbered"/>
      </w:pPr>
      <w:r w:rsidRPr="0018189C">
        <w:t xml:space="preserve"> </w:t>
      </w:r>
      <w:r w:rsidR="006A5587">
        <w:t>8</w:t>
      </w:r>
      <w:r w:rsidRPr="0018189C">
        <w:tab/>
      </w:r>
      <w:r w:rsidRPr="0018189C">
        <w:tab/>
      </w:r>
      <w:r w:rsidR="0019498C">
        <w:tab/>
      </w:r>
      <w:r w:rsidR="00212A73" w:rsidRPr="008617AF">
        <w:rPr>
          <w:color w:val="0000FF"/>
        </w:rPr>
        <w:t>&lt;</w:t>
      </w:r>
      <w:r w:rsidRPr="0019498C">
        <w:rPr>
          <w:rStyle w:val="XMLTag"/>
        </w:rPr>
        <w:t>DropItemIntent</w:t>
      </w:r>
      <w:r w:rsidRPr="0018189C">
        <w:t xml:space="preserve">&gt; </w:t>
      </w:r>
      <w:r w:rsidRPr="0019498C">
        <w:rPr>
          <w:rStyle w:val="XMLAttrName"/>
        </w:rPr>
        <w:t>Amount</w:t>
      </w:r>
      <w:r w:rsidR="0019498C" w:rsidRPr="008617AF">
        <w:rPr>
          <w:color w:val="0000FF"/>
        </w:rPr>
        <w:t>=</w:t>
      </w:r>
      <w:r w:rsidR="0019498C" w:rsidRPr="0019498C">
        <w:rPr>
          <w:rStyle w:val="XMLAttrValue"/>
        </w:rPr>
        <w:t>"</w:t>
      </w:r>
      <w:r w:rsidRPr="0019498C">
        <w:rPr>
          <w:rStyle w:val="XMLAttrValue"/>
        </w:rPr>
        <w:t>10</w:t>
      </w:r>
      <w:r w:rsidR="0019498C" w:rsidRPr="0019498C">
        <w:rPr>
          <w:rStyle w:val="XMLAttrValue"/>
        </w:rPr>
        <w:t>"</w:t>
      </w:r>
    </w:p>
    <w:p w:rsidR="00EB04BC" w:rsidRDefault="00EB04BC" w:rsidP="0019498C">
      <w:pPr>
        <w:pStyle w:val="Samplecodenumbered"/>
        <w:rPr>
          <w:color w:val="0000FF"/>
        </w:rPr>
      </w:pPr>
      <w:r w:rsidRPr="0018189C">
        <w:t xml:space="preserve"> </w:t>
      </w:r>
      <w:r w:rsidR="006A5587">
        <w:t>9</w:t>
      </w:r>
      <w:r w:rsidRPr="0018189C">
        <w:tab/>
      </w:r>
      <w:r w:rsidRPr="0018189C">
        <w:tab/>
      </w:r>
      <w:r w:rsidRPr="0018189C">
        <w:tab/>
      </w:r>
      <w:r w:rsidR="0019498C">
        <w:tab/>
      </w:r>
      <w:r w:rsidRPr="0018189C">
        <w:t>&lt;</w:t>
      </w:r>
      <w:r w:rsidRPr="0019498C">
        <w:rPr>
          <w:rStyle w:val="XMLTag"/>
        </w:rPr>
        <w:t>ComponentRef</w:t>
      </w:r>
      <w:r w:rsidRPr="0018189C">
        <w:t xml:space="preserve">&gt; </w:t>
      </w:r>
      <w:r w:rsidR="00212A73" w:rsidRPr="0019498C">
        <w:rPr>
          <w:rStyle w:val="XMLAttrName"/>
        </w:rPr>
        <w:t>rRef</w:t>
      </w:r>
      <w:r w:rsidR="00212A73" w:rsidRPr="008617AF">
        <w:rPr>
          <w:color w:val="0000FF"/>
        </w:rPr>
        <w:t>=</w:t>
      </w:r>
      <w:r w:rsidR="00212A73" w:rsidRPr="0019498C">
        <w:rPr>
          <w:rStyle w:val="XMLAttrValue"/>
        </w:rPr>
        <w:t>"Item01"</w:t>
      </w:r>
      <w:r w:rsidR="00212A73" w:rsidRPr="008617AF">
        <w:rPr>
          <w:color w:val="0000FF"/>
        </w:rPr>
        <w:t>&gt;</w:t>
      </w:r>
    </w:p>
    <w:p w:rsidR="00212A73" w:rsidRDefault="006A5587" w:rsidP="0019498C">
      <w:pPr>
        <w:pStyle w:val="Samplecodenumbered"/>
      </w:pPr>
      <w:r w:rsidRPr="006A5587">
        <w:t>10</w:t>
      </w:r>
      <w:r w:rsidR="00212A73">
        <w:rPr>
          <w:color w:val="0000FF"/>
        </w:rPr>
        <w:tab/>
      </w:r>
      <w:r w:rsidR="00212A73">
        <w:rPr>
          <w:color w:val="0000FF"/>
        </w:rPr>
        <w:tab/>
      </w:r>
      <w:r w:rsidR="0019498C">
        <w:rPr>
          <w:color w:val="0000FF"/>
        </w:rPr>
        <w:tab/>
      </w:r>
      <w:r w:rsidR="00212A73" w:rsidRPr="008617AF">
        <w:rPr>
          <w:color w:val="0000FF"/>
        </w:rPr>
        <w:t>&lt;</w:t>
      </w:r>
      <w:r w:rsidR="00212A73" w:rsidRPr="00212A73">
        <w:rPr>
          <w:color w:val="0000FF"/>
        </w:rPr>
        <w:t>/</w:t>
      </w:r>
      <w:r w:rsidR="00212A73" w:rsidRPr="0019498C">
        <w:rPr>
          <w:rStyle w:val="XMLTag"/>
        </w:rPr>
        <w:t>DropItemIntent</w:t>
      </w:r>
      <w:r w:rsidR="00212A73" w:rsidRPr="0018189C">
        <w:t>&gt;</w:t>
      </w:r>
    </w:p>
    <w:p w:rsidR="00212A73" w:rsidRPr="0018189C" w:rsidRDefault="006A5587" w:rsidP="0019498C">
      <w:pPr>
        <w:pStyle w:val="Samplecodenumbered"/>
      </w:pPr>
      <w:r w:rsidRPr="006A5587">
        <w:t>1</w:t>
      </w:r>
      <w:r>
        <w:t>1</w:t>
      </w:r>
      <w:r w:rsidR="00212A73">
        <w:tab/>
      </w:r>
      <w:r w:rsidR="0019498C">
        <w:tab/>
      </w:r>
      <w:r w:rsidR="00212A73" w:rsidRPr="008617AF">
        <w:rPr>
          <w:color w:val="0000FF"/>
        </w:rPr>
        <w:t>&lt;</w:t>
      </w:r>
      <w:r w:rsidR="00212A73" w:rsidRPr="00212A73">
        <w:rPr>
          <w:color w:val="0000FF"/>
        </w:rPr>
        <w:t>/</w:t>
      </w:r>
      <w:r w:rsidR="00212A73" w:rsidRPr="0019498C">
        <w:rPr>
          <w:rStyle w:val="XMLTag"/>
        </w:rPr>
        <w:t>DropIntent</w:t>
      </w:r>
      <w:r w:rsidR="00212A73" w:rsidRPr="0018189C">
        <w:t>&gt;</w:t>
      </w:r>
    </w:p>
    <w:p w:rsidR="00212A73" w:rsidRDefault="006A5587" w:rsidP="0019498C">
      <w:pPr>
        <w:pStyle w:val="Samplecodenumbered"/>
      </w:pPr>
      <w:r>
        <w:t>12</w:t>
      </w:r>
      <w:r w:rsidR="00EB04BC" w:rsidRPr="0018189C">
        <w:tab/>
      </w:r>
      <w:r w:rsidR="0019498C">
        <w:tab/>
      </w:r>
      <w:r w:rsidR="00212A73" w:rsidRPr="008617AF">
        <w:rPr>
          <w:color w:val="0000FF"/>
        </w:rPr>
        <w:t>&lt;</w:t>
      </w:r>
      <w:r w:rsidR="00EB04BC" w:rsidRPr="0019498C">
        <w:rPr>
          <w:rStyle w:val="XMLTag"/>
        </w:rPr>
        <w:t>DropIntent</w:t>
      </w:r>
      <w:r w:rsidR="00EB04BC" w:rsidRPr="0018189C">
        <w:t xml:space="preserve">&gt; </w:t>
      </w:r>
    </w:p>
    <w:p w:rsidR="00EB04BC" w:rsidRPr="0018189C" w:rsidRDefault="006A5587" w:rsidP="0019498C">
      <w:pPr>
        <w:pStyle w:val="Samplecodenumbered"/>
      </w:pPr>
      <w:r>
        <w:t>13</w:t>
      </w:r>
      <w:r w:rsidR="00212A73">
        <w:tab/>
      </w:r>
      <w:r w:rsidR="00212A73">
        <w:tab/>
      </w:r>
      <w:r w:rsidR="0019498C">
        <w:tab/>
      </w:r>
      <w:r w:rsidR="00212A73" w:rsidRPr="008617AF">
        <w:rPr>
          <w:color w:val="0000FF"/>
        </w:rPr>
        <w:t>&lt;</w:t>
      </w:r>
      <w:r w:rsidR="00212A73" w:rsidRPr="0019498C">
        <w:rPr>
          <w:rStyle w:val="XMLTag"/>
        </w:rPr>
        <w:t>Required</w:t>
      </w:r>
      <w:r w:rsidR="00212A73" w:rsidRPr="0018189C">
        <w:rPr>
          <w:color w:val="FF0000"/>
        </w:rPr>
        <w:t xml:space="preserve"> </w:t>
      </w:r>
      <w:r w:rsidR="00212A73" w:rsidRPr="0019498C">
        <w:rPr>
          <w:rStyle w:val="XMLAttrName"/>
        </w:rPr>
        <w:t>Actual</w:t>
      </w:r>
      <w:r w:rsidR="00212A73" w:rsidRPr="008617AF">
        <w:rPr>
          <w:color w:val="0000FF"/>
        </w:rPr>
        <w:t>=</w:t>
      </w:r>
      <w:r w:rsidR="00212A73" w:rsidRPr="0019498C">
        <w:rPr>
          <w:rStyle w:val="XMLAttrValue"/>
        </w:rPr>
        <w:t>"</w:t>
      </w:r>
      <w:r w:rsidR="00C80FB3" w:rsidRPr="0019498C">
        <w:rPr>
          <w:rStyle w:val="XMLAttrValue"/>
        </w:rPr>
        <w:t>2013</w:t>
      </w:r>
      <w:r w:rsidR="00212A73" w:rsidRPr="0019498C">
        <w:rPr>
          <w:rStyle w:val="XMLAttrValue"/>
        </w:rPr>
        <w:t>-07-26"</w:t>
      </w:r>
      <w:r w:rsidR="00212A73">
        <w:rPr>
          <w:color w:val="0000FF"/>
        </w:rPr>
        <w:t xml:space="preserve"> </w:t>
      </w:r>
      <w:r w:rsidR="00212A73" w:rsidRPr="00212A73">
        <w:rPr>
          <w:color w:val="0000FF"/>
        </w:rPr>
        <w:t>…</w:t>
      </w:r>
      <w:r w:rsidR="00212A73" w:rsidRPr="008617AF">
        <w:rPr>
          <w:color w:val="0000FF"/>
        </w:rPr>
        <w:t>&gt;</w:t>
      </w:r>
    </w:p>
    <w:p w:rsidR="00EB04BC" w:rsidRPr="0018189C" w:rsidRDefault="00EB04BC" w:rsidP="0019498C">
      <w:pPr>
        <w:pStyle w:val="Samplecodenumbered"/>
      </w:pPr>
      <w:r w:rsidRPr="0018189C">
        <w:t>1</w:t>
      </w:r>
      <w:r w:rsidR="006A5587">
        <w:t>4</w:t>
      </w:r>
      <w:r w:rsidRPr="0018189C">
        <w:tab/>
      </w:r>
      <w:r w:rsidRPr="0018189C">
        <w:tab/>
      </w:r>
      <w:r w:rsidR="0019498C">
        <w:tab/>
      </w:r>
      <w:r w:rsidR="00212A73" w:rsidRPr="008617AF">
        <w:rPr>
          <w:color w:val="0000FF"/>
        </w:rPr>
        <w:t>&lt;</w:t>
      </w:r>
      <w:r w:rsidRPr="0019498C">
        <w:rPr>
          <w:rStyle w:val="XMLTag"/>
        </w:rPr>
        <w:t>CompanyRef</w:t>
      </w:r>
      <w:r w:rsidRPr="0018189C">
        <w:t xml:space="preserve">&gt; </w:t>
      </w:r>
      <w:r w:rsidR="00212A73" w:rsidRPr="0019498C">
        <w:rPr>
          <w:rStyle w:val="XMLAttrName"/>
        </w:rPr>
        <w:t>rRef</w:t>
      </w:r>
      <w:r w:rsidR="00212A73" w:rsidRPr="008617AF">
        <w:rPr>
          <w:color w:val="0000FF"/>
        </w:rPr>
        <w:t>=</w:t>
      </w:r>
      <w:r w:rsidR="00212A73" w:rsidRPr="0019498C">
        <w:rPr>
          <w:rStyle w:val="XMLAttrValue"/>
        </w:rPr>
        <w:t>"Company2"</w:t>
      </w:r>
      <w:r w:rsidR="00212A73" w:rsidRPr="008617AF">
        <w:rPr>
          <w:color w:val="0000FF"/>
        </w:rPr>
        <w:t>&gt;</w:t>
      </w:r>
    </w:p>
    <w:p w:rsidR="00EB04BC" w:rsidRPr="0018189C" w:rsidRDefault="00EB04BC" w:rsidP="0019498C">
      <w:pPr>
        <w:pStyle w:val="Samplecodenumbered"/>
      </w:pPr>
      <w:r w:rsidRPr="0018189C">
        <w:t>1</w:t>
      </w:r>
      <w:r w:rsidR="006A5587">
        <w:t>5</w:t>
      </w:r>
      <w:r w:rsidRPr="0018189C">
        <w:tab/>
      </w:r>
      <w:r w:rsidRPr="0018189C">
        <w:tab/>
      </w:r>
      <w:r w:rsidR="0019498C">
        <w:tab/>
      </w:r>
      <w:r w:rsidR="00212A73" w:rsidRPr="008617AF">
        <w:rPr>
          <w:color w:val="0000FF"/>
        </w:rPr>
        <w:t>&lt;</w:t>
      </w:r>
      <w:r w:rsidRPr="0019498C">
        <w:rPr>
          <w:rStyle w:val="XMLTag"/>
        </w:rPr>
        <w:t>DropItemIntent</w:t>
      </w:r>
      <w:r w:rsidRPr="0018189C">
        <w:t xml:space="preserve">&gt; </w:t>
      </w:r>
      <w:r w:rsidRPr="0019498C">
        <w:rPr>
          <w:rStyle w:val="XMLAttrName"/>
        </w:rPr>
        <w:t>Amount</w:t>
      </w:r>
      <w:r w:rsidR="0019498C" w:rsidRPr="008617AF">
        <w:rPr>
          <w:color w:val="0000FF"/>
        </w:rPr>
        <w:t>=</w:t>
      </w:r>
      <w:r w:rsidR="0019498C" w:rsidRPr="0019498C">
        <w:rPr>
          <w:rStyle w:val="XMLAttrValue"/>
        </w:rPr>
        <w:t>"</w:t>
      </w:r>
      <w:r w:rsidRPr="0019498C">
        <w:rPr>
          <w:rStyle w:val="XMLAttrValue"/>
        </w:rPr>
        <w:t>7990</w:t>
      </w:r>
      <w:r w:rsidR="0019498C" w:rsidRPr="0019498C">
        <w:rPr>
          <w:rStyle w:val="XMLAttrValue"/>
        </w:rPr>
        <w:t>"</w:t>
      </w:r>
    </w:p>
    <w:p w:rsidR="00EB04BC" w:rsidRDefault="00EB04BC" w:rsidP="0019498C">
      <w:pPr>
        <w:pStyle w:val="Samplecodenumbered"/>
        <w:rPr>
          <w:color w:val="0000FF"/>
        </w:rPr>
      </w:pPr>
      <w:r w:rsidRPr="0018189C">
        <w:t>1</w:t>
      </w:r>
      <w:r w:rsidR="006A5587">
        <w:t>6</w:t>
      </w:r>
      <w:r w:rsidRPr="0018189C">
        <w:tab/>
      </w:r>
      <w:r w:rsidRPr="0018189C">
        <w:tab/>
      </w:r>
      <w:r w:rsidRPr="0018189C">
        <w:tab/>
      </w:r>
      <w:r w:rsidR="0019498C">
        <w:tab/>
      </w:r>
      <w:r w:rsidRPr="0018189C">
        <w:t>&lt;</w:t>
      </w:r>
      <w:r w:rsidRPr="0019498C">
        <w:rPr>
          <w:rStyle w:val="XMLTag"/>
        </w:rPr>
        <w:t>ComponentRef</w:t>
      </w:r>
      <w:r w:rsidRPr="0018189C">
        <w:t xml:space="preserve">&gt; </w:t>
      </w:r>
      <w:r w:rsidR="00212A73" w:rsidRPr="0019498C">
        <w:rPr>
          <w:rStyle w:val="XMLAttrName"/>
        </w:rPr>
        <w:t>rRef</w:t>
      </w:r>
      <w:r w:rsidR="00212A73" w:rsidRPr="008617AF">
        <w:rPr>
          <w:color w:val="0000FF"/>
        </w:rPr>
        <w:t>=</w:t>
      </w:r>
      <w:r w:rsidR="00212A73" w:rsidRPr="0019498C">
        <w:rPr>
          <w:rStyle w:val="XMLAttrValue"/>
        </w:rPr>
        <w:t>"Item01"</w:t>
      </w:r>
      <w:r w:rsidR="00212A73" w:rsidRPr="008617AF">
        <w:rPr>
          <w:color w:val="0000FF"/>
        </w:rPr>
        <w:t>&gt;</w:t>
      </w:r>
    </w:p>
    <w:p w:rsidR="006A5587" w:rsidRDefault="006A5587" w:rsidP="0019498C">
      <w:pPr>
        <w:pStyle w:val="Samplecodenumbered"/>
      </w:pPr>
      <w:r w:rsidRPr="006A5587">
        <w:t>17</w:t>
      </w:r>
      <w:r>
        <w:rPr>
          <w:color w:val="0000FF"/>
        </w:rPr>
        <w:tab/>
      </w:r>
      <w:r>
        <w:rPr>
          <w:color w:val="0000FF"/>
        </w:rPr>
        <w:tab/>
      </w:r>
      <w:r w:rsidR="0019498C">
        <w:rPr>
          <w:color w:val="0000FF"/>
        </w:rPr>
        <w:tab/>
      </w:r>
      <w:r w:rsidRPr="008617AF">
        <w:rPr>
          <w:color w:val="0000FF"/>
        </w:rPr>
        <w:t>&lt;</w:t>
      </w:r>
      <w:r w:rsidRPr="00212A73">
        <w:rPr>
          <w:color w:val="0000FF"/>
        </w:rPr>
        <w:t>/</w:t>
      </w:r>
      <w:r w:rsidRPr="0019498C">
        <w:rPr>
          <w:rStyle w:val="XMLTag"/>
        </w:rPr>
        <w:t>DropItemIntent</w:t>
      </w:r>
      <w:r w:rsidRPr="0018189C">
        <w:t>&gt;</w:t>
      </w:r>
    </w:p>
    <w:p w:rsidR="006A5587" w:rsidRPr="0018189C" w:rsidRDefault="006A5587" w:rsidP="0019498C">
      <w:pPr>
        <w:pStyle w:val="Samplecodenumbered"/>
      </w:pPr>
      <w:r w:rsidRPr="006A5587">
        <w:t>1</w:t>
      </w:r>
      <w:r>
        <w:t>8</w:t>
      </w:r>
      <w:r>
        <w:tab/>
      </w:r>
      <w:r w:rsidR="0019498C">
        <w:tab/>
      </w:r>
      <w:r w:rsidRPr="008617AF">
        <w:rPr>
          <w:color w:val="0000FF"/>
        </w:rPr>
        <w:t>&lt;</w:t>
      </w:r>
      <w:r w:rsidRPr="00212A73">
        <w:rPr>
          <w:color w:val="0000FF"/>
        </w:rPr>
        <w:t>/</w:t>
      </w:r>
      <w:r w:rsidRPr="0019498C">
        <w:rPr>
          <w:rStyle w:val="XMLTag"/>
        </w:rPr>
        <w:t>DropIntent</w:t>
      </w:r>
      <w:r w:rsidRPr="0018189C">
        <w:t>&gt;</w:t>
      </w:r>
    </w:p>
    <w:p w:rsidR="006A5587" w:rsidRPr="0018189C" w:rsidRDefault="006A5587" w:rsidP="0019498C">
      <w:pPr>
        <w:pStyle w:val="Samplecodenumbered"/>
      </w:pPr>
      <w:r w:rsidRPr="006A5587">
        <w:t>1</w:t>
      </w:r>
      <w:r>
        <w:t xml:space="preserve">9 </w:t>
      </w:r>
      <w:r w:rsidRPr="008617AF">
        <w:rPr>
          <w:color w:val="0000FF"/>
        </w:rPr>
        <w:t>&lt;</w:t>
      </w:r>
      <w:r w:rsidRPr="0019498C">
        <w:rPr>
          <w:rStyle w:val="XMLTag"/>
        </w:rPr>
        <w:t>DeliveryIntent</w:t>
      </w:r>
      <w:r w:rsidRPr="0018189C">
        <w:t>&gt;</w:t>
      </w:r>
    </w:p>
    <w:p w:rsidR="00EB04BC" w:rsidRPr="0018189C" w:rsidRDefault="00EB04BC">
      <w:pPr>
        <w:rPr>
          <w:rFonts w:ascii="Courier New" w:hAnsi="Courier New"/>
        </w:rPr>
      </w:pPr>
    </w:p>
    <w:p w:rsidR="00EB04BC" w:rsidRPr="0018189C" w:rsidRDefault="00EB04BC">
      <w:r w:rsidRPr="0018189C">
        <w:t>Line 1 is the description of the shipped component.</w:t>
      </w:r>
    </w:p>
    <w:p w:rsidR="00EB04BC" w:rsidRPr="0018189C" w:rsidRDefault="00EB04BC">
      <w:r w:rsidRPr="0018189C">
        <w:t>Line 2 describes the first company to ship to</w:t>
      </w:r>
    </w:p>
    <w:p w:rsidR="00EB04BC" w:rsidRPr="0018189C" w:rsidRDefault="00EB04BC">
      <w:r w:rsidRPr="0018189C">
        <w:t>Line 3 describes the second company to ship to</w:t>
      </w:r>
    </w:p>
    <w:p w:rsidR="00EB04BC" w:rsidRPr="0018189C" w:rsidRDefault="00EB04BC">
      <w:r w:rsidRPr="0018189C">
        <w:t>Line 4 DeliveryIntent</w:t>
      </w:r>
      <w:r w:rsidR="006A5587">
        <w:t xml:space="preserve"> start</w:t>
      </w:r>
      <w:r w:rsidRPr="0018189C">
        <w:t xml:space="preserve"> tag</w:t>
      </w:r>
    </w:p>
    <w:p w:rsidR="006A5587" w:rsidRDefault="00EB04BC">
      <w:r w:rsidRPr="0018189C">
        <w:t xml:space="preserve">Line 5 DropIntent </w:t>
      </w:r>
      <w:r w:rsidR="006A5587">
        <w:t>start tag</w:t>
      </w:r>
    </w:p>
    <w:p w:rsidR="00EB04BC" w:rsidRPr="0018189C" w:rsidRDefault="006A5587">
      <w:r>
        <w:t xml:space="preserve">Line 6 </w:t>
      </w:r>
      <w:r w:rsidR="00EB04BC" w:rsidRPr="0018189C">
        <w:t>with date / time required for first shipment</w:t>
      </w:r>
    </w:p>
    <w:p w:rsidR="00EB04BC" w:rsidRPr="0018189C" w:rsidRDefault="00EB04BC">
      <w:r w:rsidRPr="0018189C">
        <w:t xml:space="preserve">Line </w:t>
      </w:r>
      <w:r w:rsidR="006A5587">
        <w:t>7</w:t>
      </w:r>
      <w:r w:rsidRPr="0018189C">
        <w:t xml:space="preserve"> CompanyRef pointing to the company for this shipment (Company1)</w:t>
      </w:r>
    </w:p>
    <w:p w:rsidR="00EB04BC" w:rsidRPr="0018189C" w:rsidRDefault="00EB04BC">
      <w:pPr>
        <w:outlineLvl w:val="0"/>
      </w:pPr>
      <w:bookmarkStart w:id="407" w:name="_Toc164364554"/>
      <w:r w:rsidRPr="0018189C">
        <w:t xml:space="preserve">Line </w:t>
      </w:r>
      <w:r w:rsidR="006A5587">
        <w:t>8</w:t>
      </w:r>
      <w:r w:rsidRPr="0018189C">
        <w:t xml:space="preserve"> DropItemIntent with amount to ship</w:t>
      </w:r>
      <w:bookmarkEnd w:id="407"/>
    </w:p>
    <w:p w:rsidR="00EB04BC" w:rsidRDefault="00EB04BC">
      <w:r w:rsidRPr="0018189C">
        <w:t xml:space="preserve">Line </w:t>
      </w:r>
      <w:r w:rsidR="006A5587">
        <w:t>9</w:t>
      </w:r>
      <w:r w:rsidRPr="0018189C">
        <w:t xml:space="preserve"> ComponentRef pointing to the component to ship (Item01)</w:t>
      </w:r>
    </w:p>
    <w:p w:rsidR="006A5587" w:rsidRDefault="006A5587">
      <w:r>
        <w:t>Line 10 DropItemIntent end tag</w:t>
      </w:r>
    </w:p>
    <w:p w:rsidR="006A5587" w:rsidRPr="0018189C" w:rsidRDefault="006A5587">
      <w:r>
        <w:t>Line 11 DropIntent end tag</w:t>
      </w:r>
    </w:p>
    <w:p w:rsidR="006A5587" w:rsidRDefault="00EB04BC">
      <w:pPr>
        <w:outlineLvl w:val="0"/>
      </w:pPr>
      <w:bookmarkStart w:id="408" w:name="_Toc164364555"/>
      <w:r w:rsidRPr="0018189C">
        <w:t xml:space="preserve">Line </w:t>
      </w:r>
      <w:r w:rsidR="006A5587">
        <w:t>12</w:t>
      </w:r>
      <w:r w:rsidRPr="0018189C">
        <w:t xml:space="preserve"> DropIntent </w:t>
      </w:r>
      <w:r w:rsidR="006A5587">
        <w:t>start tag</w:t>
      </w:r>
    </w:p>
    <w:p w:rsidR="00EB04BC" w:rsidRPr="0018189C" w:rsidRDefault="006A5587">
      <w:pPr>
        <w:outlineLvl w:val="0"/>
      </w:pPr>
      <w:r>
        <w:t xml:space="preserve">Line 13 </w:t>
      </w:r>
      <w:r w:rsidR="00EB04BC" w:rsidRPr="0018189C">
        <w:t>with date / time required for second shipment</w:t>
      </w:r>
      <w:bookmarkEnd w:id="408"/>
    </w:p>
    <w:p w:rsidR="00EB04BC" w:rsidRPr="0018189C" w:rsidRDefault="00EB04BC">
      <w:r w:rsidRPr="0018189C">
        <w:t>Line 1</w:t>
      </w:r>
      <w:r w:rsidR="006A5587">
        <w:t>4</w:t>
      </w:r>
      <w:r w:rsidRPr="0018189C">
        <w:t xml:space="preserve"> CompanyRef pointing to the company for this shipment (Company2)</w:t>
      </w:r>
    </w:p>
    <w:p w:rsidR="00EB04BC" w:rsidRPr="0018189C" w:rsidRDefault="00EB04BC">
      <w:pPr>
        <w:outlineLvl w:val="0"/>
      </w:pPr>
      <w:bookmarkStart w:id="409" w:name="_Toc164364556"/>
      <w:r w:rsidRPr="0018189C">
        <w:t>Line 1</w:t>
      </w:r>
      <w:r w:rsidR="006A5587">
        <w:t>5</w:t>
      </w:r>
      <w:r w:rsidRPr="0018189C">
        <w:t xml:space="preserve"> DropItemIntent with amount to ship</w:t>
      </w:r>
      <w:bookmarkEnd w:id="409"/>
    </w:p>
    <w:p w:rsidR="002F6F34" w:rsidRDefault="00EB04BC">
      <w:r w:rsidRPr="0018189C">
        <w:t>Line 1</w:t>
      </w:r>
      <w:r w:rsidR="006A5587">
        <w:t>6</w:t>
      </w:r>
      <w:r w:rsidRPr="0018189C">
        <w:t xml:space="preserve"> ComponentRef pointing to the component to ship (Item01)</w:t>
      </w:r>
    </w:p>
    <w:p w:rsidR="00EB04BC" w:rsidRPr="0018189C" w:rsidRDefault="002F6F34">
      <w:r>
        <w:br w:type="page"/>
      </w:r>
    </w:p>
    <w:p w:rsidR="00EB04BC" w:rsidRPr="0018189C" w:rsidRDefault="00C37BF4" w:rsidP="00C37BF4">
      <w:pPr>
        <w:pStyle w:val="Heading3"/>
      </w:pPr>
      <w:bookmarkStart w:id="410" w:name="_Toc411174938"/>
      <w:r>
        <w:lastRenderedPageBreak/>
        <w:t xml:space="preserve">Text </w:t>
      </w:r>
      <w:r w:rsidR="00A448BA">
        <w:t>Version of RFQ</w:t>
      </w:r>
      <w:bookmarkEnd w:id="410"/>
    </w:p>
    <w:p w:rsidR="00EB04BC" w:rsidRPr="0018189C" w:rsidRDefault="00EB04BC">
      <w:pPr>
        <w:rPr>
          <w:caps/>
        </w:rPr>
      </w:pPr>
      <w:bookmarkStart w:id="411" w:name="_Toc515377917"/>
      <w:bookmarkStart w:id="412" w:name="_Toc515378030"/>
      <w:r w:rsidRPr="0018189C">
        <w:t xml:space="preserve">The following page contains the original text RFQ from the </w:t>
      </w:r>
      <w:fldSimple w:instr=" REF PrintBuyer \h  \* MERGEFORMAT ">
        <w:r w:rsidR="00BC3338" w:rsidRPr="00BC3338">
          <w:rPr>
            <w:rStyle w:val="JDFTermRef"/>
          </w:rPr>
          <w:t>Print Buyer</w:t>
        </w:r>
      </w:fldSimple>
      <w:r w:rsidRPr="0018189C">
        <w:t xml:space="preserve">.  Key reference points are annotated with </w:t>
      </w:r>
      <w:r w:rsidRPr="0018189C">
        <w:rPr>
          <w:color w:val="FF0000"/>
        </w:rPr>
        <w:t>AA</w:t>
      </w:r>
      <w:r w:rsidRPr="0018189C">
        <w:t xml:space="preserve">, </w:t>
      </w:r>
      <w:r w:rsidRPr="0018189C">
        <w:rPr>
          <w:color w:val="FF0000"/>
        </w:rPr>
        <w:t>BB</w:t>
      </w:r>
      <w:r w:rsidRPr="0018189C">
        <w:t xml:space="preserve">, </w:t>
      </w:r>
      <w:r w:rsidRPr="0018189C">
        <w:rPr>
          <w:color w:val="FF0000"/>
        </w:rPr>
        <w:t>and CC</w:t>
      </w:r>
      <w:r w:rsidRPr="0018189C">
        <w:t>… in the text and cross-referenced in the PrintTalk XML.</w:t>
      </w:r>
      <w:bookmarkEnd w:id="411"/>
      <w:bookmarkEnd w:id="412"/>
    </w:p>
    <w:p w:rsidR="00EB04BC" w:rsidRPr="00C37BF4" w:rsidRDefault="00EB04BC" w:rsidP="00C37BF4">
      <w:pPr>
        <w:pStyle w:val="unheading1"/>
        <w:outlineLvl w:val="0"/>
      </w:pPr>
      <w:r w:rsidRPr="0018189C">
        <w:t>Request for Quote -</w:t>
      </w:r>
    </w:p>
    <w:p w:rsidR="00EB04BC" w:rsidRPr="0018189C" w:rsidRDefault="00EB04BC" w:rsidP="00C37BF4">
      <w:pPr>
        <w:pStyle w:val="BodyText"/>
      </w:pPr>
      <w:r w:rsidRPr="0018189C">
        <w:rPr>
          <w:u w:val="single"/>
        </w:rPr>
        <w:t>Date:</w:t>
      </w:r>
      <w:r w:rsidRPr="0018189C">
        <w:t xml:space="preserve">  Today is 1 July </w:t>
      </w:r>
      <w:r w:rsidR="00C80FB3">
        <w:t>2013</w:t>
      </w:r>
      <w:r w:rsidRPr="0018189C">
        <w:t xml:space="preserve">.  </w:t>
      </w:r>
      <w:r w:rsidRPr="0018189C">
        <w:rPr>
          <w:color w:val="FF0000"/>
        </w:rPr>
        <w:t>AA</w:t>
      </w:r>
    </w:p>
    <w:p w:rsidR="00EB04BC" w:rsidRPr="00C37BF4" w:rsidRDefault="00EB04BC" w:rsidP="00C37BF4">
      <w:pPr>
        <w:pStyle w:val="unheading1"/>
        <w:outlineLvl w:val="0"/>
        <w:rPr>
          <w:color w:val="FF0000"/>
        </w:rPr>
      </w:pPr>
      <w:bookmarkStart w:id="413" w:name="_Toc515377918"/>
      <w:bookmarkStart w:id="414" w:name="_Toc515378031"/>
      <w:bookmarkStart w:id="415" w:name="_Toc164364557"/>
      <w:r w:rsidRPr="0018189C">
        <w:t xml:space="preserve">Printer:   Polkadot Litho Inc. </w:t>
      </w:r>
      <w:r w:rsidRPr="00A75E33">
        <w:rPr>
          <w:b w:val="0"/>
          <w:color w:val="FF0000"/>
          <w:sz w:val="22"/>
        </w:rPr>
        <w:t>BB</w:t>
      </w:r>
      <w:bookmarkEnd w:id="413"/>
      <w:bookmarkEnd w:id="414"/>
      <w:bookmarkEnd w:id="415"/>
    </w:p>
    <w:p w:rsidR="00EB04BC" w:rsidRPr="00C37BF4" w:rsidRDefault="00EB04BC" w:rsidP="00C37BF4">
      <w:pPr>
        <w:pStyle w:val="BodyText"/>
        <w:rPr>
          <w:color w:val="FF0000"/>
        </w:rPr>
      </w:pPr>
      <w:bookmarkStart w:id="416" w:name="_Toc164364558"/>
      <w:r w:rsidRPr="0018189C">
        <w:rPr>
          <w:u w:val="single"/>
        </w:rPr>
        <w:t>ECommerce system:</w:t>
      </w:r>
      <w:r w:rsidRPr="0018189C">
        <w:t xml:space="preserve">  Ecompany Ltd. </w:t>
      </w:r>
      <w:r w:rsidRPr="0018189C">
        <w:rPr>
          <w:color w:val="FF0000"/>
        </w:rPr>
        <w:t>CC</w:t>
      </w:r>
      <w:bookmarkEnd w:id="416"/>
    </w:p>
    <w:p w:rsidR="00EB04BC" w:rsidRPr="0018189C" w:rsidRDefault="00EB04BC" w:rsidP="00C37BF4">
      <w:pPr>
        <w:pStyle w:val="unheading1"/>
        <w:outlineLvl w:val="0"/>
      </w:pPr>
      <w:bookmarkStart w:id="417" w:name="_Toc515377919"/>
      <w:bookmarkStart w:id="418" w:name="_Toc515378032"/>
      <w:bookmarkStart w:id="419" w:name="_Toc164364559"/>
      <w:r w:rsidRPr="0018189C">
        <w:t>Buyer:</w:t>
      </w:r>
      <w:bookmarkEnd w:id="417"/>
      <w:bookmarkEnd w:id="418"/>
      <w:bookmarkEnd w:id="419"/>
    </w:p>
    <w:p w:rsidR="00EB04BC" w:rsidRPr="0018189C" w:rsidRDefault="00EB04BC" w:rsidP="00C37BF4">
      <w:pPr>
        <w:pStyle w:val="BodyText"/>
      </w:pPr>
      <w:r w:rsidRPr="0018189C">
        <w:t xml:space="preserve">Mary </w:t>
      </w:r>
      <w:proofErr w:type="gramStart"/>
      <w:r w:rsidRPr="0018189C">
        <w:t xml:space="preserve">Martin  </w:t>
      </w:r>
      <w:r w:rsidRPr="0018189C">
        <w:rPr>
          <w:color w:val="FF0000"/>
        </w:rPr>
        <w:t>DD</w:t>
      </w:r>
      <w:proofErr w:type="gramEnd"/>
      <w:r w:rsidR="00C37BF4">
        <w:br/>
      </w:r>
      <w:r w:rsidRPr="0018189C">
        <w:t>1929 Peter Pan Wy.</w:t>
      </w:r>
      <w:r w:rsidR="00C37BF4">
        <w:br/>
      </w:r>
      <w:r w:rsidRPr="0018189C">
        <w:t>Island Drive, CA 90028</w:t>
      </w:r>
      <w:r w:rsidR="00C37BF4">
        <w:br/>
      </w:r>
      <w:r w:rsidRPr="0018189C">
        <w:t>213-555-1212</w:t>
      </w:r>
      <w:r w:rsidR="00C37BF4">
        <w:br/>
      </w:r>
      <w:r w:rsidRPr="0018189C">
        <w:t>mmartin@ pan-o-ramic.com</w:t>
      </w:r>
    </w:p>
    <w:p w:rsidR="00EB04BC" w:rsidRPr="0018189C" w:rsidRDefault="00EB04BC" w:rsidP="00C37BF4">
      <w:pPr>
        <w:pStyle w:val="unheading1"/>
        <w:outlineLvl w:val="0"/>
      </w:pPr>
      <w:bookmarkStart w:id="420" w:name="_Toc515377920"/>
      <w:bookmarkStart w:id="421" w:name="_Toc515378033"/>
      <w:bookmarkStart w:id="422" w:name="_Toc164364560"/>
      <w:r w:rsidRPr="0018189C">
        <w:t>Description:</w:t>
      </w:r>
      <w:bookmarkEnd w:id="420"/>
      <w:bookmarkEnd w:id="421"/>
      <w:bookmarkEnd w:id="422"/>
    </w:p>
    <w:p w:rsidR="00EB04BC" w:rsidRPr="0018189C" w:rsidRDefault="00EB04BC" w:rsidP="00C37BF4">
      <w:pPr>
        <w:pStyle w:val="BodyText"/>
      </w:pPr>
      <w:bookmarkStart w:id="423" w:name="_Toc164364561"/>
      <w:r w:rsidRPr="0018189C">
        <w:t xml:space="preserve">“Learn to Fly” seminar mailer </w:t>
      </w:r>
      <w:r w:rsidRPr="0018189C">
        <w:rPr>
          <w:color w:val="FF0000"/>
        </w:rPr>
        <w:t>EE</w:t>
      </w:r>
      <w:bookmarkEnd w:id="423"/>
    </w:p>
    <w:p w:rsidR="00EB04BC" w:rsidRPr="0018189C" w:rsidRDefault="00EB04BC" w:rsidP="00C37BF4">
      <w:pPr>
        <w:pStyle w:val="BodyText"/>
      </w:pPr>
      <w:bookmarkStart w:id="424" w:name="_Toc164364562"/>
      <w:r w:rsidRPr="0018189C">
        <w:t xml:space="preserve">Quantity:  8,000 </w:t>
      </w:r>
      <w:r w:rsidRPr="0018189C">
        <w:rPr>
          <w:color w:val="FF0000"/>
        </w:rPr>
        <w:t>FF</w:t>
      </w:r>
      <w:r w:rsidR="00A75E33">
        <w:t xml:space="preserve"> </w:t>
      </w:r>
      <w:r w:rsidRPr="0018189C">
        <w:t xml:space="preserve">and addl. M </w:t>
      </w:r>
      <w:r w:rsidRPr="0018189C">
        <w:rPr>
          <w:color w:val="FF0000"/>
        </w:rPr>
        <w:t>GG</w:t>
      </w:r>
      <w:bookmarkEnd w:id="424"/>
    </w:p>
    <w:p w:rsidR="00EB04BC" w:rsidRPr="0018189C" w:rsidRDefault="00EB04BC" w:rsidP="00C37BF4">
      <w:pPr>
        <w:pStyle w:val="BodyText"/>
      </w:pPr>
      <w:r w:rsidRPr="0018189C">
        <w:t xml:space="preserve">11”x17” Flyer </w:t>
      </w:r>
      <w:r w:rsidRPr="0018189C">
        <w:rPr>
          <w:color w:val="FF0000"/>
        </w:rPr>
        <w:t>HH</w:t>
      </w:r>
      <w:r w:rsidRPr="0018189C">
        <w:t xml:space="preserve">, printed black plus 1PMS </w:t>
      </w:r>
      <w:r w:rsidRPr="0018189C">
        <w:rPr>
          <w:color w:val="FF0000"/>
        </w:rPr>
        <w:t>II</w:t>
      </w:r>
      <w:r w:rsidRPr="0018189C">
        <w:t xml:space="preserve"> on coated book </w:t>
      </w:r>
      <w:r w:rsidRPr="0018189C">
        <w:rPr>
          <w:color w:val="FF0000"/>
        </w:rPr>
        <w:t>JJ</w:t>
      </w:r>
      <w:r w:rsidRPr="0018189C">
        <w:t xml:space="preserve">.  Fold to 5.5”x8.5” </w:t>
      </w:r>
      <w:r w:rsidRPr="0018189C">
        <w:rPr>
          <w:color w:val="FF0000"/>
        </w:rPr>
        <w:t>KK</w:t>
      </w:r>
      <w:r w:rsidRPr="0018189C">
        <w:t xml:space="preserve">, and ship to mail </w:t>
      </w:r>
      <w:r w:rsidRPr="0018189C">
        <w:rPr>
          <w:color w:val="FF0000"/>
        </w:rPr>
        <w:t>LL</w:t>
      </w:r>
      <w:r w:rsidRPr="0018189C">
        <w:t xml:space="preserve"> house (address below).  Want 60 or 70#</w:t>
      </w:r>
      <w:r w:rsidR="006A5587">
        <w:t xml:space="preserve"> </w:t>
      </w:r>
      <w:r w:rsidRPr="0018189C">
        <w:t xml:space="preserve">stock </w:t>
      </w:r>
      <w:r w:rsidRPr="0018189C">
        <w:rPr>
          <w:color w:val="FF0000"/>
        </w:rPr>
        <w:t>MM</w:t>
      </w:r>
      <w:r w:rsidRPr="0018189C">
        <w:t>, but cannot exceed 1</w:t>
      </w:r>
      <w:r w:rsidR="006A5587">
        <w:t xml:space="preserve"> </w:t>
      </w:r>
      <w:r w:rsidRPr="0018189C">
        <w:t xml:space="preserve">oz. for mail purposes </w:t>
      </w:r>
      <w:r w:rsidRPr="0018189C">
        <w:rPr>
          <w:color w:val="FF0000"/>
        </w:rPr>
        <w:t>NN</w:t>
      </w:r>
      <w:r w:rsidRPr="0018189C">
        <w:t>.</w:t>
      </w:r>
    </w:p>
    <w:p w:rsidR="00EB04BC" w:rsidRPr="0018189C" w:rsidRDefault="00EB04BC" w:rsidP="00C37BF4">
      <w:pPr>
        <w:pStyle w:val="BodyText"/>
      </w:pPr>
      <w:r w:rsidRPr="0018189C">
        <w:rPr>
          <w:color w:val="FF0000"/>
        </w:rPr>
        <w:t>OO</w:t>
      </w:r>
      <w:r w:rsidRPr="0018189C">
        <w:t xml:space="preserve"> Customer will furnish Quark files for the 4 pages, with cropped and scaled scans for halftones in Photoshop files.</w:t>
      </w:r>
    </w:p>
    <w:p w:rsidR="00EB04BC" w:rsidRPr="0018189C" w:rsidRDefault="00EB04BC" w:rsidP="00C37BF4">
      <w:pPr>
        <w:pStyle w:val="BodyText"/>
      </w:pPr>
      <w:r w:rsidRPr="0018189C">
        <w:t xml:space="preserve">Bleeds, solids, and reverses completed and in the files.  </w:t>
      </w:r>
      <w:r w:rsidRPr="0018189C">
        <w:rPr>
          <w:color w:val="FF0000"/>
        </w:rPr>
        <w:t>PP</w:t>
      </w:r>
      <w:r w:rsidR="006A5587">
        <w:t xml:space="preserve"> Proof </w:t>
      </w:r>
      <w:r w:rsidRPr="0018189C">
        <w:t xml:space="preserve">PDF </w:t>
      </w:r>
      <w:proofErr w:type="gramStart"/>
      <w:r w:rsidRPr="0018189C">
        <w:t>file</w:t>
      </w:r>
      <w:proofErr w:type="gramEnd"/>
      <w:r w:rsidRPr="0018189C">
        <w:t xml:space="preserve"> to Mary.</w:t>
      </w:r>
    </w:p>
    <w:p w:rsidR="00EB04BC" w:rsidRPr="0018189C" w:rsidRDefault="00EB04BC" w:rsidP="00C37BF4">
      <w:pPr>
        <w:pStyle w:val="BodyText"/>
      </w:pPr>
      <w:bookmarkStart w:id="425" w:name="_Toc164364563"/>
      <w:r w:rsidRPr="0018189C">
        <w:t xml:space="preserve">Files in Jul 23, and finished product must be posted via 1st class mail August 1. </w:t>
      </w:r>
      <w:r w:rsidRPr="0018189C">
        <w:rPr>
          <w:color w:val="FF0000"/>
        </w:rPr>
        <w:t>QQ</w:t>
      </w:r>
      <w:bookmarkEnd w:id="425"/>
    </w:p>
    <w:p w:rsidR="00EB04BC" w:rsidRPr="0018189C" w:rsidRDefault="00EB04BC" w:rsidP="00C37BF4">
      <w:pPr>
        <w:pStyle w:val="BodyText"/>
      </w:pPr>
      <w:bookmarkStart w:id="426" w:name="_Toc164364564"/>
      <w:r w:rsidRPr="0018189C">
        <w:t xml:space="preserve">Deliver 10 samples to Mary, balance to: </w:t>
      </w:r>
      <w:r w:rsidRPr="0018189C">
        <w:rPr>
          <w:color w:val="FF0000"/>
        </w:rPr>
        <w:t>LL</w:t>
      </w:r>
      <w:bookmarkEnd w:id="426"/>
    </w:p>
    <w:p w:rsidR="00EB04BC" w:rsidRPr="0018189C" w:rsidRDefault="00EB04BC" w:rsidP="00C37BF4">
      <w:pPr>
        <w:pStyle w:val="BodyText"/>
      </w:pPr>
      <w:r w:rsidRPr="0018189C">
        <w:t xml:space="preserve">Tinker </w:t>
      </w:r>
      <w:r w:rsidR="006A5587" w:rsidRPr="0018189C">
        <w:t>Mailing RR</w:t>
      </w:r>
    </w:p>
    <w:p w:rsidR="00EB04BC" w:rsidRPr="0018189C" w:rsidRDefault="00EB04BC" w:rsidP="00C37BF4">
      <w:pPr>
        <w:pStyle w:val="BodyText"/>
      </w:pPr>
      <w:r w:rsidRPr="0018189C">
        <w:t>1234 Hurryup Ave.</w:t>
      </w:r>
    </w:p>
    <w:p w:rsidR="00EB04BC" w:rsidRPr="0018189C" w:rsidRDefault="00EB04BC" w:rsidP="00C37BF4">
      <w:pPr>
        <w:pStyle w:val="BodyText"/>
      </w:pPr>
      <w:r w:rsidRPr="0018189C">
        <w:t>Hawthorne, CA 90250</w:t>
      </w:r>
    </w:p>
    <w:p w:rsidR="00EB04BC" w:rsidRPr="0018189C" w:rsidRDefault="00EB04BC" w:rsidP="00C37BF4">
      <w:pPr>
        <w:pStyle w:val="BodyText"/>
        <w:rPr>
          <w:sz w:val="16"/>
        </w:rPr>
      </w:pPr>
      <w:r w:rsidRPr="0018189C">
        <w:t>Attn:  Wendy</w:t>
      </w:r>
    </w:p>
    <w:p w:rsidR="00EB04BC" w:rsidRPr="0018189C" w:rsidRDefault="00EB04BC" w:rsidP="00C37BF4">
      <w:pPr>
        <w:pStyle w:val="BodyText"/>
        <w:rPr>
          <w:sz w:val="16"/>
        </w:rPr>
      </w:pPr>
      <w:r w:rsidRPr="0018189C">
        <w:t>(</w:t>
      </w:r>
      <w:r w:rsidR="006A5587" w:rsidRPr="0018189C">
        <w:t>No</w:t>
      </w:r>
      <w:r w:rsidRPr="0018189C">
        <w:t xml:space="preserve"> underruns allowed, up to 5% overs accepted) </w:t>
      </w:r>
      <w:r w:rsidRPr="0018189C">
        <w:rPr>
          <w:color w:val="FF0000"/>
        </w:rPr>
        <w:t>SS</w:t>
      </w:r>
    </w:p>
    <w:p w:rsidR="002F6F34" w:rsidRDefault="00EB04BC" w:rsidP="00A448BA">
      <w:pPr>
        <w:pStyle w:val="BodyText"/>
        <w:rPr>
          <w:color w:val="FF0000"/>
        </w:rPr>
      </w:pPr>
      <w:bookmarkStart w:id="427" w:name="_Toc164364565"/>
      <w:r w:rsidRPr="0018189C">
        <w:t xml:space="preserve">Quote required by end of business 5 July </w:t>
      </w:r>
      <w:r w:rsidR="00C80FB3">
        <w:t>2013</w:t>
      </w:r>
      <w:r w:rsidRPr="0018189C">
        <w:t xml:space="preserve">. </w:t>
      </w:r>
      <w:r w:rsidRPr="0018189C">
        <w:rPr>
          <w:color w:val="FF0000"/>
        </w:rPr>
        <w:t>TT</w:t>
      </w:r>
      <w:bookmarkStart w:id="428" w:name="_Toc515093317"/>
      <w:bookmarkStart w:id="429" w:name="_Toc515093711"/>
      <w:bookmarkStart w:id="430" w:name="_Toc515094231"/>
      <w:bookmarkEnd w:id="427"/>
    </w:p>
    <w:p w:rsidR="00A448BA" w:rsidRPr="0002753A" w:rsidRDefault="002F6F34" w:rsidP="0002753A">
      <w:pPr>
        <w:rPr>
          <w:color w:val="FF0000"/>
        </w:rPr>
      </w:pPr>
      <w:r>
        <w:rPr>
          <w:color w:val="FF0000"/>
        </w:rPr>
        <w:br w:type="page"/>
      </w:r>
    </w:p>
    <w:p w:rsidR="00EB04BC" w:rsidRPr="0018189C" w:rsidRDefault="00A448BA" w:rsidP="00A448BA">
      <w:pPr>
        <w:pStyle w:val="Heading3"/>
      </w:pPr>
      <w:bookmarkStart w:id="431" w:name="_Toc411174939"/>
      <w:r>
        <w:lastRenderedPageBreak/>
        <w:t>PrintTalk Version of RFQ</w:t>
      </w:r>
      <w:bookmarkEnd w:id="431"/>
    </w:p>
    <w:p w:rsidR="00EB04BC" w:rsidRPr="001D7939" w:rsidRDefault="00EB04BC" w:rsidP="002D1310">
      <w:pPr>
        <w:pStyle w:val="Samplecode"/>
        <w:rPr>
          <w:color w:val="000000"/>
        </w:rPr>
      </w:pPr>
      <w:proofErr w:type="gramStart"/>
      <w:r w:rsidRPr="001D7939">
        <w:t>&lt;?</w:t>
      </w:r>
      <w:r w:rsidRPr="000F3469">
        <w:rPr>
          <w:rStyle w:val="XMLTag"/>
        </w:rPr>
        <w:t>xml</w:t>
      </w:r>
      <w:proofErr w:type="gramEnd"/>
      <w:r w:rsidRPr="001D7939">
        <w:t xml:space="preserve"> </w:t>
      </w:r>
      <w:r w:rsidRPr="000F3469">
        <w:rPr>
          <w:rStyle w:val="XMLAttrName"/>
        </w:rPr>
        <w:t>version</w:t>
      </w:r>
      <w:r w:rsidRPr="001D7939">
        <w:t>=</w:t>
      </w:r>
      <w:r w:rsidRPr="002D1310">
        <w:rPr>
          <w:rStyle w:val="XMLAttrValue"/>
        </w:rPr>
        <w:t>"</w:t>
      </w:r>
      <w:r w:rsidRPr="000F3469">
        <w:rPr>
          <w:rStyle w:val="XMLAttrValue"/>
        </w:rPr>
        <w:t>1.0</w:t>
      </w:r>
      <w:r w:rsidRPr="002D1310">
        <w:rPr>
          <w:rStyle w:val="XMLAttrValue"/>
        </w:rPr>
        <w:t>"</w:t>
      </w:r>
      <w:r w:rsidRPr="001D7939">
        <w:t xml:space="preserve"> </w:t>
      </w:r>
      <w:r w:rsidRPr="000F3469">
        <w:rPr>
          <w:rStyle w:val="XMLAttrName"/>
        </w:rPr>
        <w:t>encoding</w:t>
      </w:r>
      <w:r w:rsidRPr="001D7939">
        <w:t>=</w:t>
      </w:r>
      <w:r w:rsidRPr="000F3469">
        <w:rPr>
          <w:rStyle w:val="XMLAttrValue"/>
        </w:rPr>
        <w:t>"utf-8"</w:t>
      </w:r>
      <w:r w:rsidRPr="001D7939">
        <w:t>?&gt;</w:t>
      </w:r>
    </w:p>
    <w:p w:rsidR="00EB04BC" w:rsidRPr="001D7939" w:rsidRDefault="00EB04BC" w:rsidP="002D1310">
      <w:pPr>
        <w:pStyle w:val="Samplecode"/>
        <w:rPr>
          <w:color w:val="000000"/>
        </w:rPr>
      </w:pPr>
      <w:r w:rsidRPr="001D7939">
        <w:rPr>
          <w:color w:val="0000FF"/>
        </w:rPr>
        <w:t>&lt;</w:t>
      </w:r>
      <w:r w:rsidRPr="000F3469">
        <w:rPr>
          <w:rStyle w:val="XMLTag"/>
        </w:rPr>
        <w:t>PrintTalk</w:t>
      </w:r>
      <w:r w:rsidRPr="001D7939">
        <w:rPr>
          <w:color w:val="FF0000"/>
        </w:rPr>
        <w:t xml:space="preserve"> </w:t>
      </w:r>
      <w:r w:rsidRPr="000F3469">
        <w:rPr>
          <w:rStyle w:val="XMLAttrName"/>
        </w:rPr>
        <w:t>xmlns</w:t>
      </w:r>
      <w:r w:rsidRPr="001D7939">
        <w:rPr>
          <w:color w:val="FF0000"/>
        </w:rPr>
        <w:t>:</w:t>
      </w:r>
      <w:r w:rsidRPr="000F3469">
        <w:rPr>
          <w:rStyle w:val="XMLAttrName"/>
        </w:rPr>
        <w:t>xsi</w:t>
      </w:r>
      <w:r w:rsidRPr="001D7939">
        <w:rPr>
          <w:color w:val="0000FF"/>
        </w:rPr>
        <w:t>=</w:t>
      </w:r>
      <w:r w:rsidRPr="000F3469">
        <w:rPr>
          <w:rStyle w:val="XMLAttrValue"/>
        </w:rPr>
        <w:t>"http://www.w3.org/2001/XMLSchema-instance"</w:t>
      </w:r>
      <w:r w:rsidRPr="001D7939">
        <w:rPr>
          <w:color w:val="FF0000"/>
        </w:rPr>
        <w:t xml:space="preserve"> </w:t>
      </w:r>
      <w:r w:rsidRPr="000F3469">
        <w:rPr>
          <w:rStyle w:val="XMLAttrName"/>
        </w:rPr>
        <w:t>xmlns</w:t>
      </w:r>
      <w:r w:rsidRPr="001D7939">
        <w:rPr>
          <w:color w:val="0000FF"/>
        </w:rPr>
        <w:t>=</w:t>
      </w:r>
      <w:r w:rsidRPr="000F3469">
        <w:rPr>
          <w:rStyle w:val="XMLAttrValue"/>
        </w:rPr>
        <w:t>"http://www.printtalk.org/schema</w:t>
      </w:r>
      <w:r w:rsidR="007B6031" w:rsidRPr="001D7939">
        <w:rPr>
          <w:color w:val="000000"/>
        </w:rPr>
        <w:t>_</w:t>
      </w:r>
      <w:r w:rsidR="00E773E2" w:rsidRPr="001D7939">
        <w:rPr>
          <w:color w:val="000000"/>
        </w:rPr>
        <w:t>1</w:t>
      </w:r>
      <w:r w:rsidR="00E773E2">
        <w:rPr>
          <w:color w:val="000000"/>
        </w:rPr>
        <w:t>5</w:t>
      </w:r>
      <w:r w:rsidRPr="001D7939">
        <w:rPr>
          <w:color w:val="0000FF"/>
        </w:rPr>
        <w:t>"</w:t>
      </w:r>
      <w:r w:rsidRPr="001D7939">
        <w:rPr>
          <w:color w:val="FF0000"/>
        </w:rPr>
        <w:t xml:space="preserve"> </w:t>
      </w:r>
      <w:r w:rsidR="00BF1A30">
        <w:rPr>
          <w:color w:val="FF0000"/>
        </w:rPr>
        <w:br/>
      </w:r>
      <w:r w:rsidRPr="000F3469">
        <w:rPr>
          <w:rStyle w:val="XMLAttrName"/>
        </w:rPr>
        <w:t>xmlns:jdf</w:t>
      </w:r>
      <w:r w:rsidRPr="001D7939">
        <w:rPr>
          <w:color w:val="0000FF"/>
        </w:rPr>
        <w:t>=</w:t>
      </w:r>
      <w:r w:rsidRPr="000F3469">
        <w:rPr>
          <w:rStyle w:val="XMLAttrValue"/>
        </w:rPr>
        <w:t>"http://www.CIP4.org/JDFSchema_1_1"</w:t>
      </w:r>
      <w:r w:rsidRPr="001D7939">
        <w:rPr>
          <w:color w:val="FF0000"/>
        </w:rPr>
        <w:t xml:space="preserve"> </w:t>
      </w:r>
      <w:r w:rsidR="00BF1A30">
        <w:rPr>
          <w:color w:val="FF0000"/>
        </w:rPr>
        <w:br/>
      </w:r>
      <w:r w:rsidRPr="000F3469">
        <w:rPr>
          <w:rStyle w:val="XMLAttrName"/>
        </w:rPr>
        <w:t>xsi:schemaLocation</w:t>
      </w:r>
      <w:r w:rsidRPr="001D7939">
        <w:rPr>
          <w:color w:val="0000FF"/>
        </w:rPr>
        <w:t>=</w:t>
      </w:r>
      <w:r w:rsidRPr="000F3469">
        <w:rPr>
          <w:rStyle w:val="XMLAttrValue"/>
        </w:rPr>
        <w:t>"http://www.printtalk.org/schema PrintTalk_1_1.xsd"</w:t>
      </w:r>
      <w:r w:rsidRPr="001D7939">
        <w:rPr>
          <w:color w:val="FF0000"/>
        </w:rPr>
        <w:t xml:space="preserve"> </w:t>
      </w:r>
      <w:r w:rsidRPr="000F3469">
        <w:rPr>
          <w:rStyle w:val="XMLAttrName"/>
        </w:rPr>
        <w:t>version</w:t>
      </w:r>
      <w:r w:rsidRPr="001D7939">
        <w:rPr>
          <w:color w:val="0000FF"/>
        </w:rPr>
        <w:t>="</w:t>
      </w:r>
      <w:r w:rsidRPr="001D7939">
        <w:rPr>
          <w:color w:val="000000"/>
        </w:rPr>
        <w:t>1.1</w:t>
      </w:r>
      <w:r w:rsidRPr="001D7939">
        <w:rPr>
          <w:color w:val="0000FF"/>
        </w:rPr>
        <w:t>"</w:t>
      </w:r>
      <w:r w:rsidRPr="001D7939">
        <w:rPr>
          <w:color w:val="FF0000"/>
        </w:rPr>
        <w:t xml:space="preserve"> </w:t>
      </w:r>
      <w:r w:rsidRPr="000F3469">
        <w:rPr>
          <w:rStyle w:val="XMLAttrName"/>
        </w:rPr>
        <w:t>payloadID</w:t>
      </w:r>
      <w:r w:rsidRPr="001D7939">
        <w:rPr>
          <w:color w:val="0000FF"/>
        </w:rPr>
        <w:t>=</w:t>
      </w:r>
      <w:r w:rsidRPr="000F3469">
        <w:rPr>
          <w:rStyle w:val="XMLAttrValue"/>
        </w:rPr>
        <w:t xml:space="preserve">"Christian 01 Jul </w:t>
      </w:r>
      <w:r w:rsidR="00C80FB3" w:rsidRPr="000F3469">
        <w:rPr>
          <w:rStyle w:val="XMLAttrValue"/>
        </w:rPr>
        <w:t>2013</w:t>
      </w:r>
      <w:r w:rsidRPr="000F3469">
        <w:rPr>
          <w:rStyle w:val="XMLAttrValue"/>
        </w:rPr>
        <w:t>"</w:t>
      </w:r>
      <w:r w:rsidRPr="001D7939">
        <w:rPr>
          <w:color w:val="FF0000"/>
        </w:rPr>
        <w:t xml:space="preserve"> </w:t>
      </w:r>
      <w:r w:rsidR="00BF1A30">
        <w:rPr>
          <w:color w:val="FF0000"/>
        </w:rPr>
        <w:br/>
      </w:r>
      <w:r w:rsidRPr="000F3469">
        <w:rPr>
          <w:rStyle w:val="XMLAttrName"/>
        </w:rPr>
        <w:t>timestamp</w:t>
      </w:r>
      <w:r w:rsidRPr="001D7939">
        <w:rPr>
          <w:color w:val="0000FF"/>
        </w:rPr>
        <w:t>=</w:t>
      </w:r>
      <w:r w:rsidRPr="000F3469">
        <w:rPr>
          <w:rStyle w:val="XMLAttrValue"/>
        </w:rPr>
        <w:t>"</w:t>
      </w:r>
      <w:r w:rsidR="00C80FB3" w:rsidRPr="000F3469">
        <w:rPr>
          <w:rStyle w:val="XMLAttrValue"/>
        </w:rPr>
        <w:t>2013</w:t>
      </w:r>
      <w:r w:rsidRPr="000F3469">
        <w:rPr>
          <w:rStyle w:val="XMLAttrValue"/>
        </w:rPr>
        <w:t>-07-01T22:39-08:00</w:t>
      </w:r>
      <w:r w:rsidRPr="001D7939">
        <w:rPr>
          <w:color w:val="0000FF"/>
        </w:rPr>
        <w:t>"</w:t>
      </w:r>
      <w:r w:rsidRPr="001D7939">
        <w:rPr>
          <w:color w:val="FF0000"/>
        </w:rPr>
        <w:t xml:space="preserve"> </w:t>
      </w:r>
      <w:r w:rsidRPr="001D7939">
        <w:rPr>
          <w:color w:val="0000FF"/>
        </w:rPr>
        <w:t>&gt;</w:t>
      </w:r>
    </w:p>
    <w:p w:rsidR="00EB04BC" w:rsidRPr="000F3469" w:rsidRDefault="00EB04BC" w:rsidP="00804B9C">
      <w:pPr>
        <w:pStyle w:val="Samplecode02"/>
        <w:rPr>
          <w:rStyle w:val="XMLComment"/>
        </w:rPr>
      </w:pPr>
      <w:r w:rsidRPr="000F3469">
        <w:rPr>
          <w:rStyle w:val="XMLComment"/>
        </w:rPr>
        <w:t>&lt;!--version: This is the PrintTalk version; borrowed from cXML</w:t>
      </w:r>
      <w:proofErr w:type="gramStart"/>
      <w:r w:rsidRPr="000F3469">
        <w:rPr>
          <w:rStyle w:val="XMLComment"/>
        </w:rPr>
        <w:t>.--&gt;</w:t>
      </w:r>
      <w:proofErr w:type="gramEnd"/>
    </w:p>
    <w:p w:rsidR="00EB04BC" w:rsidRPr="000F3469" w:rsidRDefault="00EB04BC" w:rsidP="00804B9C">
      <w:pPr>
        <w:pStyle w:val="Samplecode02"/>
        <w:rPr>
          <w:rStyle w:val="XMLComment"/>
        </w:rPr>
      </w:pPr>
      <w:r w:rsidRPr="000F3469">
        <w:rPr>
          <w:rStyle w:val="XMLComment"/>
        </w:rPr>
        <w:t>&lt;!--payloadID: This is transport unique ID of the message; borrowed from cXML</w:t>
      </w:r>
      <w:proofErr w:type="gramStart"/>
      <w:r w:rsidRPr="000F3469">
        <w:rPr>
          <w:rStyle w:val="XMLComment"/>
        </w:rPr>
        <w:t>.--&gt;</w:t>
      </w:r>
      <w:proofErr w:type="gramEnd"/>
    </w:p>
    <w:p w:rsidR="00EB04BC" w:rsidRPr="000F3469" w:rsidRDefault="00EB04BC" w:rsidP="00804B9C">
      <w:pPr>
        <w:pStyle w:val="Samplecode02"/>
        <w:rPr>
          <w:rStyle w:val="XMLComment"/>
        </w:rPr>
      </w:pPr>
      <w:r w:rsidRPr="000F3469">
        <w:rPr>
          <w:rStyle w:val="XMLComment"/>
        </w:rPr>
        <w:t xml:space="preserve">&lt;!--AA timestamp: PrintTalk date/time taken from ISO 8601; the preferred representation is "complete (full date and time)" </w:t>
      </w:r>
      <w:r w:rsidR="00A75E33" w:rsidRPr="000F3469">
        <w:rPr>
          <w:rStyle w:val="XMLComment"/>
        </w:rPr>
        <w:br/>
      </w:r>
      <w:r w:rsidRPr="000F3469">
        <w:rPr>
          <w:rStyle w:val="XMLComment"/>
        </w:rPr>
        <w:t>and "extended (with punctuation)" with a time zone designation; borrowed from cXML</w:t>
      </w:r>
      <w:proofErr w:type="gramStart"/>
      <w:r w:rsidRPr="000F3469">
        <w:rPr>
          <w:rStyle w:val="XMLComment"/>
        </w:rPr>
        <w:t>.--&gt;</w:t>
      </w:r>
      <w:proofErr w:type="gramEnd"/>
    </w:p>
    <w:p w:rsidR="00EB04BC" w:rsidRPr="001D7939" w:rsidRDefault="00EB04BC" w:rsidP="002D1310">
      <w:pPr>
        <w:pStyle w:val="Samplecode01"/>
        <w:rPr>
          <w:color w:val="000000"/>
        </w:rPr>
      </w:pPr>
      <w:r w:rsidRPr="001D7939">
        <w:rPr>
          <w:color w:val="0000FF"/>
        </w:rPr>
        <w:t>&lt;</w:t>
      </w:r>
      <w:r w:rsidRPr="000F3469">
        <w:rPr>
          <w:rStyle w:val="XMLTag"/>
        </w:rPr>
        <w:t>Header</w:t>
      </w:r>
      <w:r w:rsidRPr="001D7939">
        <w:rPr>
          <w:color w:val="0000FF"/>
        </w:rPr>
        <w:t>&gt;</w:t>
      </w:r>
    </w:p>
    <w:p w:rsidR="00EB04BC" w:rsidRPr="00804B9C" w:rsidRDefault="00EB04BC" w:rsidP="002D1310">
      <w:pPr>
        <w:pStyle w:val="Samplecode03"/>
        <w:rPr>
          <w:rStyle w:val="XMLComment"/>
        </w:rPr>
      </w:pPr>
      <w:r w:rsidRPr="00804B9C">
        <w:rPr>
          <w:rStyle w:val="XMLComment"/>
        </w:rPr>
        <w:t>&lt;!--Header, Request structure borrowed from cXML</w:t>
      </w:r>
      <w:proofErr w:type="gramStart"/>
      <w:r w:rsidRPr="00804B9C">
        <w:rPr>
          <w:rStyle w:val="XMLComment"/>
        </w:rPr>
        <w:t>.--&gt;</w:t>
      </w:r>
      <w:proofErr w:type="gramEnd"/>
    </w:p>
    <w:p w:rsidR="00EB04BC" w:rsidRDefault="00EB04BC" w:rsidP="002D1310">
      <w:pPr>
        <w:pStyle w:val="Samplecode02"/>
        <w:rPr>
          <w:color w:val="0000FF"/>
        </w:rPr>
      </w:pPr>
      <w:r w:rsidRPr="001D7939">
        <w:rPr>
          <w:color w:val="0000FF"/>
        </w:rPr>
        <w:t>&lt;</w:t>
      </w:r>
      <w:r w:rsidRPr="000F3469">
        <w:rPr>
          <w:rStyle w:val="XMLTag"/>
        </w:rPr>
        <w:t>From</w:t>
      </w:r>
      <w:r w:rsidRPr="001D7939">
        <w:rPr>
          <w:color w:val="0000FF"/>
        </w:rPr>
        <w:t>&gt;</w:t>
      </w:r>
    </w:p>
    <w:p w:rsidR="002643CD" w:rsidRPr="000F3469" w:rsidRDefault="002643CD" w:rsidP="002D1310">
      <w:pPr>
        <w:pStyle w:val="Samplecode04"/>
        <w:rPr>
          <w:rStyle w:val="XMLComment"/>
        </w:rPr>
      </w:pPr>
      <w:proofErr w:type="gramStart"/>
      <w:r w:rsidRPr="000F3469">
        <w:rPr>
          <w:rStyle w:val="XMLComment"/>
        </w:rPr>
        <w:t>&lt;!--</w:t>
      </w:r>
      <w:proofErr w:type="gramEnd"/>
      <w:r w:rsidRPr="000F3469">
        <w:rPr>
          <w:rStyle w:val="XMLComment"/>
        </w:rPr>
        <w:t xml:space="preserve"> DD.--&gt;</w:t>
      </w:r>
    </w:p>
    <w:p w:rsidR="00EB04BC" w:rsidRPr="000F3469" w:rsidRDefault="00EB04BC" w:rsidP="002D1310">
      <w:pPr>
        <w:pStyle w:val="Samplecode04"/>
        <w:rPr>
          <w:rStyle w:val="XMLComment"/>
        </w:rPr>
      </w:pPr>
      <w:proofErr w:type="gramStart"/>
      <w:r w:rsidRPr="000F3469">
        <w:rPr>
          <w:rStyle w:val="XMLComment"/>
        </w:rPr>
        <w:t>&lt;!--</w:t>
      </w:r>
      <w:proofErr w:type="gramEnd"/>
      <w:r w:rsidR="002643CD" w:rsidRPr="000F3469">
        <w:rPr>
          <w:rStyle w:val="XMLComment"/>
        </w:rPr>
        <w:t xml:space="preserve"> </w:t>
      </w:r>
      <w:r w:rsidRPr="000F3469">
        <w:rPr>
          <w:rStyle w:val="XMLComment"/>
        </w:rPr>
        <w:t>The required credentials must be agreed upon by trading partners; here are some examples of what can be done.--&gt;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"DNS"</w:t>
      </w:r>
      <w:r w:rsidRPr="001D7939">
        <w:rPr>
          <w:color w:val="0000FF"/>
        </w:rPr>
        <w:t>&gt;</w:t>
      </w:r>
    </w:p>
    <w:p w:rsidR="00EB04BC" w:rsidRPr="000F3469" w:rsidRDefault="00EB04BC" w:rsidP="00804B9C">
      <w:pPr>
        <w:pStyle w:val="Samplecode05"/>
        <w:rPr>
          <w:rStyle w:val="XMLComment"/>
        </w:rPr>
      </w:pPr>
      <w:r w:rsidRPr="000F3469">
        <w:rPr>
          <w:rStyle w:val="XMLComment"/>
        </w:rPr>
        <w:t>&lt;!--The originating organization identification within a public domain (Domain Name Service)</w:t>
      </w:r>
      <w:proofErr w:type="gramStart"/>
      <w:r w:rsidRPr="000F3469">
        <w:rPr>
          <w:rStyle w:val="XMLComment"/>
        </w:rPr>
        <w:t>.--&gt;</w:t>
      </w:r>
      <w:proofErr w:type="gramEnd"/>
    </w:p>
    <w:p w:rsidR="00EB04BC" w:rsidRPr="00CF0D29" w:rsidRDefault="00EB04BC" w:rsidP="00804B9C">
      <w:pPr>
        <w:pStyle w:val="Samplecode04"/>
        <w:rPr>
          <w:lang w:val="pl-PL"/>
        </w:rPr>
      </w:pPr>
      <w:r w:rsidRPr="00CF0D29">
        <w:rPr>
          <w:color w:val="0000FF"/>
          <w:lang w:val="pl-PL"/>
        </w:rPr>
        <w:t>&lt;</w:t>
      </w:r>
      <w:r w:rsidRPr="000F3469">
        <w:rPr>
          <w:rStyle w:val="XMLTag"/>
        </w:rPr>
        <w:t>Identity</w:t>
      </w:r>
      <w:r w:rsidRPr="00CF0D29">
        <w:rPr>
          <w:color w:val="0000FF"/>
          <w:lang w:val="pl-PL"/>
        </w:rPr>
        <w:t>&gt;</w:t>
      </w:r>
      <w:r w:rsidRPr="00CF0D29">
        <w:rPr>
          <w:lang w:val="pl-PL"/>
        </w:rPr>
        <w:t>pan-o-ramic.com</w:t>
      </w:r>
      <w:r w:rsidRPr="00CF0D29">
        <w:rPr>
          <w:color w:val="0000FF"/>
          <w:lang w:val="pl-PL"/>
        </w:rPr>
        <w:t>&lt;/</w:t>
      </w:r>
      <w:r w:rsidRPr="000F3469">
        <w:rPr>
          <w:rStyle w:val="XMLTag"/>
        </w:rPr>
        <w:t>Identity</w:t>
      </w:r>
      <w:r w:rsidRPr="00CF0D29">
        <w:rPr>
          <w:color w:val="0000FF"/>
          <w:lang w:val="pl-PL"/>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"ECompany.com"</w:t>
      </w:r>
      <w:r w:rsidRPr="001D7939">
        <w:rPr>
          <w:color w:val="0000FF"/>
        </w:rPr>
        <w:t>&gt;</w:t>
      </w:r>
    </w:p>
    <w:p w:rsidR="00EB04BC" w:rsidRPr="000F3469" w:rsidRDefault="00EB04BC" w:rsidP="00804B9C">
      <w:pPr>
        <w:pStyle w:val="Samplecode05"/>
        <w:rPr>
          <w:rStyle w:val="XMLComment"/>
        </w:rPr>
      </w:pPr>
      <w:r w:rsidRPr="000F3469">
        <w:rPr>
          <w:rStyle w:val="XMLComment"/>
        </w:rPr>
        <w:t>&lt;!--The originating organization identification within a private domain (ECompany's private registry</w:t>
      </w:r>
      <w:proofErr w:type="gramStart"/>
      <w:r w:rsidRPr="000F3469">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PeterPan</w:t>
      </w:r>
      <w:r w:rsidRPr="001D7939">
        <w:rPr>
          <w:color w:val="0000FF"/>
        </w:rPr>
        <w:t>&lt;/</w:t>
      </w:r>
      <w:r w:rsidRPr="00971F92">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"DUNS"</w:t>
      </w:r>
      <w:r w:rsidRPr="001D7939">
        <w:rPr>
          <w:color w:val="0000FF"/>
        </w:rPr>
        <w:t>&gt;</w:t>
      </w:r>
    </w:p>
    <w:p w:rsidR="00EB04BC" w:rsidRPr="00971F92" w:rsidRDefault="00EB04BC" w:rsidP="00804B9C">
      <w:pPr>
        <w:pStyle w:val="Samplecode04"/>
        <w:rPr>
          <w:rStyle w:val="XMLComment"/>
        </w:rPr>
      </w:pPr>
      <w:r w:rsidRPr="001D7939">
        <w:rPr>
          <w:color w:val="000000"/>
        </w:rPr>
        <w:tab/>
      </w:r>
      <w:r w:rsidRPr="00971F92">
        <w:rPr>
          <w:rStyle w:val="XMLComment"/>
        </w:rPr>
        <w:t>&lt;!--The originating organization identification within a public domain (Dun and Bradstreet registry)</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93009388</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2"/>
        <w:rPr>
          <w:color w:val="000000"/>
        </w:rPr>
      </w:pPr>
      <w:r w:rsidRPr="001D7939">
        <w:rPr>
          <w:color w:val="0000FF"/>
        </w:rPr>
        <w:t>&lt;/</w:t>
      </w:r>
      <w:r w:rsidRPr="000F3469">
        <w:rPr>
          <w:rStyle w:val="XMLTag"/>
        </w:rPr>
        <w:t>From</w:t>
      </w:r>
      <w:r w:rsidRPr="001D7939">
        <w:rPr>
          <w:color w:val="0000FF"/>
        </w:rPr>
        <w:t>&gt;</w:t>
      </w:r>
    </w:p>
    <w:p w:rsidR="00EB04BC" w:rsidRPr="001D7939" w:rsidRDefault="00EB04BC" w:rsidP="00804B9C">
      <w:pPr>
        <w:pStyle w:val="Samplecode02"/>
        <w:rPr>
          <w:color w:val="000000"/>
        </w:rPr>
      </w:pPr>
      <w:r w:rsidRPr="001D7939">
        <w:rPr>
          <w:color w:val="0000FF"/>
        </w:rPr>
        <w:t>&lt;</w:t>
      </w:r>
      <w:r w:rsidRPr="000F3469">
        <w:rPr>
          <w:rStyle w:val="XMLTag"/>
        </w:rPr>
        <w:t>To</w:t>
      </w:r>
      <w:r w:rsidRPr="001D7939">
        <w:rPr>
          <w:color w:val="0000FF"/>
        </w:rPr>
        <w:t>&gt;</w:t>
      </w:r>
    </w:p>
    <w:p w:rsidR="00EB04BC" w:rsidRPr="00971F92" w:rsidRDefault="00EB04BC" w:rsidP="00804B9C">
      <w:pPr>
        <w:pStyle w:val="Samplecode04"/>
        <w:rPr>
          <w:rStyle w:val="XMLComment"/>
        </w:rPr>
      </w:pPr>
      <w:r w:rsidRPr="00971F92">
        <w:rPr>
          <w:rStyle w:val="XMLComment"/>
        </w:rPr>
        <w:t>&lt;!--BB The required credentials must be agreed upon by trading partners; here are some examples of what can be done</w:t>
      </w:r>
      <w:proofErr w:type="gramStart"/>
      <w:r w:rsidRPr="00971F92">
        <w:rPr>
          <w:rStyle w:val="XMLComment"/>
        </w:rPr>
        <w:t>.--&gt;</w:t>
      </w:r>
      <w:proofErr w:type="gramEnd"/>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"DNS"</w:t>
      </w:r>
      <w:r w:rsidRPr="001D7939">
        <w:rPr>
          <w:color w:val="0000FF"/>
        </w:rPr>
        <w:t>&gt;</w:t>
      </w:r>
    </w:p>
    <w:p w:rsidR="00EB04BC" w:rsidRPr="00971F92" w:rsidRDefault="00EB04BC" w:rsidP="00804B9C">
      <w:pPr>
        <w:pStyle w:val="Samplecode05"/>
        <w:rPr>
          <w:rStyle w:val="XMLComment"/>
        </w:rPr>
      </w:pPr>
      <w:r w:rsidRPr="00971F92">
        <w:rPr>
          <w:rStyle w:val="XMLComment"/>
        </w:rPr>
        <w:t>&lt;!--The originating organization identification within a public domain (Domain Name Service)</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AnExcellentPrinter.com</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"ECompany.com"</w:t>
      </w:r>
      <w:r w:rsidRPr="001D7939">
        <w:rPr>
          <w:color w:val="0000FF"/>
        </w:rPr>
        <w:t>&gt;</w:t>
      </w:r>
    </w:p>
    <w:p w:rsidR="00EB04BC" w:rsidRPr="00971F92" w:rsidRDefault="00EB04BC" w:rsidP="00804B9C">
      <w:pPr>
        <w:pStyle w:val="Samplecode05"/>
        <w:rPr>
          <w:rStyle w:val="XMLComment"/>
        </w:rPr>
      </w:pPr>
      <w:r w:rsidRPr="00971F92">
        <w:rPr>
          <w:rStyle w:val="XMLComment"/>
        </w:rPr>
        <w:t>&lt;!--The originating organization identification within a private domain (ECompany's private registry</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Polkadot</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"DUNS"</w:t>
      </w:r>
      <w:r w:rsidRPr="001D7939">
        <w:rPr>
          <w:color w:val="0000FF"/>
        </w:rPr>
        <w:t>&gt;</w:t>
      </w:r>
    </w:p>
    <w:p w:rsidR="00EB04BC" w:rsidRPr="00971F92" w:rsidRDefault="00EB04BC" w:rsidP="00804B9C">
      <w:pPr>
        <w:pStyle w:val="Samplecode05"/>
        <w:rPr>
          <w:rStyle w:val="XMLComment"/>
        </w:rPr>
      </w:pPr>
      <w:r w:rsidRPr="00971F92">
        <w:rPr>
          <w:rStyle w:val="XMLComment"/>
        </w:rPr>
        <w:t>&lt;!--The originating organization identification within a public domain (Dun and Bradstreet registry)</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3040392</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0000FF"/>
        </w:rPr>
        <w:t>&gt;</w:t>
      </w:r>
    </w:p>
    <w:p w:rsidR="00EB04BC" w:rsidRPr="001D7939" w:rsidRDefault="00EB04BC" w:rsidP="00804B9C">
      <w:pPr>
        <w:pStyle w:val="Samplecode02"/>
        <w:rPr>
          <w:color w:val="000000"/>
        </w:rPr>
      </w:pPr>
      <w:r w:rsidRPr="001D7939">
        <w:rPr>
          <w:color w:val="0000FF"/>
        </w:rPr>
        <w:t>&lt;/</w:t>
      </w:r>
      <w:r w:rsidRPr="000F3469">
        <w:rPr>
          <w:rStyle w:val="XMLTag"/>
        </w:rPr>
        <w:t>To</w:t>
      </w:r>
      <w:r w:rsidRPr="001D7939">
        <w:rPr>
          <w:color w:val="0000FF"/>
        </w:rPr>
        <w:t>&gt;</w:t>
      </w:r>
    </w:p>
    <w:p w:rsidR="00EB04BC" w:rsidRPr="001D7939" w:rsidRDefault="00EB04BC" w:rsidP="00804B9C">
      <w:pPr>
        <w:pStyle w:val="Samplecode02"/>
        <w:rPr>
          <w:color w:val="000000"/>
        </w:rPr>
      </w:pPr>
      <w:r w:rsidRPr="001D7939">
        <w:rPr>
          <w:color w:val="0000FF"/>
        </w:rPr>
        <w:t>&lt;</w:t>
      </w:r>
      <w:r w:rsidRPr="000F3469">
        <w:rPr>
          <w:rStyle w:val="XMLTag"/>
        </w:rPr>
        <w:t>Sender</w:t>
      </w:r>
      <w:r w:rsidRPr="001D7939">
        <w:rPr>
          <w:color w:val="0000FF"/>
        </w:rPr>
        <w:t>&gt;</w:t>
      </w:r>
    </w:p>
    <w:p w:rsidR="00EB04BC" w:rsidRPr="00971F92" w:rsidRDefault="00EB04BC" w:rsidP="00804B9C">
      <w:pPr>
        <w:pStyle w:val="Samplecode04"/>
        <w:rPr>
          <w:rStyle w:val="XMLComment"/>
        </w:rPr>
      </w:pPr>
      <w:r w:rsidRPr="00971F92">
        <w:rPr>
          <w:rStyle w:val="XMLComment"/>
        </w:rPr>
        <w:t>&lt;!--CC The required credentials must be agreed upon by trading partners; here are some examples of what can be done</w:t>
      </w:r>
      <w:proofErr w:type="gramStart"/>
      <w:r w:rsidRPr="00971F92">
        <w:rPr>
          <w:rStyle w:val="XMLComment"/>
        </w:rPr>
        <w:t>.--&gt;</w:t>
      </w:r>
      <w:proofErr w:type="gramEnd"/>
    </w:p>
    <w:p w:rsidR="00EB04BC" w:rsidRPr="00971F92" w:rsidRDefault="00EB04BC" w:rsidP="00804B9C">
      <w:pPr>
        <w:pStyle w:val="Samplecode04"/>
        <w:rPr>
          <w:rStyle w:val="XMLComment"/>
        </w:rPr>
      </w:pPr>
      <w:r w:rsidRPr="00971F92">
        <w:rPr>
          <w:rStyle w:val="XMLComment"/>
        </w:rPr>
        <w:t>&lt;!--The Sender credential authenticate the message</w:t>
      </w:r>
      <w:proofErr w:type="gramStart"/>
      <w:r w:rsidRPr="00971F92">
        <w:rPr>
          <w:rStyle w:val="XMLComment"/>
        </w:rPr>
        <w:t>.--&gt;</w:t>
      </w:r>
      <w:proofErr w:type="gramEnd"/>
    </w:p>
    <w:p w:rsidR="00EB04BC" w:rsidRPr="001D7939" w:rsidRDefault="00EB04BC" w:rsidP="00804B9C">
      <w:pPr>
        <w:pStyle w:val="Samplecode03"/>
        <w:rPr>
          <w:color w:val="000000"/>
        </w:rPr>
      </w:pPr>
      <w:r w:rsidRPr="001D7939">
        <w:rPr>
          <w:color w:val="0000FF"/>
        </w:rPr>
        <w:t>&lt;</w:t>
      </w:r>
      <w:r w:rsidRPr="000F3469">
        <w:rPr>
          <w:rStyle w:val="XMLTag"/>
        </w:rPr>
        <w:t>Credential</w:t>
      </w:r>
      <w:r w:rsidRPr="001D7939">
        <w:rPr>
          <w:color w:val="FF0000"/>
        </w:rPr>
        <w:t xml:space="preserve"> domain</w:t>
      </w:r>
      <w:r w:rsidRPr="001D7939">
        <w:rPr>
          <w:color w:val="0000FF"/>
        </w:rPr>
        <w:t>=</w:t>
      </w:r>
      <w:r w:rsidRPr="00971F92">
        <w:rPr>
          <w:rStyle w:val="XMLAttrValue"/>
        </w:rPr>
        <w:t>"DNS"</w:t>
      </w:r>
      <w:r w:rsidRPr="001D7939">
        <w:rPr>
          <w:color w:val="0000FF"/>
        </w:rPr>
        <w:t>&gt;</w:t>
      </w:r>
    </w:p>
    <w:p w:rsidR="00EB04BC" w:rsidRPr="00971F92" w:rsidRDefault="00EB04BC" w:rsidP="00804B9C">
      <w:pPr>
        <w:pStyle w:val="Samplecode05"/>
        <w:rPr>
          <w:rStyle w:val="XMLComment"/>
        </w:rPr>
      </w:pPr>
      <w:r w:rsidRPr="00971F92">
        <w:rPr>
          <w:rStyle w:val="XMLComment"/>
        </w:rPr>
        <w:lastRenderedPageBreak/>
        <w:t>&lt;!--The originating organization identification within a public domain (Domain Name Service)</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0F3469">
        <w:rPr>
          <w:rStyle w:val="XMLTag"/>
        </w:rPr>
        <w:t>Identity</w:t>
      </w:r>
      <w:r w:rsidRPr="001D7939">
        <w:rPr>
          <w:color w:val="0000FF"/>
        </w:rPr>
        <w:t>&gt;</w:t>
      </w:r>
      <w:r w:rsidRPr="001D7939">
        <w:rPr>
          <w:color w:val="000000"/>
        </w:rPr>
        <w:t>ECompany.com</w:t>
      </w:r>
      <w:r w:rsidRPr="001D7939">
        <w:rPr>
          <w:color w:val="0000FF"/>
        </w:rPr>
        <w:t>&lt;/</w:t>
      </w:r>
      <w:r w:rsidRPr="000F3469">
        <w:rPr>
          <w:rStyle w:val="XMLTag"/>
        </w:rPr>
        <w:t>Identity</w:t>
      </w:r>
      <w:r w:rsidRPr="001D7939">
        <w:rPr>
          <w:color w:val="0000FF"/>
        </w:rPr>
        <w:t>&gt;</w:t>
      </w:r>
    </w:p>
    <w:p w:rsidR="00EB04BC" w:rsidRPr="001D7939" w:rsidRDefault="00EB04BC" w:rsidP="00804B9C">
      <w:pPr>
        <w:pStyle w:val="Samplecode04"/>
        <w:rPr>
          <w:color w:val="000000"/>
        </w:rPr>
      </w:pPr>
      <w:r w:rsidRPr="001D7939">
        <w:rPr>
          <w:color w:val="0000FF"/>
        </w:rPr>
        <w:t>&lt;</w:t>
      </w:r>
      <w:r w:rsidRPr="000F3469">
        <w:rPr>
          <w:rStyle w:val="XMLTag"/>
        </w:rPr>
        <w:t>SharedSecret</w:t>
      </w:r>
      <w:r w:rsidRPr="001D7939">
        <w:rPr>
          <w:color w:val="0000FF"/>
        </w:rPr>
        <w:t>&gt;</w:t>
      </w:r>
      <w:r w:rsidRPr="001D7939">
        <w:rPr>
          <w:color w:val="000000"/>
        </w:rPr>
        <w:t>password</w:t>
      </w:r>
      <w:r w:rsidRPr="001D7939">
        <w:rPr>
          <w:color w:val="0000FF"/>
        </w:rPr>
        <w:t>&lt;/</w:t>
      </w:r>
      <w:r w:rsidRPr="000F3469">
        <w:rPr>
          <w:rStyle w:val="XMLTag"/>
        </w:rPr>
        <w:t>SharedSecret</w:t>
      </w:r>
      <w:r w:rsidRPr="001D7939">
        <w:rPr>
          <w:color w:val="0000FF"/>
        </w:rPr>
        <w:t>&gt;</w:t>
      </w:r>
    </w:p>
    <w:p w:rsidR="00EB04BC" w:rsidRPr="00AB3E3E" w:rsidRDefault="00EB04BC" w:rsidP="00804B9C">
      <w:pPr>
        <w:pStyle w:val="Samplecode05"/>
        <w:rPr>
          <w:rStyle w:val="XMLComment"/>
        </w:rPr>
      </w:pPr>
      <w:r w:rsidRPr="00AB3E3E">
        <w:rPr>
          <w:rStyle w:val="XMLComment"/>
        </w:rPr>
        <w:t>&lt;!--The SharedSecret is part of the message authentication</w:t>
      </w:r>
      <w:proofErr w:type="gramStart"/>
      <w:r w:rsidRPr="00AB3E3E">
        <w:rPr>
          <w:rStyle w:val="XMLComment"/>
        </w:rPr>
        <w:t>.--&gt;</w:t>
      </w:r>
      <w:proofErr w:type="gramEnd"/>
    </w:p>
    <w:p w:rsidR="00EB04BC" w:rsidRPr="001D7939" w:rsidRDefault="00EB04BC" w:rsidP="00804B9C">
      <w:pPr>
        <w:pStyle w:val="Samplecode03"/>
        <w:rPr>
          <w:color w:val="000000"/>
        </w:rPr>
      </w:pPr>
      <w:r w:rsidRPr="001D7939">
        <w:rPr>
          <w:color w:val="0000FF"/>
        </w:rPr>
        <w:t>&lt;/</w:t>
      </w:r>
      <w:r w:rsidRPr="00971F92">
        <w:rPr>
          <w:rStyle w:val="XMLTag"/>
        </w:rPr>
        <w:t>Credential</w:t>
      </w:r>
      <w:r w:rsidRPr="001D7939">
        <w:rPr>
          <w:color w:val="0000FF"/>
        </w:rPr>
        <w:t>&gt;</w:t>
      </w:r>
    </w:p>
    <w:p w:rsidR="00EB04BC" w:rsidRPr="001D7939" w:rsidRDefault="00EB04BC" w:rsidP="00804B9C">
      <w:pPr>
        <w:pStyle w:val="Samplecode03"/>
        <w:rPr>
          <w:color w:val="000000"/>
        </w:rPr>
      </w:pPr>
      <w:r w:rsidRPr="001D7939">
        <w:rPr>
          <w:color w:val="0000FF"/>
        </w:rPr>
        <w:t>&lt;</w:t>
      </w:r>
      <w:r w:rsidRPr="00971F92">
        <w:rPr>
          <w:rStyle w:val="XMLTag"/>
        </w:rPr>
        <w:t>UserAgent</w:t>
      </w:r>
      <w:r w:rsidRPr="001D7939">
        <w:rPr>
          <w:color w:val="0000FF"/>
        </w:rPr>
        <w:t>&gt;</w:t>
      </w:r>
      <w:r w:rsidRPr="001D7939">
        <w:rPr>
          <w:color w:val="000000"/>
        </w:rPr>
        <w:t>Print Buyer v.54.9</w:t>
      </w:r>
      <w:r w:rsidRPr="001D7939">
        <w:rPr>
          <w:color w:val="0000FF"/>
        </w:rPr>
        <w:t>&lt;/</w:t>
      </w:r>
      <w:r w:rsidRPr="00971F92">
        <w:rPr>
          <w:rStyle w:val="XMLTag"/>
        </w:rPr>
        <w:t>UserAgent</w:t>
      </w:r>
      <w:r w:rsidRPr="001D7939">
        <w:rPr>
          <w:color w:val="0000FF"/>
        </w:rPr>
        <w:t>&gt;</w:t>
      </w:r>
    </w:p>
    <w:p w:rsidR="00EB04BC" w:rsidRPr="00AB3E3E" w:rsidRDefault="00EB04BC" w:rsidP="00804B9C">
      <w:pPr>
        <w:pStyle w:val="Samplecode05"/>
        <w:rPr>
          <w:rStyle w:val="XMLComment"/>
        </w:rPr>
      </w:pPr>
      <w:r w:rsidRPr="00AB3E3E">
        <w:rPr>
          <w:rStyle w:val="XMLComment"/>
        </w:rPr>
        <w:t>&lt;!--The UserAgent is unique to the Sender element and identifies the software agent that generated the message</w:t>
      </w:r>
      <w:proofErr w:type="gramStart"/>
      <w:r w:rsidRPr="00AB3E3E">
        <w:rPr>
          <w:rStyle w:val="XMLComment"/>
        </w:rPr>
        <w:t>.--&gt;</w:t>
      </w:r>
      <w:proofErr w:type="gramEnd"/>
    </w:p>
    <w:p w:rsidR="00EB04BC" w:rsidRPr="001D7939" w:rsidRDefault="00EB04BC" w:rsidP="00804B9C">
      <w:pPr>
        <w:pStyle w:val="Samplecode02"/>
        <w:rPr>
          <w:color w:val="000000"/>
        </w:rPr>
      </w:pPr>
      <w:r w:rsidRPr="001D7939">
        <w:rPr>
          <w:color w:val="0000FF"/>
        </w:rPr>
        <w:t>&lt;/</w:t>
      </w:r>
      <w:r w:rsidRPr="00971F92">
        <w:rPr>
          <w:rStyle w:val="XMLTag"/>
        </w:rPr>
        <w:t>Sender</w:t>
      </w:r>
      <w:r w:rsidRPr="001D7939">
        <w:rPr>
          <w:color w:val="0000FF"/>
        </w:rPr>
        <w:t>&gt;</w:t>
      </w:r>
    </w:p>
    <w:p w:rsidR="00EB04BC" w:rsidRPr="001D7939" w:rsidRDefault="00EB04BC" w:rsidP="00804B9C">
      <w:pPr>
        <w:pStyle w:val="Samplecode01"/>
        <w:rPr>
          <w:color w:val="000000"/>
        </w:rPr>
      </w:pPr>
      <w:r w:rsidRPr="001D7939">
        <w:rPr>
          <w:color w:val="0000FF"/>
        </w:rPr>
        <w:t>&lt;/</w:t>
      </w:r>
      <w:r w:rsidRPr="00971F92">
        <w:rPr>
          <w:rStyle w:val="XMLTag"/>
        </w:rPr>
        <w:t>Header</w:t>
      </w:r>
      <w:r w:rsidRPr="001D7939">
        <w:rPr>
          <w:color w:val="0000FF"/>
        </w:rPr>
        <w:t>&gt;</w:t>
      </w:r>
    </w:p>
    <w:p w:rsidR="00EB04BC" w:rsidRPr="001D7939" w:rsidRDefault="00EB04BC" w:rsidP="00804B9C">
      <w:pPr>
        <w:pStyle w:val="Samplecode01"/>
        <w:rPr>
          <w:color w:val="000000"/>
        </w:rPr>
      </w:pPr>
      <w:r w:rsidRPr="001D7939">
        <w:rPr>
          <w:color w:val="0000FF"/>
        </w:rPr>
        <w:t>&lt;</w:t>
      </w:r>
      <w:r w:rsidRPr="00971F92">
        <w:rPr>
          <w:rStyle w:val="XMLTag"/>
        </w:rPr>
        <w:t>Request</w:t>
      </w:r>
      <w:r w:rsidRPr="001D7939">
        <w:rPr>
          <w:color w:val="0000FF"/>
        </w:rPr>
        <w:t>&gt;</w:t>
      </w:r>
    </w:p>
    <w:p w:rsidR="00EB04BC" w:rsidRPr="00AB3E3E" w:rsidRDefault="00EB04BC" w:rsidP="00804B9C">
      <w:pPr>
        <w:pStyle w:val="Samplecode03"/>
        <w:rPr>
          <w:rStyle w:val="XMLComment"/>
        </w:rPr>
      </w:pPr>
      <w:r w:rsidRPr="00AB3E3E">
        <w:rPr>
          <w:rStyle w:val="XMLComment"/>
        </w:rPr>
        <w:t>&lt;!--The Request element contains a single PrintTalk business document; borrowed from cXML</w:t>
      </w:r>
      <w:proofErr w:type="gramStart"/>
      <w:r w:rsidRPr="00AB3E3E">
        <w:rPr>
          <w:rStyle w:val="XMLComment"/>
        </w:rPr>
        <w:t>.--&gt;</w:t>
      </w:r>
      <w:proofErr w:type="gramEnd"/>
    </w:p>
    <w:p w:rsidR="00EB04BC" w:rsidRPr="001D7939" w:rsidRDefault="00EB04BC" w:rsidP="00804B9C">
      <w:pPr>
        <w:pStyle w:val="Samplecode02"/>
        <w:rPr>
          <w:color w:val="000000"/>
        </w:rPr>
      </w:pPr>
      <w:r w:rsidRPr="001D7939">
        <w:t>&lt;</w:t>
      </w:r>
      <w:r w:rsidRPr="00971F92">
        <w:rPr>
          <w:rStyle w:val="XMLTag"/>
        </w:rPr>
        <w:t>RFQ</w:t>
      </w:r>
      <w:r w:rsidRPr="001D7939">
        <w:rPr>
          <w:color w:val="FF0000"/>
        </w:rPr>
        <w:t xml:space="preserve"> AgentID</w:t>
      </w:r>
      <w:r w:rsidRPr="001D7939">
        <w:t>=</w:t>
      </w:r>
      <w:r w:rsidRPr="00971F92">
        <w:rPr>
          <w:rStyle w:val="XMLAttrValue"/>
        </w:rPr>
        <w:t>"Lara"</w:t>
      </w:r>
      <w:r w:rsidRPr="001D7939">
        <w:rPr>
          <w:color w:val="FF0000"/>
        </w:rPr>
        <w:t xml:space="preserve"> AgentDisplayName</w:t>
      </w:r>
      <w:r w:rsidRPr="001D7939">
        <w:t>=</w:t>
      </w:r>
      <w:r w:rsidRPr="00971F92">
        <w:rPr>
          <w:rStyle w:val="XMLAttrValue"/>
        </w:rPr>
        <w:t>"Lara Garcia-Daniels"</w:t>
      </w:r>
      <w:r w:rsidRPr="001D7939">
        <w:rPr>
          <w:color w:val="FF0000"/>
        </w:rPr>
        <w:t xml:space="preserve"> </w:t>
      </w:r>
      <w:r w:rsidR="00804B9C">
        <w:rPr>
          <w:color w:val="FF0000"/>
        </w:rPr>
        <w:br/>
      </w:r>
      <w:r w:rsidRPr="00971F92">
        <w:rPr>
          <w:rStyle w:val="XMLAttrName"/>
        </w:rPr>
        <w:t>BusinessID</w:t>
      </w:r>
      <w:r w:rsidRPr="001D7939">
        <w:t>=</w:t>
      </w:r>
      <w:r w:rsidRPr="00971F92">
        <w:rPr>
          <w:rStyle w:val="XMLAttrValue"/>
        </w:rPr>
        <w:t>"RFQ 8884"</w:t>
      </w:r>
      <w:r w:rsidRPr="001D7939">
        <w:rPr>
          <w:color w:val="FF0000"/>
        </w:rPr>
        <w:t xml:space="preserve"> Currency</w:t>
      </w:r>
      <w:r w:rsidRPr="001D7939">
        <w:t>=</w:t>
      </w:r>
      <w:r w:rsidRPr="00971F92">
        <w:rPr>
          <w:rStyle w:val="XMLAttrValue"/>
        </w:rPr>
        <w:t>"USD"</w:t>
      </w:r>
      <w:r w:rsidRPr="001D7939">
        <w:rPr>
          <w:color w:val="FF0000"/>
        </w:rPr>
        <w:t xml:space="preserve"> </w:t>
      </w:r>
      <w:r w:rsidR="001D4E33">
        <w:rPr>
          <w:color w:val="FF0000"/>
        </w:rPr>
        <w:br/>
      </w:r>
      <w:r w:rsidRPr="001D7939">
        <w:rPr>
          <w:color w:val="FF0000"/>
        </w:rPr>
        <w:t>DescriptiveName</w:t>
      </w:r>
      <w:r w:rsidRPr="001D7939">
        <w:t>=</w:t>
      </w:r>
      <w:r w:rsidRPr="00971F92">
        <w:rPr>
          <w:rStyle w:val="XMLAttrValue"/>
        </w:rPr>
        <w:t>"RFQ for simple job"</w:t>
      </w:r>
      <w:r w:rsidRPr="001D7939">
        <w:rPr>
          <w:color w:val="FF0000"/>
        </w:rPr>
        <w:t xml:space="preserve"> Estimate</w:t>
      </w:r>
      <w:r w:rsidRPr="001D7939">
        <w:t>=</w:t>
      </w:r>
      <w:r w:rsidRPr="00971F92">
        <w:rPr>
          <w:rStyle w:val="XMLAttrValue"/>
        </w:rPr>
        <w:t>"false"</w:t>
      </w:r>
      <w:r w:rsidRPr="001D7939">
        <w:rPr>
          <w:color w:val="FF0000"/>
        </w:rPr>
        <w:t xml:space="preserve"> </w:t>
      </w:r>
      <w:r w:rsidR="00804B9C">
        <w:rPr>
          <w:color w:val="FF0000"/>
        </w:rPr>
        <w:br/>
      </w:r>
      <w:r w:rsidRPr="001D7939">
        <w:rPr>
          <w:color w:val="FF0000"/>
        </w:rPr>
        <w:t>Expires</w:t>
      </w:r>
      <w:r w:rsidRPr="001D7939">
        <w:t>=</w:t>
      </w:r>
      <w:r w:rsidRPr="00971F92">
        <w:rPr>
          <w:rStyle w:val="XMLAttrValue"/>
        </w:rPr>
        <w:t>"</w:t>
      </w:r>
      <w:r w:rsidR="00C80FB3" w:rsidRPr="00971F92">
        <w:rPr>
          <w:rStyle w:val="XMLAttrValue"/>
        </w:rPr>
        <w:t>2013</w:t>
      </w:r>
      <w:r w:rsidRPr="00971F92">
        <w:rPr>
          <w:rStyle w:val="XMLAttrValue"/>
        </w:rPr>
        <w:t>-07-05T17:00-08:00"</w:t>
      </w:r>
      <w:r w:rsidRPr="001D7939">
        <w:rPr>
          <w:color w:val="FF0000"/>
        </w:rPr>
        <w:t xml:space="preserve"> </w:t>
      </w:r>
      <w:r w:rsidR="001D4E33">
        <w:rPr>
          <w:color w:val="FF0000"/>
        </w:rPr>
        <w:br/>
      </w:r>
      <w:r w:rsidRPr="001D7939">
        <w:rPr>
          <w:color w:val="FF0000"/>
        </w:rPr>
        <w:t>RequestDate</w:t>
      </w:r>
      <w:r w:rsidRPr="001D7939">
        <w:t>=</w:t>
      </w:r>
      <w:r w:rsidRPr="00971F92">
        <w:rPr>
          <w:rStyle w:val="XMLAttrValue"/>
        </w:rPr>
        <w:t>"</w:t>
      </w:r>
      <w:r w:rsidR="00C80FB3" w:rsidRPr="00971F92">
        <w:rPr>
          <w:rStyle w:val="XMLAttrValue"/>
        </w:rPr>
        <w:t>2013</w:t>
      </w:r>
      <w:r w:rsidRPr="00971F92">
        <w:rPr>
          <w:rStyle w:val="XMLAttrValue"/>
        </w:rPr>
        <w:t>-07-01T22:39-08:00"</w:t>
      </w:r>
      <w:r w:rsidRPr="001D7939">
        <w:t>&gt;</w:t>
      </w:r>
    </w:p>
    <w:p w:rsidR="00EB04BC" w:rsidRPr="00AB3E3E" w:rsidRDefault="00EB04BC" w:rsidP="00804B9C">
      <w:pPr>
        <w:pStyle w:val="Samplecode04"/>
        <w:rPr>
          <w:rStyle w:val="XMLComment"/>
        </w:rPr>
      </w:pPr>
      <w:r w:rsidRPr="00AB3E3E">
        <w:rPr>
          <w:rStyle w:val="XMLComment"/>
        </w:rPr>
        <w:t>&lt;!--A PrintTalk Request for Quote document</w:t>
      </w:r>
      <w:proofErr w:type="gramStart"/>
      <w:r w:rsidRPr="00AB3E3E">
        <w:rPr>
          <w:rStyle w:val="XMLComment"/>
        </w:rPr>
        <w:t>;  the</w:t>
      </w:r>
      <w:proofErr w:type="gramEnd"/>
      <w:r w:rsidRPr="00AB3E3E">
        <w:rPr>
          <w:rStyle w:val="XMLComment"/>
        </w:rPr>
        <w:t xml:space="preserve"> content of this element is independent of cXML--&gt;</w:t>
      </w:r>
    </w:p>
    <w:p w:rsidR="00EB04BC" w:rsidRPr="00CC5896" w:rsidRDefault="00EB04BC" w:rsidP="00804B9C">
      <w:pPr>
        <w:pStyle w:val="Samplecode04"/>
        <w:rPr>
          <w:rStyle w:val="XMLComment"/>
        </w:rPr>
      </w:pPr>
      <w:r w:rsidRPr="00CC5896">
        <w:rPr>
          <w:rStyle w:val="XMLComment"/>
        </w:rPr>
        <w:t>&lt;!--AgentID: The unique identity of the commerce system user that "pushed the button" to send this document</w:t>
      </w:r>
      <w:proofErr w:type="gramStart"/>
      <w:r w:rsidRPr="00CC5896">
        <w:rPr>
          <w:rStyle w:val="XMLComment"/>
        </w:rPr>
        <w:t>.--&gt;</w:t>
      </w:r>
      <w:proofErr w:type="gramEnd"/>
    </w:p>
    <w:p w:rsidR="00EB04BC" w:rsidRPr="00971F92" w:rsidRDefault="00EB04BC" w:rsidP="00804B9C">
      <w:pPr>
        <w:pStyle w:val="Samplecode04"/>
        <w:rPr>
          <w:rStyle w:val="XMLComment"/>
        </w:rPr>
      </w:pPr>
      <w:r w:rsidRPr="00971F92">
        <w:rPr>
          <w:rStyle w:val="XMLComment"/>
        </w:rPr>
        <w:t>&lt;!--AgentDisplayName: The dispaly name of the user</w:t>
      </w:r>
      <w:proofErr w:type="gramStart"/>
      <w:r w:rsidRPr="00971F92">
        <w:rPr>
          <w:rStyle w:val="XMLComment"/>
        </w:rPr>
        <w:t>.--&gt;</w:t>
      </w:r>
      <w:proofErr w:type="gramEnd"/>
    </w:p>
    <w:p w:rsidR="00EB04BC" w:rsidRPr="00971F92" w:rsidRDefault="00EB04BC" w:rsidP="00804B9C">
      <w:pPr>
        <w:pStyle w:val="Samplecode04"/>
        <w:rPr>
          <w:rStyle w:val="XMLComment"/>
        </w:rPr>
      </w:pPr>
      <w:r w:rsidRPr="00971F92">
        <w:rPr>
          <w:rStyle w:val="XMLComment"/>
        </w:rPr>
        <w:t>&lt;!--BusinessID: A unique identifier for this document; opaque to the receiver</w:t>
      </w:r>
      <w:proofErr w:type="gramStart"/>
      <w:r w:rsidRPr="00971F92">
        <w:rPr>
          <w:rStyle w:val="XMLComment"/>
        </w:rPr>
        <w:t>.--&gt;</w:t>
      </w:r>
      <w:proofErr w:type="gramEnd"/>
    </w:p>
    <w:p w:rsidR="00EB04BC" w:rsidRPr="00971F92" w:rsidRDefault="00EB04BC" w:rsidP="00804B9C">
      <w:pPr>
        <w:pStyle w:val="Samplecode04"/>
        <w:rPr>
          <w:rStyle w:val="XMLComment"/>
        </w:rPr>
      </w:pPr>
      <w:r w:rsidRPr="00971F92">
        <w:rPr>
          <w:rStyle w:val="XMLComment"/>
        </w:rPr>
        <w:t>&lt;!--Currency: For RFQ, preferred currency for quotes</w:t>
      </w:r>
      <w:proofErr w:type="gramStart"/>
      <w:r w:rsidRPr="00971F92">
        <w:rPr>
          <w:rStyle w:val="XMLComment"/>
        </w:rPr>
        <w:t>.--&gt;</w:t>
      </w:r>
      <w:proofErr w:type="gramEnd"/>
    </w:p>
    <w:p w:rsidR="00EB04BC" w:rsidRPr="00971F92" w:rsidRDefault="00EB04BC" w:rsidP="00804B9C">
      <w:pPr>
        <w:pStyle w:val="Samplecode04"/>
        <w:rPr>
          <w:rStyle w:val="XMLComment"/>
        </w:rPr>
      </w:pPr>
      <w:r w:rsidRPr="00971F92">
        <w:rPr>
          <w:rStyle w:val="XMLComment"/>
        </w:rPr>
        <w:t>&lt;!--DescriptiveName: Human-readable description</w:t>
      </w:r>
      <w:proofErr w:type="gramStart"/>
      <w:r w:rsidRPr="00971F92">
        <w:rPr>
          <w:rStyle w:val="XMLComment"/>
        </w:rPr>
        <w:t>.--&gt;</w:t>
      </w:r>
      <w:proofErr w:type="gramEnd"/>
    </w:p>
    <w:p w:rsidR="00804B9C" w:rsidRPr="00971F92" w:rsidRDefault="00EB04BC" w:rsidP="00804B9C">
      <w:pPr>
        <w:pStyle w:val="Samplecode04"/>
        <w:rPr>
          <w:rStyle w:val="XMLComment"/>
        </w:rPr>
      </w:pPr>
      <w:r w:rsidRPr="00971F92">
        <w:rPr>
          <w:rStyle w:val="XMLComment"/>
        </w:rPr>
        <w:t xml:space="preserve">&lt;!--Estimate: For RFQ, whether a subsequent quote should be a casual "estimate" or </w:t>
      </w:r>
    </w:p>
    <w:p w:rsidR="00EB04BC" w:rsidRPr="00971F92" w:rsidRDefault="00EB04BC" w:rsidP="00804B9C">
      <w:pPr>
        <w:pStyle w:val="Samplecode04"/>
        <w:rPr>
          <w:rStyle w:val="XMLComment"/>
        </w:rPr>
      </w:pPr>
      <w:proofErr w:type="gramStart"/>
      <w:r w:rsidRPr="00971F92">
        <w:rPr>
          <w:rStyle w:val="XMLComment"/>
        </w:rPr>
        <w:t>&lt;!--TT Expires: Date/time when financial information becomes invalid.</w:t>
      </w:r>
      <w:proofErr w:type="gramEnd"/>
      <w:r w:rsidRPr="00971F92">
        <w:rPr>
          <w:rStyle w:val="XMLComment"/>
        </w:rPr>
        <w:t xml:space="preserve"> --&gt;</w:t>
      </w:r>
    </w:p>
    <w:p w:rsidR="00EB04BC" w:rsidRPr="00971F92" w:rsidRDefault="00EB04BC" w:rsidP="00804B9C">
      <w:pPr>
        <w:pStyle w:val="Samplecode04"/>
        <w:rPr>
          <w:rStyle w:val="XMLComment"/>
        </w:rPr>
      </w:pPr>
      <w:proofErr w:type="gramStart"/>
      <w:r w:rsidRPr="00971F92">
        <w:rPr>
          <w:rStyle w:val="XMLComment"/>
        </w:rPr>
        <w:t xml:space="preserve">&lt;!--AA RequestDate: Date/time when </w:t>
      </w:r>
      <w:r w:rsidR="00A71F52" w:rsidRPr="00971F92">
        <w:rPr>
          <w:rStyle w:val="XMLComment"/>
        </w:rPr>
        <w:t>B</w:t>
      </w:r>
      <w:r w:rsidRPr="00971F92">
        <w:rPr>
          <w:rStyle w:val="XMLComment"/>
        </w:rPr>
        <w:t xml:space="preserve">usiness </w:t>
      </w:r>
      <w:r w:rsidR="00A71F52" w:rsidRPr="00971F92">
        <w:rPr>
          <w:rStyle w:val="XMLComment"/>
        </w:rPr>
        <w:t>O</w:t>
      </w:r>
      <w:r w:rsidRPr="00971F92">
        <w:rPr>
          <w:rStyle w:val="XMLComment"/>
        </w:rPr>
        <w:t>bject was sent.</w:t>
      </w:r>
      <w:proofErr w:type="gramEnd"/>
      <w:r w:rsidRPr="00971F92">
        <w:rPr>
          <w:rStyle w:val="XMLComment"/>
        </w:rPr>
        <w:t xml:space="preserve"> --&gt;</w:t>
      </w:r>
    </w:p>
    <w:p w:rsidR="00EB04BC" w:rsidRPr="001D7939" w:rsidRDefault="00EB04BC" w:rsidP="00804B9C">
      <w:pPr>
        <w:pStyle w:val="Samplecode03"/>
        <w:rPr>
          <w:color w:val="000000"/>
        </w:rPr>
      </w:pPr>
      <w:r w:rsidRPr="001D7939">
        <w:rPr>
          <w:color w:val="0000FF"/>
        </w:rPr>
        <w:t>&lt;</w:t>
      </w:r>
      <w:r w:rsidRPr="00971F92">
        <w:rPr>
          <w:rStyle w:val="XMLTag"/>
        </w:rPr>
        <w:t>jdf</w:t>
      </w:r>
      <w:proofErr w:type="gramStart"/>
      <w:r w:rsidRPr="00971F92">
        <w:rPr>
          <w:rStyle w:val="XMLTag"/>
        </w:rPr>
        <w:t>:Comment</w:t>
      </w:r>
      <w:proofErr w:type="gramEnd"/>
      <w:r w:rsidRPr="001D7939">
        <w:rPr>
          <w:color w:val="FF0000"/>
        </w:rPr>
        <w:t xml:space="preserve"> </w:t>
      </w:r>
      <w:r w:rsidRPr="00CC5896">
        <w:rPr>
          <w:rStyle w:val="XMLAttrName"/>
        </w:rPr>
        <w:t>Attribute</w:t>
      </w:r>
      <w:r w:rsidRPr="001D7939">
        <w:rPr>
          <w:color w:val="0000FF"/>
        </w:rPr>
        <w:t>="</w:t>
      </w:r>
      <w:r w:rsidRPr="00AB3E3E">
        <w:rPr>
          <w:rStyle w:val="XMLAttrValue"/>
        </w:rPr>
        <w:t>Expires</w:t>
      </w:r>
      <w:r w:rsidRPr="001D7939">
        <w:rPr>
          <w:color w:val="0000FF"/>
        </w:rPr>
        <w:t>"&gt;</w:t>
      </w:r>
      <w:r w:rsidRPr="001D7939">
        <w:rPr>
          <w:color w:val="000000"/>
        </w:rPr>
        <w:t xml:space="preserve">If you send the Quote until midnight of </w:t>
      </w:r>
      <w:r w:rsidRPr="00804B9C">
        <w:rPr>
          <w:szCs w:val="17"/>
        </w:rPr>
        <w:t>that</w:t>
      </w:r>
      <w:r w:rsidRPr="001D7939">
        <w:rPr>
          <w:color w:val="000000"/>
        </w:rPr>
        <w:t xml:space="preserve"> day, it's also ok.</w:t>
      </w:r>
      <w:r w:rsidRPr="001D7939">
        <w:rPr>
          <w:color w:val="0000FF"/>
        </w:rPr>
        <w:t>&lt;/</w:t>
      </w:r>
      <w:r w:rsidRPr="00CC5896">
        <w:rPr>
          <w:rStyle w:val="XMLTag"/>
        </w:rPr>
        <w:t>jdf:Comment</w:t>
      </w:r>
      <w:r w:rsidRPr="001D7939">
        <w:rPr>
          <w:color w:val="0000FF"/>
        </w:rPr>
        <w:t>&gt;</w:t>
      </w:r>
    </w:p>
    <w:p w:rsidR="00EB04BC" w:rsidRPr="001D7939" w:rsidRDefault="00EB04BC" w:rsidP="00804B9C">
      <w:pPr>
        <w:pStyle w:val="Samplecode03"/>
        <w:rPr>
          <w:color w:val="000000"/>
        </w:rPr>
      </w:pPr>
      <w:r w:rsidRPr="001D7939">
        <w:t>&lt;</w:t>
      </w:r>
      <w:r w:rsidRPr="00971F92">
        <w:rPr>
          <w:rStyle w:val="XMLTag"/>
        </w:rPr>
        <w:t>jdf</w:t>
      </w:r>
      <w:proofErr w:type="gramStart"/>
      <w:r w:rsidRPr="00971F92">
        <w:rPr>
          <w:rStyle w:val="XMLTag"/>
        </w:rPr>
        <w:t>:JDF</w:t>
      </w:r>
      <w:proofErr w:type="gramEnd"/>
      <w:r w:rsidRPr="001D7939">
        <w:rPr>
          <w:color w:val="FF0000"/>
        </w:rPr>
        <w:t xml:space="preserve"> </w:t>
      </w:r>
      <w:r w:rsidRPr="00CC5896">
        <w:rPr>
          <w:rStyle w:val="XMLAttrName"/>
        </w:rPr>
        <w:t>DescriptiveName</w:t>
      </w:r>
      <w:r w:rsidRPr="001D7939">
        <w:t>=</w:t>
      </w:r>
      <w:r w:rsidRPr="00CC5896">
        <w:rPr>
          <w:rStyle w:val="XMLAttrValue"/>
        </w:rPr>
        <w:t>"Learn to Fly seminar mailer"</w:t>
      </w:r>
      <w:r w:rsidRPr="001D7939">
        <w:rPr>
          <w:color w:val="FF0000"/>
        </w:rPr>
        <w:t xml:space="preserve"> ID</w:t>
      </w:r>
      <w:r w:rsidRPr="001D7939">
        <w:t>=</w:t>
      </w:r>
      <w:r w:rsidRPr="00CC5896">
        <w:rPr>
          <w:rStyle w:val="XMLAttrValue"/>
        </w:rPr>
        <w:t>"root"</w:t>
      </w:r>
      <w:r w:rsidRPr="001D7939">
        <w:rPr>
          <w:color w:val="FF0000"/>
        </w:rPr>
        <w:t xml:space="preserve"> </w:t>
      </w:r>
      <w:r w:rsidRPr="00CC5896">
        <w:rPr>
          <w:rStyle w:val="XMLAttrName"/>
        </w:rPr>
        <w:t>JobID</w:t>
      </w:r>
      <w:r w:rsidRPr="001D7939">
        <w:t>=</w:t>
      </w:r>
      <w:r w:rsidRPr="00CC5896">
        <w:rPr>
          <w:rStyle w:val="XMLAttrValue"/>
        </w:rPr>
        <w:t>"HDM20002124161007"</w:t>
      </w:r>
      <w:r w:rsidRPr="001D7939">
        <w:rPr>
          <w:color w:val="FF0000"/>
        </w:rPr>
        <w:t xml:space="preserve"> </w:t>
      </w:r>
      <w:r w:rsidR="001D4E33">
        <w:rPr>
          <w:color w:val="FF0000"/>
        </w:rPr>
        <w:br/>
      </w:r>
      <w:r w:rsidRPr="00CC5896">
        <w:rPr>
          <w:rStyle w:val="XMLAttrName"/>
        </w:rPr>
        <w:t>ProjectID</w:t>
      </w:r>
      <w:r w:rsidRPr="001D7939">
        <w:t>=</w:t>
      </w:r>
      <w:r w:rsidRPr="00CC5896">
        <w:rPr>
          <w:rStyle w:val="XMLAttrValue"/>
        </w:rPr>
        <w:t>"HDM_Prod20001124161007"</w:t>
      </w:r>
      <w:r w:rsidRPr="001D7939">
        <w:rPr>
          <w:color w:val="FF0000"/>
        </w:rPr>
        <w:t xml:space="preserve"> </w:t>
      </w:r>
      <w:r w:rsidRPr="00CC5896">
        <w:rPr>
          <w:rStyle w:val="XMLAttrName"/>
        </w:rPr>
        <w:t>Type</w:t>
      </w:r>
      <w:r w:rsidRPr="001D7939">
        <w:t>=</w:t>
      </w:r>
      <w:r w:rsidRPr="00CC5896">
        <w:rPr>
          <w:rStyle w:val="XMLAttrValue"/>
        </w:rPr>
        <w:t>"Product"</w:t>
      </w:r>
      <w:r w:rsidRPr="001D7939">
        <w:rPr>
          <w:color w:val="FF0000"/>
        </w:rPr>
        <w:t xml:space="preserve"> </w:t>
      </w:r>
      <w:r w:rsidRPr="00CC5896">
        <w:rPr>
          <w:rStyle w:val="XMLAttrName"/>
        </w:rPr>
        <w:t>Status</w:t>
      </w:r>
      <w:r w:rsidRPr="001D7939">
        <w:t>=</w:t>
      </w:r>
      <w:r w:rsidRPr="00CC5896">
        <w:rPr>
          <w:rStyle w:val="XMLAttrValue"/>
        </w:rPr>
        <w:t>"Waiting"</w:t>
      </w:r>
      <w:r w:rsidRPr="001D7939">
        <w:rPr>
          <w:color w:val="FF0000"/>
        </w:rPr>
        <w:t xml:space="preserve"> </w:t>
      </w:r>
      <w:r w:rsidRPr="00CC5896">
        <w:rPr>
          <w:rStyle w:val="XMLAttrName"/>
        </w:rPr>
        <w:t>Version</w:t>
      </w:r>
      <w:r w:rsidRPr="001D7939">
        <w:t>=</w:t>
      </w:r>
      <w:r w:rsidRPr="00CC5896">
        <w:rPr>
          <w:rStyle w:val="XMLAttrValue"/>
        </w:rPr>
        <w:t>"1.1"</w:t>
      </w:r>
      <w:r w:rsidRPr="001D7939">
        <w:rPr>
          <w:color w:val="FF0000"/>
        </w:rPr>
        <w:t xml:space="preserve"> </w:t>
      </w:r>
      <w:r w:rsidR="001D4E33">
        <w:rPr>
          <w:color w:val="FF0000"/>
        </w:rPr>
        <w:br/>
      </w:r>
      <w:r w:rsidRPr="00CC5896">
        <w:rPr>
          <w:rStyle w:val="XMLAttrName"/>
        </w:rPr>
        <w:t>xmlns</w:t>
      </w:r>
      <w:r w:rsidRPr="001D7939">
        <w:t>=</w:t>
      </w:r>
      <w:r w:rsidRPr="00CC5896">
        <w:rPr>
          <w:rStyle w:val="XMLAttrValue"/>
        </w:rPr>
        <w:t>"http://www.CIP4.org/JDFSchema_1_1"</w:t>
      </w:r>
      <w:r w:rsidRPr="001D7939">
        <w:t>&gt;</w:t>
      </w:r>
    </w:p>
    <w:p w:rsidR="00EB04BC" w:rsidRPr="00971F92" w:rsidRDefault="00EB04BC" w:rsidP="00804B9C">
      <w:pPr>
        <w:pStyle w:val="Samplecode05"/>
        <w:rPr>
          <w:rStyle w:val="XMLComment"/>
        </w:rPr>
      </w:pPr>
      <w:r w:rsidRPr="00971F92">
        <w:rPr>
          <w:rStyle w:val="XMLComment"/>
        </w:rPr>
        <w:t>&lt;!--A single JDF element is the only element content of an RFQ element</w:t>
      </w:r>
      <w:proofErr w:type="gramStart"/>
      <w:r w:rsidRPr="00971F92">
        <w:rPr>
          <w:rStyle w:val="XMLComment"/>
        </w:rPr>
        <w:t>.--&gt;</w:t>
      </w:r>
      <w:proofErr w:type="gramEnd"/>
    </w:p>
    <w:p w:rsidR="00EB04BC" w:rsidRPr="00971F92" w:rsidRDefault="00EB04BC" w:rsidP="00804B9C">
      <w:pPr>
        <w:pStyle w:val="Samplecode05"/>
        <w:rPr>
          <w:rStyle w:val="XMLComment"/>
        </w:rPr>
      </w:pPr>
      <w:r w:rsidRPr="00971F92">
        <w:rPr>
          <w:rStyle w:val="XMLComment"/>
        </w:rPr>
        <w:t>&lt;!--Structure of a JDF node is defined by the JDF specification. However there is a best practice structure as indicated in section 3.3 of this spec. Alternative JDF structures are permitted although not illustrated here.--&gt;</w:t>
      </w:r>
    </w:p>
    <w:p w:rsidR="00EB04BC" w:rsidRPr="00971F92" w:rsidRDefault="00EB04BC" w:rsidP="00804B9C">
      <w:pPr>
        <w:pStyle w:val="Samplecode05"/>
        <w:rPr>
          <w:rStyle w:val="XMLComment"/>
        </w:rPr>
      </w:pPr>
      <w:r w:rsidRPr="00971F92">
        <w:rPr>
          <w:rStyle w:val="XMLComment"/>
        </w:rPr>
        <w:t>&lt;!--EE DescriptiveName: Courtesy display text</w:t>
      </w:r>
      <w:proofErr w:type="gramStart"/>
      <w:r w:rsidRPr="00971F92">
        <w:rPr>
          <w:rStyle w:val="XMLComment"/>
        </w:rPr>
        <w:t>.--&gt;</w:t>
      </w:r>
      <w:proofErr w:type="gramEnd"/>
    </w:p>
    <w:p w:rsidR="00EB04BC" w:rsidRPr="00971F92" w:rsidRDefault="00EB04BC" w:rsidP="00804B9C">
      <w:pPr>
        <w:pStyle w:val="Samplecode05"/>
        <w:rPr>
          <w:rStyle w:val="XMLComment"/>
        </w:rPr>
      </w:pPr>
      <w:r w:rsidRPr="00971F92">
        <w:rPr>
          <w:rStyle w:val="XMLComment"/>
        </w:rPr>
        <w:t>&lt;!--ID: An XML ID--&gt;</w:t>
      </w:r>
    </w:p>
    <w:p w:rsidR="00EB04BC" w:rsidRPr="00971F92" w:rsidRDefault="00EB04BC" w:rsidP="00804B9C">
      <w:pPr>
        <w:pStyle w:val="Samplecode05"/>
        <w:rPr>
          <w:rStyle w:val="XMLComment"/>
        </w:rPr>
      </w:pPr>
      <w:r w:rsidRPr="00971F92">
        <w:rPr>
          <w:rStyle w:val="XMLComment"/>
        </w:rPr>
        <w:t>&lt;!--JobID: sender's reference to a job</w:t>
      </w:r>
      <w:proofErr w:type="gramStart"/>
      <w:r w:rsidRPr="00971F92">
        <w:rPr>
          <w:rStyle w:val="XMLComment"/>
        </w:rPr>
        <w:t>.--&gt;</w:t>
      </w:r>
      <w:proofErr w:type="gramEnd"/>
    </w:p>
    <w:p w:rsidR="00EB04BC" w:rsidRPr="00971F92" w:rsidRDefault="00EB04BC" w:rsidP="00804B9C">
      <w:pPr>
        <w:pStyle w:val="Samplecode05"/>
        <w:rPr>
          <w:rStyle w:val="XMLComment"/>
        </w:rPr>
      </w:pPr>
      <w:r w:rsidRPr="00971F92">
        <w:rPr>
          <w:rStyle w:val="XMLComment"/>
        </w:rPr>
        <w:t>&lt;!--ProjectID: sender's reference to a project</w:t>
      </w:r>
      <w:proofErr w:type="gramStart"/>
      <w:r w:rsidRPr="00971F92">
        <w:rPr>
          <w:rStyle w:val="XMLComment"/>
        </w:rPr>
        <w:t>.--&gt;</w:t>
      </w:r>
      <w:proofErr w:type="gramEnd"/>
    </w:p>
    <w:p w:rsidR="00EB04BC" w:rsidRPr="00971F92" w:rsidRDefault="00EB04BC" w:rsidP="00804B9C">
      <w:pPr>
        <w:pStyle w:val="Samplecode05"/>
        <w:rPr>
          <w:rStyle w:val="XMLComment"/>
        </w:rPr>
      </w:pPr>
      <w:proofErr w:type="gramStart"/>
      <w:r w:rsidRPr="00971F92">
        <w:rPr>
          <w:rStyle w:val="XMLComment"/>
        </w:rPr>
        <w:t>&lt;!--Type: For RFQ, always "Product."</w:t>
      </w:r>
      <w:proofErr w:type="gramEnd"/>
      <w:r w:rsidRPr="00971F92">
        <w:rPr>
          <w:rStyle w:val="XMLComment"/>
        </w:rPr>
        <w:t>--&gt;</w:t>
      </w:r>
    </w:p>
    <w:p w:rsidR="00EB04BC" w:rsidRPr="00971F92" w:rsidRDefault="00EB04BC" w:rsidP="00804B9C">
      <w:pPr>
        <w:pStyle w:val="Samplecode05"/>
        <w:rPr>
          <w:rStyle w:val="XMLComment"/>
        </w:rPr>
      </w:pPr>
      <w:r w:rsidRPr="00971F92">
        <w:rPr>
          <w:rStyle w:val="XMLComment"/>
        </w:rPr>
        <w:t>&lt;!--SettingsPolicy: indicates what happens, when unsupported settings are present</w:t>
      </w:r>
      <w:proofErr w:type="gramStart"/>
      <w:r w:rsidRPr="00971F92">
        <w:rPr>
          <w:rStyle w:val="XMLComment"/>
        </w:rPr>
        <w:t>.--&gt;</w:t>
      </w:r>
      <w:proofErr w:type="gramEnd"/>
    </w:p>
    <w:p w:rsidR="00EB04BC" w:rsidRPr="00971F92" w:rsidRDefault="00EB04BC" w:rsidP="00804B9C">
      <w:pPr>
        <w:pStyle w:val="Samplecode05"/>
        <w:rPr>
          <w:rStyle w:val="XMLComment"/>
        </w:rPr>
      </w:pPr>
      <w:proofErr w:type="gramStart"/>
      <w:r w:rsidRPr="00971F92">
        <w:rPr>
          <w:rStyle w:val="XMLComment"/>
        </w:rPr>
        <w:t>&lt;!--status: For RFQ, always "waiting."</w:t>
      </w:r>
      <w:proofErr w:type="gramEnd"/>
      <w:r w:rsidRPr="00971F92">
        <w:rPr>
          <w:rStyle w:val="XMLComment"/>
        </w:rPr>
        <w:t>--&gt;</w:t>
      </w:r>
    </w:p>
    <w:p w:rsidR="00EB04BC" w:rsidRPr="00971F92" w:rsidRDefault="00EB04BC" w:rsidP="00804B9C">
      <w:pPr>
        <w:pStyle w:val="Samplecode05"/>
        <w:rPr>
          <w:rStyle w:val="XMLComment"/>
        </w:rPr>
      </w:pPr>
      <w:r w:rsidRPr="00971F92">
        <w:rPr>
          <w:rStyle w:val="XMLComment"/>
        </w:rPr>
        <w:t>&lt;!--Version: JDF version</w:t>
      </w:r>
      <w:proofErr w:type="gramStart"/>
      <w:r w:rsidRPr="00971F92">
        <w:rPr>
          <w:rStyle w:val="XMLComment"/>
        </w:rPr>
        <w:t>.--&gt;</w:t>
      </w:r>
      <w:proofErr w:type="gramEnd"/>
    </w:p>
    <w:p w:rsidR="00EB04BC" w:rsidRPr="00971F92" w:rsidRDefault="00EB04BC" w:rsidP="00804B9C">
      <w:pPr>
        <w:pStyle w:val="Samplecode05"/>
        <w:rPr>
          <w:rStyle w:val="XMLComment"/>
        </w:rPr>
      </w:pPr>
      <w:r w:rsidRPr="00971F92">
        <w:rPr>
          <w:rStyle w:val="XMLComment"/>
        </w:rPr>
        <w:t>&lt;!--xmlns: XML namespace</w:t>
      </w:r>
      <w:proofErr w:type="gramStart"/>
      <w:r w:rsidRPr="00971F92">
        <w:rPr>
          <w:rStyle w:val="XMLComment"/>
        </w:rPr>
        <w:t>.--&gt;</w:t>
      </w:r>
      <w:proofErr w:type="gramEnd"/>
    </w:p>
    <w:p w:rsidR="00EB04BC" w:rsidRPr="001D7939" w:rsidRDefault="00EB04BC" w:rsidP="00804B9C">
      <w:pPr>
        <w:pStyle w:val="Samplecode04"/>
        <w:rPr>
          <w:color w:val="000000"/>
        </w:rPr>
      </w:pPr>
      <w:r w:rsidRPr="001D7939">
        <w:rPr>
          <w:color w:val="0000FF"/>
        </w:rPr>
        <w:t>&lt;</w:t>
      </w:r>
      <w:r w:rsidRPr="00CC5896">
        <w:rPr>
          <w:rStyle w:val="XMLTag"/>
        </w:rPr>
        <w:t>AuditPool</w:t>
      </w:r>
      <w:r w:rsidRPr="001D7939">
        <w:rPr>
          <w:color w:val="0000FF"/>
        </w:rPr>
        <w:t>&gt;</w:t>
      </w:r>
    </w:p>
    <w:p w:rsidR="00EB04BC" w:rsidRPr="00971F92" w:rsidRDefault="00EB04BC" w:rsidP="00804B9C">
      <w:pPr>
        <w:pStyle w:val="Samplecode06"/>
        <w:rPr>
          <w:rStyle w:val="XMLComment"/>
        </w:rPr>
      </w:pPr>
      <w:r w:rsidRPr="00971F92">
        <w:rPr>
          <w:rStyle w:val="XMLComment"/>
        </w:rPr>
        <w:t>&lt;!--Not required by PrintTalk, may be used at the discretion of the document creator</w:t>
      </w:r>
      <w:proofErr w:type="gramStart"/>
      <w:r w:rsidRPr="00971F92">
        <w:rPr>
          <w:rStyle w:val="XMLComment"/>
        </w:rPr>
        <w:t>.--&gt;</w:t>
      </w:r>
      <w:proofErr w:type="gramEnd"/>
    </w:p>
    <w:p w:rsidR="00EB04BC" w:rsidRPr="001D7939" w:rsidRDefault="00EB04BC" w:rsidP="00804B9C">
      <w:pPr>
        <w:pStyle w:val="Samplecode05"/>
        <w:rPr>
          <w:color w:val="000000"/>
        </w:rPr>
      </w:pPr>
      <w:r w:rsidRPr="001D7939">
        <w:t>&lt;</w:t>
      </w:r>
      <w:r w:rsidRPr="00CC5896">
        <w:rPr>
          <w:rStyle w:val="XMLTag"/>
        </w:rPr>
        <w:t>Created</w:t>
      </w:r>
      <w:r w:rsidRPr="001D7939">
        <w:rPr>
          <w:color w:val="FF0000"/>
        </w:rPr>
        <w:t xml:space="preserve"> </w:t>
      </w:r>
      <w:r w:rsidRPr="00CC5896">
        <w:rPr>
          <w:rStyle w:val="XMLAttrName"/>
        </w:rPr>
        <w:t>Author</w:t>
      </w:r>
      <w:r w:rsidRPr="001D7939">
        <w:t>=</w:t>
      </w:r>
      <w:r w:rsidRPr="00CC5896">
        <w:rPr>
          <w:rStyle w:val="XMLAttrValue"/>
        </w:rPr>
        <w:t>"Christian@heidelberg.com"</w:t>
      </w:r>
      <w:r w:rsidRPr="001D7939">
        <w:rPr>
          <w:color w:val="FF0000"/>
        </w:rPr>
        <w:t xml:space="preserve"> </w:t>
      </w:r>
      <w:r w:rsidR="00804B9C">
        <w:rPr>
          <w:color w:val="FF0000"/>
        </w:rPr>
        <w:br/>
      </w:r>
      <w:r w:rsidRPr="00CC5896">
        <w:rPr>
          <w:rStyle w:val="XMLAttrName"/>
        </w:rPr>
        <w:t>TimeStamp</w:t>
      </w:r>
      <w:r w:rsidRPr="001D7939">
        <w:t>=</w:t>
      </w:r>
      <w:r w:rsidRPr="00CC5896">
        <w:rPr>
          <w:rStyle w:val="XMLAttrValue"/>
        </w:rPr>
        <w:t>"</w:t>
      </w:r>
      <w:r w:rsidR="00C80FB3" w:rsidRPr="00CC5896">
        <w:rPr>
          <w:rStyle w:val="XMLAttrValue"/>
        </w:rPr>
        <w:t>2013</w:t>
      </w:r>
      <w:r w:rsidRPr="00CC5896">
        <w:rPr>
          <w:rStyle w:val="XMLAttrValue"/>
        </w:rPr>
        <w:t>-07-01T1127+0100"</w:t>
      </w:r>
      <w:r w:rsidRPr="001D7939">
        <w:t>/&gt;</w:t>
      </w:r>
    </w:p>
    <w:p w:rsidR="00EB04BC" w:rsidRPr="001D7939" w:rsidRDefault="00EB04BC" w:rsidP="00804B9C">
      <w:pPr>
        <w:pStyle w:val="Samplecode04"/>
        <w:rPr>
          <w:color w:val="000000"/>
        </w:rPr>
      </w:pPr>
      <w:r w:rsidRPr="001D7939">
        <w:rPr>
          <w:color w:val="0000FF"/>
        </w:rPr>
        <w:t>&lt;/</w:t>
      </w:r>
      <w:r w:rsidRPr="00CC5896">
        <w:rPr>
          <w:rStyle w:val="XMLTag"/>
        </w:rPr>
        <w:t>AuditPool</w:t>
      </w:r>
      <w:r w:rsidRPr="001D7939">
        <w:rPr>
          <w:color w:val="0000FF"/>
        </w:rPr>
        <w:t>&gt;</w:t>
      </w:r>
    </w:p>
    <w:p w:rsidR="00EB04BC" w:rsidRPr="001D7939" w:rsidRDefault="00EB04BC" w:rsidP="00804B9C">
      <w:pPr>
        <w:pStyle w:val="Samplecode04"/>
        <w:rPr>
          <w:color w:val="000000"/>
        </w:rPr>
      </w:pPr>
      <w:r w:rsidRPr="001D7939">
        <w:rPr>
          <w:color w:val="0000FF"/>
        </w:rPr>
        <w:t>&lt;</w:t>
      </w:r>
      <w:r w:rsidRPr="00CC5896">
        <w:rPr>
          <w:rStyle w:val="XMLTag"/>
        </w:rPr>
        <w:t>ResourceLinkPool</w:t>
      </w:r>
      <w:r w:rsidRPr="001D7939">
        <w:rPr>
          <w:color w:val="0000FF"/>
        </w:rPr>
        <w:t>&gt;</w:t>
      </w:r>
    </w:p>
    <w:p w:rsidR="00EB04BC" w:rsidRPr="00971F92" w:rsidRDefault="00EB04BC" w:rsidP="00804B9C">
      <w:pPr>
        <w:pStyle w:val="Samplecode06"/>
        <w:rPr>
          <w:rStyle w:val="XMLComment"/>
        </w:rPr>
      </w:pPr>
      <w:r w:rsidRPr="00971F92">
        <w:rPr>
          <w:rStyle w:val="XMLComment"/>
        </w:rPr>
        <w:lastRenderedPageBreak/>
        <w:t>&lt;!--In the root JDF node only a DeliveryIntentLink for each of the independent alternati</w:t>
      </w:r>
      <w:r w:rsidR="00971F92">
        <w:rPr>
          <w:rStyle w:val="XMLComment"/>
        </w:rPr>
        <w:t xml:space="preserve">ves that constitute the request </w:t>
      </w:r>
      <w:r w:rsidRPr="00971F92">
        <w:rPr>
          <w:rStyle w:val="XMLComment"/>
        </w:rPr>
        <w:t>for quote; Usage = "Input."--&gt;</w:t>
      </w:r>
    </w:p>
    <w:p w:rsidR="00EB04BC" w:rsidRDefault="00EB04BC" w:rsidP="00804B9C">
      <w:pPr>
        <w:pStyle w:val="Samplecode05"/>
        <w:rPr>
          <w:color w:val="0000FF"/>
        </w:rPr>
      </w:pPr>
      <w:r w:rsidRPr="001D7939">
        <w:rPr>
          <w:color w:val="0000FF"/>
        </w:rPr>
        <w:t>&lt;</w:t>
      </w:r>
      <w:r w:rsidRPr="00CC5896">
        <w:rPr>
          <w:rStyle w:val="XMLTag"/>
        </w:rPr>
        <w:t>DeliveryIntentLink</w:t>
      </w:r>
      <w:r w:rsidRPr="001D7939">
        <w:rPr>
          <w:color w:val="FF0000"/>
        </w:rPr>
        <w:t xml:space="preserve"> </w:t>
      </w:r>
      <w:r w:rsidRPr="00CC5896">
        <w:rPr>
          <w:rStyle w:val="XMLAttrName"/>
        </w:rPr>
        <w:t>rRef</w:t>
      </w:r>
      <w:r w:rsidRPr="001D7939">
        <w:rPr>
          <w:color w:val="0000FF"/>
        </w:rPr>
        <w:t>=</w:t>
      </w:r>
      <w:r w:rsidRPr="00CC5896">
        <w:rPr>
          <w:rStyle w:val="XMLAttrValue"/>
        </w:rPr>
        <w:t>"Deliv1"</w:t>
      </w:r>
      <w:r w:rsidRPr="001D7939">
        <w:rPr>
          <w:color w:val="FF0000"/>
        </w:rPr>
        <w:t xml:space="preserve"> </w:t>
      </w:r>
      <w:r w:rsidRPr="00CC5896">
        <w:rPr>
          <w:rStyle w:val="XMLAttrName"/>
        </w:rPr>
        <w:t>Usage</w:t>
      </w:r>
      <w:r w:rsidRPr="001D7939">
        <w:rPr>
          <w:color w:val="0000FF"/>
        </w:rPr>
        <w:t>=</w:t>
      </w:r>
      <w:r w:rsidR="001D4E33" w:rsidRPr="00CC5896">
        <w:rPr>
          <w:rStyle w:val="XMLAttrValue"/>
        </w:rPr>
        <w:t>"</w:t>
      </w:r>
      <w:r w:rsidR="00516E7A" w:rsidRPr="00CC5896">
        <w:rPr>
          <w:rStyle w:val="XMLAttrValue"/>
        </w:rPr>
        <w:t>Input</w:t>
      </w:r>
      <w:r w:rsidR="001D4E33" w:rsidRPr="00CC5896">
        <w:rPr>
          <w:rStyle w:val="XMLAttrValue"/>
        </w:rPr>
        <w:t>"</w:t>
      </w:r>
      <w:r w:rsidRPr="001D7939">
        <w:rPr>
          <w:color w:val="0000FF"/>
        </w:rPr>
        <w:t>/&gt;</w:t>
      </w:r>
    </w:p>
    <w:p w:rsidR="001D4E33" w:rsidRPr="001D7939" w:rsidRDefault="001D4E33" w:rsidP="00804B9C">
      <w:pPr>
        <w:pStyle w:val="Samplecode05"/>
        <w:rPr>
          <w:color w:val="000000"/>
        </w:rPr>
      </w:pPr>
      <w:r w:rsidRPr="001D7939">
        <w:rPr>
          <w:color w:val="0000FF"/>
        </w:rPr>
        <w:t>&lt;</w:t>
      </w:r>
      <w:r w:rsidRPr="00CC5896">
        <w:rPr>
          <w:rStyle w:val="XMLTag"/>
        </w:rPr>
        <w:t>CustomerInfoLink</w:t>
      </w:r>
      <w:r w:rsidRPr="001D7939">
        <w:rPr>
          <w:color w:val="FF0000"/>
        </w:rPr>
        <w:t xml:space="preserve"> </w:t>
      </w:r>
      <w:r w:rsidRPr="00CC5896">
        <w:rPr>
          <w:rStyle w:val="XMLAttrName"/>
        </w:rPr>
        <w:t>rRef</w:t>
      </w:r>
      <w:r w:rsidRPr="001D7939">
        <w:rPr>
          <w:color w:val="0000FF"/>
        </w:rPr>
        <w:t>=</w:t>
      </w:r>
      <w:r w:rsidRPr="00CC5896">
        <w:rPr>
          <w:rStyle w:val="XMLAttrValue"/>
        </w:rPr>
        <w:t>"Customer1"</w:t>
      </w:r>
      <w:r w:rsidRPr="001D7939">
        <w:rPr>
          <w:color w:val="FF0000"/>
        </w:rPr>
        <w:t xml:space="preserve"> </w:t>
      </w:r>
      <w:r w:rsidRPr="00CC5896">
        <w:rPr>
          <w:rStyle w:val="XMLAttrName"/>
        </w:rPr>
        <w:t>Usage</w:t>
      </w:r>
      <w:r w:rsidRPr="001D7939">
        <w:rPr>
          <w:color w:val="0000FF"/>
        </w:rPr>
        <w:t>=</w:t>
      </w:r>
      <w:r w:rsidRPr="00CC5896">
        <w:rPr>
          <w:rStyle w:val="XMLAttrValue"/>
        </w:rPr>
        <w:t>"Input"</w:t>
      </w:r>
      <w:r w:rsidRPr="001D7939">
        <w:rPr>
          <w:color w:val="0000FF"/>
        </w:rPr>
        <w:t>/&gt;</w:t>
      </w:r>
    </w:p>
    <w:p w:rsidR="00EB04BC" w:rsidRPr="001D7939" w:rsidRDefault="00EB04BC" w:rsidP="00804B9C">
      <w:pPr>
        <w:pStyle w:val="Samplecode04"/>
        <w:rPr>
          <w:color w:val="000000"/>
        </w:rPr>
      </w:pPr>
      <w:r w:rsidRPr="001D7939">
        <w:rPr>
          <w:color w:val="0000FF"/>
        </w:rPr>
        <w:t>&lt;/</w:t>
      </w:r>
      <w:r w:rsidRPr="00CC5896">
        <w:rPr>
          <w:rStyle w:val="XMLTag"/>
        </w:rPr>
        <w:t>ResourceLinkPool</w:t>
      </w:r>
      <w:r w:rsidRPr="001D7939">
        <w:rPr>
          <w:color w:val="0000FF"/>
        </w:rPr>
        <w:t>&gt;</w:t>
      </w:r>
    </w:p>
    <w:p w:rsidR="00EB04BC" w:rsidRDefault="00EB04BC" w:rsidP="00804B9C">
      <w:pPr>
        <w:pStyle w:val="Samplecode04"/>
        <w:rPr>
          <w:color w:val="0000FF"/>
        </w:rPr>
      </w:pPr>
      <w:r w:rsidRPr="001D7939">
        <w:rPr>
          <w:color w:val="0000FF"/>
        </w:rPr>
        <w:t>&lt;</w:t>
      </w:r>
      <w:r w:rsidRPr="00CC5896">
        <w:rPr>
          <w:rStyle w:val="XMLTag"/>
        </w:rPr>
        <w:t>ResourcePool</w:t>
      </w:r>
      <w:r w:rsidRPr="001D7939">
        <w:rPr>
          <w:color w:val="0000FF"/>
        </w:rPr>
        <w:t>&gt;</w:t>
      </w:r>
    </w:p>
    <w:p w:rsidR="001D4E33" w:rsidRPr="001D7939" w:rsidRDefault="001D4E33" w:rsidP="00804B9C">
      <w:pPr>
        <w:pStyle w:val="Samplecode05"/>
        <w:rPr>
          <w:color w:val="000000"/>
        </w:rPr>
      </w:pPr>
      <w:r w:rsidRPr="001D7939">
        <w:rPr>
          <w:color w:val="0000FF"/>
        </w:rPr>
        <w:t>&lt;</w:t>
      </w:r>
      <w:r w:rsidRPr="00CC5896">
        <w:rPr>
          <w:rStyle w:val="XMLTag"/>
        </w:rPr>
        <w:t>CustomerInfo</w:t>
      </w:r>
      <w:r w:rsidRPr="001D7939">
        <w:rPr>
          <w:color w:val="FF0000"/>
        </w:rPr>
        <w:t xml:space="preserve"> </w:t>
      </w:r>
      <w:r w:rsidRPr="00CC5896">
        <w:rPr>
          <w:rStyle w:val="XMLAttrName"/>
        </w:rPr>
        <w:t>ID</w:t>
      </w:r>
      <w:r w:rsidRPr="001D7939">
        <w:rPr>
          <w:color w:val="0000FF"/>
        </w:rPr>
        <w:t>=</w:t>
      </w:r>
      <w:r w:rsidRPr="00CC5896">
        <w:rPr>
          <w:rStyle w:val="XMLAttrValue"/>
        </w:rPr>
        <w:t>"Customer1"</w:t>
      </w:r>
      <w:r w:rsidRPr="001D7939">
        <w:rPr>
          <w:color w:val="FF0000"/>
        </w:rPr>
        <w:t xml:space="preserve"> </w:t>
      </w:r>
      <w:r w:rsidRPr="00CC5896">
        <w:rPr>
          <w:rStyle w:val="XMLAttrName"/>
        </w:rPr>
        <w:t>CustomerID</w:t>
      </w:r>
      <w:r w:rsidRPr="001D7939">
        <w:rPr>
          <w:color w:val="0000FF"/>
        </w:rPr>
        <w:t>=</w:t>
      </w:r>
      <w:r w:rsidRPr="00CC5896">
        <w:rPr>
          <w:rStyle w:val="XMLAttrValue"/>
        </w:rPr>
        <w:t>"cu/4563-02"</w:t>
      </w:r>
      <w:r w:rsidRPr="001D7939">
        <w:rPr>
          <w:color w:val="FF0000"/>
        </w:rPr>
        <w:t xml:space="preserve"> </w:t>
      </w:r>
      <w:r w:rsidRPr="001D7939">
        <w:rPr>
          <w:color w:val="0000FF"/>
        </w:rPr>
        <w:t>&gt;</w:t>
      </w:r>
    </w:p>
    <w:p w:rsidR="001D4E33" w:rsidRPr="001D7939" w:rsidRDefault="001D4E33" w:rsidP="00804B9C">
      <w:pPr>
        <w:pStyle w:val="Samplecode06"/>
        <w:rPr>
          <w:color w:val="000000"/>
        </w:rPr>
      </w:pPr>
      <w:r w:rsidRPr="001D7939">
        <w:rPr>
          <w:color w:val="0000FF"/>
        </w:rPr>
        <w:t>&lt;</w:t>
      </w:r>
      <w:r w:rsidRPr="00CC5896">
        <w:rPr>
          <w:rStyle w:val="XMLTag"/>
        </w:rPr>
        <w:t>ContactRef</w:t>
      </w:r>
      <w:r w:rsidRPr="001D7939">
        <w:rPr>
          <w:color w:val="FF0000"/>
        </w:rPr>
        <w:t xml:space="preserve"> </w:t>
      </w:r>
      <w:r w:rsidRPr="00CC5896">
        <w:rPr>
          <w:rStyle w:val="XMLAttrName"/>
        </w:rPr>
        <w:t>rRef</w:t>
      </w:r>
      <w:r w:rsidRPr="001D7939">
        <w:rPr>
          <w:color w:val="0000FF"/>
        </w:rPr>
        <w:t>=</w:t>
      </w:r>
      <w:r w:rsidRPr="00CC5896">
        <w:rPr>
          <w:rStyle w:val="XMLAttrValue"/>
        </w:rPr>
        <w:t>"Contact1"</w:t>
      </w:r>
      <w:r w:rsidRPr="001D7939">
        <w:rPr>
          <w:color w:val="0000FF"/>
        </w:rPr>
        <w:t>/&gt;</w:t>
      </w:r>
    </w:p>
    <w:p w:rsidR="001D4E33" w:rsidRPr="001D7939" w:rsidRDefault="001D4E33" w:rsidP="00804B9C">
      <w:pPr>
        <w:pStyle w:val="Samplecode05"/>
        <w:rPr>
          <w:color w:val="000000"/>
        </w:rPr>
      </w:pPr>
      <w:r w:rsidRPr="001D7939">
        <w:rPr>
          <w:color w:val="0000FF"/>
        </w:rPr>
        <w:t>&lt;/</w:t>
      </w:r>
      <w:r w:rsidRPr="00CC5896">
        <w:rPr>
          <w:rStyle w:val="XMLTag"/>
        </w:rPr>
        <w:t>CustomerInfo</w:t>
      </w:r>
      <w:r w:rsidRPr="001D7939">
        <w:rPr>
          <w:color w:val="0000FF"/>
        </w:rPr>
        <w:t>&gt;</w:t>
      </w:r>
    </w:p>
    <w:p w:rsidR="00EB04BC" w:rsidRPr="00E2558B" w:rsidRDefault="00EB04BC" w:rsidP="00804B9C">
      <w:pPr>
        <w:pStyle w:val="Samplecode05"/>
        <w:rPr>
          <w:rStyle w:val="XMLComment"/>
        </w:rPr>
      </w:pPr>
      <w:r w:rsidRPr="00E2558B">
        <w:rPr>
          <w:rStyle w:val="XMLComment"/>
        </w:rPr>
        <w:t>&lt;!--In the root JDF node any Resources required by the JDF structure rule l</w:t>
      </w:r>
      <w:r w:rsidR="00804B9C" w:rsidRPr="00E2558B">
        <w:rPr>
          <w:rStyle w:val="XMLComment"/>
        </w:rPr>
        <w:t xml:space="preserve">ike resources referenced in the </w:t>
      </w:r>
      <w:r w:rsidRPr="00E2558B">
        <w:rPr>
          <w:rStyle w:val="XMLComment"/>
        </w:rPr>
        <w:t>CustomerInfo, but including the required DeliveryIntents and from the ResourceLinkPool.--&gt;</w:t>
      </w:r>
    </w:p>
    <w:p w:rsidR="00EB04BC" w:rsidRPr="001D7939" w:rsidRDefault="00EB04BC" w:rsidP="00804B9C">
      <w:pPr>
        <w:pStyle w:val="Samplecode05"/>
        <w:rPr>
          <w:color w:val="000000"/>
        </w:rPr>
      </w:pPr>
      <w:r w:rsidRPr="001D7939">
        <w:t>&lt;</w:t>
      </w:r>
      <w:r w:rsidRPr="00E2558B">
        <w:rPr>
          <w:rStyle w:val="XMLTag"/>
        </w:rPr>
        <w:t>DeliveryIntent</w:t>
      </w:r>
      <w:r w:rsidRPr="001D7939">
        <w:t xml:space="preserve"> </w:t>
      </w:r>
      <w:r w:rsidRPr="00CC5896">
        <w:rPr>
          <w:rStyle w:val="XMLAttrName"/>
        </w:rPr>
        <w:t>DescriptiveName</w:t>
      </w:r>
      <w:r w:rsidRPr="001D7939">
        <w:t>=</w:t>
      </w:r>
      <w:r w:rsidR="00CC5896">
        <w:br/>
      </w:r>
      <w:r w:rsidRPr="00CC5896">
        <w:rPr>
          <w:rStyle w:val="XMLAttrValue"/>
        </w:rPr>
        <w:t>"Delivery of samples to buyer, rest to mail house"</w:t>
      </w:r>
      <w:r w:rsidRPr="001D7939">
        <w:t xml:space="preserve"> </w:t>
      </w:r>
      <w:r w:rsidRPr="00CC5896">
        <w:rPr>
          <w:rStyle w:val="XMLAttrName"/>
        </w:rPr>
        <w:t>ID</w:t>
      </w:r>
      <w:r w:rsidRPr="001D7939">
        <w:t>=</w:t>
      </w:r>
      <w:r w:rsidRPr="00CC5896">
        <w:rPr>
          <w:rStyle w:val="XMLAttrValue"/>
        </w:rPr>
        <w:t>"Deliv1"</w:t>
      </w:r>
      <w:r w:rsidRPr="001D7939">
        <w:t xml:space="preserve"> </w:t>
      </w:r>
      <w:r w:rsidRPr="00CC5896">
        <w:rPr>
          <w:rStyle w:val="XMLAttrName"/>
        </w:rPr>
        <w:t>Class</w:t>
      </w:r>
      <w:r w:rsidRPr="001D7939">
        <w:t>=</w:t>
      </w:r>
      <w:r w:rsidRPr="00CC5896">
        <w:rPr>
          <w:rStyle w:val="XMLAttrValue"/>
        </w:rPr>
        <w:t>"Intent"</w:t>
      </w:r>
      <w:r w:rsidRPr="001D7939">
        <w:t xml:space="preserve"> </w:t>
      </w:r>
      <w:r w:rsidRPr="00CC5896">
        <w:rPr>
          <w:rStyle w:val="XMLAttrName"/>
        </w:rPr>
        <w:t>Status</w:t>
      </w:r>
      <w:r w:rsidRPr="001D7939">
        <w:t>=</w:t>
      </w:r>
      <w:r w:rsidRPr="00CC5896">
        <w:rPr>
          <w:rStyle w:val="XMLAttrValue"/>
        </w:rPr>
        <w:t>"Available"</w:t>
      </w:r>
      <w:r w:rsidRPr="001D7939">
        <w:t>&gt;</w:t>
      </w:r>
    </w:p>
    <w:p w:rsidR="00EB04BC" w:rsidRPr="00E2558B" w:rsidRDefault="00EB04BC" w:rsidP="00804B9C">
      <w:pPr>
        <w:pStyle w:val="Samplecode07"/>
        <w:rPr>
          <w:rStyle w:val="XMLComment"/>
        </w:rPr>
      </w:pPr>
      <w:r w:rsidRPr="00E2558B">
        <w:rPr>
          <w:rStyle w:val="XMLComment"/>
        </w:rPr>
        <w:t>&lt;!--Status: All intent resources are "Available."--&gt;</w:t>
      </w:r>
    </w:p>
    <w:p w:rsidR="00EB04BC" w:rsidRPr="00E2558B" w:rsidRDefault="00EB04BC" w:rsidP="00804B9C">
      <w:pPr>
        <w:pStyle w:val="Samplecode07"/>
        <w:rPr>
          <w:rStyle w:val="XMLComment"/>
        </w:rPr>
      </w:pPr>
      <w:r w:rsidRPr="00E2558B">
        <w:rPr>
          <w:rStyle w:val="XMLComment"/>
        </w:rPr>
        <w:t>&lt;!--Other attribute val</w:t>
      </w:r>
      <w:r w:rsidR="009E556F" w:rsidRPr="00E2558B">
        <w:rPr>
          <w:rStyle w:val="XMLComment"/>
        </w:rPr>
        <w:t xml:space="preserve">ues determined by JDF structure </w:t>
      </w:r>
      <w:r w:rsidRPr="00E2558B">
        <w:rPr>
          <w:rStyle w:val="XMLComment"/>
        </w:rPr>
        <w:t>rules</w:t>
      </w:r>
      <w:proofErr w:type="gramStart"/>
      <w:r w:rsidRPr="00E2558B">
        <w:rPr>
          <w:rStyle w:val="XMLComment"/>
        </w:rPr>
        <w:t>.--&gt;</w:t>
      </w:r>
      <w:proofErr w:type="gramEnd"/>
    </w:p>
    <w:p w:rsidR="00EB04BC" w:rsidRPr="001D7939" w:rsidRDefault="00EB04BC" w:rsidP="009E556F">
      <w:pPr>
        <w:pStyle w:val="Samplecode06"/>
        <w:rPr>
          <w:color w:val="000000"/>
        </w:rPr>
      </w:pPr>
      <w:r w:rsidRPr="001D7939">
        <w:t>&lt;</w:t>
      </w:r>
      <w:r w:rsidRPr="00E2558B">
        <w:rPr>
          <w:rStyle w:val="XMLTag"/>
        </w:rPr>
        <w:t>Overage</w:t>
      </w:r>
      <w:r w:rsidRPr="001D7939">
        <w:t xml:space="preserve"> </w:t>
      </w:r>
      <w:r w:rsidRPr="00E2558B">
        <w:rPr>
          <w:rStyle w:val="XMLAttrName"/>
        </w:rPr>
        <w:t>DataType</w:t>
      </w:r>
      <w:r w:rsidRPr="001D7939">
        <w:t>=</w:t>
      </w:r>
      <w:r w:rsidRPr="00E2558B">
        <w:rPr>
          <w:rStyle w:val="XMLAttrValue"/>
        </w:rPr>
        <w:t>"NumberSpan"</w:t>
      </w:r>
      <w:r w:rsidRPr="001D7939">
        <w:t xml:space="preserve"> </w:t>
      </w:r>
      <w:r w:rsidRPr="00E2558B">
        <w:rPr>
          <w:rStyle w:val="XMLAttrName"/>
        </w:rPr>
        <w:t>Priority</w:t>
      </w:r>
      <w:r w:rsidRPr="001D7939">
        <w:t>=</w:t>
      </w:r>
      <w:r w:rsidRPr="00E2558B">
        <w:rPr>
          <w:rStyle w:val="XMLAttrValue"/>
        </w:rPr>
        <w:t>"Required"</w:t>
      </w:r>
      <w:r w:rsidRPr="001D7939">
        <w:t xml:space="preserve"> </w:t>
      </w:r>
      <w:r w:rsidRPr="00E2558B">
        <w:rPr>
          <w:rStyle w:val="XMLAttrName"/>
        </w:rPr>
        <w:t>Preferred</w:t>
      </w:r>
      <w:r w:rsidRPr="001D7939">
        <w:t>=</w:t>
      </w:r>
      <w:r w:rsidRPr="00E2558B">
        <w:rPr>
          <w:rStyle w:val="XMLAttrValue"/>
        </w:rPr>
        <w:t>"5"</w:t>
      </w:r>
      <w:r w:rsidRPr="001D7939">
        <w:t>&gt;</w:t>
      </w:r>
    </w:p>
    <w:p w:rsidR="00EB04BC" w:rsidRPr="005D70D1" w:rsidRDefault="00EB04BC" w:rsidP="009E556F">
      <w:pPr>
        <w:pStyle w:val="Samplecode08"/>
        <w:rPr>
          <w:rStyle w:val="XMLComment"/>
        </w:rPr>
      </w:pPr>
      <w:r w:rsidRPr="005D70D1">
        <w:rPr>
          <w:rStyle w:val="XMLComment"/>
        </w:rPr>
        <w:t>&lt;!--SS Overage: Percentage by which actual count of delivered items may exceed ordered quantity</w:t>
      </w:r>
      <w:proofErr w:type="gramStart"/>
      <w:r w:rsidRPr="005D70D1">
        <w:rPr>
          <w:rStyle w:val="XMLComment"/>
        </w:rPr>
        <w:t>.--&gt;</w:t>
      </w:r>
      <w:proofErr w:type="gramEnd"/>
    </w:p>
    <w:p w:rsidR="00EB04BC" w:rsidRPr="001D7939" w:rsidRDefault="00EB04BC" w:rsidP="009E556F">
      <w:pPr>
        <w:pStyle w:val="Samplecode06"/>
        <w:rPr>
          <w:color w:val="000000"/>
        </w:rPr>
      </w:pPr>
      <w:r w:rsidRPr="001D7939">
        <w:rPr>
          <w:color w:val="0000FF"/>
        </w:rPr>
        <w:t>&lt;/</w:t>
      </w:r>
      <w:r w:rsidRPr="00E2558B">
        <w:rPr>
          <w:rStyle w:val="XMLTag"/>
        </w:rPr>
        <w:t>Overage</w:t>
      </w:r>
      <w:r w:rsidRPr="001D7939">
        <w:rPr>
          <w:color w:val="0000FF"/>
        </w:rPr>
        <w:t>&gt;</w:t>
      </w:r>
    </w:p>
    <w:p w:rsidR="00EB04BC" w:rsidRPr="001D7939" w:rsidRDefault="00EB04BC" w:rsidP="009E556F">
      <w:pPr>
        <w:pStyle w:val="Samplecode06"/>
        <w:rPr>
          <w:color w:val="000000"/>
        </w:rPr>
      </w:pPr>
      <w:r w:rsidRPr="001D7939">
        <w:rPr>
          <w:color w:val="0000FF"/>
        </w:rPr>
        <w:t>&lt;</w:t>
      </w:r>
      <w:r w:rsidRPr="00E2558B">
        <w:rPr>
          <w:rStyle w:val="XMLTag"/>
        </w:rPr>
        <w:t>Underage</w:t>
      </w:r>
      <w:r w:rsidRPr="001D7939">
        <w:t xml:space="preserve"> </w:t>
      </w:r>
      <w:r w:rsidRPr="00E2558B">
        <w:rPr>
          <w:rStyle w:val="XMLAttrName"/>
        </w:rPr>
        <w:t>DataType</w:t>
      </w:r>
      <w:r w:rsidRPr="001D7939">
        <w:rPr>
          <w:color w:val="0000FF"/>
        </w:rPr>
        <w:t>=</w:t>
      </w:r>
      <w:r w:rsidRPr="00E2558B">
        <w:rPr>
          <w:rStyle w:val="XMLAttrValue"/>
        </w:rPr>
        <w:t>"NumberSpan"</w:t>
      </w:r>
      <w:r w:rsidRPr="001D7939">
        <w:t xml:space="preserve"> </w:t>
      </w:r>
      <w:r w:rsidRPr="00E2558B">
        <w:rPr>
          <w:rStyle w:val="XMLAttrName"/>
        </w:rPr>
        <w:t>Priority</w:t>
      </w:r>
      <w:r w:rsidRPr="001D7939">
        <w:rPr>
          <w:color w:val="0000FF"/>
        </w:rPr>
        <w:t>=</w:t>
      </w:r>
      <w:r w:rsidRPr="00E2558B">
        <w:rPr>
          <w:rStyle w:val="XMLAttrValue"/>
        </w:rPr>
        <w:t>"Required"</w:t>
      </w:r>
      <w:r w:rsidRPr="001D7939">
        <w:t xml:space="preserve"> </w:t>
      </w:r>
      <w:r w:rsidRPr="00E2558B">
        <w:rPr>
          <w:rStyle w:val="XMLAttrName"/>
        </w:rPr>
        <w:t>Preferred</w:t>
      </w:r>
      <w:r w:rsidRPr="001D7939">
        <w:rPr>
          <w:color w:val="0000FF"/>
        </w:rPr>
        <w:t>=</w:t>
      </w:r>
      <w:r w:rsidRPr="00E2558B">
        <w:rPr>
          <w:rStyle w:val="XMLAttrValue"/>
        </w:rPr>
        <w:t>"0"</w:t>
      </w:r>
      <w:r w:rsidRPr="001D7939">
        <w:rPr>
          <w:color w:val="0000FF"/>
        </w:rPr>
        <w:t>&gt;</w:t>
      </w:r>
    </w:p>
    <w:p w:rsidR="00EB04BC" w:rsidRPr="005D70D1" w:rsidRDefault="00EB04BC" w:rsidP="009E556F">
      <w:pPr>
        <w:pStyle w:val="Samplecode08"/>
        <w:rPr>
          <w:rStyle w:val="XMLComment"/>
        </w:rPr>
      </w:pPr>
      <w:r w:rsidRPr="005D70D1">
        <w:rPr>
          <w:rStyle w:val="XMLComment"/>
        </w:rPr>
        <w:t>&lt;!--SS Underage: Percentage by which actual count of delivered items may be less than ordered quantity</w:t>
      </w:r>
      <w:proofErr w:type="gramStart"/>
      <w:r w:rsidRPr="005D70D1">
        <w:rPr>
          <w:rStyle w:val="XMLComment"/>
        </w:rPr>
        <w:t>.--&gt;</w:t>
      </w:r>
      <w:proofErr w:type="gramEnd"/>
    </w:p>
    <w:p w:rsidR="00EB04BC" w:rsidRPr="001D7939" w:rsidRDefault="00EB04BC" w:rsidP="009E556F">
      <w:pPr>
        <w:pStyle w:val="Samplecode06"/>
        <w:rPr>
          <w:color w:val="000000"/>
        </w:rPr>
      </w:pPr>
      <w:r w:rsidRPr="001D7939">
        <w:t>&lt;/</w:t>
      </w:r>
      <w:r w:rsidRPr="00E2558B">
        <w:rPr>
          <w:rStyle w:val="XMLTag"/>
        </w:rPr>
        <w:t>Underage</w:t>
      </w:r>
      <w:r w:rsidRPr="001D7939">
        <w:t>&gt;</w:t>
      </w:r>
    </w:p>
    <w:p w:rsidR="00EB04BC" w:rsidRPr="001D7939" w:rsidRDefault="00EB04BC" w:rsidP="009E556F">
      <w:pPr>
        <w:pStyle w:val="Samplecode06"/>
        <w:rPr>
          <w:color w:val="000000"/>
        </w:rPr>
      </w:pPr>
      <w:r w:rsidRPr="001D7939">
        <w:t>&lt;</w:t>
      </w:r>
      <w:r w:rsidRPr="00E2558B">
        <w:rPr>
          <w:rStyle w:val="XMLTag"/>
        </w:rPr>
        <w:t>Method</w:t>
      </w:r>
      <w:r w:rsidRPr="001D7939">
        <w:t xml:space="preserve"> </w:t>
      </w:r>
      <w:r w:rsidRPr="00E2558B">
        <w:rPr>
          <w:rStyle w:val="XMLAttrName"/>
        </w:rPr>
        <w:t>DataType</w:t>
      </w:r>
      <w:r w:rsidRPr="001D7939">
        <w:t>=</w:t>
      </w:r>
      <w:r w:rsidRPr="00E2558B">
        <w:rPr>
          <w:rStyle w:val="XMLAttrValue"/>
        </w:rPr>
        <w:t>"NameSpan"</w:t>
      </w:r>
      <w:r w:rsidRPr="001D7939">
        <w:t xml:space="preserve"> </w:t>
      </w:r>
      <w:r w:rsidRPr="00E2558B">
        <w:rPr>
          <w:rStyle w:val="XMLAttrName"/>
        </w:rPr>
        <w:t>Priority</w:t>
      </w:r>
      <w:r w:rsidRPr="001D7939">
        <w:t>=</w:t>
      </w:r>
      <w:r w:rsidRPr="00E2558B">
        <w:rPr>
          <w:rStyle w:val="XMLAttrValue"/>
        </w:rPr>
        <w:t>"Required"</w:t>
      </w:r>
      <w:r w:rsidRPr="001D7939">
        <w:t xml:space="preserve"> </w:t>
      </w:r>
      <w:r w:rsidRPr="00E2558B">
        <w:rPr>
          <w:rStyle w:val="XMLAttrName"/>
        </w:rPr>
        <w:t>Preferred</w:t>
      </w:r>
      <w:r w:rsidRPr="001D7939">
        <w:t>=</w:t>
      </w:r>
      <w:r w:rsidRPr="00E2558B">
        <w:rPr>
          <w:rStyle w:val="XMLAttrValue"/>
        </w:rPr>
        <w:t>"1stClassMail"</w:t>
      </w:r>
      <w:r w:rsidRPr="001D7939">
        <w:t>&gt;</w:t>
      </w:r>
    </w:p>
    <w:p w:rsidR="00EB04BC" w:rsidRPr="005D70D1" w:rsidRDefault="00EB04BC" w:rsidP="009E556F">
      <w:pPr>
        <w:pStyle w:val="Samplecode08"/>
        <w:rPr>
          <w:rStyle w:val="XMLComment"/>
        </w:rPr>
      </w:pPr>
      <w:r w:rsidRPr="005D70D1">
        <w:rPr>
          <w:rStyle w:val="XMLComment"/>
        </w:rPr>
        <w:t>&lt;!--QQ--&gt;</w:t>
      </w:r>
    </w:p>
    <w:p w:rsidR="00EB04BC" w:rsidRPr="009E556F" w:rsidRDefault="00EB04BC" w:rsidP="009E556F">
      <w:pPr>
        <w:pStyle w:val="Samplecode06"/>
        <w:rPr>
          <w:szCs w:val="17"/>
        </w:rPr>
      </w:pPr>
      <w:r w:rsidRPr="009E556F">
        <w:rPr>
          <w:szCs w:val="17"/>
        </w:rPr>
        <w:t>&lt;/</w:t>
      </w:r>
      <w:r w:rsidRPr="00E2558B">
        <w:rPr>
          <w:rStyle w:val="XMLTag"/>
        </w:rPr>
        <w:t>Method</w:t>
      </w:r>
      <w:r w:rsidRPr="009E556F">
        <w:rPr>
          <w:szCs w:val="17"/>
        </w:rPr>
        <w:t>&gt;</w:t>
      </w:r>
    </w:p>
    <w:p w:rsidR="00EB04BC" w:rsidRPr="001D7939" w:rsidRDefault="00EB04BC" w:rsidP="009E556F">
      <w:pPr>
        <w:pStyle w:val="Samplecode06"/>
        <w:rPr>
          <w:color w:val="000000"/>
        </w:rPr>
      </w:pPr>
      <w:r w:rsidRPr="009E556F">
        <w:rPr>
          <w:szCs w:val="17"/>
        </w:rPr>
        <w:t>&lt;</w:t>
      </w:r>
      <w:r w:rsidRPr="00E2558B">
        <w:rPr>
          <w:rStyle w:val="XMLTag"/>
        </w:rPr>
        <w:t>Required</w:t>
      </w:r>
      <w:r w:rsidRPr="001D7939">
        <w:t xml:space="preserve"> </w:t>
      </w:r>
      <w:r w:rsidRPr="00E2558B">
        <w:rPr>
          <w:rStyle w:val="XMLAttrName"/>
        </w:rPr>
        <w:t>DataType</w:t>
      </w:r>
      <w:r w:rsidRPr="001D7939">
        <w:rPr>
          <w:color w:val="0000FF"/>
        </w:rPr>
        <w:t>=</w:t>
      </w:r>
      <w:r w:rsidRPr="00E2558B">
        <w:rPr>
          <w:rStyle w:val="XMLAttrValue"/>
        </w:rPr>
        <w:t>"TimeSpan"</w:t>
      </w:r>
      <w:r w:rsidRPr="001D7939">
        <w:t xml:space="preserve"> </w:t>
      </w:r>
      <w:r w:rsidRPr="00E2558B">
        <w:rPr>
          <w:rStyle w:val="XMLAttrName"/>
        </w:rPr>
        <w:t>Priority</w:t>
      </w:r>
      <w:r w:rsidRPr="001D7939">
        <w:rPr>
          <w:color w:val="0000FF"/>
        </w:rPr>
        <w:t>=</w:t>
      </w:r>
      <w:r w:rsidRPr="00E2558B">
        <w:rPr>
          <w:rStyle w:val="XMLAttrValue"/>
        </w:rPr>
        <w:t>"Required"</w:t>
      </w:r>
      <w:r w:rsidR="009E556F">
        <w:t xml:space="preserve"> </w:t>
      </w:r>
      <w:r w:rsidRPr="00E2558B">
        <w:rPr>
          <w:rStyle w:val="XMLAttrName"/>
        </w:rPr>
        <w:t>Preferred</w:t>
      </w:r>
      <w:r w:rsidRPr="001D7939">
        <w:rPr>
          <w:color w:val="0000FF"/>
        </w:rPr>
        <w:t>=</w:t>
      </w:r>
      <w:r w:rsidRPr="00E2558B">
        <w:rPr>
          <w:rStyle w:val="XMLAttrValue"/>
        </w:rPr>
        <w:t>"</w:t>
      </w:r>
      <w:r w:rsidR="00C80FB3" w:rsidRPr="00E2558B">
        <w:rPr>
          <w:rStyle w:val="XMLAttrValue"/>
        </w:rPr>
        <w:t>2013</w:t>
      </w:r>
      <w:r w:rsidRPr="00E2558B">
        <w:rPr>
          <w:rStyle w:val="XMLAttrValue"/>
        </w:rPr>
        <w:t>-07-26T09:30-08:00"</w:t>
      </w:r>
      <w:r w:rsidRPr="001D7939">
        <w:rPr>
          <w:color w:val="0000FF"/>
        </w:rPr>
        <w:t>&gt;</w:t>
      </w:r>
    </w:p>
    <w:p w:rsidR="00EB04BC" w:rsidRPr="005D70D1" w:rsidRDefault="00EB04BC" w:rsidP="009E556F">
      <w:pPr>
        <w:pStyle w:val="Samplecode08"/>
        <w:rPr>
          <w:rStyle w:val="XMLComment"/>
        </w:rPr>
      </w:pPr>
      <w:r w:rsidRPr="005D70D1">
        <w:rPr>
          <w:rStyle w:val="XMLComment"/>
        </w:rPr>
        <w:t>&lt;!--QQ--&gt;</w:t>
      </w:r>
    </w:p>
    <w:p w:rsidR="00EB04BC" w:rsidRPr="001D7939" w:rsidRDefault="00EB04BC" w:rsidP="009E556F">
      <w:pPr>
        <w:pStyle w:val="Samplecode06"/>
        <w:rPr>
          <w:color w:val="000000"/>
        </w:rPr>
      </w:pPr>
      <w:r w:rsidRPr="001D7939">
        <w:rPr>
          <w:color w:val="0000FF"/>
        </w:rPr>
        <w:t>&lt;/</w:t>
      </w:r>
      <w:r w:rsidRPr="00E2558B">
        <w:rPr>
          <w:rStyle w:val="XMLTag"/>
        </w:rPr>
        <w:t>Required</w:t>
      </w:r>
      <w:r w:rsidRPr="001D7939">
        <w:rPr>
          <w:color w:val="0000FF"/>
        </w:rPr>
        <w:t>&gt;</w:t>
      </w:r>
    </w:p>
    <w:p w:rsidR="00EB04BC" w:rsidRPr="001D7939" w:rsidRDefault="00EB04BC" w:rsidP="009E556F">
      <w:pPr>
        <w:pStyle w:val="Samplecode06"/>
        <w:rPr>
          <w:color w:val="000000"/>
        </w:rPr>
      </w:pPr>
      <w:r w:rsidRPr="001D7939">
        <w:rPr>
          <w:color w:val="0000FF"/>
        </w:rPr>
        <w:t>&lt;</w:t>
      </w:r>
      <w:r w:rsidRPr="00E2558B">
        <w:rPr>
          <w:rStyle w:val="XMLTag"/>
        </w:rPr>
        <w:t>DropIntent</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ContactRef</w:t>
      </w:r>
      <w:r w:rsidRPr="001D7939">
        <w:rPr>
          <w:color w:val="FF0000"/>
        </w:rPr>
        <w:t xml:space="preserve"> </w:t>
      </w:r>
      <w:r w:rsidRPr="00E2558B">
        <w:rPr>
          <w:rStyle w:val="XMLAttrName"/>
        </w:rPr>
        <w:t>rRef</w:t>
      </w:r>
      <w:r w:rsidRPr="001D7939">
        <w:rPr>
          <w:color w:val="0000FF"/>
        </w:rPr>
        <w:t>=</w:t>
      </w:r>
      <w:r w:rsidRPr="00E2558B">
        <w:rPr>
          <w:rStyle w:val="XMLAttrValue"/>
        </w:rPr>
        <w:t>"Contact1"</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DropItemIntent</w:t>
      </w:r>
      <w:r w:rsidRPr="001D7939">
        <w:rPr>
          <w:color w:val="FF0000"/>
        </w:rPr>
        <w:t xml:space="preserve"> </w:t>
      </w:r>
      <w:r w:rsidRPr="00E2558B">
        <w:rPr>
          <w:rStyle w:val="XMLAttrName"/>
        </w:rPr>
        <w:t>Amount</w:t>
      </w:r>
      <w:r w:rsidRPr="001D7939">
        <w:rPr>
          <w:color w:val="0000FF"/>
        </w:rPr>
        <w:t>=</w:t>
      </w:r>
      <w:r w:rsidRPr="00E2558B">
        <w:rPr>
          <w:rStyle w:val="XMLAttrValue"/>
        </w:rPr>
        <w:t>"10"</w:t>
      </w:r>
      <w:r w:rsidRPr="001D7939">
        <w:rPr>
          <w:color w:val="0000FF"/>
        </w:rPr>
        <w:t>&gt;</w:t>
      </w:r>
    </w:p>
    <w:p w:rsidR="00EB04BC" w:rsidRPr="005D70D1" w:rsidRDefault="00EB04BC" w:rsidP="009E556F">
      <w:pPr>
        <w:pStyle w:val="Samplecode08"/>
        <w:rPr>
          <w:rStyle w:val="XMLComment"/>
        </w:rPr>
      </w:pPr>
      <w:r w:rsidRPr="005D70D1">
        <w:rPr>
          <w:rStyle w:val="XMLComment"/>
        </w:rPr>
        <w:t>&lt;!--Amount: Count of items to be delivered</w:t>
      </w:r>
      <w:proofErr w:type="gramStart"/>
      <w:r w:rsidRPr="005D70D1">
        <w:rPr>
          <w:rStyle w:val="XMLComment"/>
        </w:rPr>
        <w:t>.--&gt;</w:t>
      </w:r>
      <w:proofErr w:type="gramEnd"/>
    </w:p>
    <w:p w:rsidR="00EB04BC" w:rsidRPr="005D70D1" w:rsidRDefault="00EB04BC" w:rsidP="009E556F">
      <w:pPr>
        <w:pStyle w:val="Samplecode08"/>
        <w:rPr>
          <w:rStyle w:val="XMLComment"/>
        </w:rPr>
      </w:pPr>
      <w:r w:rsidRPr="005D70D1">
        <w:rPr>
          <w:rStyle w:val="XMLComment"/>
        </w:rPr>
        <w:t xml:space="preserve">&lt;!--Delivery is made to the </w:t>
      </w:r>
      <w:proofErr w:type="gramStart"/>
      <w:r w:rsidRPr="005D70D1">
        <w:rPr>
          <w:rStyle w:val="XMLComment"/>
        </w:rPr>
        <w:t>Contact(</w:t>
      </w:r>
      <w:proofErr w:type="gramEnd"/>
      <w:r w:rsidRPr="005D70D1">
        <w:rPr>
          <w:rStyle w:val="XMLComment"/>
        </w:rPr>
        <w:t>Ref) with ContactTypes including "Delivery</w:t>
      </w:r>
      <w:r w:rsidR="009E556F" w:rsidRPr="005D70D1">
        <w:rPr>
          <w:rStyle w:val="XMLComment"/>
        </w:rPr>
        <w:t xml:space="preserve">" found in this element, or its </w:t>
      </w:r>
      <w:r w:rsidRPr="005D70D1">
        <w:rPr>
          <w:rStyle w:val="XMLComment"/>
        </w:rPr>
        <w:t>parent, or its parent's parent.--&gt;</w:t>
      </w:r>
    </w:p>
    <w:p w:rsidR="00EB04BC" w:rsidRPr="001D7939" w:rsidRDefault="00EB04BC" w:rsidP="009E556F">
      <w:pPr>
        <w:pStyle w:val="Samplecode08"/>
        <w:rPr>
          <w:color w:val="000000"/>
        </w:rPr>
      </w:pPr>
      <w:r w:rsidRPr="001D7939">
        <w:rPr>
          <w:color w:val="0000FF"/>
        </w:rPr>
        <w:t>&lt;</w:t>
      </w:r>
      <w:r w:rsidRPr="00E2558B">
        <w:rPr>
          <w:rStyle w:val="XMLTag"/>
        </w:rPr>
        <w:t>ComponentRef</w:t>
      </w:r>
      <w:r w:rsidRPr="001D7939">
        <w:rPr>
          <w:color w:val="FF0000"/>
        </w:rPr>
        <w:t xml:space="preserve"> </w:t>
      </w:r>
      <w:r w:rsidRPr="00E2558B">
        <w:rPr>
          <w:rStyle w:val="XMLAttrName"/>
        </w:rPr>
        <w:t>rRef</w:t>
      </w:r>
      <w:r w:rsidRPr="001D7939">
        <w:rPr>
          <w:color w:val="0000FF"/>
        </w:rPr>
        <w:t>=</w:t>
      </w:r>
      <w:r w:rsidRPr="00E2558B">
        <w:rPr>
          <w:rStyle w:val="XMLAttrValue"/>
        </w:rPr>
        <w:t>"Item01"</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DropItemIntent</w:t>
      </w:r>
      <w:r w:rsidRPr="001D7939">
        <w:rPr>
          <w:color w:val="0000FF"/>
        </w:rPr>
        <w:t>&gt;</w:t>
      </w:r>
    </w:p>
    <w:p w:rsidR="00EB04BC" w:rsidRPr="001D7939" w:rsidRDefault="00EB04BC" w:rsidP="009E556F">
      <w:pPr>
        <w:pStyle w:val="Samplecode06"/>
        <w:rPr>
          <w:color w:val="000000"/>
        </w:rPr>
      </w:pPr>
      <w:r w:rsidRPr="001D7939">
        <w:rPr>
          <w:color w:val="0000FF"/>
        </w:rPr>
        <w:t>&lt;/</w:t>
      </w:r>
      <w:r w:rsidRPr="001D7939">
        <w:t>DropI</w:t>
      </w:r>
      <w:r w:rsidRPr="00E2558B">
        <w:rPr>
          <w:rStyle w:val="XMLTag"/>
        </w:rPr>
        <w:t>n</w:t>
      </w:r>
      <w:r w:rsidRPr="001D7939">
        <w:t>tent</w:t>
      </w:r>
      <w:r w:rsidRPr="001D7939">
        <w:rPr>
          <w:color w:val="0000FF"/>
        </w:rPr>
        <w:t>&gt;</w:t>
      </w:r>
    </w:p>
    <w:p w:rsidR="00EB04BC" w:rsidRPr="001D7939" w:rsidRDefault="00EB04BC" w:rsidP="009E556F">
      <w:pPr>
        <w:pStyle w:val="Samplecode06"/>
        <w:rPr>
          <w:color w:val="000000"/>
        </w:rPr>
      </w:pPr>
      <w:r w:rsidRPr="001D7939">
        <w:rPr>
          <w:color w:val="0000FF"/>
        </w:rPr>
        <w:t>&lt;</w:t>
      </w:r>
      <w:r w:rsidRPr="00E2558B">
        <w:rPr>
          <w:rStyle w:val="XMLTag"/>
        </w:rPr>
        <w:t>DropIntent</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ContactRef</w:t>
      </w:r>
      <w:r w:rsidRPr="001D7939">
        <w:rPr>
          <w:color w:val="FF0000"/>
        </w:rPr>
        <w:t xml:space="preserve"> </w:t>
      </w:r>
      <w:r w:rsidRPr="00E2558B">
        <w:rPr>
          <w:rStyle w:val="XMLAttrName"/>
        </w:rPr>
        <w:t>rRef</w:t>
      </w:r>
      <w:r w:rsidRPr="001D7939">
        <w:rPr>
          <w:color w:val="0000FF"/>
        </w:rPr>
        <w:t>=</w:t>
      </w:r>
      <w:r w:rsidRPr="00E2558B">
        <w:rPr>
          <w:rStyle w:val="XMLAttrValue"/>
        </w:rPr>
        <w:t>"Contact2"</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DropItemIntent</w:t>
      </w:r>
      <w:r w:rsidRPr="001D7939">
        <w:rPr>
          <w:color w:val="FF0000"/>
        </w:rPr>
        <w:t xml:space="preserve"> </w:t>
      </w:r>
      <w:r w:rsidRPr="00E2558B">
        <w:rPr>
          <w:rStyle w:val="XMLAttrName"/>
        </w:rPr>
        <w:t>Amount</w:t>
      </w:r>
      <w:r w:rsidRPr="001D7939">
        <w:rPr>
          <w:color w:val="0000FF"/>
        </w:rPr>
        <w:t>=</w:t>
      </w:r>
      <w:r w:rsidRPr="00E2558B">
        <w:rPr>
          <w:rStyle w:val="XMLAttrValue"/>
        </w:rPr>
        <w:t>"7990"</w:t>
      </w:r>
      <w:r w:rsidRPr="001D7939">
        <w:rPr>
          <w:color w:val="FF0000"/>
        </w:rPr>
        <w:t xml:space="preserve"> </w:t>
      </w:r>
      <w:r w:rsidRPr="00E2558B">
        <w:rPr>
          <w:rStyle w:val="XMLAttrName"/>
        </w:rPr>
        <w:t>AdditionalAmount</w:t>
      </w:r>
      <w:r w:rsidRPr="001D7939">
        <w:rPr>
          <w:color w:val="0000FF"/>
        </w:rPr>
        <w:t>=</w:t>
      </w:r>
      <w:r w:rsidRPr="00E2558B">
        <w:rPr>
          <w:rStyle w:val="XMLAttrValue"/>
        </w:rPr>
        <w:t>"1000"</w:t>
      </w:r>
      <w:r w:rsidRPr="001D7939">
        <w:rPr>
          <w:color w:val="0000FF"/>
        </w:rPr>
        <w:t>&gt;</w:t>
      </w:r>
    </w:p>
    <w:p w:rsidR="00EB04BC" w:rsidRPr="005D70D1" w:rsidRDefault="00EB04BC" w:rsidP="009E556F">
      <w:pPr>
        <w:pStyle w:val="Samplecode09"/>
        <w:rPr>
          <w:rStyle w:val="XMLComment"/>
        </w:rPr>
      </w:pPr>
      <w:r w:rsidRPr="005D70D1">
        <w:rPr>
          <w:rStyle w:val="XMLComment"/>
        </w:rPr>
        <w:t>&lt;!--FF LL--&gt;</w:t>
      </w:r>
    </w:p>
    <w:p w:rsidR="00EB04BC" w:rsidRPr="005D70D1" w:rsidRDefault="00EB04BC" w:rsidP="009E556F">
      <w:pPr>
        <w:pStyle w:val="Samplecode09"/>
        <w:rPr>
          <w:rStyle w:val="XMLComment"/>
        </w:rPr>
      </w:pPr>
      <w:r w:rsidRPr="005D70D1">
        <w:rPr>
          <w:rStyle w:val="XMLComment"/>
        </w:rPr>
        <w:t>&lt;!--GG AdditionalAmount: A quote returned for this RFQ should include a price for additional quantities of this amount</w:t>
      </w:r>
      <w:proofErr w:type="gramStart"/>
      <w:r w:rsidRPr="005D70D1">
        <w:rPr>
          <w:rStyle w:val="XMLComment"/>
        </w:rPr>
        <w:t>.--&gt;</w:t>
      </w:r>
      <w:proofErr w:type="gramEnd"/>
    </w:p>
    <w:p w:rsidR="00EB04BC" w:rsidRPr="001D7939" w:rsidRDefault="00EB04BC" w:rsidP="009E556F">
      <w:pPr>
        <w:pStyle w:val="Samplecode08"/>
        <w:rPr>
          <w:color w:val="000000"/>
        </w:rPr>
      </w:pPr>
      <w:r w:rsidRPr="001D7939">
        <w:rPr>
          <w:color w:val="0000FF"/>
        </w:rPr>
        <w:t>&lt;</w:t>
      </w:r>
      <w:r w:rsidRPr="00E2558B">
        <w:rPr>
          <w:rStyle w:val="XMLTag"/>
        </w:rPr>
        <w:t>ComponentRef</w:t>
      </w:r>
      <w:r w:rsidRPr="001D7939">
        <w:rPr>
          <w:color w:val="FF0000"/>
        </w:rPr>
        <w:t xml:space="preserve"> </w:t>
      </w:r>
      <w:r w:rsidRPr="00E2558B">
        <w:rPr>
          <w:rStyle w:val="XMLAttrName"/>
        </w:rPr>
        <w:t>rRef</w:t>
      </w:r>
      <w:r w:rsidRPr="001D7939">
        <w:rPr>
          <w:color w:val="0000FF"/>
        </w:rPr>
        <w:t>=</w:t>
      </w:r>
      <w:r w:rsidRPr="00E2558B">
        <w:rPr>
          <w:rStyle w:val="XMLAttrValue"/>
        </w:rPr>
        <w:t>"Item01"</w:t>
      </w:r>
      <w:r w:rsidRPr="001D7939">
        <w:rPr>
          <w:color w:val="0000FF"/>
        </w:rPr>
        <w:t>/&gt;</w:t>
      </w:r>
    </w:p>
    <w:p w:rsidR="00EB04BC" w:rsidRPr="001D7939" w:rsidRDefault="00EB04BC" w:rsidP="009E556F">
      <w:pPr>
        <w:pStyle w:val="Samplecode07"/>
        <w:rPr>
          <w:color w:val="000000"/>
        </w:rPr>
      </w:pPr>
      <w:r w:rsidRPr="001D7939">
        <w:rPr>
          <w:color w:val="0000FF"/>
        </w:rPr>
        <w:t>&lt;/</w:t>
      </w:r>
      <w:r w:rsidRPr="00E2558B">
        <w:rPr>
          <w:rStyle w:val="XMLTag"/>
        </w:rPr>
        <w:t>DropItemIntent</w:t>
      </w:r>
      <w:r w:rsidRPr="001D7939">
        <w:rPr>
          <w:color w:val="0000FF"/>
        </w:rPr>
        <w:t>&gt;</w:t>
      </w:r>
    </w:p>
    <w:p w:rsidR="00EB04BC" w:rsidRPr="001D7939" w:rsidRDefault="00EB04BC" w:rsidP="009E556F">
      <w:pPr>
        <w:pStyle w:val="Samplecode06"/>
        <w:rPr>
          <w:color w:val="000000"/>
        </w:rPr>
      </w:pPr>
      <w:r w:rsidRPr="001D7939">
        <w:rPr>
          <w:color w:val="0000FF"/>
        </w:rPr>
        <w:t>&lt;/</w:t>
      </w:r>
      <w:r w:rsidRPr="00E2558B">
        <w:rPr>
          <w:rStyle w:val="XMLTag"/>
        </w:rPr>
        <w:t>DropIntent</w:t>
      </w:r>
      <w:r w:rsidRPr="001D7939">
        <w:rPr>
          <w:color w:val="0000FF"/>
        </w:rPr>
        <w:t>&gt;</w:t>
      </w:r>
    </w:p>
    <w:p w:rsidR="00EB04BC" w:rsidRPr="001D7939" w:rsidRDefault="00EB04BC" w:rsidP="009E556F">
      <w:pPr>
        <w:pStyle w:val="Samplecode05"/>
        <w:rPr>
          <w:color w:val="000000"/>
        </w:rPr>
      </w:pPr>
      <w:r w:rsidRPr="001D7939">
        <w:rPr>
          <w:color w:val="0000FF"/>
        </w:rPr>
        <w:t>&lt;/</w:t>
      </w:r>
      <w:r w:rsidRPr="00E2558B">
        <w:rPr>
          <w:rStyle w:val="XMLTag"/>
        </w:rPr>
        <w:t>DeliveryIntent</w:t>
      </w:r>
      <w:r w:rsidRPr="001D7939">
        <w:rPr>
          <w:color w:val="0000FF"/>
        </w:rPr>
        <w:t>&gt;</w:t>
      </w:r>
    </w:p>
    <w:p w:rsidR="00EB04BC" w:rsidRPr="001D7939" w:rsidRDefault="00EB04BC" w:rsidP="009E556F">
      <w:pPr>
        <w:pStyle w:val="Samplecode05"/>
      </w:pPr>
      <w:r w:rsidRPr="001D7939">
        <w:rPr>
          <w:color w:val="0000FF"/>
        </w:rPr>
        <w:t>&lt;</w:t>
      </w:r>
      <w:r w:rsidRPr="00E2558B">
        <w:rPr>
          <w:rStyle w:val="XMLTag"/>
        </w:rPr>
        <w:t>Contact</w:t>
      </w:r>
      <w:r w:rsidRPr="001D7939">
        <w:rPr>
          <w:color w:val="FF0000"/>
        </w:rPr>
        <w:t xml:space="preserve"> ID</w:t>
      </w:r>
      <w:r w:rsidRPr="001D7939">
        <w:rPr>
          <w:color w:val="0000FF"/>
        </w:rPr>
        <w:t>=</w:t>
      </w:r>
      <w:r w:rsidRPr="00E2558B">
        <w:rPr>
          <w:rStyle w:val="XMLAttrValue"/>
        </w:rPr>
        <w:t>"Contact1"</w:t>
      </w:r>
      <w:r w:rsidRPr="001D7939">
        <w:rPr>
          <w:color w:val="FF0000"/>
        </w:rPr>
        <w:t xml:space="preserve"> </w:t>
      </w:r>
      <w:r w:rsidRPr="00E2558B">
        <w:rPr>
          <w:rStyle w:val="XMLAttrName"/>
        </w:rPr>
        <w:t>Class</w:t>
      </w:r>
      <w:r w:rsidRPr="001D7939">
        <w:rPr>
          <w:color w:val="0000FF"/>
        </w:rPr>
        <w:t>=</w:t>
      </w:r>
      <w:r w:rsidRPr="00E2558B">
        <w:rPr>
          <w:rStyle w:val="XMLAttrValue"/>
        </w:rPr>
        <w:t>"Parameter"</w:t>
      </w:r>
      <w:r w:rsidRPr="001D7939">
        <w:rPr>
          <w:color w:val="FF0000"/>
        </w:rPr>
        <w:t xml:space="preserve"> </w:t>
      </w:r>
      <w:r w:rsidRPr="00E2558B">
        <w:rPr>
          <w:rStyle w:val="XMLAttrName"/>
        </w:rPr>
        <w:t>Status</w:t>
      </w:r>
      <w:r w:rsidRPr="001D7939">
        <w:rPr>
          <w:color w:val="0000FF"/>
        </w:rPr>
        <w:t>=</w:t>
      </w:r>
      <w:r w:rsidRPr="00E2558B">
        <w:rPr>
          <w:rStyle w:val="XMLAttrValue"/>
        </w:rPr>
        <w:t>"Available"</w:t>
      </w:r>
      <w:r w:rsidRPr="001D7939">
        <w:rPr>
          <w:color w:val="FF0000"/>
        </w:rPr>
        <w:t xml:space="preserve"> </w:t>
      </w:r>
      <w:r w:rsidRPr="00E2558B">
        <w:rPr>
          <w:rStyle w:val="XMLAttrName"/>
        </w:rPr>
        <w:t>ContactTypes</w:t>
      </w:r>
      <w:r w:rsidRPr="001D7939">
        <w:rPr>
          <w:color w:val="0000FF"/>
        </w:rPr>
        <w:t>=</w:t>
      </w:r>
      <w:r w:rsidRPr="005D70D1">
        <w:rPr>
          <w:rStyle w:val="XMLAttrValue"/>
        </w:rPr>
        <w:t>"Customer Delivery"</w:t>
      </w:r>
      <w:r w:rsidRPr="001D7939">
        <w:rPr>
          <w:color w:val="0000FF"/>
        </w:rPr>
        <w:t>&gt;</w:t>
      </w:r>
    </w:p>
    <w:p w:rsidR="00EB04BC" w:rsidRPr="001D7939" w:rsidRDefault="00EB04BC" w:rsidP="009E556F">
      <w:pPr>
        <w:pStyle w:val="Samplecode06"/>
      </w:pPr>
      <w:r w:rsidRPr="001D7939">
        <w:rPr>
          <w:color w:val="0000FF"/>
        </w:rPr>
        <w:t>&lt;</w:t>
      </w:r>
      <w:r w:rsidRPr="00E2558B">
        <w:rPr>
          <w:rStyle w:val="XMLTag"/>
        </w:rPr>
        <w:t>Address</w:t>
      </w:r>
      <w:r w:rsidRPr="001D7939">
        <w:rPr>
          <w:color w:val="FF0000"/>
        </w:rPr>
        <w:t xml:space="preserve"> </w:t>
      </w:r>
      <w:r w:rsidRPr="00E2558B">
        <w:rPr>
          <w:rStyle w:val="XMLAttrName"/>
        </w:rPr>
        <w:t>Street</w:t>
      </w:r>
      <w:r w:rsidRPr="001D7939">
        <w:rPr>
          <w:color w:val="0000FF"/>
        </w:rPr>
        <w:t>=</w:t>
      </w:r>
      <w:r w:rsidRPr="005D70D1">
        <w:rPr>
          <w:rStyle w:val="XMLAttrValue"/>
        </w:rPr>
        <w:t>"1929 Peter Pan Wy."</w:t>
      </w:r>
      <w:r w:rsidRPr="001D7939">
        <w:rPr>
          <w:color w:val="FF0000"/>
        </w:rPr>
        <w:t xml:space="preserve"> </w:t>
      </w:r>
      <w:r w:rsidRPr="00E2558B">
        <w:rPr>
          <w:rStyle w:val="XMLAttrName"/>
        </w:rPr>
        <w:t>City</w:t>
      </w:r>
      <w:r w:rsidRPr="001D7939">
        <w:rPr>
          <w:color w:val="0000FF"/>
        </w:rPr>
        <w:t>=</w:t>
      </w:r>
      <w:r w:rsidRPr="005D70D1">
        <w:rPr>
          <w:rStyle w:val="XMLAttrValue"/>
        </w:rPr>
        <w:t xml:space="preserve">"Island Drive" </w:t>
      </w:r>
      <w:r w:rsidRPr="00E2558B">
        <w:rPr>
          <w:rStyle w:val="XMLAttrName"/>
        </w:rPr>
        <w:t>Region</w:t>
      </w:r>
      <w:r w:rsidRPr="001D7939">
        <w:rPr>
          <w:color w:val="0000FF"/>
        </w:rPr>
        <w:t>=</w:t>
      </w:r>
      <w:r w:rsidRPr="005D70D1">
        <w:rPr>
          <w:rStyle w:val="XMLAttrValue"/>
        </w:rPr>
        <w:t>"CA"</w:t>
      </w:r>
      <w:r w:rsidRPr="001D7939">
        <w:rPr>
          <w:color w:val="FF0000"/>
        </w:rPr>
        <w:t xml:space="preserve"> </w:t>
      </w:r>
      <w:r w:rsidRPr="00E2558B">
        <w:rPr>
          <w:rStyle w:val="XMLAttrName"/>
        </w:rPr>
        <w:t>PostalCode</w:t>
      </w:r>
      <w:r w:rsidRPr="001D7939">
        <w:rPr>
          <w:color w:val="0000FF"/>
        </w:rPr>
        <w:t>=</w:t>
      </w:r>
      <w:r w:rsidRPr="005D70D1">
        <w:rPr>
          <w:rStyle w:val="XMLAttrValue"/>
        </w:rPr>
        <w:t>"90028"</w:t>
      </w:r>
      <w:r w:rsidRPr="001D7939">
        <w:rPr>
          <w:color w:val="FF0000"/>
        </w:rPr>
        <w:t xml:space="preserve"> </w:t>
      </w:r>
      <w:r w:rsidRPr="00E2558B">
        <w:rPr>
          <w:rStyle w:val="XMLAttrName"/>
        </w:rPr>
        <w:t>Country</w:t>
      </w:r>
      <w:r w:rsidRPr="001D7939">
        <w:rPr>
          <w:color w:val="0000FF"/>
        </w:rPr>
        <w:t>=</w:t>
      </w:r>
      <w:r w:rsidRPr="005D70D1">
        <w:rPr>
          <w:rStyle w:val="XMLAttrValue"/>
        </w:rPr>
        <w:t>"United States"</w:t>
      </w:r>
      <w:r w:rsidRPr="001D7939">
        <w:rPr>
          <w:color w:val="FF0000"/>
        </w:rPr>
        <w:t xml:space="preserve"> </w:t>
      </w:r>
      <w:r w:rsidRPr="00E2558B">
        <w:rPr>
          <w:rStyle w:val="XMLAttrName"/>
        </w:rPr>
        <w:t>CountryCode</w:t>
      </w:r>
      <w:r w:rsidRPr="001D7939">
        <w:rPr>
          <w:color w:val="0000FF"/>
        </w:rPr>
        <w:t>=</w:t>
      </w:r>
      <w:r w:rsidRPr="005D70D1">
        <w:rPr>
          <w:rStyle w:val="XMLAttrValue"/>
        </w:rPr>
        <w:t>"US"</w:t>
      </w:r>
      <w:r w:rsidRPr="001D7939">
        <w:rPr>
          <w:color w:val="0000FF"/>
        </w:rPr>
        <w:t>/&gt;</w:t>
      </w:r>
    </w:p>
    <w:p w:rsidR="00EB04BC" w:rsidRPr="001D7939" w:rsidRDefault="00EB04BC" w:rsidP="009E556F">
      <w:pPr>
        <w:pStyle w:val="Samplecode06"/>
        <w:rPr>
          <w:color w:val="000000"/>
        </w:rPr>
      </w:pPr>
      <w:r w:rsidRPr="001D7939">
        <w:rPr>
          <w:color w:val="0000FF"/>
        </w:rPr>
        <w:lastRenderedPageBreak/>
        <w:t>&lt;</w:t>
      </w:r>
      <w:r w:rsidRPr="005D70D1">
        <w:rPr>
          <w:rStyle w:val="XMLTag"/>
        </w:rPr>
        <w:t>Person</w:t>
      </w:r>
      <w:r w:rsidRPr="001D7939">
        <w:t xml:space="preserve"> </w:t>
      </w:r>
      <w:r w:rsidRPr="00E2558B">
        <w:rPr>
          <w:rStyle w:val="XMLAttrName"/>
        </w:rPr>
        <w:t>JobTitle</w:t>
      </w:r>
      <w:r w:rsidRPr="001D7939">
        <w:rPr>
          <w:color w:val="0000FF"/>
        </w:rPr>
        <w:t>=</w:t>
      </w:r>
      <w:r w:rsidRPr="005D70D1">
        <w:rPr>
          <w:rStyle w:val="XMLAttrValue"/>
        </w:rPr>
        <w:t>"Print Buyer"</w:t>
      </w:r>
      <w:r w:rsidRPr="001D7939">
        <w:t xml:space="preserve"> </w:t>
      </w:r>
      <w:r w:rsidRPr="00E2558B">
        <w:rPr>
          <w:rStyle w:val="XMLAttrName"/>
        </w:rPr>
        <w:t>FirstName</w:t>
      </w:r>
      <w:r w:rsidRPr="001D7939">
        <w:rPr>
          <w:color w:val="0000FF"/>
        </w:rPr>
        <w:t>=</w:t>
      </w:r>
      <w:r w:rsidRPr="005D70D1">
        <w:rPr>
          <w:rStyle w:val="XMLAttrValue"/>
        </w:rPr>
        <w:t>"Mary"</w:t>
      </w:r>
      <w:r w:rsidRPr="001D7939">
        <w:t xml:space="preserve"> </w:t>
      </w:r>
      <w:r w:rsidRPr="005D70D1">
        <w:rPr>
          <w:rStyle w:val="XMLAttrName"/>
        </w:rPr>
        <w:t>FamilyName</w:t>
      </w:r>
      <w:r w:rsidRPr="001D7939">
        <w:rPr>
          <w:color w:val="0000FF"/>
        </w:rPr>
        <w:t>=</w:t>
      </w:r>
      <w:r w:rsidRPr="005D70D1">
        <w:rPr>
          <w:rStyle w:val="XMLAttrValue"/>
        </w:rPr>
        <w:t>"Martin"</w:t>
      </w:r>
      <w:r w:rsidRPr="001D7939">
        <w:rPr>
          <w:color w:val="0000FF"/>
        </w:rPr>
        <w:t>&gt;</w:t>
      </w:r>
    </w:p>
    <w:p w:rsidR="00EB04BC" w:rsidRPr="001D7939" w:rsidRDefault="00EB04BC" w:rsidP="009E556F">
      <w:pPr>
        <w:pStyle w:val="Samplecode07"/>
        <w:rPr>
          <w:color w:val="000000"/>
        </w:rPr>
      </w:pPr>
      <w:r w:rsidRPr="001D7939">
        <w:rPr>
          <w:color w:val="0000FF"/>
        </w:rPr>
        <w:t>&lt;</w:t>
      </w:r>
      <w:r w:rsidRPr="005D70D1">
        <w:rPr>
          <w:rStyle w:val="XMLTag"/>
        </w:rPr>
        <w:t>ComChannel</w:t>
      </w:r>
      <w:r w:rsidRPr="001D7939">
        <w:t xml:space="preserve"> </w:t>
      </w:r>
      <w:r w:rsidRPr="005D70D1">
        <w:rPr>
          <w:rStyle w:val="XMLAttrName"/>
        </w:rPr>
        <w:t>ChannelType</w:t>
      </w:r>
      <w:r w:rsidRPr="001D7939">
        <w:rPr>
          <w:color w:val="0000FF"/>
        </w:rPr>
        <w:t>=</w:t>
      </w:r>
      <w:r w:rsidRPr="005D70D1">
        <w:rPr>
          <w:rStyle w:val="XMLAttrValue"/>
        </w:rPr>
        <w:t>"Phone"</w:t>
      </w:r>
      <w:r w:rsidRPr="001D7939">
        <w:t xml:space="preserve"> </w:t>
      </w:r>
      <w:r w:rsidRPr="00E2558B">
        <w:rPr>
          <w:rStyle w:val="XMLAttrName"/>
        </w:rPr>
        <w:t>Locator</w:t>
      </w:r>
      <w:r w:rsidRPr="001D7939">
        <w:rPr>
          <w:color w:val="0000FF"/>
        </w:rPr>
        <w:t>=</w:t>
      </w:r>
      <w:r w:rsidRPr="005D70D1">
        <w:rPr>
          <w:rStyle w:val="XMLAttrValue"/>
        </w:rPr>
        <w:t>"1 213 555 1212"</w:t>
      </w:r>
      <w:r w:rsidRPr="001D7939">
        <w:rPr>
          <w:color w:val="0000FF"/>
        </w:rPr>
        <w:t>/&gt;</w:t>
      </w:r>
    </w:p>
    <w:p w:rsidR="00EB04BC" w:rsidRPr="001D7939" w:rsidRDefault="00EB04BC" w:rsidP="009E556F">
      <w:pPr>
        <w:pStyle w:val="Samplecode07"/>
        <w:rPr>
          <w:color w:val="000000"/>
        </w:rPr>
      </w:pPr>
      <w:r w:rsidRPr="001D7939">
        <w:rPr>
          <w:color w:val="0000FF"/>
        </w:rPr>
        <w:t>&lt;</w:t>
      </w:r>
      <w:r w:rsidRPr="005D70D1">
        <w:rPr>
          <w:rStyle w:val="XMLTag"/>
        </w:rPr>
        <w:t>ComChannel</w:t>
      </w:r>
      <w:r w:rsidRPr="001D7939">
        <w:t xml:space="preserve"> </w:t>
      </w:r>
      <w:r w:rsidRPr="005D70D1">
        <w:rPr>
          <w:rStyle w:val="XMLAttrName"/>
        </w:rPr>
        <w:t>ChannelType</w:t>
      </w:r>
      <w:r w:rsidRPr="001D7939">
        <w:rPr>
          <w:color w:val="0000FF"/>
        </w:rPr>
        <w:t>=</w:t>
      </w:r>
      <w:r w:rsidRPr="005D70D1">
        <w:rPr>
          <w:rStyle w:val="XMLAttrValue"/>
        </w:rPr>
        <w:t>"Email"</w:t>
      </w:r>
      <w:r w:rsidRPr="001D7939">
        <w:t xml:space="preserve"> </w:t>
      </w:r>
      <w:r w:rsidRPr="00E2558B">
        <w:rPr>
          <w:rStyle w:val="XMLAttrName"/>
        </w:rPr>
        <w:t>Locator</w:t>
      </w:r>
      <w:r w:rsidRPr="001D7939">
        <w:rPr>
          <w:color w:val="0000FF"/>
        </w:rPr>
        <w:t>=</w:t>
      </w:r>
      <w:r w:rsidRPr="005D70D1">
        <w:rPr>
          <w:rStyle w:val="XMLAttrValue"/>
        </w:rPr>
        <w:t>"mailto:mmartin@pan-o-ramic.com"</w:t>
      </w:r>
      <w:r w:rsidRPr="001D7939">
        <w:rPr>
          <w:color w:val="0000FF"/>
        </w:rPr>
        <w:t>/&gt;</w:t>
      </w:r>
    </w:p>
    <w:p w:rsidR="00EB04BC" w:rsidRPr="001D7939" w:rsidRDefault="00EB04BC" w:rsidP="009E556F">
      <w:pPr>
        <w:pStyle w:val="Samplecode06"/>
        <w:rPr>
          <w:color w:val="000000"/>
        </w:rPr>
      </w:pPr>
      <w:r w:rsidRPr="001D7939">
        <w:rPr>
          <w:color w:val="0000FF"/>
        </w:rPr>
        <w:t>&lt;/</w:t>
      </w:r>
      <w:r w:rsidRPr="005D70D1">
        <w:rPr>
          <w:rStyle w:val="XMLTag"/>
        </w:rPr>
        <w:t>Person</w:t>
      </w:r>
      <w:r w:rsidRPr="001D7939">
        <w:rPr>
          <w:color w:val="0000FF"/>
        </w:rPr>
        <w:t>&gt;</w:t>
      </w:r>
    </w:p>
    <w:p w:rsidR="00EB04BC" w:rsidRPr="001D7939" w:rsidRDefault="00EB04BC" w:rsidP="009E556F">
      <w:pPr>
        <w:pStyle w:val="Samplecode06"/>
        <w:rPr>
          <w:color w:val="000000"/>
        </w:rPr>
      </w:pPr>
      <w:r w:rsidRPr="001D7939">
        <w:rPr>
          <w:color w:val="0000FF"/>
        </w:rPr>
        <w:t>&lt;</w:t>
      </w:r>
      <w:r w:rsidRPr="005D70D1">
        <w:rPr>
          <w:rStyle w:val="XMLTag"/>
        </w:rPr>
        <w:t>Company</w:t>
      </w:r>
      <w:r w:rsidRPr="001D7939">
        <w:t xml:space="preserve"> </w:t>
      </w:r>
      <w:r w:rsidRPr="005D70D1">
        <w:rPr>
          <w:rStyle w:val="XMLAttrName"/>
        </w:rPr>
        <w:t>DescriptiveName</w:t>
      </w:r>
      <w:r w:rsidRPr="001D7939">
        <w:rPr>
          <w:color w:val="0000FF"/>
        </w:rPr>
        <w:t>=</w:t>
      </w:r>
      <w:r w:rsidRPr="00663AA7">
        <w:rPr>
          <w:rStyle w:val="XMLAttrValue"/>
        </w:rPr>
        <w:t>"Customer: Pan-O-Ramic"</w:t>
      </w:r>
      <w:r w:rsidRPr="001D7939">
        <w:t xml:space="preserve"> </w:t>
      </w:r>
      <w:r w:rsidRPr="005D70D1">
        <w:rPr>
          <w:rStyle w:val="XMLAttrName"/>
        </w:rPr>
        <w:t>ID</w:t>
      </w:r>
      <w:r w:rsidRPr="001D7939">
        <w:rPr>
          <w:color w:val="0000FF"/>
        </w:rPr>
        <w:t>=</w:t>
      </w:r>
      <w:r w:rsidRPr="00663AA7">
        <w:rPr>
          <w:rStyle w:val="XMLAttrValue"/>
        </w:rPr>
        <w:t xml:space="preserve">"Company1" </w:t>
      </w:r>
      <w:r w:rsidRPr="005D70D1">
        <w:rPr>
          <w:rStyle w:val="XMLAttrName"/>
        </w:rPr>
        <w:t>Class</w:t>
      </w:r>
      <w:r w:rsidRPr="001D7939">
        <w:rPr>
          <w:color w:val="0000FF"/>
        </w:rPr>
        <w:t>=</w:t>
      </w:r>
      <w:r w:rsidRPr="00663AA7">
        <w:rPr>
          <w:rStyle w:val="XMLAttrValue"/>
        </w:rPr>
        <w:t>"Parameter"</w:t>
      </w:r>
      <w:r w:rsidRPr="001D7939">
        <w:t xml:space="preserve"> </w:t>
      </w:r>
      <w:r w:rsidRPr="005D70D1">
        <w:rPr>
          <w:rStyle w:val="XMLAttrName"/>
        </w:rPr>
        <w:t>Status</w:t>
      </w:r>
      <w:r w:rsidRPr="001D7939">
        <w:rPr>
          <w:color w:val="0000FF"/>
        </w:rPr>
        <w:t>=</w:t>
      </w:r>
      <w:r w:rsidRPr="00663AA7">
        <w:rPr>
          <w:rStyle w:val="XMLAttrValue"/>
        </w:rPr>
        <w:t>"Available"</w:t>
      </w:r>
      <w:r w:rsidRPr="001D7939">
        <w:t xml:space="preserve"> </w:t>
      </w:r>
      <w:r w:rsidRPr="005D70D1">
        <w:rPr>
          <w:rStyle w:val="XMLAttrName"/>
        </w:rPr>
        <w:t>OrganizationName</w:t>
      </w:r>
      <w:r w:rsidRPr="001D7939">
        <w:rPr>
          <w:color w:val="0000FF"/>
        </w:rPr>
        <w:t>=</w:t>
      </w:r>
      <w:r w:rsidRPr="00663AA7">
        <w:rPr>
          <w:rStyle w:val="XMLAttrValue"/>
        </w:rPr>
        <w:t>"Pan-O-Ramic"</w:t>
      </w:r>
      <w:r w:rsidRPr="001D7939">
        <w:rPr>
          <w:color w:val="0000FF"/>
        </w:rPr>
        <w:t>/&gt;</w:t>
      </w:r>
    </w:p>
    <w:p w:rsidR="00EB04BC" w:rsidRPr="001D7939" w:rsidRDefault="00EB04BC" w:rsidP="009E556F">
      <w:pPr>
        <w:pStyle w:val="Samplecode07"/>
        <w:rPr>
          <w:color w:val="000000"/>
        </w:rPr>
      </w:pPr>
      <w:r w:rsidRPr="001D7939">
        <w:t>&lt;!--</w:t>
      </w:r>
      <w:r w:rsidRPr="001D7939">
        <w:rPr>
          <w:color w:val="808080"/>
        </w:rPr>
        <w:t>DD</w:t>
      </w:r>
      <w:r w:rsidRPr="001D7939">
        <w:t>--&gt;</w:t>
      </w:r>
    </w:p>
    <w:p w:rsidR="00EB04BC" w:rsidRPr="001D7939" w:rsidRDefault="00EB04BC" w:rsidP="009E556F">
      <w:pPr>
        <w:pStyle w:val="Samplecode05"/>
        <w:rPr>
          <w:color w:val="000000"/>
        </w:rPr>
      </w:pPr>
      <w:r w:rsidRPr="001D7939">
        <w:rPr>
          <w:color w:val="0000FF"/>
        </w:rPr>
        <w:t>&lt;/</w:t>
      </w:r>
      <w:r w:rsidRPr="005D70D1">
        <w:rPr>
          <w:rStyle w:val="XMLTag"/>
        </w:rPr>
        <w:t>Contact</w:t>
      </w:r>
      <w:r w:rsidRPr="001D7939">
        <w:rPr>
          <w:color w:val="0000FF"/>
        </w:rPr>
        <w:t>&gt;</w:t>
      </w:r>
    </w:p>
    <w:p w:rsidR="00EB04BC" w:rsidRPr="001D7939" w:rsidRDefault="00EB04BC" w:rsidP="005C60AF">
      <w:pPr>
        <w:pStyle w:val="Samplecode05"/>
        <w:rPr>
          <w:color w:val="000000"/>
        </w:rPr>
      </w:pPr>
      <w:r w:rsidRPr="001D7939">
        <w:rPr>
          <w:color w:val="0000FF"/>
        </w:rPr>
        <w:t>&lt;</w:t>
      </w:r>
      <w:r w:rsidRPr="005D70D1">
        <w:rPr>
          <w:rStyle w:val="XMLTag"/>
        </w:rPr>
        <w:t>Contact</w:t>
      </w:r>
      <w:r w:rsidRPr="001D7939">
        <w:t xml:space="preserve"> </w:t>
      </w:r>
      <w:r w:rsidRPr="005D70D1">
        <w:rPr>
          <w:rStyle w:val="XMLAttrName"/>
        </w:rPr>
        <w:t>ID</w:t>
      </w:r>
      <w:r w:rsidRPr="001D7939">
        <w:rPr>
          <w:color w:val="0000FF"/>
        </w:rPr>
        <w:t>=</w:t>
      </w:r>
      <w:r w:rsidRPr="00663AA7">
        <w:rPr>
          <w:rStyle w:val="XMLAttrValue"/>
        </w:rPr>
        <w:t>"Contact2"</w:t>
      </w:r>
      <w:r w:rsidRPr="001D7939">
        <w:t xml:space="preserve"> </w:t>
      </w:r>
      <w:r w:rsidRPr="005D70D1">
        <w:rPr>
          <w:rStyle w:val="XMLAttrName"/>
        </w:rPr>
        <w:t>Class</w:t>
      </w:r>
      <w:r w:rsidRPr="001D7939">
        <w:rPr>
          <w:color w:val="0000FF"/>
        </w:rPr>
        <w:t>=</w:t>
      </w:r>
      <w:r w:rsidRPr="00663AA7">
        <w:rPr>
          <w:rStyle w:val="XMLAttrValue"/>
        </w:rPr>
        <w:t>"Parameter"</w:t>
      </w:r>
      <w:r w:rsidRPr="001D7939">
        <w:t xml:space="preserve"> </w:t>
      </w:r>
      <w:r w:rsidRPr="005D70D1">
        <w:rPr>
          <w:rStyle w:val="XMLAttrName"/>
        </w:rPr>
        <w:t>Status</w:t>
      </w:r>
      <w:r w:rsidRPr="001D7939">
        <w:rPr>
          <w:color w:val="0000FF"/>
        </w:rPr>
        <w:t>=</w:t>
      </w:r>
      <w:r w:rsidRPr="00663AA7">
        <w:rPr>
          <w:rStyle w:val="XMLAttrValue"/>
        </w:rPr>
        <w:t>"Available"</w:t>
      </w:r>
      <w:r w:rsidRPr="001D7939">
        <w:t xml:space="preserve"> </w:t>
      </w:r>
      <w:r w:rsidRPr="005D70D1">
        <w:rPr>
          <w:rStyle w:val="XMLAttrName"/>
        </w:rPr>
        <w:t>ContactTypes</w:t>
      </w:r>
      <w:r w:rsidRPr="001D7939">
        <w:rPr>
          <w:color w:val="0000FF"/>
        </w:rPr>
        <w:t>=</w:t>
      </w:r>
      <w:r w:rsidRPr="00663AA7">
        <w:rPr>
          <w:rStyle w:val="XMLAttrValue"/>
        </w:rPr>
        <w:t>"Delivery"</w:t>
      </w:r>
      <w:r w:rsidRPr="001D7939">
        <w:rPr>
          <w:color w:val="0000FF"/>
        </w:rPr>
        <w:t>&gt;</w:t>
      </w:r>
    </w:p>
    <w:p w:rsidR="00EB04BC" w:rsidRPr="001D7939" w:rsidRDefault="00EB04BC" w:rsidP="005C60AF">
      <w:pPr>
        <w:pStyle w:val="Samplecode06"/>
        <w:rPr>
          <w:color w:val="000000"/>
        </w:rPr>
      </w:pPr>
      <w:r w:rsidRPr="001D7939">
        <w:rPr>
          <w:color w:val="0000FF"/>
        </w:rPr>
        <w:t>&lt;</w:t>
      </w:r>
      <w:r w:rsidRPr="005D70D1">
        <w:rPr>
          <w:rStyle w:val="XMLTag"/>
        </w:rPr>
        <w:t>Address</w:t>
      </w:r>
      <w:r w:rsidRPr="001D7939">
        <w:t xml:space="preserve"> </w:t>
      </w:r>
      <w:r w:rsidRPr="005D70D1">
        <w:rPr>
          <w:rStyle w:val="XMLAttrName"/>
        </w:rPr>
        <w:t>Street</w:t>
      </w:r>
      <w:r w:rsidRPr="001D7939">
        <w:rPr>
          <w:color w:val="0000FF"/>
        </w:rPr>
        <w:t>=</w:t>
      </w:r>
      <w:r w:rsidRPr="00663AA7">
        <w:rPr>
          <w:rStyle w:val="XMLAttrValue"/>
        </w:rPr>
        <w:t>"1234 Hurry-up Avenue"</w:t>
      </w:r>
      <w:r w:rsidRPr="001D7939">
        <w:t xml:space="preserve"> </w:t>
      </w:r>
      <w:r w:rsidRPr="005D70D1">
        <w:rPr>
          <w:rStyle w:val="XMLAttrName"/>
        </w:rPr>
        <w:t>City</w:t>
      </w:r>
      <w:r w:rsidRPr="001D7939">
        <w:rPr>
          <w:color w:val="0000FF"/>
        </w:rPr>
        <w:t>=</w:t>
      </w:r>
      <w:r w:rsidRPr="00663AA7">
        <w:rPr>
          <w:rStyle w:val="XMLAttrValue"/>
        </w:rPr>
        <w:t>"Hawthorne"</w:t>
      </w:r>
      <w:r w:rsidRPr="001D7939">
        <w:t xml:space="preserve"> </w:t>
      </w:r>
      <w:r w:rsidRPr="005D70D1">
        <w:rPr>
          <w:rStyle w:val="XMLAttrName"/>
        </w:rPr>
        <w:t>Region</w:t>
      </w:r>
      <w:r w:rsidRPr="001D7939">
        <w:rPr>
          <w:color w:val="0000FF"/>
        </w:rPr>
        <w:t>=</w:t>
      </w:r>
      <w:r w:rsidRPr="00663AA7">
        <w:rPr>
          <w:rStyle w:val="XMLAttrValue"/>
        </w:rPr>
        <w:t>"CA"</w:t>
      </w:r>
      <w:r w:rsidRPr="001D7939">
        <w:t xml:space="preserve"> </w:t>
      </w:r>
      <w:r w:rsidRPr="005D70D1">
        <w:rPr>
          <w:rStyle w:val="XMLAttrName"/>
        </w:rPr>
        <w:t>PostalCode</w:t>
      </w:r>
      <w:r w:rsidRPr="001D7939">
        <w:rPr>
          <w:color w:val="0000FF"/>
        </w:rPr>
        <w:t>=</w:t>
      </w:r>
      <w:r w:rsidRPr="00663AA7">
        <w:rPr>
          <w:rStyle w:val="XMLAttrValue"/>
        </w:rPr>
        <w:t>"90250"</w:t>
      </w:r>
      <w:r w:rsidRPr="001D7939">
        <w:t xml:space="preserve"> </w:t>
      </w:r>
      <w:r w:rsidRPr="005D70D1">
        <w:rPr>
          <w:rStyle w:val="XMLAttrName"/>
        </w:rPr>
        <w:t>Country</w:t>
      </w:r>
      <w:r w:rsidRPr="001D7939">
        <w:rPr>
          <w:color w:val="0000FF"/>
        </w:rPr>
        <w:t>=</w:t>
      </w:r>
      <w:r w:rsidRPr="00663AA7">
        <w:rPr>
          <w:rStyle w:val="XMLAttrValue"/>
        </w:rPr>
        <w:t xml:space="preserve">"United States" </w:t>
      </w:r>
      <w:r w:rsidRPr="005D70D1">
        <w:rPr>
          <w:rStyle w:val="XMLAttrName"/>
        </w:rPr>
        <w:t>CountryCode</w:t>
      </w:r>
      <w:r w:rsidRPr="001D7939">
        <w:rPr>
          <w:color w:val="0000FF"/>
        </w:rPr>
        <w:t>=</w:t>
      </w:r>
      <w:r w:rsidRPr="00663AA7">
        <w:rPr>
          <w:rStyle w:val="XMLAttrValue"/>
        </w:rPr>
        <w:t>"US"</w:t>
      </w:r>
      <w:r w:rsidRPr="001D7939">
        <w:rPr>
          <w:color w:val="0000FF"/>
        </w:rPr>
        <w:t>/&gt;</w:t>
      </w:r>
    </w:p>
    <w:p w:rsidR="00EB04BC" w:rsidRPr="001D7939" w:rsidRDefault="00EB04BC" w:rsidP="005C60AF">
      <w:pPr>
        <w:pStyle w:val="Samplecode06"/>
      </w:pPr>
      <w:r w:rsidRPr="001D7939">
        <w:rPr>
          <w:color w:val="0000FF"/>
        </w:rPr>
        <w:t>&lt;</w:t>
      </w:r>
      <w:r w:rsidRPr="005D70D1">
        <w:rPr>
          <w:rStyle w:val="XMLTag"/>
        </w:rPr>
        <w:t>Person</w:t>
      </w:r>
      <w:r w:rsidRPr="001D7939">
        <w:t xml:space="preserve"> </w:t>
      </w:r>
      <w:r w:rsidRPr="005D70D1">
        <w:rPr>
          <w:rStyle w:val="XMLAttrName"/>
        </w:rPr>
        <w:t>FirstName</w:t>
      </w:r>
      <w:r w:rsidRPr="001D7939">
        <w:rPr>
          <w:color w:val="0000FF"/>
        </w:rPr>
        <w:t>=</w:t>
      </w:r>
      <w:r w:rsidRPr="00663AA7">
        <w:rPr>
          <w:rStyle w:val="XMLAttrValue"/>
        </w:rPr>
        <w:t>"Wendy"</w:t>
      </w:r>
      <w:r w:rsidRPr="001D7939">
        <w:rPr>
          <w:color w:val="0000FF"/>
        </w:rPr>
        <w:t>/&gt;</w:t>
      </w:r>
    </w:p>
    <w:p w:rsidR="00EB04BC" w:rsidRPr="001D7939" w:rsidRDefault="00EB04BC" w:rsidP="005C60AF">
      <w:pPr>
        <w:pStyle w:val="Samplecode06"/>
      </w:pPr>
      <w:r w:rsidRPr="001D7939">
        <w:rPr>
          <w:color w:val="0000FF"/>
        </w:rPr>
        <w:t>&lt;</w:t>
      </w:r>
      <w:r w:rsidRPr="00663AA7">
        <w:rPr>
          <w:rStyle w:val="XMLTag"/>
        </w:rPr>
        <w:t>Company</w:t>
      </w:r>
      <w:r w:rsidRPr="001D7939">
        <w:t xml:space="preserve"> </w:t>
      </w:r>
      <w:r w:rsidRPr="00663AA7">
        <w:rPr>
          <w:rStyle w:val="XMLAttrName"/>
        </w:rPr>
        <w:t>DescriptiveName</w:t>
      </w:r>
      <w:r w:rsidRPr="001D7939">
        <w:rPr>
          <w:color w:val="0000FF"/>
        </w:rPr>
        <w:t>="</w:t>
      </w:r>
      <w:r w:rsidRPr="00663AA7">
        <w:rPr>
          <w:rStyle w:val="XMLAttrValue"/>
        </w:rPr>
        <w:t>Mail</w:t>
      </w:r>
      <w:r w:rsidRPr="009F4974">
        <w:rPr>
          <w:rStyle w:val="XMLAttrValue"/>
        </w:rPr>
        <w:t xml:space="preserve"> fulfillment: Tinker Mailing"</w:t>
      </w:r>
      <w:r w:rsidRPr="001D7939">
        <w:t xml:space="preserve"> </w:t>
      </w:r>
      <w:r w:rsidRPr="00663AA7">
        <w:rPr>
          <w:rStyle w:val="XMLAttrName"/>
        </w:rPr>
        <w:t>ID</w:t>
      </w:r>
      <w:r w:rsidRPr="001D7939">
        <w:rPr>
          <w:color w:val="0000FF"/>
        </w:rPr>
        <w:t>=</w:t>
      </w:r>
      <w:r w:rsidRPr="009F4974">
        <w:rPr>
          <w:rStyle w:val="XMLAttrValue"/>
        </w:rPr>
        <w:t>"Company2"</w:t>
      </w:r>
      <w:r w:rsidRPr="001D7939">
        <w:t xml:space="preserve"> </w:t>
      </w:r>
      <w:r w:rsidRPr="00663AA7">
        <w:rPr>
          <w:rStyle w:val="XMLAttrName"/>
        </w:rPr>
        <w:t>Class</w:t>
      </w:r>
      <w:r w:rsidRPr="001D7939">
        <w:rPr>
          <w:color w:val="0000FF"/>
        </w:rPr>
        <w:t>="</w:t>
      </w:r>
      <w:r w:rsidRPr="009F4974">
        <w:rPr>
          <w:rStyle w:val="XMLAttrValue"/>
        </w:rPr>
        <w:t>Parameter"</w:t>
      </w:r>
      <w:r w:rsidRPr="001D7939">
        <w:t xml:space="preserve"> </w:t>
      </w:r>
      <w:r w:rsidRPr="00663AA7">
        <w:rPr>
          <w:rStyle w:val="XMLAttrName"/>
        </w:rPr>
        <w:t>Status</w:t>
      </w:r>
      <w:r w:rsidRPr="001D7939">
        <w:rPr>
          <w:color w:val="0000FF"/>
        </w:rPr>
        <w:t>=</w:t>
      </w:r>
      <w:r w:rsidRPr="009F4974">
        <w:rPr>
          <w:rStyle w:val="XMLAttrValue"/>
        </w:rPr>
        <w:t>"Available"</w:t>
      </w:r>
      <w:r w:rsidRPr="001D7939">
        <w:t xml:space="preserve"> </w:t>
      </w:r>
      <w:r w:rsidRPr="00663AA7">
        <w:rPr>
          <w:rStyle w:val="XMLAttrName"/>
        </w:rPr>
        <w:t>OrganizationName</w:t>
      </w:r>
      <w:r w:rsidRPr="001D7939">
        <w:rPr>
          <w:color w:val="0000FF"/>
        </w:rPr>
        <w:t>=</w:t>
      </w:r>
      <w:r w:rsidRPr="009F4974">
        <w:rPr>
          <w:rStyle w:val="XMLAttrValue"/>
        </w:rPr>
        <w:t>"Tinker Mailing"</w:t>
      </w:r>
      <w:r w:rsidRPr="001D7939">
        <w:rPr>
          <w:color w:val="0000FF"/>
        </w:rPr>
        <w:t>&gt;</w:t>
      </w:r>
    </w:p>
    <w:p w:rsidR="00EB04BC" w:rsidRPr="001D7939" w:rsidRDefault="00EB04BC" w:rsidP="005C60AF">
      <w:pPr>
        <w:pStyle w:val="Samplecode08"/>
        <w:rPr>
          <w:color w:val="000000"/>
        </w:rPr>
      </w:pPr>
      <w:r w:rsidRPr="001D7939">
        <w:t>&lt;!--</w:t>
      </w:r>
      <w:r w:rsidRPr="001D7939">
        <w:rPr>
          <w:color w:val="808080"/>
        </w:rPr>
        <w:t>RR</w:t>
      </w:r>
      <w:r w:rsidRPr="001D7939">
        <w:t>--&gt;</w:t>
      </w:r>
    </w:p>
    <w:p w:rsidR="00EB04BC" w:rsidRPr="001D7939" w:rsidRDefault="00EB04BC" w:rsidP="005C60AF">
      <w:pPr>
        <w:pStyle w:val="Samplecode06"/>
        <w:rPr>
          <w:color w:val="000000"/>
        </w:rPr>
      </w:pPr>
      <w:r w:rsidRPr="001D7939">
        <w:rPr>
          <w:color w:val="0000FF"/>
        </w:rPr>
        <w:t>&lt;/</w:t>
      </w:r>
      <w:r w:rsidRPr="00663AA7">
        <w:rPr>
          <w:rStyle w:val="XMLTag"/>
        </w:rPr>
        <w:t>Company</w:t>
      </w:r>
      <w:r w:rsidRPr="001D7939">
        <w:rPr>
          <w:color w:val="0000FF"/>
        </w:rPr>
        <w:t>&gt;</w:t>
      </w:r>
    </w:p>
    <w:p w:rsidR="00EB04BC" w:rsidRPr="001D7939" w:rsidRDefault="00EB04BC" w:rsidP="005C60AF">
      <w:pPr>
        <w:pStyle w:val="Samplecode07"/>
        <w:rPr>
          <w:color w:val="000000"/>
        </w:rPr>
      </w:pPr>
      <w:r w:rsidRPr="001D7939">
        <w:t>&lt;!--</w:t>
      </w:r>
      <w:r w:rsidRPr="001D7939">
        <w:rPr>
          <w:color w:val="808080"/>
        </w:rPr>
        <w:t>LL</w:t>
      </w:r>
      <w:r w:rsidRPr="001D7939">
        <w:t>--&gt;</w:t>
      </w:r>
    </w:p>
    <w:p w:rsidR="00EB04BC" w:rsidRPr="001D7939" w:rsidRDefault="00EB04BC" w:rsidP="005C60AF">
      <w:pPr>
        <w:pStyle w:val="Samplecode05"/>
        <w:rPr>
          <w:color w:val="000000"/>
        </w:rPr>
      </w:pPr>
      <w:r w:rsidRPr="001D7939">
        <w:rPr>
          <w:color w:val="0000FF"/>
        </w:rPr>
        <w:t>&lt;/</w:t>
      </w:r>
      <w:r w:rsidRPr="00663AA7">
        <w:rPr>
          <w:rStyle w:val="XMLTag"/>
        </w:rPr>
        <w:t>Contact</w:t>
      </w:r>
      <w:r w:rsidRPr="001D7939">
        <w:rPr>
          <w:color w:val="0000FF"/>
        </w:rPr>
        <w:t>&gt;</w:t>
      </w:r>
    </w:p>
    <w:p w:rsidR="00EB04BC" w:rsidRPr="001D7939" w:rsidRDefault="00EB04BC" w:rsidP="005C60AF">
      <w:pPr>
        <w:pStyle w:val="Samplecode04"/>
        <w:rPr>
          <w:color w:val="000000"/>
        </w:rPr>
      </w:pPr>
      <w:r w:rsidRPr="001D7939">
        <w:rPr>
          <w:color w:val="0000FF"/>
        </w:rPr>
        <w:t>&lt;/</w:t>
      </w:r>
      <w:r w:rsidRPr="00663AA7">
        <w:rPr>
          <w:rStyle w:val="XMLTag"/>
        </w:rPr>
        <w:t>ResourcePool</w:t>
      </w:r>
      <w:r w:rsidRPr="001D7939">
        <w:rPr>
          <w:color w:val="0000FF"/>
        </w:rPr>
        <w:t>&gt;</w:t>
      </w:r>
    </w:p>
    <w:p w:rsidR="00EB04BC" w:rsidRPr="001D7939" w:rsidRDefault="00EB04BC" w:rsidP="005C60AF">
      <w:pPr>
        <w:pStyle w:val="Samplecode04"/>
        <w:rPr>
          <w:color w:val="000000"/>
        </w:rPr>
      </w:pPr>
      <w:r w:rsidRPr="001D7939">
        <w:t>&lt;</w:t>
      </w:r>
      <w:r w:rsidRPr="00663AA7">
        <w:rPr>
          <w:rStyle w:val="XMLTag"/>
        </w:rPr>
        <w:t>JDF</w:t>
      </w:r>
      <w:r w:rsidRPr="001D7939">
        <w:rPr>
          <w:color w:val="FF0000"/>
        </w:rPr>
        <w:t xml:space="preserve"> DescriptiveName</w:t>
      </w:r>
      <w:r w:rsidRPr="001D7939">
        <w:t>=</w:t>
      </w:r>
      <w:r w:rsidRPr="009F4974">
        <w:rPr>
          <w:rStyle w:val="XMLAttrValue"/>
        </w:rPr>
        <w:t>"folded flyer"</w:t>
      </w:r>
      <w:r w:rsidRPr="001D7939">
        <w:rPr>
          <w:color w:val="FF0000"/>
        </w:rPr>
        <w:t xml:space="preserve"> </w:t>
      </w:r>
      <w:r w:rsidRPr="00663AA7">
        <w:rPr>
          <w:rStyle w:val="XMLAttrName"/>
        </w:rPr>
        <w:t>ID</w:t>
      </w:r>
      <w:r w:rsidRPr="001D7939">
        <w:t>=</w:t>
      </w:r>
      <w:r w:rsidRPr="009F4974">
        <w:rPr>
          <w:rStyle w:val="XMLAttrValue"/>
        </w:rPr>
        <w:t>"Link0005"</w:t>
      </w:r>
      <w:r w:rsidRPr="001D7939">
        <w:rPr>
          <w:color w:val="FF0000"/>
        </w:rPr>
        <w:t xml:space="preserve"> JobPartID</w:t>
      </w:r>
      <w:r w:rsidRPr="001D7939">
        <w:t>="</w:t>
      </w:r>
      <w:r w:rsidRPr="009F4974">
        <w:rPr>
          <w:rStyle w:val="XMLAttrValue"/>
        </w:rPr>
        <w:t>HDM20002124161007-folded"</w:t>
      </w:r>
      <w:r w:rsidRPr="001D7939">
        <w:rPr>
          <w:color w:val="FF0000"/>
        </w:rPr>
        <w:t xml:space="preserve"> </w:t>
      </w:r>
      <w:r w:rsidRPr="00663AA7">
        <w:rPr>
          <w:rStyle w:val="XMLAttrName"/>
        </w:rPr>
        <w:t>Type</w:t>
      </w:r>
      <w:r w:rsidRPr="001D7939">
        <w:t>=</w:t>
      </w:r>
      <w:r w:rsidRPr="009F4974">
        <w:rPr>
          <w:rStyle w:val="XMLAttrValue"/>
        </w:rPr>
        <w:t>"Product"</w:t>
      </w:r>
      <w:r w:rsidRPr="001D7939">
        <w:rPr>
          <w:color w:val="FF0000"/>
        </w:rPr>
        <w:t xml:space="preserve"> </w:t>
      </w:r>
      <w:r w:rsidRPr="00663AA7">
        <w:rPr>
          <w:rStyle w:val="XMLAttrName"/>
        </w:rPr>
        <w:t>Status</w:t>
      </w:r>
      <w:r w:rsidRPr="001D7939">
        <w:t>=</w:t>
      </w:r>
      <w:r w:rsidRPr="009F4974">
        <w:rPr>
          <w:rStyle w:val="XMLAttrValue"/>
        </w:rPr>
        <w:t>"Waiting"</w:t>
      </w:r>
      <w:r w:rsidRPr="001D7939">
        <w:t>&gt;</w:t>
      </w:r>
    </w:p>
    <w:p w:rsidR="00EB04BC" w:rsidRPr="00294AC7" w:rsidRDefault="00EB04BC" w:rsidP="005C60AF">
      <w:pPr>
        <w:pStyle w:val="Samplecode06"/>
        <w:rPr>
          <w:rStyle w:val="XMLComment"/>
        </w:rPr>
      </w:pPr>
      <w:r w:rsidRPr="00294AC7">
        <w:rPr>
          <w:rStyle w:val="XMLComment"/>
        </w:rPr>
        <w:t>&lt;!--This element describes the folded flyer that is made up by the the flat, printed article; the child JDF element makes the flat, printed article</w:t>
      </w:r>
      <w:proofErr w:type="gramStart"/>
      <w:r w:rsidRPr="00294AC7">
        <w:rPr>
          <w:rStyle w:val="XMLComment"/>
        </w:rPr>
        <w:t>.--&gt;</w:t>
      </w:r>
      <w:proofErr w:type="gramEnd"/>
    </w:p>
    <w:p w:rsidR="00EB04BC" w:rsidRPr="001D7939" w:rsidRDefault="00EB04BC" w:rsidP="005C60AF">
      <w:pPr>
        <w:pStyle w:val="Samplecode05"/>
        <w:rPr>
          <w:color w:val="000000"/>
        </w:rPr>
      </w:pPr>
      <w:r w:rsidRPr="001D7939">
        <w:rPr>
          <w:color w:val="0000FF"/>
        </w:rPr>
        <w:t>&lt;</w:t>
      </w:r>
      <w:r w:rsidRPr="00663AA7">
        <w:rPr>
          <w:rStyle w:val="XMLTag"/>
        </w:rPr>
        <w:t>ResourceLinkPool</w:t>
      </w:r>
      <w:r w:rsidRPr="001D7939">
        <w:rPr>
          <w:color w:val="0000FF"/>
        </w:rPr>
        <w:t>&gt;</w:t>
      </w:r>
    </w:p>
    <w:p w:rsidR="00EB04BC" w:rsidRPr="001D7939" w:rsidRDefault="00EB04BC" w:rsidP="005C60AF">
      <w:pPr>
        <w:pStyle w:val="Samplecode06"/>
        <w:rPr>
          <w:color w:val="000000"/>
        </w:rPr>
      </w:pPr>
      <w:r w:rsidRPr="001D7939">
        <w:rPr>
          <w:color w:val="0000FF"/>
        </w:rPr>
        <w:t>&lt;</w:t>
      </w:r>
      <w:r w:rsidRPr="00663AA7">
        <w:rPr>
          <w:rStyle w:val="XMLTag"/>
        </w:rPr>
        <w:t>ComponentLink</w:t>
      </w:r>
      <w:r w:rsidRPr="001D7939">
        <w:rPr>
          <w:color w:val="FF0000"/>
        </w:rPr>
        <w:t xml:space="preserve"> </w:t>
      </w:r>
      <w:r w:rsidRPr="00663AA7">
        <w:rPr>
          <w:rStyle w:val="XMLAttrName"/>
        </w:rPr>
        <w:t>rRef</w:t>
      </w:r>
      <w:r w:rsidRPr="001D7939">
        <w:rPr>
          <w:color w:val="0000FF"/>
        </w:rPr>
        <w:t>=</w:t>
      </w:r>
      <w:r w:rsidRPr="009F4974">
        <w:rPr>
          <w:rStyle w:val="XMLAttrValue"/>
        </w:rPr>
        <w:t>"Item01"</w:t>
      </w:r>
      <w:r w:rsidRPr="001D7939">
        <w:rPr>
          <w:color w:val="FF0000"/>
        </w:rPr>
        <w:t xml:space="preserve"> </w:t>
      </w:r>
      <w:r w:rsidRPr="00663AA7">
        <w:rPr>
          <w:rStyle w:val="XMLAttrName"/>
        </w:rPr>
        <w:t>Usage</w:t>
      </w:r>
      <w:r w:rsidRPr="001D7939">
        <w:rPr>
          <w:color w:val="0000FF"/>
        </w:rPr>
        <w:t>=</w:t>
      </w:r>
      <w:r w:rsidR="00790383" w:rsidRPr="009F4974">
        <w:rPr>
          <w:rStyle w:val="XMLAttrValue"/>
        </w:rPr>
        <w:t>"</w:t>
      </w:r>
      <w:r w:rsidR="00516E7A" w:rsidRPr="009F4974">
        <w:rPr>
          <w:rStyle w:val="XMLAttrValue"/>
        </w:rPr>
        <w:t>Output</w:t>
      </w:r>
      <w:r w:rsidR="00790383" w:rsidRPr="009F4974">
        <w:rPr>
          <w:rStyle w:val="XMLAttrValue"/>
        </w:rPr>
        <w:t>"</w:t>
      </w:r>
      <w:r w:rsidRPr="001D7939">
        <w:rPr>
          <w:color w:val="0000FF"/>
        </w:rPr>
        <w:t>/&gt;</w:t>
      </w:r>
    </w:p>
    <w:p w:rsidR="00EB04BC" w:rsidRPr="001D7939" w:rsidRDefault="00EB04BC" w:rsidP="005C60AF">
      <w:pPr>
        <w:pStyle w:val="Samplecode06"/>
        <w:rPr>
          <w:color w:val="000000"/>
        </w:rPr>
      </w:pPr>
      <w:r w:rsidRPr="001D7939">
        <w:rPr>
          <w:color w:val="0000FF"/>
        </w:rPr>
        <w:t>&lt;</w:t>
      </w:r>
      <w:r w:rsidRPr="00663AA7">
        <w:rPr>
          <w:rStyle w:val="XMLTag"/>
        </w:rPr>
        <w:t>ComponentLink</w:t>
      </w:r>
      <w:r w:rsidRPr="001D7939">
        <w:rPr>
          <w:color w:val="FF0000"/>
        </w:rPr>
        <w:t xml:space="preserve"> </w:t>
      </w:r>
      <w:r w:rsidRPr="00663AA7">
        <w:rPr>
          <w:rStyle w:val="XMLAttrName"/>
        </w:rPr>
        <w:t>rRef</w:t>
      </w:r>
      <w:r w:rsidRPr="001D7939">
        <w:rPr>
          <w:color w:val="0000FF"/>
        </w:rPr>
        <w:t>="</w:t>
      </w:r>
      <w:r w:rsidRPr="009F4974">
        <w:rPr>
          <w:rStyle w:val="XMLAttrValue"/>
        </w:rPr>
        <w:t>Item01flat"</w:t>
      </w:r>
      <w:r w:rsidRPr="001D7939">
        <w:rPr>
          <w:color w:val="FF0000"/>
        </w:rPr>
        <w:t xml:space="preserve"> </w:t>
      </w:r>
      <w:r w:rsidRPr="00663AA7">
        <w:rPr>
          <w:rStyle w:val="XMLAttrName"/>
        </w:rPr>
        <w:t>Usage</w:t>
      </w:r>
      <w:r w:rsidRPr="001D7939">
        <w:rPr>
          <w:color w:val="0000FF"/>
        </w:rPr>
        <w:t>=</w:t>
      </w:r>
      <w:r w:rsidR="00790383" w:rsidRPr="009F4974">
        <w:rPr>
          <w:rStyle w:val="XMLAttrValue"/>
        </w:rPr>
        <w:t>"</w:t>
      </w:r>
      <w:r w:rsidR="00516E7A" w:rsidRPr="009F4974">
        <w:rPr>
          <w:rStyle w:val="XMLAttrValue"/>
        </w:rPr>
        <w:t>Input</w:t>
      </w:r>
      <w:r w:rsidR="00790383" w:rsidRPr="009F4974">
        <w:rPr>
          <w:rStyle w:val="XMLAttrValue"/>
        </w:rPr>
        <w:t>"</w:t>
      </w:r>
      <w:r w:rsidRPr="001D7939">
        <w:rPr>
          <w:color w:val="0000FF"/>
        </w:rPr>
        <w:t>/&gt;</w:t>
      </w:r>
    </w:p>
    <w:p w:rsidR="00EB04BC" w:rsidRPr="001D7939" w:rsidRDefault="00EB04BC" w:rsidP="005C60AF">
      <w:pPr>
        <w:pStyle w:val="Samplecode06"/>
        <w:rPr>
          <w:color w:val="000000"/>
        </w:rPr>
      </w:pPr>
      <w:r w:rsidRPr="001D7939">
        <w:rPr>
          <w:color w:val="0000FF"/>
        </w:rPr>
        <w:t>&lt;</w:t>
      </w:r>
      <w:r w:rsidRPr="00663AA7">
        <w:rPr>
          <w:rStyle w:val="XMLTag"/>
        </w:rPr>
        <w:t>FoldingIntentLink</w:t>
      </w:r>
      <w:r w:rsidRPr="001D7939">
        <w:rPr>
          <w:color w:val="FF0000"/>
        </w:rPr>
        <w:t xml:space="preserve"> </w:t>
      </w:r>
      <w:r w:rsidRPr="00663AA7">
        <w:rPr>
          <w:rStyle w:val="XMLAttrName"/>
        </w:rPr>
        <w:t>rRef</w:t>
      </w:r>
      <w:r w:rsidRPr="001D7939">
        <w:rPr>
          <w:color w:val="0000FF"/>
        </w:rPr>
        <w:t>="</w:t>
      </w:r>
      <w:r w:rsidRPr="009F4974">
        <w:rPr>
          <w:rStyle w:val="XMLAttrValue"/>
        </w:rPr>
        <w:t>Fold1"</w:t>
      </w:r>
      <w:r w:rsidRPr="001D7939">
        <w:rPr>
          <w:color w:val="FF0000"/>
        </w:rPr>
        <w:t xml:space="preserve"> </w:t>
      </w:r>
      <w:r w:rsidRPr="00663AA7">
        <w:rPr>
          <w:rStyle w:val="XMLAttrName"/>
        </w:rPr>
        <w:t>Usage</w:t>
      </w:r>
      <w:r w:rsidRPr="001D7939">
        <w:rPr>
          <w:color w:val="0000FF"/>
        </w:rPr>
        <w:t>=</w:t>
      </w:r>
      <w:r w:rsidR="00790383" w:rsidRPr="009F4974">
        <w:rPr>
          <w:rStyle w:val="XMLAttrValue"/>
        </w:rPr>
        <w:t>"</w:t>
      </w:r>
      <w:r w:rsidR="00516E7A" w:rsidRPr="009F4974">
        <w:rPr>
          <w:rStyle w:val="XMLAttrValue"/>
        </w:rPr>
        <w:t>Input</w:t>
      </w:r>
      <w:r w:rsidR="00790383" w:rsidRPr="009F4974">
        <w:rPr>
          <w:rStyle w:val="XMLAttrValue"/>
        </w:rPr>
        <w:t>"</w:t>
      </w:r>
      <w:r w:rsidRPr="009F4974">
        <w:rPr>
          <w:rStyle w:val="XMLAttrValue"/>
        </w:rPr>
        <w:t>/&gt;</w:t>
      </w:r>
    </w:p>
    <w:p w:rsidR="00EB04BC" w:rsidRPr="001D7939" w:rsidRDefault="00EB04BC" w:rsidP="005C60AF">
      <w:pPr>
        <w:pStyle w:val="Samplecode05"/>
        <w:rPr>
          <w:color w:val="000000"/>
        </w:rPr>
      </w:pPr>
      <w:r w:rsidRPr="001D7939">
        <w:rPr>
          <w:color w:val="0000FF"/>
        </w:rPr>
        <w:t>&lt;/</w:t>
      </w:r>
      <w:r w:rsidRPr="00663AA7">
        <w:rPr>
          <w:rStyle w:val="XMLTag"/>
        </w:rPr>
        <w:t>ResourceLinkPool</w:t>
      </w:r>
      <w:r w:rsidRPr="001D7939">
        <w:rPr>
          <w:color w:val="0000FF"/>
        </w:rPr>
        <w:t>&gt;</w:t>
      </w:r>
    </w:p>
    <w:p w:rsidR="00EB04BC" w:rsidRPr="001D7939" w:rsidRDefault="00EB04BC" w:rsidP="005C60AF">
      <w:pPr>
        <w:pStyle w:val="Samplecode05"/>
        <w:rPr>
          <w:color w:val="000000"/>
        </w:rPr>
      </w:pPr>
      <w:r w:rsidRPr="001D7939">
        <w:rPr>
          <w:color w:val="0000FF"/>
        </w:rPr>
        <w:t>&lt;</w:t>
      </w:r>
      <w:r w:rsidRPr="00663AA7">
        <w:rPr>
          <w:rStyle w:val="XMLTag"/>
        </w:rPr>
        <w:t>ResourcePool</w:t>
      </w:r>
      <w:r w:rsidRPr="001D7939">
        <w:rPr>
          <w:color w:val="0000FF"/>
        </w:rPr>
        <w:t>&gt;</w:t>
      </w:r>
    </w:p>
    <w:p w:rsidR="00EB04BC" w:rsidRPr="001D7939" w:rsidRDefault="00EB04BC" w:rsidP="005C60AF">
      <w:pPr>
        <w:pStyle w:val="Samplecode06"/>
      </w:pPr>
      <w:r w:rsidRPr="001D7939">
        <w:rPr>
          <w:color w:val="0000FF"/>
        </w:rPr>
        <w:t>&lt;</w:t>
      </w:r>
      <w:r w:rsidRPr="00663AA7">
        <w:rPr>
          <w:rStyle w:val="XMLTag"/>
        </w:rPr>
        <w:t>Component</w:t>
      </w:r>
      <w:r w:rsidRPr="001D7939">
        <w:rPr>
          <w:color w:val="FF0000"/>
        </w:rPr>
        <w:t xml:space="preserve"> </w:t>
      </w:r>
      <w:r w:rsidRPr="00663AA7">
        <w:rPr>
          <w:rStyle w:val="XMLAttrName"/>
        </w:rPr>
        <w:t>DescriptiveName</w:t>
      </w:r>
      <w:r w:rsidRPr="001D7939">
        <w:rPr>
          <w:color w:val="0000FF"/>
        </w:rPr>
        <w:t>=</w:t>
      </w:r>
      <w:r w:rsidRPr="009F4974">
        <w:rPr>
          <w:rStyle w:val="XMLAttrValue"/>
        </w:rPr>
        <w:t>"4-page folded flyer"</w:t>
      </w:r>
      <w:r w:rsidRPr="001D7939">
        <w:rPr>
          <w:color w:val="FF0000"/>
        </w:rPr>
        <w:t xml:space="preserve"> </w:t>
      </w:r>
      <w:r w:rsidRPr="00663AA7">
        <w:rPr>
          <w:rStyle w:val="XMLAttrName"/>
        </w:rPr>
        <w:t>ID</w:t>
      </w:r>
      <w:r w:rsidRPr="001D7939">
        <w:rPr>
          <w:color w:val="0000FF"/>
        </w:rPr>
        <w:t>=</w:t>
      </w:r>
      <w:r w:rsidRPr="009F4974">
        <w:rPr>
          <w:rStyle w:val="XMLAttrValue"/>
        </w:rPr>
        <w:t>"Item01"</w:t>
      </w:r>
      <w:r w:rsidRPr="001D7939">
        <w:rPr>
          <w:color w:val="FF0000"/>
        </w:rPr>
        <w:t xml:space="preserve"> </w:t>
      </w:r>
      <w:r w:rsidRPr="00663AA7">
        <w:rPr>
          <w:rStyle w:val="XMLAttrName"/>
        </w:rPr>
        <w:t>Class</w:t>
      </w:r>
      <w:r w:rsidRPr="001D7939">
        <w:rPr>
          <w:color w:val="0000FF"/>
        </w:rPr>
        <w:t>=</w:t>
      </w:r>
      <w:r w:rsidRPr="009F4974">
        <w:rPr>
          <w:rStyle w:val="XMLAttrValue"/>
        </w:rPr>
        <w:t>"Quantity"</w:t>
      </w:r>
      <w:r w:rsidRPr="001D7939">
        <w:rPr>
          <w:color w:val="FF0000"/>
        </w:rPr>
        <w:t xml:space="preserve"> </w:t>
      </w:r>
      <w:r w:rsidRPr="00663AA7">
        <w:rPr>
          <w:rStyle w:val="XMLAttrName"/>
        </w:rPr>
        <w:t>Status</w:t>
      </w:r>
      <w:r w:rsidRPr="001D7939">
        <w:rPr>
          <w:color w:val="0000FF"/>
        </w:rPr>
        <w:t>=</w:t>
      </w:r>
      <w:r w:rsidRPr="009F4974">
        <w:rPr>
          <w:rStyle w:val="XMLAttrValue"/>
        </w:rPr>
        <w:t>"Unavailable"</w:t>
      </w:r>
      <w:r w:rsidR="005C60AF">
        <w:rPr>
          <w:color w:val="FF0000"/>
        </w:rPr>
        <w:t xml:space="preserve"> </w:t>
      </w:r>
      <w:r w:rsidRPr="00663AA7">
        <w:rPr>
          <w:rStyle w:val="XMLAttrName"/>
        </w:rPr>
        <w:t>ComponentType</w:t>
      </w:r>
      <w:r w:rsidRPr="001D7939">
        <w:rPr>
          <w:color w:val="0000FF"/>
        </w:rPr>
        <w:t>=</w:t>
      </w:r>
      <w:r w:rsidRPr="009F4974">
        <w:rPr>
          <w:rStyle w:val="XMLAttrValue"/>
        </w:rPr>
        <w:t>"FinalProduct"</w:t>
      </w:r>
      <w:r w:rsidRPr="001D7939">
        <w:rPr>
          <w:color w:val="0000FF"/>
        </w:rPr>
        <w:t>&gt;</w:t>
      </w:r>
    </w:p>
    <w:p w:rsidR="005C60AF" w:rsidRPr="001D7939" w:rsidRDefault="00EB04BC" w:rsidP="005C60AF">
      <w:pPr>
        <w:pStyle w:val="Samplecode07"/>
        <w:rPr>
          <w:color w:val="0000FF"/>
        </w:rPr>
      </w:pPr>
      <w:r w:rsidRPr="001D7939">
        <w:rPr>
          <w:color w:val="0000FF"/>
        </w:rPr>
        <w:t>&lt;</w:t>
      </w:r>
      <w:r w:rsidRPr="00663AA7">
        <w:rPr>
          <w:rStyle w:val="XMLTag"/>
        </w:rPr>
        <w:t>Comment</w:t>
      </w:r>
      <w:r w:rsidRPr="001D7939">
        <w:rPr>
          <w:color w:val="FF0000"/>
        </w:rPr>
        <w:t xml:space="preserve"> </w:t>
      </w:r>
      <w:r w:rsidRPr="00663AA7">
        <w:rPr>
          <w:rStyle w:val="XMLAttrName"/>
        </w:rPr>
        <w:t>Name</w:t>
      </w:r>
      <w:r w:rsidRPr="001D7939">
        <w:rPr>
          <w:color w:val="0000FF"/>
        </w:rPr>
        <w:t>=</w:t>
      </w:r>
      <w:r w:rsidRPr="009F4974">
        <w:rPr>
          <w:rStyle w:val="XMLAttrValue"/>
        </w:rPr>
        <w:t>"Instruction"</w:t>
      </w:r>
      <w:r w:rsidRPr="001D7939">
        <w:rPr>
          <w:color w:val="0000FF"/>
        </w:rPr>
        <w:t>&gt;</w:t>
      </w:r>
      <w:r w:rsidR="005C60AF">
        <w:rPr>
          <w:color w:val="0000FF"/>
        </w:rPr>
        <w:t xml:space="preserve"> </w:t>
      </w:r>
      <w:r w:rsidRPr="001D7939">
        <w:t>NN Check that the weight of the finished piece does</w:t>
      </w:r>
      <w:r w:rsidR="005C60AF">
        <w:t xml:space="preserve"> </w:t>
      </w:r>
      <w:r w:rsidRPr="001D7939">
        <w:t xml:space="preserve">not exceed 1oz. (28.3 grams) to qualify for U.S. postage </w:t>
      </w:r>
    </w:p>
    <w:p w:rsidR="00EB04BC" w:rsidRPr="001D7939" w:rsidRDefault="00EB04BC" w:rsidP="005C60AF">
      <w:pPr>
        <w:pStyle w:val="Samplecode07"/>
      </w:pPr>
      <w:r w:rsidRPr="001D7939">
        <w:rPr>
          <w:color w:val="0000FF"/>
        </w:rPr>
        <w:t>&lt;/</w:t>
      </w:r>
      <w:r w:rsidRPr="00663AA7">
        <w:rPr>
          <w:rStyle w:val="XMLTag"/>
        </w:rPr>
        <w:t>Comment</w:t>
      </w:r>
      <w:r w:rsidRPr="001D7939">
        <w:rPr>
          <w:color w:val="0000FF"/>
        </w:rPr>
        <w:t>&gt;</w:t>
      </w:r>
    </w:p>
    <w:p w:rsidR="00EB04BC" w:rsidRPr="001D7939" w:rsidRDefault="00EB04BC" w:rsidP="005C60AF">
      <w:pPr>
        <w:pStyle w:val="Samplecode06"/>
      </w:pPr>
      <w:r w:rsidRPr="001D7939">
        <w:rPr>
          <w:color w:val="0000FF"/>
        </w:rPr>
        <w:t>&lt;/</w:t>
      </w:r>
      <w:r w:rsidRPr="00663AA7">
        <w:rPr>
          <w:rStyle w:val="XMLTag"/>
        </w:rPr>
        <w:t>Component</w:t>
      </w:r>
      <w:r w:rsidRPr="001D7939">
        <w:rPr>
          <w:color w:val="0000FF"/>
        </w:rPr>
        <w:t>&gt;</w:t>
      </w:r>
    </w:p>
    <w:p w:rsidR="00EB04BC" w:rsidRPr="001D7939" w:rsidRDefault="00EB04BC" w:rsidP="005C60AF">
      <w:pPr>
        <w:pStyle w:val="Samplecode06"/>
      </w:pPr>
      <w:r w:rsidRPr="001D7939">
        <w:rPr>
          <w:color w:val="0000FF"/>
        </w:rPr>
        <w:t>&lt;</w:t>
      </w:r>
      <w:r w:rsidRPr="009F4974">
        <w:rPr>
          <w:rStyle w:val="XMLTag"/>
        </w:rPr>
        <w:t>FoldingIntent</w:t>
      </w:r>
      <w:r w:rsidRPr="001D7939">
        <w:rPr>
          <w:color w:val="FF0000"/>
        </w:rPr>
        <w:t xml:space="preserve"> </w:t>
      </w:r>
      <w:r w:rsidRPr="00663AA7">
        <w:rPr>
          <w:rStyle w:val="XMLAttrName"/>
        </w:rPr>
        <w:t>ID</w:t>
      </w:r>
      <w:r w:rsidRPr="001D7939">
        <w:rPr>
          <w:color w:val="0000FF"/>
        </w:rPr>
        <w:t>=</w:t>
      </w:r>
      <w:r w:rsidRPr="009F4974">
        <w:rPr>
          <w:rStyle w:val="XMLAttrValue"/>
        </w:rPr>
        <w:t>"Fold1"</w:t>
      </w:r>
      <w:r w:rsidRPr="001D7939">
        <w:rPr>
          <w:color w:val="FF0000"/>
        </w:rPr>
        <w:t xml:space="preserve"> </w:t>
      </w:r>
      <w:r w:rsidRPr="00663AA7">
        <w:rPr>
          <w:rStyle w:val="XMLAttrName"/>
        </w:rPr>
        <w:t>Class</w:t>
      </w:r>
      <w:r w:rsidRPr="001D7939">
        <w:rPr>
          <w:color w:val="0000FF"/>
        </w:rPr>
        <w:t>=</w:t>
      </w:r>
      <w:r w:rsidRPr="009F4974">
        <w:rPr>
          <w:rStyle w:val="XMLAttrValue"/>
        </w:rPr>
        <w:t>"Intent"</w:t>
      </w:r>
      <w:r w:rsidRPr="001D7939">
        <w:rPr>
          <w:color w:val="FF0000"/>
        </w:rPr>
        <w:t xml:space="preserve"> </w:t>
      </w:r>
      <w:r w:rsidRPr="00663AA7">
        <w:rPr>
          <w:rStyle w:val="XMLAttrName"/>
        </w:rPr>
        <w:t>Status</w:t>
      </w:r>
      <w:r w:rsidRPr="001D7939">
        <w:rPr>
          <w:color w:val="0000FF"/>
        </w:rPr>
        <w:t>=</w:t>
      </w:r>
      <w:r w:rsidRPr="009F4974">
        <w:rPr>
          <w:rStyle w:val="XMLAttrValue"/>
        </w:rPr>
        <w:t>"Available"</w:t>
      </w:r>
      <w:r w:rsidRPr="001D7939">
        <w:rPr>
          <w:color w:val="0000FF"/>
        </w:rPr>
        <w:t>&gt;</w:t>
      </w:r>
    </w:p>
    <w:p w:rsidR="00EB04BC" w:rsidRPr="001D7939" w:rsidRDefault="00EB04BC" w:rsidP="005C60AF">
      <w:pPr>
        <w:pStyle w:val="Samplecode07"/>
      </w:pPr>
      <w:r w:rsidRPr="001D7939">
        <w:rPr>
          <w:color w:val="0000FF"/>
        </w:rPr>
        <w:t>&lt;</w:t>
      </w:r>
      <w:r w:rsidRPr="009F4974">
        <w:rPr>
          <w:rStyle w:val="XMLTag"/>
        </w:rPr>
        <w:t>FoldingCatalog</w:t>
      </w:r>
      <w:r w:rsidRPr="001D7939">
        <w:rPr>
          <w:color w:val="FF0000"/>
        </w:rPr>
        <w:t xml:space="preserve"> </w:t>
      </w:r>
      <w:r w:rsidRPr="00663AA7">
        <w:rPr>
          <w:rStyle w:val="XMLAttrName"/>
        </w:rPr>
        <w:t>DataType</w:t>
      </w:r>
      <w:r w:rsidRPr="001D7939">
        <w:rPr>
          <w:color w:val="0000FF"/>
        </w:rPr>
        <w:t>=</w:t>
      </w:r>
      <w:r w:rsidRPr="009F4974">
        <w:rPr>
          <w:rStyle w:val="XMLAttrValue"/>
        </w:rPr>
        <w:t>"NameSpan"</w:t>
      </w:r>
      <w:r w:rsidRPr="001D7939">
        <w:rPr>
          <w:color w:val="FF0000"/>
        </w:rPr>
        <w:t xml:space="preserve"> </w:t>
      </w:r>
      <w:r w:rsidRPr="00663AA7">
        <w:rPr>
          <w:rStyle w:val="XMLAttrName"/>
        </w:rPr>
        <w:t>Preferred</w:t>
      </w:r>
      <w:r w:rsidRPr="001D7939">
        <w:rPr>
          <w:color w:val="0000FF"/>
        </w:rPr>
        <w:t>=</w:t>
      </w:r>
      <w:r w:rsidRPr="009F4974">
        <w:rPr>
          <w:rStyle w:val="XMLAttrValue"/>
        </w:rPr>
        <w:t>"F8-7"</w:t>
      </w:r>
      <w:r w:rsidRPr="001D7939">
        <w:rPr>
          <w:color w:val="FF0000"/>
        </w:rPr>
        <w:t xml:space="preserve"> </w:t>
      </w:r>
      <w:r w:rsidRPr="00663AA7">
        <w:rPr>
          <w:rStyle w:val="XMLAttrName"/>
        </w:rPr>
        <w:t>Priority</w:t>
      </w:r>
      <w:r w:rsidRPr="001D7939">
        <w:rPr>
          <w:color w:val="0000FF"/>
        </w:rPr>
        <w:t>=</w:t>
      </w:r>
      <w:r w:rsidRPr="009F4974">
        <w:rPr>
          <w:rStyle w:val="XMLAttrValue"/>
        </w:rPr>
        <w:t>"Required"</w:t>
      </w:r>
      <w:r w:rsidRPr="001D7939">
        <w:rPr>
          <w:color w:val="0000FF"/>
        </w:rPr>
        <w:t>&gt;</w:t>
      </w:r>
    </w:p>
    <w:p w:rsidR="00EB04BC" w:rsidRPr="00294AC7" w:rsidRDefault="00EB04BC" w:rsidP="005C60AF">
      <w:pPr>
        <w:pStyle w:val="Samplecode09"/>
        <w:rPr>
          <w:rStyle w:val="XMLComment"/>
        </w:rPr>
      </w:pPr>
      <w:r w:rsidRPr="00294AC7">
        <w:rPr>
          <w:rStyle w:val="XMLComment"/>
        </w:rPr>
        <w:t>&lt;!--KK Preferred: "F8-7" is an item from the folding catalog in the JDF specification</w:t>
      </w:r>
      <w:proofErr w:type="gramStart"/>
      <w:r w:rsidRPr="00294AC7">
        <w:rPr>
          <w:rStyle w:val="XMLComment"/>
        </w:rPr>
        <w:t>.--&gt;</w:t>
      </w:r>
      <w:proofErr w:type="gramEnd"/>
    </w:p>
    <w:p w:rsidR="00EB04BC" w:rsidRPr="001D7939" w:rsidRDefault="00EB04BC" w:rsidP="005C60AF">
      <w:pPr>
        <w:pStyle w:val="Samplecode07"/>
      </w:pPr>
      <w:r w:rsidRPr="001D7939">
        <w:rPr>
          <w:color w:val="0000FF"/>
        </w:rPr>
        <w:t>&lt;/</w:t>
      </w:r>
      <w:r w:rsidRPr="00663AA7">
        <w:rPr>
          <w:rStyle w:val="XMLTag"/>
        </w:rPr>
        <w:t>FoldingCatalog</w:t>
      </w:r>
      <w:r w:rsidRPr="001D7939">
        <w:rPr>
          <w:color w:val="0000FF"/>
        </w:rPr>
        <w:t>&gt;</w:t>
      </w:r>
    </w:p>
    <w:p w:rsidR="00EB04BC" w:rsidRPr="001D7939" w:rsidRDefault="00EB04BC" w:rsidP="005C60AF">
      <w:pPr>
        <w:pStyle w:val="Samplecode06"/>
      </w:pPr>
      <w:r w:rsidRPr="001D7939">
        <w:rPr>
          <w:color w:val="0000FF"/>
        </w:rPr>
        <w:t>&lt;/</w:t>
      </w:r>
      <w:r w:rsidRPr="00663AA7">
        <w:rPr>
          <w:rStyle w:val="XMLTag"/>
        </w:rPr>
        <w:t>FoldingIntent</w:t>
      </w:r>
      <w:r w:rsidRPr="001D7939">
        <w:rPr>
          <w:color w:val="0000FF"/>
        </w:rPr>
        <w:t>&gt;</w:t>
      </w:r>
    </w:p>
    <w:p w:rsidR="00EB04BC" w:rsidRPr="001D7939" w:rsidRDefault="00EB04BC" w:rsidP="005C60AF">
      <w:pPr>
        <w:pStyle w:val="Samplecode05"/>
      </w:pPr>
      <w:r w:rsidRPr="001D7939">
        <w:rPr>
          <w:color w:val="0000FF"/>
        </w:rPr>
        <w:t>&lt;/</w:t>
      </w:r>
      <w:r w:rsidRPr="00663AA7">
        <w:rPr>
          <w:rStyle w:val="XMLTag"/>
        </w:rPr>
        <w:t>ResourcePool</w:t>
      </w:r>
      <w:r w:rsidRPr="001D7939">
        <w:rPr>
          <w:color w:val="0000FF"/>
        </w:rPr>
        <w:t>&gt;</w:t>
      </w:r>
    </w:p>
    <w:p w:rsidR="00EB04BC" w:rsidRPr="001D7939" w:rsidRDefault="00EB04BC" w:rsidP="005C60AF">
      <w:pPr>
        <w:pStyle w:val="Samplecode05"/>
      </w:pPr>
      <w:r w:rsidRPr="001D7939">
        <w:rPr>
          <w:color w:val="0000FF"/>
        </w:rPr>
        <w:t>&lt;</w:t>
      </w:r>
      <w:r w:rsidRPr="00663AA7">
        <w:rPr>
          <w:rStyle w:val="XMLTag"/>
        </w:rPr>
        <w:t>JDF</w:t>
      </w:r>
      <w:r w:rsidRPr="001D7939">
        <w:rPr>
          <w:color w:val="FF0000"/>
        </w:rPr>
        <w:t xml:space="preserve"> </w:t>
      </w:r>
      <w:r w:rsidRPr="00663AA7">
        <w:rPr>
          <w:rStyle w:val="XMLAttrName"/>
        </w:rPr>
        <w:t>DescriptiveName</w:t>
      </w:r>
      <w:r w:rsidRPr="001D7939">
        <w:rPr>
          <w:color w:val="0000FF"/>
        </w:rPr>
        <w:t>=</w:t>
      </w:r>
      <w:r w:rsidRPr="009F4974">
        <w:rPr>
          <w:rStyle w:val="XMLAttrValue"/>
        </w:rPr>
        <w:t>"flat flyer"</w:t>
      </w:r>
      <w:r w:rsidRPr="001D7939">
        <w:rPr>
          <w:color w:val="FF0000"/>
        </w:rPr>
        <w:t xml:space="preserve"> </w:t>
      </w:r>
      <w:r w:rsidRPr="00663AA7">
        <w:rPr>
          <w:rStyle w:val="XMLAttrName"/>
        </w:rPr>
        <w:t>ID</w:t>
      </w:r>
      <w:r w:rsidRPr="001D7939">
        <w:rPr>
          <w:color w:val="0000FF"/>
        </w:rPr>
        <w:t>=</w:t>
      </w:r>
      <w:r w:rsidRPr="009F4974">
        <w:rPr>
          <w:rStyle w:val="XMLAttrValue"/>
        </w:rPr>
        <w:t>"Link0006"</w:t>
      </w:r>
      <w:r w:rsidRPr="001D7939">
        <w:rPr>
          <w:color w:val="FF0000"/>
        </w:rPr>
        <w:t xml:space="preserve"> </w:t>
      </w:r>
      <w:r w:rsidRPr="00663AA7">
        <w:rPr>
          <w:rStyle w:val="XMLAttrName"/>
        </w:rPr>
        <w:t>JobPartID</w:t>
      </w:r>
      <w:r w:rsidRPr="001D7939">
        <w:rPr>
          <w:color w:val="0000FF"/>
        </w:rPr>
        <w:t>=</w:t>
      </w:r>
      <w:r w:rsidRPr="009F4974">
        <w:rPr>
          <w:rStyle w:val="XMLAttrValue"/>
        </w:rPr>
        <w:t>"HDM20002124161007-flat"</w:t>
      </w:r>
      <w:r w:rsidRPr="001D7939">
        <w:rPr>
          <w:color w:val="FF0000"/>
        </w:rPr>
        <w:t xml:space="preserve"> </w:t>
      </w:r>
      <w:r w:rsidRPr="00663AA7">
        <w:rPr>
          <w:rStyle w:val="XMLAttrName"/>
        </w:rPr>
        <w:t>Type</w:t>
      </w:r>
      <w:r w:rsidRPr="001D7939">
        <w:rPr>
          <w:color w:val="0000FF"/>
        </w:rPr>
        <w:t>=</w:t>
      </w:r>
      <w:r w:rsidRPr="009F4974">
        <w:rPr>
          <w:rStyle w:val="XMLAttrValue"/>
        </w:rPr>
        <w:t>"Product"</w:t>
      </w:r>
      <w:r w:rsidRPr="001D7939">
        <w:rPr>
          <w:color w:val="FF0000"/>
        </w:rPr>
        <w:t xml:space="preserve"> </w:t>
      </w:r>
      <w:r w:rsidR="00406767">
        <w:rPr>
          <w:color w:val="FF0000"/>
        </w:rPr>
        <w:br/>
      </w:r>
      <w:r w:rsidRPr="00663AA7">
        <w:rPr>
          <w:rStyle w:val="XMLAttrName"/>
        </w:rPr>
        <w:t>Status</w:t>
      </w:r>
      <w:r w:rsidRPr="001D7939">
        <w:rPr>
          <w:color w:val="0000FF"/>
        </w:rPr>
        <w:t>=</w:t>
      </w:r>
      <w:r w:rsidRPr="009F4974">
        <w:rPr>
          <w:rStyle w:val="XMLAttrValue"/>
        </w:rPr>
        <w:t>"Waiting"</w:t>
      </w:r>
      <w:r w:rsidRPr="001D7939">
        <w:rPr>
          <w:color w:val="0000FF"/>
        </w:rPr>
        <w:t>&gt;</w:t>
      </w:r>
    </w:p>
    <w:p w:rsidR="00EB04BC" w:rsidRPr="00AB3E3E" w:rsidRDefault="00EB04BC" w:rsidP="005C60AF">
      <w:pPr>
        <w:pStyle w:val="Samplecode07"/>
        <w:rPr>
          <w:rStyle w:val="XMLComment"/>
        </w:rPr>
      </w:pPr>
      <w:r w:rsidRPr="00AB3E3E">
        <w:rPr>
          <w:rStyle w:val="XMLComment"/>
        </w:rPr>
        <w:t>&lt;!--This element describes the flat flyer and the intents that are used to describe it</w:t>
      </w:r>
      <w:proofErr w:type="gramStart"/>
      <w:r w:rsidRPr="00AB3E3E">
        <w:rPr>
          <w:rStyle w:val="XMLComment"/>
        </w:rPr>
        <w:t>.--&gt;</w:t>
      </w:r>
      <w:proofErr w:type="gramEnd"/>
    </w:p>
    <w:p w:rsidR="005C60AF" w:rsidRPr="001D7939" w:rsidRDefault="00EB04BC" w:rsidP="005C60AF">
      <w:pPr>
        <w:pStyle w:val="Samplecode06"/>
        <w:rPr>
          <w:color w:val="0000FF"/>
        </w:rPr>
      </w:pPr>
      <w:r w:rsidRPr="001D7939">
        <w:rPr>
          <w:color w:val="0000FF"/>
        </w:rPr>
        <w:t>&lt;</w:t>
      </w:r>
      <w:r w:rsidR="005C60AF" w:rsidRPr="009F4974">
        <w:rPr>
          <w:rStyle w:val="XMLTag"/>
        </w:rPr>
        <w:t>ResourceLinkPool</w:t>
      </w:r>
    </w:p>
    <w:p w:rsidR="00EB04BC" w:rsidRPr="001D7939" w:rsidRDefault="00EB04BC" w:rsidP="005C60AF">
      <w:pPr>
        <w:pStyle w:val="Samplecode07"/>
        <w:rPr>
          <w:color w:val="000000"/>
        </w:rPr>
      </w:pPr>
      <w:r w:rsidRPr="001D7939">
        <w:rPr>
          <w:color w:val="0000FF"/>
        </w:rPr>
        <w:t>&lt;</w:t>
      </w:r>
      <w:r w:rsidRPr="009F4974">
        <w:rPr>
          <w:rStyle w:val="XMLTag"/>
        </w:rPr>
        <w:t>ComponentLink</w:t>
      </w:r>
      <w:r w:rsidRPr="001D7939">
        <w:rPr>
          <w:color w:val="FF0000"/>
        </w:rPr>
        <w:t xml:space="preserve"> </w:t>
      </w:r>
      <w:r w:rsidRPr="009F4974">
        <w:rPr>
          <w:rStyle w:val="XMLAttrName"/>
        </w:rPr>
        <w:t>rRef</w:t>
      </w:r>
      <w:r w:rsidRPr="001D7939">
        <w:rPr>
          <w:color w:val="0000FF"/>
        </w:rPr>
        <w:t>=</w:t>
      </w:r>
      <w:r w:rsidRPr="009F4974">
        <w:rPr>
          <w:rStyle w:val="XMLAttrValue"/>
        </w:rPr>
        <w:t>"Item01flat"</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Output</w:t>
      </w:r>
      <w:r w:rsidR="00406767" w:rsidRPr="009F4974">
        <w:rPr>
          <w:rStyle w:val="XMLAttrValue"/>
        </w:rPr>
        <w:t>"</w:t>
      </w:r>
      <w:r w:rsidRPr="001D7939">
        <w:rPr>
          <w:color w:val="0000FF"/>
        </w:rPr>
        <w:t>/&gt;</w:t>
      </w:r>
    </w:p>
    <w:p w:rsidR="00EB04BC" w:rsidRPr="001D7939" w:rsidRDefault="00EB04BC" w:rsidP="005C60AF">
      <w:pPr>
        <w:pStyle w:val="Samplecode07"/>
        <w:rPr>
          <w:color w:val="000000"/>
        </w:rPr>
      </w:pPr>
      <w:r w:rsidRPr="001D7939">
        <w:rPr>
          <w:color w:val="0000FF"/>
        </w:rPr>
        <w:t>&lt;</w:t>
      </w:r>
      <w:r w:rsidRPr="009F4974">
        <w:rPr>
          <w:rStyle w:val="XMLTag"/>
        </w:rPr>
        <w:t>ArtDeliveryIntentLink</w:t>
      </w:r>
      <w:r w:rsidRPr="001D7939">
        <w:rPr>
          <w:color w:val="FF0000"/>
        </w:rPr>
        <w:t xml:space="preserve"> rRef</w:t>
      </w:r>
      <w:r w:rsidRPr="001D7939">
        <w:rPr>
          <w:color w:val="0000FF"/>
        </w:rPr>
        <w:t>=</w:t>
      </w:r>
      <w:r w:rsidRPr="009F4974">
        <w:rPr>
          <w:rStyle w:val="XMLAttrValue"/>
        </w:rPr>
        <w:t>"Art1"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9F4974">
        <w:rPr>
          <w:rStyle w:val="XMLAttrValue"/>
        </w:rPr>
        <w:t>"</w:t>
      </w:r>
      <w:r w:rsidRPr="001D7939">
        <w:rPr>
          <w:color w:val="0000FF"/>
        </w:rPr>
        <w:t>/&gt;</w:t>
      </w:r>
    </w:p>
    <w:p w:rsidR="00EB04BC" w:rsidRPr="001D7939" w:rsidRDefault="00EB04BC" w:rsidP="005C60AF">
      <w:pPr>
        <w:pStyle w:val="Samplecode07"/>
        <w:rPr>
          <w:color w:val="000000"/>
        </w:rPr>
      </w:pPr>
      <w:r w:rsidRPr="001D7939">
        <w:rPr>
          <w:color w:val="0000FF"/>
        </w:rPr>
        <w:t>&lt;</w:t>
      </w:r>
      <w:r w:rsidRPr="009F4974">
        <w:rPr>
          <w:rStyle w:val="XMLTag"/>
        </w:rPr>
        <w:t>ColorIntentLink</w:t>
      </w:r>
      <w:r w:rsidRPr="001D7939">
        <w:rPr>
          <w:color w:val="FF0000"/>
        </w:rPr>
        <w:t xml:space="preserve"> rRef</w:t>
      </w:r>
      <w:r w:rsidRPr="001D7939">
        <w:rPr>
          <w:color w:val="0000FF"/>
        </w:rPr>
        <w:t>=</w:t>
      </w:r>
      <w:r w:rsidRPr="009F4974">
        <w:rPr>
          <w:rStyle w:val="XMLAttrValue"/>
        </w:rPr>
        <w:t>"Color1"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1D7939">
        <w:rPr>
          <w:color w:val="0000FF"/>
        </w:rPr>
        <w:t>"</w:t>
      </w:r>
      <w:r w:rsidRPr="001D7939">
        <w:rPr>
          <w:color w:val="0000FF"/>
        </w:rPr>
        <w:t>/&gt;</w:t>
      </w:r>
    </w:p>
    <w:p w:rsidR="00EB04BC" w:rsidRPr="001D7939" w:rsidRDefault="00EB04BC" w:rsidP="005C60AF">
      <w:pPr>
        <w:pStyle w:val="Samplecode07"/>
        <w:rPr>
          <w:color w:val="000000"/>
        </w:rPr>
      </w:pPr>
      <w:r w:rsidRPr="001D7939">
        <w:rPr>
          <w:color w:val="0000FF"/>
        </w:rPr>
        <w:t>&lt;</w:t>
      </w:r>
      <w:r w:rsidRPr="009F4974">
        <w:rPr>
          <w:rStyle w:val="XMLTag"/>
        </w:rPr>
        <w:t>MediaIntentLink</w:t>
      </w:r>
      <w:r w:rsidRPr="001D7939">
        <w:rPr>
          <w:color w:val="FF0000"/>
        </w:rPr>
        <w:t xml:space="preserve"> rRef</w:t>
      </w:r>
      <w:r w:rsidRPr="001D7939">
        <w:rPr>
          <w:color w:val="0000FF"/>
        </w:rPr>
        <w:t>=</w:t>
      </w:r>
      <w:r w:rsidRPr="009F4974">
        <w:rPr>
          <w:rStyle w:val="XMLAttrValue"/>
        </w:rPr>
        <w:t>"Media1"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294AC7">
        <w:rPr>
          <w:rStyle w:val="XMLAttrValue"/>
        </w:rPr>
        <w:t>"</w:t>
      </w:r>
      <w:r w:rsidRPr="001D7939">
        <w:rPr>
          <w:color w:val="0000FF"/>
        </w:rPr>
        <w:t>/&gt;</w:t>
      </w:r>
    </w:p>
    <w:p w:rsidR="00EB04BC" w:rsidRPr="001D7939" w:rsidRDefault="00EB04BC" w:rsidP="005C60AF">
      <w:pPr>
        <w:pStyle w:val="Samplecode07"/>
        <w:rPr>
          <w:color w:val="000000"/>
        </w:rPr>
      </w:pPr>
      <w:r w:rsidRPr="001D7939">
        <w:rPr>
          <w:color w:val="0000FF"/>
        </w:rPr>
        <w:lastRenderedPageBreak/>
        <w:t>&lt;</w:t>
      </w:r>
      <w:r w:rsidRPr="009F4974">
        <w:rPr>
          <w:rStyle w:val="XMLTag"/>
        </w:rPr>
        <w:t>LayoutIntentLink</w:t>
      </w:r>
      <w:r w:rsidRPr="001D7939">
        <w:rPr>
          <w:color w:val="FF0000"/>
        </w:rPr>
        <w:t xml:space="preserve"> rRef</w:t>
      </w:r>
      <w:r w:rsidRPr="001D7939">
        <w:rPr>
          <w:color w:val="0000FF"/>
        </w:rPr>
        <w:t>=</w:t>
      </w:r>
      <w:r w:rsidRPr="009F4974">
        <w:rPr>
          <w:rStyle w:val="XMLAttrValue"/>
        </w:rPr>
        <w:t>"Size1"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294AC7">
        <w:rPr>
          <w:rStyle w:val="XMLAttrValue"/>
        </w:rPr>
        <w:t>"</w:t>
      </w:r>
      <w:r w:rsidRPr="001D7939">
        <w:rPr>
          <w:color w:val="0000FF"/>
        </w:rPr>
        <w:t>/&gt;</w:t>
      </w:r>
    </w:p>
    <w:p w:rsidR="00EB04BC" w:rsidRPr="001D7939" w:rsidRDefault="00EB04BC" w:rsidP="005C60AF">
      <w:pPr>
        <w:pStyle w:val="Samplecode07"/>
        <w:rPr>
          <w:color w:val="000000"/>
        </w:rPr>
      </w:pPr>
      <w:r w:rsidRPr="001D7939">
        <w:rPr>
          <w:color w:val="0000FF"/>
        </w:rPr>
        <w:t>&lt;</w:t>
      </w:r>
      <w:r w:rsidRPr="009F4974">
        <w:rPr>
          <w:rStyle w:val="XMLTag"/>
        </w:rPr>
        <w:t>ProofingIntentLink</w:t>
      </w:r>
      <w:r w:rsidRPr="001D7939">
        <w:rPr>
          <w:color w:val="FF0000"/>
        </w:rPr>
        <w:t xml:space="preserve"> rRef</w:t>
      </w:r>
      <w:r w:rsidRPr="001D7939">
        <w:rPr>
          <w:color w:val="0000FF"/>
        </w:rPr>
        <w:t>=</w:t>
      </w:r>
      <w:r w:rsidRPr="009F4974">
        <w:rPr>
          <w:rStyle w:val="XMLAttrValue"/>
        </w:rPr>
        <w:t>"Proof1"</w:t>
      </w:r>
      <w:r w:rsidRPr="001D7939">
        <w:rPr>
          <w:color w:val="FF0000"/>
        </w:rPr>
        <w:t xml:space="preserve"> Usage</w:t>
      </w:r>
      <w:r w:rsidRPr="001D7939">
        <w:rPr>
          <w:color w:val="0000FF"/>
        </w:rPr>
        <w:t>=</w:t>
      </w:r>
      <w:r w:rsidR="00406767" w:rsidRPr="009F4974">
        <w:rPr>
          <w:rStyle w:val="XMLAttrValue"/>
        </w:rPr>
        <w:t>"</w:t>
      </w:r>
      <w:r w:rsidR="00516E7A" w:rsidRPr="009F4974">
        <w:rPr>
          <w:rStyle w:val="XMLAttrValue"/>
        </w:rPr>
        <w:t>Input</w:t>
      </w:r>
      <w:r w:rsidR="00406767" w:rsidRPr="001D7939">
        <w:rPr>
          <w:color w:val="0000FF"/>
        </w:rPr>
        <w:t>"</w:t>
      </w:r>
      <w:r w:rsidRPr="001D7939">
        <w:rPr>
          <w:color w:val="0000FF"/>
        </w:rPr>
        <w:t>/&gt;</w:t>
      </w:r>
    </w:p>
    <w:p w:rsidR="00EB04BC" w:rsidRPr="001D7939" w:rsidRDefault="00EB04BC" w:rsidP="005C60AF">
      <w:pPr>
        <w:pStyle w:val="Samplecode06"/>
        <w:rPr>
          <w:color w:val="000000"/>
        </w:rPr>
      </w:pPr>
      <w:r w:rsidRPr="001D7939">
        <w:rPr>
          <w:color w:val="0000FF"/>
        </w:rPr>
        <w:t>&lt;/</w:t>
      </w:r>
      <w:r w:rsidRPr="009F4974">
        <w:rPr>
          <w:rStyle w:val="XMLTag"/>
        </w:rPr>
        <w:t>ResourceLinkPool</w:t>
      </w:r>
      <w:r w:rsidRPr="001D7939">
        <w:rPr>
          <w:color w:val="0000FF"/>
        </w:rPr>
        <w:t>&gt;</w:t>
      </w:r>
    </w:p>
    <w:p w:rsidR="00EB04BC" w:rsidRPr="001D7939" w:rsidRDefault="00EB04BC" w:rsidP="005C60AF">
      <w:pPr>
        <w:pStyle w:val="Samplecode06"/>
        <w:rPr>
          <w:color w:val="000000"/>
        </w:rPr>
      </w:pPr>
      <w:r w:rsidRPr="001D7939">
        <w:rPr>
          <w:color w:val="0000FF"/>
        </w:rPr>
        <w:t>&lt;</w:t>
      </w:r>
      <w:r w:rsidRPr="009F4974">
        <w:rPr>
          <w:rStyle w:val="XMLTag"/>
        </w:rPr>
        <w:t>ResourcePool</w:t>
      </w:r>
      <w:r w:rsidRPr="001D7939">
        <w:rPr>
          <w:color w:val="0000FF"/>
        </w:rPr>
        <w:t>&gt;</w:t>
      </w:r>
    </w:p>
    <w:p w:rsidR="00EB04BC" w:rsidRPr="00143013" w:rsidRDefault="00EB04BC" w:rsidP="00143013">
      <w:pPr>
        <w:pStyle w:val="Samplecode07"/>
      </w:pPr>
      <w:r w:rsidRPr="00143013">
        <w:rPr>
          <w:color w:val="0000FF"/>
        </w:rPr>
        <w:t>&lt;</w:t>
      </w:r>
      <w:r w:rsidRPr="009F4974">
        <w:rPr>
          <w:rStyle w:val="XMLTag"/>
        </w:rPr>
        <w:t>Component</w:t>
      </w:r>
      <w:r w:rsidRPr="00143013">
        <w:rPr>
          <w:color w:val="FF0000"/>
        </w:rPr>
        <w:t xml:space="preserve"> DescriptiveName</w:t>
      </w:r>
      <w:r w:rsidRPr="00143013">
        <w:rPr>
          <w:color w:val="0000FF"/>
        </w:rPr>
        <w:t>=</w:t>
      </w:r>
      <w:r w:rsidRPr="00294AC7">
        <w:rPr>
          <w:rStyle w:val="XMLAttrValue"/>
        </w:rPr>
        <w:t>"flyer"</w:t>
      </w:r>
      <w:r w:rsidRPr="00143013">
        <w:rPr>
          <w:color w:val="FF0000"/>
        </w:rPr>
        <w:t xml:space="preserve"> ID</w:t>
      </w:r>
      <w:r w:rsidRPr="00143013">
        <w:rPr>
          <w:color w:val="0000FF"/>
        </w:rPr>
        <w:t>=</w:t>
      </w:r>
      <w:r w:rsidRPr="00294AC7">
        <w:rPr>
          <w:rStyle w:val="XMLAttrValue"/>
        </w:rPr>
        <w:t>"Item01flat"</w:t>
      </w:r>
      <w:r w:rsidRPr="00143013">
        <w:rPr>
          <w:color w:val="FF0000"/>
        </w:rPr>
        <w:t xml:space="preserve"> Class</w:t>
      </w:r>
      <w:r w:rsidRPr="00143013">
        <w:rPr>
          <w:color w:val="0000FF"/>
        </w:rPr>
        <w:t>=</w:t>
      </w:r>
      <w:r w:rsidRPr="00294AC7">
        <w:rPr>
          <w:rStyle w:val="XMLAttrValue"/>
        </w:rPr>
        <w:t>"Quantity"</w:t>
      </w:r>
      <w:r w:rsidRPr="00143013">
        <w:rPr>
          <w:color w:val="FF0000"/>
        </w:rPr>
        <w:t xml:space="preserve"> Status</w:t>
      </w:r>
      <w:r w:rsidRPr="00143013">
        <w:rPr>
          <w:color w:val="0000FF"/>
        </w:rPr>
        <w:t>=</w:t>
      </w:r>
      <w:r w:rsidRPr="00294AC7">
        <w:rPr>
          <w:rStyle w:val="XMLAttrValue"/>
        </w:rPr>
        <w:t>"Unavailable"</w:t>
      </w:r>
      <w:r w:rsidRPr="00143013">
        <w:rPr>
          <w:color w:val="FF0000"/>
        </w:rPr>
        <w:t xml:space="preserve"> </w:t>
      </w:r>
      <w:r w:rsidR="00406767" w:rsidRPr="00143013">
        <w:rPr>
          <w:color w:val="FF0000"/>
        </w:rPr>
        <w:br/>
      </w:r>
      <w:r w:rsidRPr="00143013">
        <w:rPr>
          <w:color w:val="FF0000"/>
        </w:rPr>
        <w:t>ComponentType</w:t>
      </w:r>
      <w:r w:rsidRPr="00143013">
        <w:rPr>
          <w:color w:val="0000FF"/>
        </w:rPr>
        <w:t>=</w:t>
      </w:r>
      <w:r w:rsidRPr="00294AC7">
        <w:rPr>
          <w:rStyle w:val="XMLAttrValue"/>
        </w:rPr>
        <w:t>"PartialProduct"</w:t>
      </w:r>
      <w:r w:rsidRPr="00143013">
        <w:rPr>
          <w:color w:val="0000FF"/>
        </w:rPr>
        <w:t>/&gt;</w:t>
      </w:r>
    </w:p>
    <w:p w:rsidR="00EB04BC" w:rsidRPr="001D7939" w:rsidRDefault="00EB04BC" w:rsidP="00143013">
      <w:pPr>
        <w:pStyle w:val="Samplecode07"/>
      </w:pPr>
      <w:r w:rsidRPr="001D7939">
        <w:rPr>
          <w:color w:val="0000FF"/>
        </w:rPr>
        <w:t>&lt;</w:t>
      </w:r>
      <w:r w:rsidRPr="009F4974">
        <w:rPr>
          <w:rStyle w:val="XMLTag"/>
        </w:rPr>
        <w:t>LayoutIntent</w:t>
      </w:r>
      <w:r w:rsidRPr="001D7939">
        <w:rPr>
          <w:color w:val="FF0000"/>
        </w:rPr>
        <w:t xml:space="preserve"> ID</w:t>
      </w:r>
      <w:r w:rsidRPr="001D7939">
        <w:rPr>
          <w:color w:val="0000FF"/>
        </w:rPr>
        <w:t>=</w:t>
      </w:r>
      <w:r w:rsidRPr="00294AC7">
        <w:rPr>
          <w:rStyle w:val="XMLAttrValue"/>
        </w:rPr>
        <w:t>"Size1"</w:t>
      </w:r>
      <w:r w:rsidRPr="001D7939">
        <w:rPr>
          <w:color w:val="FF0000"/>
        </w:rPr>
        <w:t xml:space="preserve"> Class</w:t>
      </w:r>
      <w:r w:rsidRPr="001D7939">
        <w:rPr>
          <w:color w:val="0000FF"/>
        </w:rPr>
        <w:t>=</w:t>
      </w:r>
      <w:r w:rsidRPr="00294AC7">
        <w:rPr>
          <w:rStyle w:val="XMLAttrValue"/>
        </w:rPr>
        <w:t>"Intent"</w:t>
      </w:r>
      <w:r w:rsidRPr="001D7939">
        <w:rPr>
          <w:color w:val="FF0000"/>
        </w:rPr>
        <w:t xml:space="preserve"> Status</w:t>
      </w:r>
      <w:r w:rsidRPr="001D7939">
        <w:rPr>
          <w:color w:val="0000FF"/>
        </w:rPr>
        <w:t>=</w:t>
      </w:r>
      <w:r w:rsidRPr="00294AC7">
        <w:rPr>
          <w:rStyle w:val="XMLAttrValue"/>
        </w:rPr>
        <w:t>"Available"</w:t>
      </w:r>
      <w:r w:rsidRPr="001D7939">
        <w:rPr>
          <w:color w:val="0000FF"/>
        </w:rPr>
        <w:t>&gt;</w:t>
      </w:r>
    </w:p>
    <w:p w:rsidR="00EB04BC" w:rsidRPr="001D7939" w:rsidRDefault="00EB04BC" w:rsidP="00143013">
      <w:pPr>
        <w:pStyle w:val="Samplecode08"/>
      </w:pPr>
      <w:r w:rsidRPr="001D7939">
        <w:rPr>
          <w:color w:val="0000FF"/>
        </w:rPr>
        <w:t>&lt;</w:t>
      </w:r>
      <w:r w:rsidRPr="009F4974">
        <w:rPr>
          <w:rStyle w:val="XMLTag"/>
        </w:rPr>
        <w:t>Dimensions</w:t>
      </w:r>
      <w:r w:rsidRPr="001D7939">
        <w:rPr>
          <w:color w:val="FF0000"/>
        </w:rPr>
        <w:t xml:space="preserve"> DataType</w:t>
      </w:r>
      <w:r w:rsidRPr="001D7939">
        <w:rPr>
          <w:color w:val="0000FF"/>
        </w:rPr>
        <w:t>=</w:t>
      </w:r>
      <w:r w:rsidRPr="00294AC7">
        <w:rPr>
          <w:rStyle w:val="XMLAttrValue"/>
        </w:rPr>
        <w:t>"XYPairSpan"</w:t>
      </w:r>
      <w:r w:rsidRPr="001D7939">
        <w:rPr>
          <w:color w:val="FF0000"/>
        </w:rPr>
        <w:t xml:space="preserve"> Preferred</w:t>
      </w:r>
      <w:r w:rsidRPr="001D7939">
        <w:rPr>
          <w:color w:val="0000FF"/>
        </w:rPr>
        <w:t>=</w:t>
      </w:r>
      <w:r w:rsidRPr="00294AC7">
        <w:rPr>
          <w:rStyle w:val="XMLAttrValue"/>
        </w:rPr>
        <w:t>"</w:t>
      </w:r>
      <w:proofErr w:type="gramStart"/>
      <w:r w:rsidRPr="00294AC7">
        <w:rPr>
          <w:rStyle w:val="XMLAttrValue"/>
        </w:rPr>
        <w:t>1224  792</w:t>
      </w:r>
      <w:proofErr w:type="gramEnd"/>
      <w:r w:rsidRPr="00294AC7">
        <w:rPr>
          <w:rStyle w:val="XMLAttrValue"/>
        </w:rPr>
        <w:t>"</w:t>
      </w:r>
      <w:r w:rsidRPr="001D7939">
        <w:rPr>
          <w:color w:val="FF0000"/>
        </w:rPr>
        <w:t xml:space="preserve"> Priority</w:t>
      </w:r>
      <w:r w:rsidRPr="001D7939">
        <w:rPr>
          <w:color w:val="0000FF"/>
        </w:rPr>
        <w:t>=</w:t>
      </w:r>
      <w:r w:rsidRPr="00294AC7">
        <w:rPr>
          <w:rStyle w:val="XMLAttrValue"/>
        </w:rPr>
        <w:t>"Required"</w:t>
      </w:r>
      <w:r w:rsidRPr="001D7939">
        <w:rPr>
          <w:color w:val="0000FF"/>
        </w:rPr>
        <w:t>&gt;</w:t>
      </w:r>
    </w:p>
    <w:p w:rsidR="00EB04BC" w:rsidRPr="00294AC7" w:rsidRDefault="00EB04BC" w:rsidP="00143013">
      <w:pPr>
        <w:pStyle w:val="Samplecode10"/>
        <w:rPr>
          <w:rStyle w:val="XMLComment"/>
        </w:rPr>
      </w:pPr>
      <w:r w:rsidRPr="00294AC7">
        <w:rPr>
          <w:rStyle w:val="XMLComment"/>
        </w:rPr>
        <w:t>&lt;!--HH This is the size of the flat, printed article</w:t>
      </w:r>
      <w:proofErr w:type="gramStart"/>
      <w:r w:rsidRPr="00294AC7">
        <w:rPr>
          <w:rStyle w:val="XMLComment"/>
        </w:rPr>
        <w:t>.--&gt;</w:t>
      </w:r>
      <w:proofErr w:type="gramEnd"/>
    </w:p>
    <w:p w:rsidR="00EB04BC" w:rsidRPr="001D7939" w:rsidRDefault="00EB04BC" w:rsidP="00143013">
      <w:pPr>
        <w:pStyle w:val="Samplecode08"/>
      </w:pPr>
      <w:r w:rsidRPr="001D7939">
        <w:rPr>
          <w:color w:val="0000FF"/>
        </w:rPr>
        <w:t>&lt;/</w:t>
      </w:r>
      <w:r w:rsidRPr="009F4974">
        <w:rPr>
          <w:rStyle w:val="XMLTag"/>
        </w:rPr>
        <w:t>Dimensions</w:t>
      </w:r>
      <w:r w:rsidRPr="001D7939">
        <w:rPr>
          <w:color w:val="0000FF"/>
        </w:rPr>
        <w:t>&gt;</w:t>
      </w:r>
    </w:p>
    <w:p w:rsidR="00EB04BC" w:rsidRPr="001D7939" w:rsidRDefault="00EB04BC" w:rsidP="00143013">
      <w:pPr>
        <w:pStyle w:val="Samplecode08"/>
      </w:pPr>
      <w:r w:rsidRPr="001D7939">
        <w:rPr>
          <w:color w:val="0000FF"/>
        </w:rPr>
        <w:t>&lt;</w:t>
      </w:r>
      <w:r w:rsidRPr="009F4974">
        <w:rPr>
          <w:rStyle w:val="XMLTag"/>
        </w:rPr>
        <w:t>Pages</w:t>
      </w:r>
      <w:r w:rsidRPr="001D7939">
        <w:rPr>
          <w:color w:val="FF0000"/>
        </w:rPr>
        <w:t xml:space="preserve"> DataType</w:t>
      </w:r>
      <w:r w:rsidRPr="001D7939">
        <w:rPr>
          <w:color w:val="0000FF"/>
        </w:rPr>
        <w:t>=</w:t>
      </w:r>
      <w:r w:rsidRPr="00294AC7">
        <w:rPr>
          <w:rStyle w:val="XMLAttrValue"/>
        </w:rPr>
        <w:t>"IntegerSpan"</w:t>
      </w:r>
      <w:r w:rsidRPr="001D7939">
        <w:rPr>
          <w:color w:val="FF0000"/>
        </w:rPr>
        <w:t xml:space="preserve"> Preferred</w:t>
      </w:r>
      <w:r w:rsidRPr="001D7939">
        <w:rPr>
          <w:color w:val="0000FF"/>
        </w:rPr>
        <w:t>=</w:t>
      </w:r>
      <w:r w:rsidRPr="00294AC7">
        <w:rPr>
          <w:rStyle w:val="XMLAttrValue"/>
        </w:rPr>
        <w:t>"2"</w:t>
      </w:r>
      <w:r w:rsidRPr="001D7939">
        <w:rPr>
          <w:color w:val="0000FF"/>
        </w:rPr>
        <w:t>/&gt;</w:t>
      </w:r>
    </w:p>
    <w:p w:rsidR="00EB04BC" w:rsidRPr="001D7939" w:rsidRDefault="00EB04BC" w:rsidP="00143013">
      <w:pPr>
        <w:pStyle w:val="Samplecode07"/>
      </w:pPr>
      <w:r w:rsidRPr="001D7939">
        <w:rPr>
          <w:color w:val="0000FF"/>
        </w:rPr>
        <w:t>&lt;/</w:t>
      </w:r>
      <w:r w:rsidRPr="009F4974">
        <w:rPr>
          <w:rStyle w:val="XMLTag"/>
        </w:rPr>
        <w:t>LayoutIntent</w:t>
      </w:r>
      <w:r w:rsidRPr="001D7939">
        <w:rPr>
          <w:color w:val="0000FF"/>
        </w:rPr>
        <w:t>&gt;</w:t>
      </w:r>
    </w:p>
    <w:p w:rsidR="00EB04BC" w:rsidRPr="001D7939" w:rsidRDefault="00EB04BC" w:rsidP="00143013">
      <w:pPr>
        <w:pStyle w:val="Samplecode07"/>
      </w:pPr>
      <w:r w:rsidRPr="001D7939">
        <w:rPr>
          <w:color w:val="0000FF"/>
        </w:rPr>
        <w:t>&lt;</w:t>
      </w:r>
      <w:r w:rsidRPr="00294AC7">
        <w:rPr>
          <w:rStyle w:val="XMLTag"/>
        </w:rPr>
        <w:t>ArtDeliveryIntent</w:t>
      </w:r>
      <w:r w:rsidRPr="001D7939">
        <w:rPr>
          <w:color w:val="FF0000"/>
        </w:rPr>
        <w:t xml:space="preserve"> </w:t>
      </w:r>
      <w:r w:rsidRPr="00294AC7">
        <w:rPr>
          <w:rStyle w:val="XMLAttrName"/>
        </w:rPr>
        <w:t>ID</w:t>
      </w:r>
      <w:r w:rsidRPr="001D7939">
        <w:rPr>
          <w:color w:val="0000FF"/>
        </w:rPr>
        <w:t>=</w:t>
      </w:r>
      <w:r w:rsidRPr="001C0A8D">
        <w:rPr>
          <w:rStyle w:val="XMLAttrValue"/>
        </w:rPr>
        <w:t>"Art1"</w:t>
      </w:r>
      <w:r w:rsidRPr="001D7939">
        <w:rPr>
          <w:color w:val="FF0000"/>
        </w:rPr>
        <w:t xml:space="preserve"> </w:t>
      </w:r>
      <w:r w:rsidRPr="00294AC7">
        <w:rPr>
          <w:rStyle w:val="XMLAttrName"/>
        </w:rPr>
        <w:t>Class</w:t>
      </w:r>
      <w:r w:rsidRPr="001D7939">
        <w:rPr>
          <w:color w:val="0000FF"/>
        </w:rPr>
        <w:t>="</w:t>
      </w:r>
      <w:r w:rsidRPr="001C0A8D">
        <w:rPr>
          <w:rStyle w:val="XMLAttrValue"/>
        </w:rPr>
        <w:t>Intent"</w:t>
      </w:r>
      <w:r w:rsidRPr="001D7939">
        <w:rPr>
          <w:color w:val="FF0000"/>
        </w:rPr>
        <w:t xml:space="preserve"> </w:t>
      </w:r>
      <w:r w:rsidRPr="00294AC7">
        <w:rPr>
          <w:rStyle w:val="XMLAttrName"/>
        </w:rPr>
        <w:t>Status</w:t>
      </w:r>
      <w:r w:rsidRPr="001D7939">
        <w:rPr>
          <w:color w:val="0000FF"/>
        </w:rPr>
        <w:t>=</w:t>
      </w:r>
      <w:r w:rsidRPr="001C0A8D">
        <w:rPr>
          <w:rStyle w:val="XMLAttrValue"/>
        </w:rPr>
        <w:t>"Available"</w:t>
      </w:r>
      <w:r w:rsidRPr="001D7939">
        <w:rPr>
          <w:color w:val="0000FF"/>
        </w:rPr>
        <w:t>&gt;</w:t>
      </w:r>
    </w:p>
    <w:p w:rsidR="00EB04BC" w:rsidRPr="001D7939" w:rsidRDefault="00EB04BC" w:rsidP="00143013">
      <w:pPr>
        <w:pStyle w:val="Samplecode08"/>
      </w:pPr>
      <w:r w:rsidRPr="001D7939">
        <w:rPr>
          <w:color w:val="0000FF"/>
        </w:rPr>
        <w:t>&lt;</w:t>
      </w:r>
      <w:r w:rsidRPr="00294AC7">
        <w:rPr>
          <w:rStyle w:val="XMLTag"/>
        </w:rPr>
        <w:t>ArtDeliveryDate</w:t>
      </w:r>
      <w:r w:rsidRPr="001D7939">
        <w:rPr>
          <w:color w:val="FF0000"/>
        </w:rPr>
        <w:t xml:space="preserve"> </w:t>
      </w:r>
      <w:r w:rsidRPr="00294AC7">
        <w:rPr>
          <w:rStyle w:val="XMLAttrName"/>
        </w:rPr>
        <w:t>DataType</w:t>
      </w:r>
      <w:r w:rsidRPr="001D7939">
        <w:rPr>
          <w:color w:val="0000FF"/>
        </w:rPr>
        <w:t>=</w:t>
      </w:r>
      <w:r w:rsidRPr="001C0A8D">
        <w:rPr>
          <w:rStyle w:val="XMLAttrValue"/>
        </w:rPr>
        <w:t>"TimeSpan"</w:t>
      </w:r>
      <w:r w:rsidRPr="001D7939">
        <w:rPr>
          <w:color w:val="FF0000"/>
        </w:rPr>
        <w:t xml:space="preserve"> </w:t>
      </w:r>
      <w:r w:rsidR="001C0A8D">
        <w:rPr>
          <w:color w:val="FF0000"/>
        </w:rPr>
        <w:br/>
      </w:r>
      <w:r w:rsidRPr="00294AC7">
        <w:rPr>
          <w:rStyle w:val="XMLAttrName"/>
        </w:rPr>
        <w:t>Preferred</w:t>
      </w:r>
      <w:r w:rsidRPr="001D7939">
        <w:rPr>
          <w:color w:val="0000FF"/>
        </w:rPr>
        <w:t>=</w:t>
      </w:r>
      <w:r w:rsidRPr="001C0A8D">
        <w:rPr>
          <w:rStyle w:val="XMLAttrValue"/>
        </w:rPr>
        <w:t>"</w:t>
      </w:r>
      <w:r w:rsidR="00C80FB3" w:rsidRPr="001C0A8D">
        <w:rPr>
          <w:rStyle w:val="XMLAttrValue"/>
        </w:rPr>
        <w:t>2013</w:t>
      </w:r>
      <w:r w:rsidRPr="001C0A8D">
        <w:rPr>
          <w:rStyle w:val="XMLAttrValue"/>
        </w:rPr>
        <w:t>-07-23T17:00-08:00"</w:t>
      </w:r>
      <w:r w:rsidRPr="001D7939">
        <w:rPr>
          <w:color w:val="0000FF"/>
        </w:rPr>
        <w:t>/&gt;</w:t>
      </w:r>
    </w:p>
    <w:p w:rsidR="00EB04BC" w:rsidRPr="001D7939" w:rsidRDefault="00EB04BC" w:rsidP="00143013">
      <w:pPr>
        <w:pStyle w:val="Samplecode08"/>
      </w:pPr>
      <w:r w:rsidRPr="001D7939">
        <w:rPr>
          <w:color w:val="0000FF"/>
        </w:rPr>
        <w:t>&lt;</w:t>
      </w:r>
      <w:r w:rsidRPr="00294AC7">
        <w:rPr>
          <w:rStyle w:val="XMLTag"/>
        </w:rPr>
        <w:t>Transfer</w:t>
      </w:r>
      <w:r w:rsidRPr="001D7939">
        <w:rPr>
          <w:color w:val="FF0000"/>
        </w:rPr>
        <w:t xml:space="preserve"> </w:t>
      </w:r>
      <w:r w:rsidRPr="00294AC7">
        <w:rPr>
          <w:rStyle w:val="XMLAttrName"/>
        </w:rPr>
        <w:t>DataType</w:t>
      </w:r>
      <w:r w:rsidRPr="001D7939">
        <w:rPr>
          <w:color w:val="0000FF"/>
        </w:rPr>
        <w:t>=</w:t>
      </w:r>
      <w:r w:rsidRPr="001C0A8D">
        <w:rPr>
          <w:rStyle w:val="XMLAttrValue"/>
        </w:rPr>
        <w:t>"EnumerationSpan"</w:t>
      </w:r>
      <w:r w:rsidRPr="001D7939">
        <w:rPr>
          <w:color w:val="FF0000"/>
        </w:rPr>
        <w:t xml:space="preserve"> </w:t>
      </w:r>
      <w:r w:rsidRPr="00294AC7">
        <w:rPr>
          <w:rStyle w:val="XMLAttrName"/>
        </w:rPr>
        <w:t>Preferred</w:t>
      </w:r>
      <w:r w:rsidRPr="001D7939">
        <w:rPr>
          <w:color w:val="0000FF"/>
        </w:rPr>
        <w:t>=</w:t>
      </w:r>
      <w:r w:rsidRPr="001C0A8D">
        <w:rPr>
          <w:rStyle w:val="XMLAttrValue"/>
        </w:rPr>
        <w:t>"BuyerToPrinterDeliver"</w:t>
      </w:r>
      <w:r w:rsidRPr="001D7939">
        <w:rPr>
          <w:color w:val="0000FF"/>
        </w:rPr>
        <w:t>/&gt;</w:t>
      </w:r>
    </w:p>
    <w:p w:rsidR="00EB04BC" w:rsidRPr="001D7939" w:rsidRDefault="00EB04BC" w:rsidP="00143013">
      <w:pPr>
        <w:pStyle w:val="Samplecode08"/>
      </w:pPr>
      <w:r w:rsidRPr="001D7939">
        <w:rPr>
          <w:color w:val="0000FF"/>
        </w:rPr>
        <w:t>&lt;</w:t>
      </w:r>
      <w:r w:rsidRPr="00294AC7">
        <w:rPr>
          <w:rStyle w:val="XMLTag"/>
        </w:rPr>
        <w:t>ArtDelivery</w:t>
      </w:r>
      <w:r w:rsidRPr="001D7939">
        <w:rPr>
          <w:color w:val="FF0000"/>
        </w:rPr>
        <w:t xml:space="preserve"> </w:t>
      </w:r>
      <w:r w:rsidRPr="00294AC7">
        <w:rPr>
          <w:rStyle w:val="XMLAttrName"/>
        </w:rPr>
        <w:t>HasBleeds</w:t>
      </w:r>
      <w:r w:rsidRPr="001D7939">
        <w:rPr>
          <w:color w:val="0000FF"/>
        </w:rPr>
        <w:t>=</w:t>
      </w:r>
      <w:r w:rsidRPr="001C0A8D">
        <w:rPr>
          <w:rStyle w:val="XMLAttrValue"/>
        </w:rPr>
        <w:t>"true"</w:t>
      </w:r>
      <w:r w:rsidRPr="001D7939">
        <w:rPr>
          <w:color w:val="FF0000"/>
        </w:rPr>
        <w:t xml:space="preserve"> </w:t>
      </w:r>
      <w:r w:rsidRPr="00294AC7">
        <w:rPr>
          <w:rStyle w:val="XMLAttrName"/>
        </w:rPr>
        <w:t>PageList</w:t>
      </w:r>
      <w:r w:rsidRPr="001D7939">
        <w:rPr>
          <w:color w:val="0000FF"/>
        </w:rPr>
        <w:t>=</w:t>
      </w:r>
      <w:r w:rsidRPr="001C0A8D">
        <w:rPr>
          <w:rStyle w:val="XMLAttrValue"/>
        </w:rPr>
        <w:t>"0~3"</w:t>
      </w:r>
      <w:r w:rsidRPr="001D7939">
        <w:rPr>
          <w:color w:val="FF0000"/>
        </w:rPr>
        <w:t xml:space="preserve"> </w:t>
      </w:r>
      <w:r w:rsidRPr="00294AC7">
        <w:rPr>
          <w:rStyle w:val="XMLAttrName"/>
        </w:rPr>
        <w:t>ArtDeliveryType</w:t>
      </w:r>
      <w:r w:rsidRPr="001D7939">
        <w:rPr>
          <w:color w:val="0000FF"/>
        </w:rPr>
        <w:t>=</w:t>
      </w:r>
      <w:r w:rsidRPr="001C0A8D">
        <w:rPr>
          <w:rStyle w:val="XMLAttrValue"/>
        </w:rPr>
        <w:t>"DigitalMedia"</w:t>
      </w:r>
      <w:r w:rsidRPr="001D7939">
        <w:rPr>
          <w:color w:val="0000FF"/>
        </w:rPr>
        <w:t>&gt;</w:t>
      </w:r>
    </w:p>
    <w:p w:rsidR="00EB04BC" w:rsidRPr="001D7939" w:rsidRDefault="00EB04BC" w:rsidP="00143013">
      <w:pPr>
        <w:pStyle w:val="Samplecode09"/>
      </w:pPr>
      <w:r w:rsidRPr="001D7939">
        <w:rPr>
          <w:color w:val="0000FF"/>
        </w:rPr>
        <w:t>&lt;</w:t>
      </w:r>
      <w:r w:rsidRPr="00294AC7">
        <w:rPr>
          <w:rStyle w:val="XMLTag"/>
        </w:rPr>
        <w:t>RunList</w:t>
      </w:r>
      <w:r w:rsidRPr="001D7939">
        <w:rPr>
          <w:color w:val="FF0000"/>
        </w:rPr>
        <w:t xml:space="preserve"> </w:t>
      </w:r>
      <w:r w:rsidRPr="00294AC7">
        <w:rPr>
          <w:rStyle w:val="XMLAttrName"/>
        </w:rPr>
        <w:t>Pages</w:t>
      </w:r>
      <w:r w:rsidRPr="001D7939">
        <w:rPr>
          <w:color w:val="0000FF"/>
        </w:rPr>
        <w:t>=</w:t>
      </w:r>
      <w:r w:rsidRPr="001C0A8D">
        <w:rPr>
          <w:rStyle w:val="XMLAttrValue"/>
        </w:rPr>
        <w:t>"0~3"</w:t>
      </w:r>
      <w:r w:rsidRPr="001D7939">
        <w:rPr>
          <w:color w:val="0000FF"/>
        </w:rPr>
        <w:t>&gt;</w:t>
      </w:r>
    </w:p>
    <w:p w:rsidR="00EB04BC" w:rsidRPr="001D7939" w:rsidRDefault="00EB04BC" w:rsidP="00143013">
      <w:pPr>
        <w:pStyle w:val="Samplecode10"/>
      </w:pPr>
      <w:r w:rsidRPr="001D7939">
        <w:rPr>
          <w:color w:val="0000FF"/>
        </w:rPr>
        <w:t>&lt;</w:t>
      </w:r>
      <w:r w:rsidRPr="00294AC7">
        <w:rPr>
          <w:rStyle w:val="XMLTag"/>
        </w:rPr>
        <w:t>LayoutElement</w:t>
      </w:r>
      <w:r w:rsidRPr="001D7939">
        <w:rPr>
          <w:color w:val="FF0000"/>
        </w:rPr>
        <w:t xml:space="preserve"> </w:t>
      </w:r>
      <w:r w:rsidRPr="00294AC7">
        <w:rPr>
          <w:rStyle w:val="XMLAttrName"/>
        </w:rPr>
        <w:t>HasBleeds</w:t>
      </w:r>
      <w:r w:rsidRPr="001D7939">
        <w:rPr>
          <w:color w:val="0000FF"/>
        </w:rPr>
        <w:t>=</w:t>
      </w:r>
      <w:r w:rsidRPr="001C0A8D">
        <w:rPr>
          <w:rStyle w:val="XMLAttrValue"/>
        </w:rPr>
        <w:t>"true"</w:t>
      </w:r>
      <w:r w:rsidRPr="001D7939">
        <w:rPr>
          <w:color w:val="FF0000"/>
        </w:rPr>
        <w:t xml:space="preserve"> </w:t>
      </w:r>
      <w:r w:rsidRPr="00294AC7">
        <w:rPr>
          <w:rStyle w:val="XMLAttrName"/>
        </w:rPr>
        <w:t>ElementType</w:t>
      </w:r>
      <w:r w:rsidRPr="001D7939">
        <w:rPr>
          <w:color w:val="0000FF"/>
        </w:rPr>
        <w:t>=</w:t>
      </w:r>
      <w:r w:rsidRPr="001C0A8D">
        <w:rPr>
          <w:rStyle w:val="XMLAttrValue"/>
        </w:rPr>
        <w:t>"Document"</w:t>
      </w:r>
      <w:r w:rsidRPr="001D7939">
        <w:rPr>
          <w:color w:val="0000FF"/>
        </w:rPr>
        <w:t>&gt;</w:t>
      </w:r>
    </w:p>
    <w:p w:rsidR="00EB04BC" w:rsidRPr="001D7939" w:rsidRDefault="00EB04BC" w:rsidP="00143013">
      <w:pPr>
        <w:pStyle w:val="Samplecode11"/>
      </w:pPr>
      <w:r w:rsidRPr="001D7939">
        <w:rPr>
          <w:color w:val="0000FF"/>
        </w:rPr>
        <w:t>&lt;</w:t>
      </w:r>
      <w:r w:rsidRPr="00294AC7">
        <w:rPr>
          <w:rStyle w:val="XMLTag"/>
        </w:rPr>
        <w:t>FileSpec</w:t>
      </w:r>
      <w:r w:rsidRPr="001D7939">
        <w:rPr>
          <w:color w:val="FF0000"/>
        </w:rPr>
        <w:t xml:space="preserve"> </w:t>
      </w:r>
      <w:r w:rsidRPr="00294AC7">
        <w:rPr>
          <w:rStyle w:val="XMLAttrName"/>
        </w:rPr>
        <w:t>Application</w:t>
      </w:r>
      <w:r w:rsidRPr="001D7939">
        <w:rPr>
          <w:color w:val="0000FF"/>
        </w:rPr>
        <w:t>=</w:t>
      </w:r>
      <w:r w:rsidRPr="001C0A8D">
        <w:rPr>
          <w:rStyle w:val="XMLAttrValue"/>
        </w:rPr>
        <w:t>"Quark"</w:t>
      </w:r>
      <w:r w:rsidRPr="001D7939">
        <w:rPr>
          <w:color w:val="0000FF"/>
        </w:rPr>
        <w:t>/&gt;</w:t>
      </w:r>
    </w:p>
    <w:p w:rsidR="00EB04BC" w:rsidRPr="001D7939" w:rsidRDefault="00EB04BC" w:rsidP="00143013">
      <w:pPr>
        <w:pStyle w:val="Samplecode10"/>
      </w:pPr>
      <w:r w:rsidRPr="001D7939">
        <w:rPr>
          <w:color w:val="0000FF"/>
        </w:rPr>
        <w:t>&lt;/</w:t>
      </w:r>
      <w:r w:rsidRPr="00294AC7">
        <w:rPr>
          <w:rStyle w:val="XMLTag"/>
        </w:rPr>
        <w:t>LayoutElement</w:t>
      </w:r>
      <w:r w:rsidRPr="001D7939">
        <w:rPr>
          <w:color w:val="0000FF"/>
        </w:rPr>
        <w:t>&gt;</w:t>
      </w:r>
    </w:p>
    <w:p w:rsidR="00EB04BC" w:rsidRPr="001D7939" w:rsidRDefault="00EB04BC" w:rsidP="00143013">
      <w:pPr>
        <w:pStyle w:val="Samplecode09"/>
      </w:pPr>
      <w:r w:rsidRPr="001D7939">
        <w:rPr>
          <w:color w:val="0000FF"/>
        </w:rPr>
        <w:t>&lt;/</w:t>
      </w:r>
      <w:r w:rsidRPr="00294AC7">
        <w:rPr>
          <w:rStyle w:val="XMLTag"/>
        </w:rPr>
        <w:t>RunList</w:t>
      </w:r>
      <w:r w:rsidRPr="001D7939">
        <w:rPr>
          <w:color w:val="0000FF"/>
        </w:rPr>
        <w:t>&gt;</w:t>
      </w:r>
    </w:p>
    <w:p w:rsidR="00EB04BC" w:rsidRPr="001D7939" w:rsidRDefault="00EB04BC" w:rsidP="00143013">
      <w:pPr>
        <w:pStyle w:val="Samplecode09"/>
      </w:pPr>
      <w:r w:rsidRPr="001D7939">
        <w:t>&lt;!--</w:t>
      </w:r>
      <w:r w:rsidRPr="001D7939">
        <w:rPr>
          <w:color w:val="808080"/>
        </w:rPr>
        <w:t>OO</w:t>
      </w:r>
      <w:r w:rsidRPr="001D7939">
        <w:t>--&gt;</w:t>
      </w:r>
    </w:p>
    <w:p w:rsidR="00EB04BC" w:rsidRPr="001D7939" w:rsidRDefault="00EB04BC" w:rsidP="00143013">
      <w:pPr>
        <w:pStyle w:val="Samplecode08"/>
      </w:pPr>
      <w:r w:rsidRPr="001D7939">
        <w:rPr>
          <w:color w:val="0000FF"/>
        </w:rPr>
        <w:t>&lt;/</w:t>
      </w:r>
      <w:r w:rsidRPr="00294AC7">
        <w:rPr>
          <w:rStyle w:val="XMLTag"/>
        </w:rPr>
        <w:t>ArtDelivery</w:t>
      </w:r>
      <w:r w:rsidRPr="001D7939">
        <w:rPr>
          <w:color w:val="0000FF"/>
        </w:rPr>
        <w:t>&gt;</w:t>
      </w:r>
    </w:p>
    <w:p w:rsidR="00EB04BC" w:rsidRPr="001D7939" w:rsidRDefault="00EB04BC" w:rsidP="00785DEE">
      <w:pPr>
        <w:pStyle w:val="Samplecode08"/>
      </w:pPr>
      <w:r w:rsidRPr="001D7939">
        <w:rPr>
          <w:color w:val="0000FF"/>
        </w:rPr>
        <w:t>&lt;</w:t>
      </w:r>
      <w:r w:rsidRPr="00294AC7">
        <w:rPr>
          <w:rStyle w:val="XMLTag"/>
        </w:rPr>
        <w:t>ArtDelivery</w:t>
      </w:r>
      <w:r w:rsidRPr="001D7939">
        <w:rPr>
          <w:color w:val="FF0000"/>
        </w:rPr>
        <w:t xml:space="preserve"> </w:t>
      </w:r>
      <w:r w:rsidRPr="00294AC7">
        <w:rPr>
          <w:rStyle w:val="XMLAttrName"/>
        </w:rPr>
        <w:t>HasBleeds</w:t>
      </w:r>
      <w:r w:rsidRPr="001D7939">
        <w:rPr>
          <w:color w:val="0000FF"/>
        </w:rPr>
        <w:t>=</w:t>
      </w:r>
      <w:r w:rsidRPr="001C0A8D">
        <w:rPr>
          <w:rStyle w:val="XMLAttrValue"/>
        </w:rPr>
        <w:t>"true"</w:t>
      </w:r>
      <w:r w:rsidR="00785DEE">
        <w:rPr>
          <w:color w:val="FF0000"/>
        </w:rPr>
        <w:t xml:space="preserve"> </w:t>
      </w:r>
      <w:r w:rsidRPr="00294AC7">
        <w:rPr>
          <w:rStyle w:val="XMLAttrName"/>
        </w:rPr>
        <w:t>ArtDeliveryType</w:t>
      </w:r>
      <w:r w:rsidRPr="001D7939">
        <w:rPr>
          <w:color w:val="0000FF"/>
        </w:rPr>
        <w:t>=</w:t>
      </w:r>
      <w:r w:rsidRPr="001C0A8D">
        <w:rPr>
          <w:rStyle w:val="XMLAttrValue"/>
        </w:rPr>
        <w:t>"DigitalMedia"</w:t>
      </w:r>
      <w:r w:rsidRPr="001D7939">
        <w:rPr>
          <w:color w:val="0000FF"/>
        </w:rPr>
        <w:t>&gt;</w:t>
      </w:r>
    </w:p>
    <w:p w:rsidR="00EB04BC" w:rsidRPr="001D7939" w:rsidRDefault="00EB04BC" w:rsidP="00785DEE">
      <w:pPr>
        <w:pStyle w:val="Samplecode09"/>
      </w:pPr>
      <w:r w:rsidRPr="001D7939">
        <w:rPr>
          <w:color w:val="0000FF"/>
        </w:rPr>
        <w:t>&lt;</w:t>
      </w:r>
      <w:r w:rsidRPr="00294AC7">
        <w:rPr>
          <w:rStyle w:val="XMLTag"/>
        </w:rPr>
        <w:t>RunList</w:t>
      </w:r>
      <w:r w:rsidRPr="001D7939">
        <w:rPr>
          <w:color w:val="0000FF"/>
        </w:rPr>
        <w:t>&gt;</w:t>
      </w:r>
    </w:p>
    <w:p w:rsidR="00EB04BC" w:rsidRPr="001D7939" w:rsidRDefault="00EB04BC" w:rsidP="00785DEE">
      <w:pPr>
        <w:pStyle w:val="Samplecode10"/>
      </w:pPr>
      <w:r w:rsidRPr="001D7939">
        <w:rPr>
          <w:color w:val="0000FF"/>
        </w:rPr>
        <w:t>&lt;</w:t>
      </w:r>
      <w:r w:rsidRPr="00294AC7">
        <w:rPr>
          <w:rStyle w:val="XMLTag"/>
        </w:rPr>
        <w:t>LayoutElement</w:t>
      </w:r>
      <w:r w:rsidRPr="001D7939">
        <w:rPr>
          <w:color w:val="FF0000"/>
        </w:rPr>
        <w:t xml:space="preserve"> </w:t>
      </w:r>
      <w:r w:rsidRPr="00294AC7">
        <w:rPr>
          <w:rStyle w:val="XMLAttrName"/>
        </w:rPr>
        <w:t>HasBleeds</w:t>
      </w:r>
      <w:r w:rsidRPr="001D7939">
        <w:rPr>
          <w:color w:val="0000FF"/>
        </w:rPr>
        <w:t>=</w:t>
      </w:r>
      <w:r w:rsidRPr="001C0A8D">
        <w:rPr>
          <w:rStyle w:val="XMLAttrValue"/>
        </w:rPr>
        <w:t>"true"</w:t>
      </w:r>
      <w:r w:rsidRPr="001D7939">
        <w:rPr>
          <w:color w:val="FF0000"/>
        </w:rPr>
        <w:t xml:space="preserve"> </w:t>
      </w:r>
      <w:r w:rsidRPr="00294AC7">
        <w:rPr>
          <w:rStyle w:val="XMLAttrName"/>
        </w:rPr>
        <w:t>ElementType</w:t>
      </w:r>
      <w:r w:rsidRPr="001D7939">
        <w:rPr>
          <w:color w:val="0000FF"/>
        </w:rPr>
        <w:t>=</w:t>
      </w:r>
      <w:r w:rsidRPr="001C0A8D">
        <w:rPr>
          <w:rStyle w:val="XMLAttrValue"/>
        </w:rPr>
        <w:t>"Image"</w:t>
      </w:r>
      <w:r w:rsidRPr="001D7939">
        <w:rPr>
          <w:color w:val="0000FF"/>
        </w:rPr>
        <w:t>&gt;</w:t>
      </w:r>
    </w:p>
    <w:p w:rsidR="00EB04BC" w:rsidRPr="001D7939" w:rsidRDefault="00EB04BC" w:rsidP="00785DEE">
      <w:pPr>
        <w:pStyle w:val="Samplecode11"/>
      </w:pPr>
      <w:r w:rsidRPr="001D7939">
        <w:rPr>
          <w:color w:val="0000FF"/>
        </w:rPr>
        <w:t>&lt;</w:t>
      </w:r>
      <w:r w:rsidRPr="00294AC7">
        <w:rPr>
          <w:rStyle w:val="XMLTag"/>
        </w:rPr>
        <w:t>FileSpec</w:t>
      </w:r>
      <w:r w:rsidRPr="001D7939">
        <w:rPr>
          <w:color w:val="FF0000"/>
        </w:rPr>
        <w:t xml:space="preserve"> </w:t>
      </w:r>
      <w:r w:rsidRPr="00294AC7">
        <w:rPr>
          <w:rStyle w:val="XMLAttrName"/>
        </w:rPr>
        <w:t>Application</w:t>
      </w:r>
      <w:r w:rsidRPr="001D7939">
        <w:rPr>
          <w:color w:val="0000FF"/>
        </w:rPr>
        <w:t>=</w:t>
      </w:r>
      <w:r w:rsidRPr="001C0A8D">
        <w:rPr>
          <w:rStyle w:val="XMLAttrValue"/>
        </w:rPr>
        <w:t>"Photoshop"</w:t>
      </w:r>
      <w:r w:rsidRPr="001D7939">
        <w:rPr>
          <w:color w:val="0000FF"/>
        </w:rPr>
        <w:t>/&gt;</w:t>
      </w:r>
    </w:p>
    <w:p w:rsidR="00406767" w:rsidRDefault="00EB04BC" w:rsidP="00785DEE">
      <w:pPr>
        <w:pStyle w:val="Samplecode11"/>
        <w:rPr>
          <w:color w:val="0000FF"/>
        </w:rPr>
      </w:pPr>
      <w:r w:rsidRPr="001D7939">
        <w:rPr>
          <w:color w:val="0000FF"/>
        </w:rPr>
        <w:t>&lt;</w:t>
      </w:r>
      <w:r w:rsidRPr="00294AC7">
        <w:rPr>
          <w:rStyle w:val="XMLTag"/>
        </w:rPr>
        <w:t>Comment</w:t>
      </w:r>
      <w:r w:rsidRPr="001D7939">
        <w:rPr>
          <w:color w:val="FF0000"/>
        </w:rPr>
        <w:t xml:space="preserve"> </w:t>
      </w:r>
      <w:r w:rsidRPr="00294AC7">
        <w:rPr>
          <w:rStyle w:val="XMLAttrName"/>
        </w:rPr>
        <w:t>Name</w:t>
      </w:r>
      <w:r w:rsidRPr="001D7939">
        <w:rPr>
          <w:color w:val="0000FF"/>
        </w:rPr>
        <w:t>=</w:t>
      </w:r>
      <w:r w:rsidRPr="001C0A8D">
        <w:rPr>
          <w:rStyle w:val="XMLAttrValue"/>
        </w:rPr>
        <w:t>"Description"</w:t>
      </w:r>
      <w:r w:rsidRPr="001D7939">
        <w:rPr>
          <w:color w:val="FF0000"/>
        </w:rPr>
        <w:t xml:space="preserve"> </w:t>
      </w:r>
      <w:r w:rsidRPr="00294AC7">
        <w:rPr>
          <w:rStyle w:val="XMLAttrName"/>
        </w:rPr>
        <w:t>Attribute</w:t>
      </w:r>
      <w:r w:rsidRPr="001D7939">
        <w:rPr>
          <w:color w:val="0000FF"/>
        </w:rPr>
        <w:t>=</w:t>
      </w:r>
      <w:r w:rsidRPr="001C0A8D">
        <w:rPr>
          <w:rStyle w:val="XMLAttrValue"/>
        </w:rPr>
        <w:t>"ElementType"</w:t>
      </w:r>
      <w:r w:rsidRPr="001D7939">
        <w:rPr>
          <w:color w:val="0000FF"/>
        </w:rPr>
        <w:t>&gt;</w:t>
      </w:r>
    </w:p>
    <w:p w:rsidR="00406767" w:rsidRDefault="00406767" w:rsidP="00785DEE">
      <w:pPr>
        <w:pStyle w:val="Samplecode08"/>
      </w:pPr>
      <w:r>
        <w:rPr>
          <w:color w:val="0000FF"/>
        </w:rPr>
        <w:tab/>
      </w:r>
      <w:r>
        <w:rPr>
          <w:color w:val="0000FF"/>
        </w:rPr>
        <w:tab/>
      </w:r>
      <w:proofErr w:type="gramStart"/>
      <w:r w:rsidR="00EB04BC" w:rsidRPr="001D7939">
        <w:t>Cropped and scaled scans for halftones.</w:t>
      </w:r>
      <w:proofErr w:type="gramEnd"/>
    </w:p>
    <w:p w:rsidR="00EB04BC" w:rsidRPr="001D7939" w:rsidRDefault="00EB04BC" w:rsidP="00785DEE">
      <w:pPr>
        <w:pStyle w:val="Samplecode11"/>
      </w:pPr>
      <w:r w:rsidRPr="001D7939">
        <w:rPr>
          <w:color w:val="0000FF"/>
        </w:rPr>
        <w:t>&lt;/</w:t>
      </w:r>
      <w:r w:rsidRPr="00294AC7">
        <w:rPr>
          <w:rStyle w:val="XMLTag"/>
        </w:rPr>
        <w:t>Comment</w:t>
      </w:r>
      <w:r w:rsidRPr="001D7939">
        <w:rPr>
          <w:color w:val="0000FF"/>
        </w:rPr>
        <w:t>&gt;</w:t>
      </w:r>
    </w:p>
    <w:p w:rsidR="00EB04BC" w:rsidRPr="001D7939" w:rsidRDefault="00EB04BC" w:rsidP="00785DEE">
      <w:pPr>
        <w:pStyle w:val="Samplecode10"/>
      </w:pPr>
      <w:r w:rsidRPr="001D7939">
        <w:rPr>
          <w:color w:val="0000FF"/>
        </w:rPr>
        <w:t>&lt;/</w:t>
      </w:r>
      <w:r w:rsidRPr="00294AC7">
        <w:rPr>
          <w:rStyle w:val="XMLTag"/>
        </w:rPr>
        <w:t>LayoutElement</w:t>
      </w:r>
      <w:r w:rsidRPr="001D7939">
        <w:rPr>
          <w:color w:val="0000FF"/>
        </w:rPr>
        <w:t>&gt;</w:t>
      </w:r>
    </w:p>
    <w:p w:rsidR="00EB04BC" w:rsidRPr="001D7939" w:rsidRDefault="00EB04BC" w:rsidP="00785DEE">
      <w:pPr>
        <w:pStyle w:val="Samplecode09"/>
      </w:pPr>
      <w:r w:rsidRPr="001D7939">
        <w:rPr>
          <w:color w:val="0000FF"/>
        </w:rPr>
        <w:t>&lt;/</w:t>
      </w:r>
      <w:r w:rsidRPr="00294AC7">
        <w:rPr>
          <w:rStyle w:val="XMLTag"/>
        </w:rPr>
        <w:t>RunList</w:t>
      </w:r>
      <w:r w:rsidRPr="001D7939">
        <w:rPr>
          <w:color w:val="0000FF"/>
        </w:rPr>
        <w:t>&gt;</w:t>
      </w:r>
    </w:p>
    <w:p w:rsidR="00EB04BC" w:rsidRPr="00B66C96" w:rsidRDefault="00EB04BC" w:rsidP="00785DEE">
      <w:pPr>
        <w:pStyle w:val="Samplecode10"/>
        <w:rPr>
          <w:rStyle w:val="XMLComment"/>
        </w:rPr>
      </w:pPr>
      <w:r w:rsidRPr="00B66C96">
        <w:rPr>
          <w:rStyle w:val="XMLComment"/>
        </w:rPr>
        <w:t>&lt;!--OO--&gt;</w:t>
      </w:r>
    </w:p>
    <w:p w:rsidR="00EB04BC" w:rsidRPr="001D7939" w:rsidRDefault="00EB04BC" w:rsidP="00785DEE">
      <w:pPr>
        <w:pStyle w:val="Samplecode08"/>
      </w:pPr>
      <w:r w:rsidRPr="001D7939">
        <w:rPr>
          <w:color w:val="0000FF"/>
        </w:rPr>
        <w:t>&lt;/</w:t>
      </w:r>
      <w:r w:rsidRPr="00294AC7">
        <w:rPr>
          <w:rStyle w:val="XMLTag"/>
        </w:rPr>
        <w:t>ArtDelivery</w:t>
      </w:r>
      <w:r w:rsidRPr="001D7939">
        <w:rPr>
          <w:color w:val="0000FF"/>
        </w:rPr>
        <w:t>&gt;</w:t>
      </w:r>
    </w:p>
    <w:p w:rsidR="00785DEE" w:rsidRDefault="00EB04BC" w:rsidP="00785DEE">
      <w:pPr>
        <w:pStyle w:val="Samplecode08"/>
      </w:pPr>
      <w:r w:rsidRPr="001D7939">
        <w:rPr>
          <w:color w:val="0000FF"/>
        </w:rPr>
        <w:t>&lt;</w:t>
      </w:r>
      <w:r w:rsidRPr="00294AC7">
        <w:rPr>
          <w:rStyle w:val="XMLTag"/>
        </w:rPr>
        <w:t>Comment</w:t>
      </w:r>
      <w:r w:rsidRPr="001D7939">
        <w:rPr>
          <w:color w:val="FF0000"/>
        </w:rPr>
        <w:t xml:space="preserve"> Name</w:t>
      </w:r>
      <w:r w:rsidRPr="001D7939">
        <w:rPr>
          <w:color w:val="0000FF"/>
        </w:rPr>
        <w:t>=</w:t>
      </w:r>
      <w:r w:rsidRPr="001C0A8D">
        <w:rPr>
          <w:rStyle w:val="XMLAttrValue"/>
        </w:rPr>
        <w:t>"Description"</w:t>
      </w:r>
      <w:r w:rsidRPr="001D7939">
        <w:rPr>
          <w:color w:val="0000FF"/>
        </w:rPr>
        <w:t>&gt;</w:t>
      </w:r>
      <w:r w:rsidRPr="001D7939">
        <w:t>Solids and reverses completed and in the files.</w:t>
      </w:r>
    </w:p>
    <w:p w:rsidR="00EB04BC" w:rsidRPr="001D7939" w:rsidRDefault="00EB04BC" w:rsidP="00785DEE">
      <w:pPr>
        <w:pStyle w:val="Samplecode09"/>
      </w:pPr>
      <w:r w:rsidRPr="001D7939">
        <w:t>&lt;!--</w:t>
      </w:r>
      <w:r w:rsidRPr="001D7939">
        <w:rPr>
          <w:color w:val="808080"/>
        </w:rPr>
        <w:t>OO</w:t>
      </w:r>
      <w:r w:rsidRPr="001D7939">
        <w:t>--&gt;</w:t>
      </w:r>
    </w:p>
    <w:p w:rsidR="00EB04BC" w:rsidRPr="001D7939" w:rsidRDefault="00EB04BC" w:rsidP="00785DEE">
      <w:pPr>
        <w:pStyle w:val="Samplecode08"/>
      </w:pPr>
      <w:r w:rsidRPr="001D7939">
        <w:rPr>
          <w:color w:val="0000FF"/>
        </w:rPr>
        <w:t>&lt;/</w:t>
      </w:r>
      <w:r w:rsidRPr="00294AC7">
        <w:rPr>
          <w:rStyle w:val="XMLTag"/>
        </w:rPr>
        <w:t>Comment</w:t>
      </w:r>
      <w:r w:rsidRPr="001D7939">
        <w:rPr>
          <w:color w:val="0000FF"/>
        </w:rPr>
        <w:t>&gt;</w:t>
      </w:r>
    </w:p>
    <w:p w:rsidR="00EB04BC" w:rsidRPr="001D7939" w:rsidRDefault="00EB04BC" w:rsidP="00785DEE">
      <w:pPr>
        <w:pStyle w:val="Samplecode07"/>
      </w:pPr>
      <w:r w:rsidRPr="001D7939">
        <w:rPr>
          <w:color w:val="0000FF"/>
        </w:rPr>
        <w:t>&lt;/</w:t>
      </w:r>
      <w:r w:rsidRPr="00294AC7">
        <w:rPr>
          <w:rStyle w:val="XMLTag"/>
        </w:rPr>
        <w:t>ArtDeliveryIntent</w:t>
      </w:r>
      <w:r w:rsidRPr="001D7939">
        <w:rPr>
          <w:color w:val="0000FF"/>
        </w:rPr>
        <w:t>&gt;</w:t>
      </w:r>
    </w:p>
    <w:p w:rsidR="00EB04BC" w:rsidRPr="00785DEE" w:rsidRDefault="00EB04BC" w:rsidP="00785DEE">
      <w:pPr>
        <w:pStyle w:val="Samplecode07"/>
        <w:rPr>
          <w:szCs w:val="17"/>
        </w:rPr>
      </w:pPr>
      <w:r w:rsidRPr="001D7939">
        <w:rPr>
          <w:color w:val="0000FF"/>
        </w:rPr>
        <w:t>&lt;</w:t>
      </w:r>
      <w:r w:rsidRPr="00294AC7">
        <w:rPr>
          <w:rStyle w:val="XMLTag"/>
        </w:rPr>
        <w:t>ColorIntent</w:t>
      </w:r>
      <w:r w:rsidRPr="00785DEE">
        <w:rPr>
          <w:szCs w:val="17"/>
        </w:rPr>
        <w:t xml:space="preserve"> </w:t>
      </w:r>
      <w:r w:rsidRPr="00294AC7">
        <w:rPr>
          <w:rStyle w:val="XMLAttrName"/>
        </w:rPr>
        <w:t>ID</w:t>
      </w:r>
      <w:r w:rsidRPr="00785DEE">
        <w:rPr>
          <w:szCs w:val="17"/>
        </w:rPr>
        <w:t>=</w:t>
      </w:r>
      <w:r w:rsidRPr="001C0A8D">
        <w:rPr>
          <w:rStyle w:val="XMLAttrValue"/>
        </w:rPr>
        <w:t>"Color1"</w:t>
      </w:r>
      <w:r w:rsidRPr="00785DEE">
        <w:rPr>
          <w:szCs w:val="17"/>
        </w:rPr>
        <w:t xml:space="preserve"> </w:t>
      </w:r>
      <w:r w:rsidRPr="00B66C96">
        <w:rPr>
          <w:rStyle w:val="XMLAttrName"/>
        </w:rPr>
        <w:t>Class</w:t>
      </w:r>
      <w:r w:rsidRPr="00785DEE">
        <w:rPr>
          <w:szCs w:val="17"/>
        </w:rPr>
        <w:t>=</w:t>
      </w:r>
      <w:r w:rsidRPr="001C0A8D">
        <w:rPr>
          <w:rStyle w:val="XMLAttrValue"/>
        </w:rPr>
        <w:t>"Intent</w:t>
      </w:r>
      <w:r w:rsidRPr="00785DEE">
        <w:rPr>
          <w:szCs w:val="17"/>
        </w:rPr>
        <w:t xml:space="preserve">" </w:t>
      </w:r>
      <w:r w:rsidRPr="00294AC7">
        <w:rPr>
          <w:rStyle w:val="XMLAttrName"/>
        </w:rPr>
        <w:t>Status</w:t>
      </w:r>
      <w:r w:rsidRPr="00785DEE">
        <w:rPr>
          <w:szCs w:val="17"/>
        </w:rPr>
        <w:t>=</w:t>
      </w:r>
      <w:r w:rsidRPr="001C0A8D">
        <w:rPr>
          <w:rStyle w:val="XMLAttrValue"/>
        </w:rPr>
        <w:t>"Available"</w:t>
      </w:r>
      <w:r w:rsidRPr="00785DEE">
        <w:rPr>
          <w:szCs w:val="17"/>
        </w:rPr>
        <w:t>&gt;</w:t>
      </w:r>
    </w:p>
    <w:p w:rsidR="00EB04BC" w:rsidRPr="00785DEE" w:rsidRDefault="00785DEE" w:rsidP="00785DEE">
      <w:pPr>
        <w:pStyle w:val="Samplecode08"/>
      </w:pPr>
      <w:r w:rsidRPr="00785DEE">
        <w:t>&lt;</w:t>
      </w:r>
      <w:r w:rsidR="00EB04BC" w:rsidRPr="00294AC7">
        <w:rPr>
          <w:rStyle w:val="XMLTag"/>
        </w:rPr>
        <w:t>ColorStandard</w:t>
      </w:r>
      <w:r w:rsidR="00EB04BC" w:rsidRPr="00785DEE">
        <w:t xml:space="preserve"> </w:t>
      </w:r>
      <w:r w:rsidR="00EB04BC" w:rsidRPr="00294AC7">
        <w:rPr>
          <w:rStyle w:val="XMLAttrName"/>
        </w:rPr>
        <w:t>DataType</w:t>
      </w:r>
      <w:r w:rsidR="00EB04BC" w:rsidRPr="00785DEE">
        <w:t>=</w:t>
      </w:r>
      <w:r w:rsidR="00EB04BC" w:rsidRPr="001C0A8D">
        <w:rPr>
          <w:rStyle w:val="XMLAttrValue"/>
        </w:rPr>
        <w:t>"NameSpan"</w:t>
      </w:r>
      <w:r w:rsidR="00EB04BC" w:rsidRPr="00785DEE">
        <w:t xml:space="preserve"> </w:t>
      </w:r>
      <w:r w:rsidR="00EB04BC" w:rsidRPr="00294AC7">
        <w:rPr>
          <w:rStyle w:val="XMLAttrName"/>
        </w:rPr>
        <w:t>Preferred</w:t>
      </w:r>
      <w:r w:rsidR="00EB04BC" w:rsidRPr="00785DEE">
        <w:t>=</w:t>
      </w:r>
      <w:r w:rsidR="00EB04BC" w:rsidRPr="001C0A8D">
        <w:rPr>
          <w:rStyle w:val="XMLAttrValue"/>
        </w:rPr>
        <w:t>"MonoChrome"</w:t>
      </w:r>
      <w:r w:rsidR="00EB04BC" w:rsidRPr="00785DEE">
        <w:t>/&gt;</w:t>
      </w:r>
    </w:p>
    <w:p w:rsidR="00EB04BC" w:rsidRPr="00785DEE" w:rsidRDefault="00EB04BC" w:rsidP="00785DEE">
      <w:pPr>
        <w:pStyle w:val="Samplecode08"/>
      </w:pPr>
      <w:r w:rsidRPr="00785DEE">
        <w:t>&lt;</w:t>
      </w:r>
      <w:r w:rsidRPr="00294AC7">
        <w:rPr>
          <w:rStyle w:val="XMLTag"/>
        </w:rPr>
        <w:t>ColorsUsed</w:t>
      </w:r>
      <w:r w:rsidRPr="00785DEE">
        <w:t>&gt;</w:t>
      </w:r>
    </w:p>
    <w:p w:rsidR="00EB04BC" w:rsidRPr="00B66C96" w:rsidRDefault="00EB04BC" w:rsidP="00785DEE">
      <w:pPr>
        <w:pStyle w:val="Samplecode10"/>
        <w:rPr>
          <w:rStyle w:val="XMLComment"/>
        </w:rPr>
      </w:pPr>
      <w:r w:rsidRPr="00B66C96">
        <w:rPr>
          <w:rStyle w:val="XMLComment"/>
        </w:rPr>
        <w:t xml:space="preserve">&lt;!--II </w:t>
      </w:r>
      <w:proofErr w:type="gramStart"/>
      <w:r w:rsidRPr="00B66C96">
        <w:rPr>
          <w:rStyle w:val="XMLComment"/>
        </w:rPr>
        <w:t>This</w:t>
      </w:r>
      <w:proofErr w:type="gramEnd"/>
      <w:r w:rsidRPr="00B66C96">
        <w:rPr>
          <w:rStyle w:val="XMLComment"/>
        </w:rPr>
        <w:t xml:space="preserve"> is a 2-color job; colors must be listed since they are exactly those implied by ColorStandard = </w:t>
      </w:r>
      <w:r w:rsidR="00406767" w:rsidRPr="00B66C96">
        <w:rPr>
          <w:rStyle w:val="XMLComment"/>
        </w:rPr>
        <w:br/>
      </w:r>
      <w:r w:rsidRPr="00B66C96">
        <w:rPr>
          <w:rStyle w:val="XMLComment"/>
        </w:rPr>
        <w:t>"MonoChrome."--&gt;</w:t>
      </w:r>
    </w:p>
    <w:p w:rsidR="00EB04BC" w:rsidRPr="00B66C96" w:rsidRDefault="00EB04BC" w:rsidP="00785DEE">
      <w:pPr>
        <w:pStyle w:val="Samplecode10"/>
        <w:rPr>
          <w:rStyle w:val="XMLComment"/>
        </w:rPr>
      </w:pPr>
      <w:r w:rsidRPr="00B66C96">
        <w:rPr>
          <w:rStyle w:val="XMLComment"/>
        </w:rPr>
        <w:t>&lt;!--Here "PMSxxx" is used to mean "some unspecified PMS color."--&gt;</w:t>
      </w:r>
    </w:p>
    <w:p w:rsidR="00EB04BC" w:rsidRPr="00785DEE" w:rsidRDefault="00EB04BC" w:rsidP="00785DEE">
      <w:pPr>
        <w:pStyle w:val="Samplecode09"/>
      </w:pPr>
      <w:r w:rsidRPr="00785DEE">
        <w:t>&lt;</w:t>
      </w:r>
      <w:r w:rsidRPr="00B66C96">
        <w:rPr>
          <w:rStyle w:val="XMLTag"/>
        </w:rPr>
        <w:t>SeparationSpec</w:t>
      </w:r>
      <w:r w:rsidRPr="00785DEE">
        <w:t xml:space="preserve"> </w:t>
      </w:r>
      <w:r w:rsidRPr="00B66C96">
        <w:rPr>
          <w:rStyle w:val="XMLAttrName"/>
        </w:rPr>
        <w:t>Name</w:t>
      </w:r>
      <w:r w:rsidRPr="00785DEE">
        <w:t>=</w:t>
      </w:r>
      <w:r w:rsidRPr="00B66C96">
        <w:rPr>
          <w:rStyle w:val="XMLAttrValue"/>
        </w:rPr>
        <w:t>"Black"</w:t>
      </w:r>
      <w:r w:rsidRPr="00785DEE">
        <w:t>/&gt;</w:t>
      </w:r>
    </w:p>
    <w:p w:rsidR="00EB04BC" w:rsidRPr="00785DEE" w:rsidRDefault="00EB04BC" w:rsidP="00785DEE">
      <w:pPr>
        <w:pStyle w:val="Samplecode09"/>
      </w:pPr>
      <w:r w:rsidRPr="00785DEE">
        <w:t>&lt;</w:t>
      </w:r>
      <w:r w:rsidRPr="00B66C96">
        <w:rPr>
          <w:rStyle w:val="XMLTag"/>
        </w:rPr>
        <w:t>SeparationSpec</w:t>
      </w:r>
      <w:r w:rsidRPr="00785DEE">
        <w:t xml:space="preserve"> </w:t>
      </w:r>
      <w:r w:rsidRPr="00B66C96">
        <w:rPr>
          <w:rStyle w:val="XMLAttrName"/>
        </w:rPr>
        <w:t>Name</w:t>
      </w:r>
      <w:r w:rsidRPr="00785DEE">
        <w:t>=</w:t>
      </w:r>
      <w:r w:rsidRPr="00B66C96">
        <w:rPr>
          <w:rStyle w:val="XMLAttrValue"/>
        </w:rPr>
        <w:t>"PMSxxx"</w:t>
      </w:r>
      <w:r w:rsidRPr="00785DEE">
        <w:t>/&gt;</w:t>
      </w:r>
    </w:p>
    <w:p w:rsidR="00EB04BC" w:rsidRPr="00785DEE" w:rsidRDefault="00EB04BC" w:rsidP="00785DEE">
      <w:pPr>
        <w:pStyle w:val="Samplecode08"/>
      </w:pPr>
      <w:r w:rsidRPr="00785DEE">
        <w:t>&lt;/</w:t>
      </w:r>
      <w:r w:rsidRPr="00B66C96">
        <w:rPr>
          <w:rStyle w:val="XMLTag"/>
        </w:rPr>
        <w:t>ColorsUsed</w:t>
      </w:r>
      <w:r w:rsidRPr="00785DEE">
        <w:t>&gt;</w:t>
      </w:r>
    </w:p>
    <w:p w:rsidR="00EB04BC" w:rsidRPr="00785DEE" w:rsidRDefault="00EB04BC" w:rsidP="00785DEE">
      <w:pPr>
        <w:pStyle w:val="Samplecode07"/>
        <w:rPr>
          <w:szCs w:val="17"/>
        </w:rPr>
      </w:pPr>
      <w:r w:rsidRPr="00785DEE">
        <w:rPr>
          <w:szCs w:val="17"/>
        </w:rPr>
        <w:t>&lt;/</w:t>
      </w:r>
      <w:r w:rsidRPr="00B66C96">
        <w:rPr>
          <w:rStyle w:val="XMLTag"/>
        </w:rPr>
        <w:t>ColorIntent</w:t>
      </w:r>
      <w:r w:rsidRPr="00785DEE">
        <w:rPr>
          <w:szCs w:val="17"/>
        </w:rPr>
        <w:t>&gt;</w:t>
      </w:r>
    </w:p>
    <w:p w:rsidR="00EB04BC" w:rsidRPr="00785DEE" w:rsidRDefault="00EB04BC" w:rsidP="00DD36C2">
      <w:pPr>
        <w:pStyle w:val="Samplecode07"/>
      </w:pPr>
      <w:r w:rsidRPr="00785DEE">
        <w:t>&lt;</w:t>
      </w:r>
      <w:r w:rsidRPr="00B66C96">
        <w:rPr>
          <w:rStyle w:val="XMLTag"/>
        </w:rPr>
        <w:t>MediaIntent</w:t>
      </w:r>
      <w:r w:rsidRPr="00785DEE">
        <w:t xml:space="preserve"> </w:t>
      </w:r>
      <w:r w:rsidRPr="00B66C96">
        <w:rPr>
          <w:rStyle w:val="XMLAttrName"/>
        </w:rPr>
        <w:t>ID</w:t>
      </w:r>
      <w:r w:rsidRPr="00785DEE">
        <w:t>=</w:t>
      </w:r>
      <w:r w:rsidRPr="00B66C96">
        <w:rPr>
          <w:rStyle w:val="XMLAttrValue"/>
        </w:rPr>
        <w:t>"Media1"</w:t>
      </w:r>
      <w:r w:rsidRPr="00785DEE">
        <w:t xml:space="preserve"> </w:t>
      </w:r>
      <w:r w:rsidRPr="00B66C96">
        <w:rPr>
          <w:rStyle w:val="XMLAttrName"/>
        </w:rPr>
        <w:t>Class</w:t>
      </w:r>
      <w:r w:rsidRPr="00785DEE">
        <w:t>=</w:t>
      </w:r>
      <w:r w:rsidRPr="00B66C96">
        <w:rPr>
          <w:rStyle w:val="XMLAttrValue"/>
        </w:rPr>
        <w:t>"Intent"</w:t>
      </w:r>
      <w:r w:rsidRPr="00785DEE">
        <w:t xml:space="preserve"> </w:t>
      </w:r>
      <w:r w:rsidRPr="00B66C96">
        <w:rPr>
          <w:rStyle w:val="XMLAttrName"/>
        </w:rPr>
        <w:t>Status</w:t>
      </w:r>
      <w:r w:rsidRPr="00785DEE">
        <w:t>=</w:t>
      </w:r>
      <w:r w:rsidRPr="00B66C96">
        <w:rPr>
          <w:rStyle w:val="XMLAttrValue"/>
        </w:rPr>
        <w:t>"Available"</w:t>
      </w:r>
      <w:r w:rsidRPr="00785DEE">
        <w:t>&gt;</w:t>
      </w:r>
    </w:p>
    <w:p w:rsidR="00EB04BC" w:rsidRPr="00B66C96" w:rsidRDefault="00EB04BC" w:rsidP="00DD36C2">
      <w:pPr>
        <w:pStyle w:val="Samplecode09"/>
        <w:rPr>
          <w:rStyle w:val="XMLComment"/>
        </w:rPr>
      </w:pPr>
      <w:r w:rsidRPr="00B66C96">
        <w:rPr>
          <w:rStyle w:val="XMLComment"/>
        </w:rPr>
        <w:t>&lt;!--JJ--&gt;</w:t>
      </w:r>
    </w:p>
    <w:p w:rsidR="00EB04BC" w:rsidRPr="001D7939" w:rsidRDefault="00EB04BC" w:rsidP="00DD36C2">
      <w:pPr>
        <w:pStyle w:val="Samplecode08"/>
        <w:rPr>
          <w:color w:val="000000"/>
        </w:rPr>
      </w:pPr>
      <w:r w:rsidRPr="001D7939">
        <w:rPr>
          <w:color w:val="0000FF"/>
        </w:rPr>
        <w:lastRenderedPageBreak/>
        <w:t>&lt;</w:t>
      </w:r>
      <w:r w:rsidRPr="00B66C96">
        <w:rPr>
          <w:rStyle w:val="XMLTag"/>
        </w:rPr>
        <w:t>FrontCoatings</w:t>
      </w:r>
      <w:r w:rsidRPr="001D7939">
        <w:t xml:space="preserve"> </w:t>
      </w:r>
      <w:r w:rsidRPr="00B66C96">
        <w:rPr>
          <w:rStyle w:val="XMLAttrName"/>
        </w:rPr>
        <w:t>DataType</w:t>
      </w:r>
      <w:r w:rsidRPr="001D7939">
        <w:rPr>
          <w:color w:val="0000FF"/>
        </w:rPr>
        <w:t>=</w:t>
      </w:r>
      <w:r w:rsidRPr="00B66C96">
        <w:rPr>
          <w:rStyle w:val="XMLAttrValue"/>
        </w:rPr>
        <w:t>"EnumerationSpan"</w:t>
      </w:r>
      <w:r w:rsidRPr="001D7939">
        <w:t xml:space="preserve"> </w:t>
      </w:r>
      <w:r w:rsidRPr="00B66C96">
        <w:rPr>
          <w:rStyle w:val="XMLAttrName"/>
        </w:rPr>
        <w:t>Preferred</w:t>
      </w:r>
      <w:r w:rsidRPr="001D7939">
        <w:rPr>
          <w:color w:val="0000FF"/>
        </w:rPr>
        <w:t>=</w:t>
      </w:r>
      <w:r w:rsidRPr="00B66C96">
        <w:rPr>
          <w:rStyle w:val="XMLAttrValue"/>
        </w:rPr>
        <w:t>"Semigloss"</w:t>
      </w:r>
      <w:r w:rsidRPr="001D7939">
        <w:rPr>
          <w:color w:val="0000FF"/>
        </w:rPr>
        <w:t>/&gt;</w:t>
      </w:r>
    </w:p>
    <w:p w:rsidR="00EB04BC" w:rsidRPr="001D7939" w:rsidRDefault="00EB04BC" w:rsidP="00DD36C2">
      <w:pPr>
        <w:pStyle w:val="Samplecode08"/>
        <w:rPr>
          <w:color w:val="000000"/>
        </w:rPr>
      </w:pPr>
      <w:r w:rsidRPr="001D7939">
        <w:rPr>
          <w:color w:val="0000FF"/>
        </w:rPr>
        <w:t>&lt;</w:t>
      </w:r>
      <w:r w:rsidRPr="00B66C96">
        <w:rPr>
          <w:rStyle w:val="XMLTag"/>
        </w:rPr>
        <w:t>StockType</w:t>
      </w:r>
      <w:r w:rsidRPr="001D7939">
        <w:t xml:space="preserve"> </w:t>
      </w:r>
      <w:r w:rsidRPr="00B66C96">
        <w:rPr>
          <w:rStyle w:val="XMLAttrName"/>
        </w:rPr>
        <w:t>DataType</w:t>
      </w:r>
      <w:r w:rsidRPr="001D7939">
        <w:rPr>
          <w:color w:val="0000FF"/>
        </w:rPr>
        <w:t>=</w:t>
      </w:r>
      <w:r w:rsidRPr="00B66C96">
        <w:rPr>
          <w:rStyle w:val="XMLAttrValue"/>
        </w:rPr>
        <w:t>"NameSpan"</w:t>
      </w:r>
      <w:r w:rsidRPr="001D7939">
        <w:t xml:space="preserve"> </w:t>
      </w:r>
      <w:r w:rsidRPr="00B66C96">
        <w:rPr>
          <w:rStyle w:val="XMLAttrName"/>
        </w:rPr>
        <w:t>Preferred</w:t>
      </w:r>
      <w:r w:rsidRPr="001D7939">
        <w:rPr>
          <w:color w:val="0000FF"/>
        </w:rPr>
        <w:t>=</w:t>
      </w:r>
      <w:r w:rsidRPr="00B66C96">
        <w:rPr>
          <w:rStyle w:val="XMLAttrValue"/>
        </w:rPr>
        <w:t>"Offset"</w:t>
      </w:r>
      <w:r w:rsidRPr="001D7939">
        <w:rPr>
          <w:color w:val="0000FF"/>
        </w:rPr>
        <w:t>/&gt;</w:t>
      </w:r>
    </w:p>
    <w:p w:rsidR="00EB04BC" w:rsidRPr="001D7939" w:rsidRDefault="00EB04BC" w:rsidP="00DD36C2">
      <w:pPr>
        <w:pStyle w:val="Samplecode08"/>
        <w:rPr>
          <w:color w:val="000000"/>
        </w:rPr>
      </w:pPr>
      <w:r w:rsidRPr="001D7939">
        <w:rPr>
          <w:color w:val="0000FF"/>
        </w:rPr>
        <w:t>&lt;</w:t>
      </w:r>
      <w:r w:rsidRPr="00B66C96">
        <w:rPr>
          <w:rStyle w:val="XMLTag"/>
        </w:rPr>
        <w:t>USWeight</w:t>
      </w:r>
      <w:r w:rsidRPr="001D7939">
        <w:t xml:space="preserve"> </w:t>
      </w:r>
      <w:r w:rsidRPr="00B66C96">
        <w:rPr>
          <w:rStyle w:val="XMLAttrName"/>
        </w:rPr>
        <w:t>DataType</w:t>
      </w:r>
      <w:r w:rsidRPr="001D7939">
        <w:rPr>
          <w:color w:val="0000FF"/>
        </w:rPr>
        <w:t>=</w:t>
      </w:r>
      <w:r w:rsidRPr="00B66C96">
        <w:rPr>
          <w:rStyle w:val="XMLAttrValue"/>
        </w:rPr>
        <w:t>"NumberSpan"</w:t>
      </w:r>
      <w:r w:rsidRPr="001D7939">
        <w:t xml:space="preserve"> </w:t>
      </w:r>
      <w:r w:rsidRPr="00B66C96">
        <w:rPr>
          <w:rStyle w:val="XMLAttrName"/>
        </w:rPr>
        <w:t>Range</w:t>
      </w:r>
      <w:r w:rsidRPr="001D7939">
        <w:rPr>
          <w:color w:val="0000FF"/>
        </w:rPr>
        <w:t>=</w:t>
      </w:r>
      <w:r w:rsidRPr="00B66C96">
        <w:rPr>
          <w:rStyle w:val="XMLAttrValue"/>
        </w:rPr>
        <w:t>"60~70"</w:t>
      </w:r>
      <w:r w:rsidRPr="001D7939">
        <w:rPr>
          <w:color w:val="0000FF"/>
        </w:rPr>
        <w:t>&gt;</w:t>
      </w:r>
    </w:p>
    <w:p w:rsidR="00785DEE" w:rsidRPr="00B66C96" w:rsidRDefault="00EB04BC" w:rsidP="00DD36C2">
      <w:pPr>
        <w:pStyle w:val="Samplecode09"/>
        <w:rPr>
          <w:rStyle w:val="XMLComment"/>
        </w:rPr>
      </w:pPr>
      <w:r w:rsidRPr="00B66C96">
        <w:rPr>
          <w:rStyle w:val="XMLComment"/>
        </w:rPr>
        <w:t>&lt;!--MM--&gt;</w:t>
      </w:r>
    </w:p>
    <w:p w:rsidR="00EB04BC" w:rsidRPr="001D7939" w:rsidRDefault="00EB04BC" w:rsidP="00DD36C2">
      <w:pPr>
        <w:pStyle w:val="Samplecode08"/>
        <w:rPr>
          <w:color w:val="000000"/>
        </w:rPr>
      </w:pPr>
      <w:r w:rsidRPr="001D7939">
        <w:rPr>
          <w:color w:val="0000FF"/>
        </w:rPr>
        <w:t>&lt;/</w:t>
      </w:r>
      <w:r w:rsidRPr="00B66C96">
        <w:rPr>
          <w:rStyle w:val="XMLTag"/>
        </w:rPr>
        <w:t>USWeight</w:t>
      </w:r>
      <w:r w:rsidRPr="001D7939">
        <w:rPr>
          <w:color w:val="0000FF"/>
        </w:rPr>
        <w:t>&gt;</w:t>
      </w:r>
    </w:p>
    <w:p w:rsidR="00EB04BC" w:rsidRPr="001D7939" w:rsidRDefault="00EB04BC" w:rsidP="00DD36C2">
      <w:pPr>
        <w:pStyle w:val="Samplecode07"/>
        <w:rPr>
          <w:color w:val="000000"/>
        </w:rPr>
      </w:pPr>
      <w:r w:rsidRPr="001D7939">
        <w:rPr>
          <w:color w:val="0000FF"/>
        </w:rPr>
        <w:t>&lt;/</w:t>
      </w:r>
      <w:r w:rsidRPr="00B66C96">
        <w:rPr>
          <w:rStyle w:val="XMLTag"/>
        </w:rPr>
        <w:t>MediaIntent</w:t>
      </w:r>
      <w:r w:rsidRPr="001D7939">
        <w:rPr>
          <w:color w:val="0000FF"/>
        </w:rPr>
        <w:t>&gt;</w:t>
      </w:r>
    </w:p>
    <w:p w:rsidR="00EB04BC" w:rsidRPr="001D7939" w:rsidRDefault="00EB04BC" w:rsidP="00DD36C2">
      <w:pPr>
        <w:pStyle w:val="Samplecode07"/>
        <w:rPr>
          <w:color w:val="000000"/>
        </w:rPr>
      </w:pPr>
      <w:r w:rsidRPr="001D7939">
        <w:rPr>
          <w:color w:val="0000FF"/>
        </w:rPr>
        <w:t>&lt;</w:t>
      </w:r>
      <w:r w:rsidRPr="00B66C96">
        <w:rPr>
          <w:rStyle w:val="XMLTag"/>
        </w:rPr>
        <w:t>ProofingIntent</w:t>
      </w:r>
      <w:r w:rsidRPr="001D7939">
        <w:rPr>
          <w:color w:val="FF0000"/>
        </w:rPr>
        <w:t xml:space="preserve"> </w:t>
      </w:r>
      <w:r w:rsidRPr="00B66C96">
        <w:rPr>
          <w:rStyle w:val="XMLAttrName"/>
        </w:rPr>
        <w:t>ID</w:t>
      </w:r>
      <w:r w:rsidRPr="001D7939">
        <w:rPr>
          <w:color w:val="0000FF"/>
        </w:rPr>
        <w:t>=</w:t>
      </w:r>
      <w:r w:rsidRPr="00B66C96">
        <w:rPr>
          <w:rStyle w:val="XMLAttrValue"/>
        </w:rPr>
        <w:t>"Proof1"</w:t>
      </w:r>
      <w:r w:rsidRPr="001D7939">
        <w:rPr>
          <w:color w:val="FF0000"/>
        </w:rPr>
        <w:t xml:space="preserve"> </w:t>
      </w:r>
      <w:r w:rsidRPr="00B66C96">
        <w:rPr>
          <w:rStyle w:val="XMLAttrName"/>
        </w:rPr>
        <w:t>Class</w:t>
      </w:r>
      <w:r w:rsidRPr="001D7939">
        <w:rPr>
          <w:color w:val="0000FF"/>
        </w:rPr>
        <w:t>=</w:t>
      </w:r>
      <w:r w:rsidRPr="00B66C96">
        <w:rPr>
          <w:rStyle w:val="XMLAttrValue"/>
        </w:rPr>
        <w:t>"Intent"</w:t>
      </w:r>
      <w:r w:rsidRPr="001D7939">
        <w:rPr>
          <w:color w:val="FF0000"/>
        </w:rPr>
        <w:t xml:space="preserve"> </w:t>
      </w:r>
      <w:r w:rsidRPr="00B66C96">
        <w:rPr>
          <w:rStyle w:val="XMLAttrName"/>
        </w:rPr>
        <w:t>Status</w:t>
      </w:r>
      <w:r w:rsidRPr="001D7939">
        <w:rPr>
          <w:color w:val="0000FF"/>
        </w:rPr>
        <w:t>=</w:t>
      </w:r>
      <w:r w:rsidRPr="00B66C96">
        <w:rPr>
          <w:rStyle w:val="XMLAttrValue"/>
        </w:rPr>
        <w:t>"Available"</w:t>
      </w:r>
      <w:r w:rsidRPr="001D7939">
        <w:rPr>
          <w:color w:val="0000FF"/>
        </w:rPr>
        <w:t>&gt;</w:t>
      </w:r>
    </w:p>
    <w:p w:rsidR="00EB04BC" w:rsidRPr="001D7939" w:rsidRDefault="00EB04BC" w:rsidP="00DD36C2">
      <w:pPr>
        <w:pStyle w:val="Samplecode09"/>
      </w:pPr>
      <w:r w:rsidRPr="001D7939">
        <w:rPr>
          <w:color w:val="0000FF"/>
        </w:rPr>
        <w:t>&lt;!--</w:t>
      </w:r>
      <w:r w:rsidRPr="001D7939">
        <w:rPr>
          <w:color w:val="808080"/>
        </w:rPr>
        <w:t>PP</w:t>
      </w:r>
      <w:r w:rsidRPr="001D7939">
        <w:rPr>
          <w:color w:val="0000FF"/>
        </w:rPr>
        <w:t>--&gt;</w:t>
      </w:r>
    </w:p>
    <w:p w:rsidR="00EB04BC" w:rsidRPr="001D7939" w:rsidRDefault="00EB04BC" w:rsidP="00DD36C2">
      <w:pPr>
        <w:pStyle w:val="Samplecode08"/>
        <w:rPr>
          <w:color w:val="000000"/>
        </w:rPr>
      </w:pPr>
      <w:r w:rsidRPr="001D7939">
        <w:rPr>
          <w:color w:val="0000FF"/>
        </w:rPr>
        <w:t>&lt;</w:t>
      </w:r>
      <w:r w:rsidRPr="00B66C96">
        <w:rPr>
          <w:rStyle w:val="XMLTag"/>
        </w:rPr>
        <w:t>ProofItem</w:t>
      </w:r>
      <w:r w:rsidRPr="001D7939">
        <w:t xml:space="preserve"> </w:t>
      </w:r>
      <w:r w:rsidR="00DD36C2">
        <w:br/>
      </w:r>
      <w:r w:rsidRPr="00B66C96">
        <w:rPr>
          <w:rStyle w:val="XMLAttrName"/>
        </w:rPr>
        <w:t>ProofTarget</w:t>
      </w:r>
      <w:r w:rsidRPr="001D7939">
        <w:rPr>
          <w:color w:val="0000FF"/>
        </w:rPr>
        <w:t>="</w:t>
      </w:r>
      <w:r w:rsidRPr="0019333E">
        <w:rPr>
          <w:rStyle w:val="XMLAttrValue"/>
        </w:rPr>
        <w:t>mailto:mmartin@pan-o-ramic.com"</w:t>
      </w:r>
      <w:r w:rsidRPr="001D7939">
        <w:rPr>
          <w:color w:val="0000FF"/>
        </w:rPr>
        <w:t>&gt;</w:t>
      </w:r>
    </w:p>
    <w:p w:rsidR="00EB04BC" w:rsidRPr="001D7939" w:rsidRDefault="00EB04BC" w:rsidP="00DD36C2">
      <w:pPr>
        <w:pStyle w:val="Samplecode09"/>
        <w:rPr>
          <w:color w:val="000000"/>
        </w:rPr>
      </w:pPr>
      <w:r w:rsidRPr="001D7939">
        <w:rPr>
          <w:color w:val="0000FF"/>
        </w:rPr>
        <w:t>&lt;</w:t>
      </w:r>
      <w:r w:rsidRPr="00B66C96">
        <w:rPr>
          <w:rStyle w:val="XMLTag"/>
        </w:rPr>
        <w:t>ColorType</w:t>
      </w:r>
      <w:r w:rsidRPr="001D7939">
        <w:t xml:space="preserve"> </w:t>
      </w:r>
      <w:r w:rsidRPr="00B66C96">
        <w:rPr>
          <w:rStyle w:val="XMLAttrName"/>
        </w:rPr>
        <w:t>DataType</w:t>
      </w:r>
      <w:r w:rsidRPr="001D7939">
        <w:rPr>
          <w:color w:val="0000FF"/>
        </w:rPr>
        <w:t>=</w:t>
      </w:r>
      <w:r w:rsidRPr="0019333E">
        <w:rPr>
          <w:rStyle w:val="XMLAttrValue"/>
        </w:rPr>
        <w:t>"EnumerationSpan"</w:t>
      </w:r>
      <w:r w:rsidRPr="001D7939">
        <w:t xml:space="preserve"> </w:t>
      </w:r>
      <w:r w:rsidRPr="00B66C96">
        <w:rPr>
          <w:rStyle w:val="XMLAttrName"/>
        </w:rPr>
        <w:t>Preferred</w:t>
      </w:r>
      <w:r w:rsidRPr="001D7939">
        <w:rPr>
          <w:color w:val="0000FF"/>
        </w:rPr>
        <w:t>=</w:t>
      </w:r>
      <w:r w:rsidRPr="0019333E">
        <w:rPr>
          <w:rStyle w:val="XMLAttrValue"/>
        </w:rPr>
        <w:t>"BasicColor"</w:t>
      </w:r>
      <w:r w:rsidRPr="001D7939">
        <w:rPr>
          <w:color w:val="0000FF"/>
        </w:rPr>
        <w:t>/&gt;</w:t>
      </w:r>
    </w:p>
    <w:p w:rsidR="00EB04BC" w:rsidRPr="00B66C96" w:rsidRDefault="00EB04BC" w:rsidP="00DD36C2">
      <w:pPr>
        <w:pStyle w:val="Samplecode09"/>
        <w:rPr>
          <w:rStyle w:val="XMLTag"/>
        </w:rPr>
      </w:pPr>
      <w:r w:rsidRPr="001D7939">
        <w:rPr>
          <w:color w:val="0000FF"/>
        </w:rPr>
        <w:t>&lt;</w:t>
      </w:r>
      <w:r w:rsidRPr="00B66C96">
        <w:rPr>
          <w:rStyle w:val="XMLTag"/>
        </w:rPr>
        <w:t>ProofType</w:t>
      </w:r>
      <w:r w:rsidRPr="001D7939">
        <w:t xml:space="preserve"> </w:t>
      </w:r>
      <w:r w:rsidRPr="00B66C96">
        <w:rPr>
          <w:rStyle w:val="XMLAttrName"/>
        </w:rPr>
        <w:t>DataType</w:t>
      </w:r>
      <w:r w:rsidRPr="001D7939">
        <w:rPr>
          <w:color w:val="0000FF"/>
        </w:rPr>
        <w:t>=</w:t>
      </w:r>
      <w:r w:rsidRPr="0019333E">
        <w:rPr>
          <w:rStyle w:val="XMLAttrValue"/>
        </w:rPr>
        <w:t>"EnumerationSpan"</w:t>
      </w:r>
      <w:r w:rsidRPr="001D7939">
        <w:t xml:space="preserve"> </w:t>
      </w:r>
      <w:r w:rsidRPr="0019333E">
        <w:rPr>
          <w:rStyle w:val="XMLAttrName"/>
        </w:rPr>
        <w:t>preferred</w:t>
      </w:r>
      <w:r w:rsidRPr="00B66C96">
        <w:t>=</w:t>
      </w:r>
      <w:r w:rsidRPr="0019333E">
        <w:rPr>
          <w:rStyle w:val="XMLAttrValue"/>
        </w:rPr>
        <w:t>"Page"</w:t>
      </w:r>
      <w:r w:rsidRPr="00B66C96">
        <w:rPr>
          <w:rStyle w:val="XMLTag"/>
        </w:rPr>
        <w:t>/&gt;</w:t>
      </w:r>
    </w:p>
    <w:p w:rsidR="00EB04BC" w:rsidRPr="001D7939" w:rsidRDefault="00EB04BC" w:rsidP="00DD36C2">
      <w:pPr>
        <w:pStyle w:val="Samplecode09"/>
        <w:rPr>
          <w:color w:val="000000"/>
        </w:rPr>
      </w:pPr>
      <w:r w:rsidRPr="001D7939">
        <w:rPr>
          <w:color w:val="0000FF"/>
        </w:rPr>
        <w:t>&lt;</w:t>
      </w:r>
      <w:r w:rsidRPr="001D7939">
        <w:t xml:space="preserve">Technology </w:t>
      </w:r>
      <w:r w:rsidRPr="0019333E">
        <w:rPr>
          <w:rStyle w:val="XMLAttrName"/>
        </w:rPr>
        <w:t>DataType</w:t>
      </w:r>
      <w:r w:rsidRPr="001D7939">
        <w:rPr>
          <w:color w:val="0000FF"/>
        </w:rPr>
        <w:t>=</w:t>
      </w:r>
      <w:r w:rsidRPr="0019333E">
        <w:rPr>
          <w:rStyle w:val="XMLAttrValue"/>
        </w:rPr>
        <w:t>"NameSpan"</w:t>
      </w:r>
      <w:r w:rsidRPr="001D7939">
        <w:t xml:space="preserve"> </w:t>
      </w:r>
      <w:r w:rsidRPr="0019333E">
        <w:rPr>
          <w:rStyle w:val="XMLAttrName"/>
        </w:rPr>
        <w:t>Preferred</w:t>
      </w:r>
      <w:r w:rsidRPr="001D7939">
        <w:rPr>
          <w:color w:val="0000FF"/>
        </w:rPr>
        <w:t>=</w:t>
      </w:r>
      <w:r w:rsidRPr="0019333E">
        <w:rPr>
          <w:rStyle w:val="XMLAttrValue"/>
        </w:rPr>
        <w:t>"SoftProof"</w:t>
      </w:r>
      <w:r w:rsidRPr="001D7939">
        <w:rPr>
          <w:color w:val="0000FF"/>
        </w:rPr>
        <w:t>&gt;</w:t>
      </w:r>
    </w:p>
    <w:p w:rsidR="00DD36C2" w:rsidRDefault="00EB04BC" w:rsidP="00DD36C2">
      <w:pPr>
        <w:pStyle w:val="Samplecode10"/>
        <w:rPr>
          <w:color w:val="000000"/>
        </w:rPr>
      </w:pPr>
      <w:r w:rsidRPr="001D7939">
        <w:rPr>
          <w:color w:val="0000FF"/>
        </w:rPr>
        <w:t>&lt;</w:t>
      </w:r>
      <w:r w:rsidRPr="00B66C96">
        <w:rPr>
          <w:rStyle w:val="XMLTag"/>
        </w:rPr>
        <w:t>Comment</w:t>
      </w:r>
      <w:r w:rsidRPr="001D7939">
        <w:t xml:space="preserve"> </w:t>
      </w:r>
      <w:r w:rsidRPr="0019333E">
        <w:rPr>
          <w:rStyle w:val="XMLAttrName"/>
        </w:rPr>
        <w:t>Name</w:t>
      </w:r>
      <w:r w:rsidRPr="001D7939">
        <w:rPr>
          <w:color w:val="0000FF"/>
        </w:rPr>
        <w:t>=</w:t>
      </w:r>
      <w:r w:rsidRPr="0019333E">
        <w:rPr>
          <w:rStyle w:val="XMLAttrValue"/>
        </w:rPr>
        <w:t>"Instruction"</w:t>
      </w:r>
      <w:r w:rsidRPr="001D7939">
        <w:rPr>
          <w:color w:val="0000FF"/>
        </w:rPr>
        <w:t>&gt;</w:t>
      </w:r>
      <w:r w:rsidRPr="001D7939">
        <w:rPr>
          <w:color w:val="000000"/>
        </w:rPr>
        <w:t>Send PDF file</w:t>
      </w:r>
    </w:p>
    <w:p w:rsidR="00EB04BC" w:rsidRPr="001D7939" w:rsidRDefault="00EB04BC" w:rsidP="00DD36C2">
      <w:pPr>
        <w:pStyle w:val="Samplecode10"/>
        <w:rPr>
          <w:color w:val="000000"/>
        </w:rPr>
      </w:pPr>
      <w:r w:rsidRPr="001D7939">
        <w:rPr>
          <w:color w:val="0000FF"/>
        </w:rPr>
        <w:t>&lt;/</w:t>
      </w:r>
      <w:r w:rsidRPr="00B66C96">
        <w:rPr>
          <w:rStyle w:val="XMLTag"/>
        </w:rPr>
        <w:t>Comment</w:t>
      </w:r>
      <w:r w:rsidRPr="001D7939">
        <w:rPr>
          <w:color w:val="0000FF"/>
        </w:rPr>
        <w:t>&gt;</w:t>
      </w:r>
    </w:p>
    <w:p w:rsidR="00EB04BC" w:rsidRPr="001D7939" w:rsidRDefault="00EB04BC" w:rsidP="00DD36C2">
      <w:pPr>
        <w:pStyle w:val="Samplecode09"/>
        <w:rPr>
          <w:color w:val="000000"/>
        </w:rPr>
      </w:pPr>
      <w:r w:rsidRPr="001D7939">
        <w:rPr>
          <w:color w:val="0000FF"/>
        </w:rPr>
        <w:t>&lt;/</w:t>
      </w:r>
      <w:r w:rsidRPr="00B66C96">
        <w:rPr>
          <w:rStyle w:val="XMLTag"/>
        </w:rPr>
        <w:t>Technology</w:t>
      </w:r>
      <w:r w:rsidRPr="001D7939">
        <w:rPr>
          <w:color w:val="0000FF"/>
        </w:rPr>
        <w:t>&gt;</w:t>
      </w:r>
    </w:p>
    <w:p w:rsidR="00EB04BC" w:rsidRPr="001D7939" w:rsidRDefault="00EB04BC" w:rsidP="00DD36C2">
      <w:pPr>
        <w:pStyle w:val="Samplecode08"/>
        <w:rPr>
          <w:color w:val="000000"/>
        </w:rPr>
      </w:pPr>
      <w:r w:rsidRPr="001D7939">
        <w:rPr>
          <w:color w:val="0000FF"/>
        </w:rPr>
        <w:t>&lt;/</w:t>
      </w:r>
      <w:r w:rsidRPr="00B66C96">
        <w:rPr>
          <w:rStyle w:val="XMLTag"/>
        </w:rPr>
        <w:t>ProofItem</w:t>
      </w:r>
      <w:r w:rsidRPr="001D7939">
        <w:rPr>
          <w:color w:val="0000FF"/>
        </w:rPr>
        <w:t>&gt;</w:t>
      </w:r>
    </w:p>
    <w:p w:rsidR="00EB04BC" w:rsidRPr="001D7939" w:rsidRDefault="00EB04BC" w:rsidP="00DD36C2">
      <w:pPr>
        <w:pStyle w:val="Samplecode07"/>
      </w:pPr>
      <w:r w:rsidRPr="001D7939">
        <w:rPr>
          <w:color w:val="0000FF"/>
        </w:rPr>
        <w:t>&lt;/</w:t>
      </w:r>
      <w:r w:rsidRPr="00B66C96">
        <w:rPr>
          <w:rStyle w:val="XMLTag"/>
        </w:rPr>
        <w:t>ProofingIntent</w:t>
      </w:r>
      <w:r w:rsidRPr="001D7939">
        <w:rPr>
          <w:color w:val="0000FF"/>
        </w:rPr>
        <w:t>&gt;</w:t>
      </w:r>
    </w:p>
    <w:p w:rsidR="00EB04BC" w:rsidRPr="001D7939" w:rsidRDefault="00EB04BC" w:rsidP="00DD36C2">
      <w:pPr>
        <w:pStyle w:val="Samplecode06"/>
      </w:pPr>
      <w:r w:rsidRPr="001D7939">
        <w:rPr>
          <w:color w:val="0000FF"/>
        </w:rPr>
        <w:t>&lt;/</w:t>
      </w:r>
      <w:r w:rsidRPr="00B66C96">
        <w:rPr>
          <w:rStyle w:val="XMLTag"/>
        </w:rPr>
        <w:t>ResourcePool</w:t>
      </w:r>
      <w:r w:rsidRPr="001D7939">
        <w:rPr>
          <w:color w:val="0000FF"/>
        </w:rPr>
        <w:t>&gt;</w:t>
      </w:r>
    </w:p>
    <w:p w:rsidR="00EB04BC" w:rsidRPr="001D7939" w:rsidRDefault="00EB04BC" w:rsidP="00DD36C2">
      <w:pPr>
        <w:pStyle w:val="Samplecode05"/>
        <w:rPr>
          <w:color w:val="000000"/>
        </w:rPr>
      </w:pPr>
      <w:r w:rsidRPr="001D7939">
        <w:t>&lt;/</w:t>
      </w:r>
      <w:r w:rsidRPr="00B66C96">
        <w:rPr>
          <w:rStyle w:val="XMLTag"/>
        </w:rPr>
        <w:t>JDF</w:t>
      </w:r>
      <w:r w:rsidRPr="001D7939">
        <w:t>&gt;</w:t>
      </w:r>
    </w:p>
    <w:p w:rsidR="00EB04BC" w:rsidRPr="001D7939" w:rsidRDefault="00EB04BC" w:rsidP="00DD36C2">
      <w:pPr>
        <w:pStyle w:val="Samplecode04"/>
        <w:rPr>
          <w:color w:val="000000"/>
        </w:rPr>
      </w:pPr>
      <w:r w:rsidRPr="001D7939">
        <w:t>&lt;/</w:t>
      </w:r>
      <w:r w:rsidRPr="00B66C96">
        <w:rPr>
          <w:rStyle w:val="XMLTag"/>
        </w:rPr>
        <w:t>JDF</w:t>
      </w:r>
      <w:r w:rsidRPr="001D7939">
        <w:t>&gt;</w:t>
      </w:r>
    </w:p>
    <w:p w:rsidR="00EB04BC" w:rsidRPr="001D7939" w:rsidRDefault="00EB04BC" w:rsidP="00DD36C2">
      <w:pPr>
        <w:pStyle w:val="Samplecode03"/>
        <w:rPr>
          <w:color w:val="000000"/>
        </w:rPr>
      </w:pPr>
      <w:r w:rsidRPr="001D7939">
        <w:rPr>
          <w:color w:val="0000FF"/>
        </w:rPr>
        <w:t>&lt;/</w:t>
      </w:r>
      <w:r w:rsidRPr="00B66C96">
        <w:rPr>
          <w:rStyle w:val="XMLTag"/>
        </w:rPr>
        <w:t>jdf</w:t>
      </w:r>
      <w:proofErr w:type="gramStart"/>
      <w:r w:rsidRPr="00B66C96">
        <w:rPr>
          <w:rStyle w:val="XMLTag"/>
        </w:rPr>
        <w:t>:JDF</w:t>
      </w:r>
      <w:proofErr w:type="gramEnd"/>
      <w:r w:rsidRPr="001D7939">
        <w:rPr>
          <w:color w:val="0000FF"/>
        </w:rPr>
        <w:t>&gt;</w:t>
      </w:r>
    </w:p>
    <w:p w:rsidR="00EB04BC" w:rsidRPr="001D7939" w:rsidRDefault="00EB04BC" w:rsidP="00DD36C2">
      <w:pPr>
        <w:pStyle w:val="Samplecode02"/>
        <w:rPr>
          <w:color w:val="000000"/>
        </w:rPr>
      </w:pPr>
      <w:r w:rsidRPr="001D7939">
        <w:t>&lt;/</w:t>
      </w:r>
      <w:r w:rsidRPr="00B66C96">
        <w:rPr>
          <w:rStyle w:val="XMLTag"/>
        </w:rPr>
        <w:t>RFQ</w:t>
      </w:r>
      <w:r w:rsidRPr="001D7939">
        <w:t>&gt;</w:t>
      </w:r>
    </w:p>
    <w:p w:rsidR="00EB04BC" w:rsidRPr="001D7939" w:rsidRDefault="00EB04BC" w:rsidP="00DD36C2">
      <w:pPr>
        <w:pStyle w:val="Samplecode01"/>
        <w:rPr>
          <w:color w:val="000000"/>
        </w:rPr>
      </w:pPr>
      <w:r w:rsidRPr="001D7939">
        <w:rPr>
          <w:color w:val="0000FF"/>
        </w:rPr>
        <w:t>&lt;/</w:t>
      </w:r>
      <w:r w:rsidRPr="00B66C96">
        <w:rPr>
          <w:rStyle w:val="XMLTag"/>
        </w:rPr>
        <w:t>Request</w:t>
      </w:r>
      <w:r w:rsidRPr="001D7939">
        <w:rPr>
          <w:color w:val="0000FF"/>
        </w:rPr>
        <w:t>&gt;</w:t>
      </w:r>
    </w:p>
    <w:p w:rsidR="0002753A" w:rsidRDefault="00EB04BC" w:rsidP="002D1310">
      <w:pPr>
        <w:pStyle w:val="Samplecode"/>
        <w:rPr>
          <w:rFonts w:cs="Arial"/>
          <w:color w:val="0000FF"/>
          <w:sz w:val="17"/>
          <w:szCs w:val="17"/>
        </w:rPr>
      </w:pPr>
      <w:r w:rsidRPr="001D7939">
        <w:rPr>
          <w:rFonts w:cs="Arial"/>
          <w:color w:val="0000FF"/>
          <w:sz w:val="17"/>
          <w:szCs w:val="17"/>
        </w:rPr>
        <w:t>&lt;/</w:t>
      </w:r>
      <w:r w:rsidRPr="00B66C96">
        <w:rPr>
          <w:rStyle w:val="XMLTag"/>
        </w:rPr>
        <w:t>PrintTalk</w:t>
      </w:r>
      <w:r w:rsidRPr="001D7939">
        <w:rPr>
          <w:rFonts w:cs="Arial"/>
          <w:color w:val="0000FF"/>
          <w:sz w:val="17"/>
          <w:szCs w:val="17"/>
        </w:rPr>
        <w:t>&gt;</w:t>
      </w:r>
    </w:p>
    <w:p w:rsidR="00EB04BC" w:rsidRPr="0002753A" w:rsidRDefault="0002753A" w:rsidP="0002753A">
      <w:pPr>
        <w:rPr>
          <w:rFonts w:ascii="Courier New" w:hAnsi="Courier New" w:cs="Arial"/>
          <w:color w:val="0000FF"/>
          <w:sz w:val="17"/>
          <w:szCs w:val="17"/>
        </w:rPr>
      </w:pPr>
      <w:r>
        <w:rPr>
          <w:rFonts w:cs="Arial"/>
          <w:color w:val="0000FF"/>
          <w:sz w:val="17"/>
          <w:szCs w:val="17"/>
        </w:rPr>
        <w:br w:type="page"/>
      </w:r>
    </w:p>
    <w:p w:rsidR="00EB04BC" w:rsidRPr="0018189C" w:rsidRDefault="0064562D" w:rsidP="00111C1F">
      <w:pPr>
        <w:pStyle w:val="Heading2"/>
      </w:pPr>
      <w:bookmarkStart w:id="432" w:name="_Toc6217483"/>
      <w:bookmarkStart w:id="433" w:name="_Toc6220892"/>
      <w:bookmarkStart w:id="434" w:name="_Toc6224302"/>
      <w:bookmarkStart w:id="435" w:name="_Toc6224681"/>
      <w:bookmarkStart w:id="436" w:name="_Toc431471395"/>
      <w:bookmarkStart w:id="437" w:name="_Toc164364567"/>
      <w:bookmarkStart w:id="438" w:name="_Toc411174940"/>
      <w:bookmarkStart w:id="439" w:name="_Toc515093712"/>
      <w:bookmarkStart w:id="440" w:name="_Toc515094232"/>
      <w:bookmarkStart w:id="441" w:name="_Toc515377922"/>
      <w:r>
        <w:lastRenderedPageBreak/>
        <w:t xml:space="preserve">Example B – </w:t>
      </w:r>
      <w:r w:rsidR="00EB04BC" w:rsidRPr="0018189C">
        <w:t>Bible</w:t>
      </w:r>
      <w:bookmarkEnd w:id="432"/>
      <w:bookmarkEnd w:id="433"/>
      <w:bookmarkEnd w:id="434"/>
      <w:bookmarkEnd w:id="435"/>
      <w:bookmarkEnd w:id="436"/>
      <w:bookmarkEnd w:id="437"/>
      <w:bookmarkEnd w:id="438"/>
      <w:r w:rsidR="00EB04BC" w:rsidRPr="0018189C">
        <w:t xml:space="preserve"> </w:t>
      </w:r>
      <w:bookmarkEnd w:id="428"/>
      <w:bookmarkEnd w:id="429"/>
      <w:bookmarkEnd w:id="430"/>
      <w:bookmarkEnd w:id="439"/>
      <w:bookmarkEnd w:id="440"/>
      <w:bookmarkEnd w:id="441"/>
    </w:p>
    <w:p w:rsidR="00EB04BC" w:rsidRDefault="00EB04BC" w:rsidP="00A448BA">
      <w:pPr>
        <w:pStyle w:val="BodyText"/>
      </w:pPr>
      <w:r w:rsidRPr="0018189C">
        <w:t>In th</w:t>
      </w:r>
      <w:r w:rsidR="002643CD">
        <w:t>e second</w:t>
      </w:r>
      <w:r w:rsidRPr="0018189C">
        <w:t xml:space="preserve"> example,</w:t>
      </w:r>
      <w:r w:rsidR="0064562D">
        <w:t xml:space="preserve"> the</w:t>
      </w:r>
      <w:r w:rsidRPr="0018189C">
        <w:t xml:space="preserve"> </w:t>
      </w:r>
      <w:fldSimple w:instr=" REF PrintProvider \h  \* MERGEFORMAT ">
        <w:r w:rsidR="00BC3338" w:rsidRPr="00BC3338">
          <w:rPr>
            <w:rStyle w:val="JDFTermRef"/>
          </w:rPr>
          <w:t>Print Provider</w:t>
        </w:r>
      </w:fldSimple>
      <w:r w:rsidR="002643CD">
        <w:rPr>
          <w:rStyle w:val="JDFTermRef"/>
        </w:rPr>
        <w:t xml:space="preserve"> </w:t>
      </w:r>
      <w:r w:rsidR="002643CD" w:rsidRPr="0018189C">
        <w:t>produc</w:t>
      </w:r>
      <w:r w:rsidR="002643CD">
        <w:t>es</w:t>
      </w:r>
      <w:r w:rsidR="002643CD" w:rsidRPr="0018189C">
        <w:t xml:space="preserve"> </w:t>
      </w:r>
      <w:r w:rsidRPr="0018189C">
        <w:t>two Bibles, one with a soft cover and another with a hard case cover and dust jacket.  Just to make things interesting, the text is shared by both versions of books.  We are producing 5,000 soft cover versions and 7,500 hard case versions.  All are shipping to the same address.</w:t>
      </w:r>
    </w:p>
    <w:p w:rsidR="00A448BA" w:rsidRPr="0018189C" w:rsidRDefault="00B96B39" w:rsidP="00A448BA">
      <w:pPr>
        <w:pStyle w:val="Heading3"/>
      </w:pPr>
      <w:bookmarkStart w:id="442" w:name="_Toc411174941"/>
      <w:r>
        <w:t xml:space="preserve">Outline of </w:t>
      </w:r>
      <w:r w:rsidR="00A448BA">
        <w:t>JDF Structure</w:t>
      </w:r>
      <w:bookmarkEnd w:id="442"/>
    </w:p>
    <w:p w:rsidR="00EB04BC" w:rsidRPr="0018189C" w:rsidRDefault="00EB04BC" w:rsidP="008E14D7">
      <w:pPr>
        <w:pStyle w:val="BodyText"/>
      </w:pPr>
      <w:r w:rsidRPr="0018189C">
        <w:t xml:space="preserve">A simple outline of the </w:t>
      </w:r>
      <w:r w:rsidRPr="00AD7454">
        <w:rPr>
          <w:rStyle w:val="JDFElement"/>
        </w:rPr>
        <w:t>JDF</w:t>
      </w:r>
      <w:r w:rsidRPr="0018189C">
        <w:t xml:space="preserve"> for this project looks like this:</w:t>
      </w:r>
    </w:p>
    <w:p w:rsidR="00EB04BC" w:rsidRDefault="00EB04BC" w:rsidP="0019498C">
      <w:pPr>
        <w:pStyle w:val="Samplecodenumbered"/>
      </w:pPr>
      <w:r w:rsidRPr="0018189C">
        <w:t xml:space="preserve"> 1 </w:t>
      </w:r>
      <w:r w:rsidRPr="00AD7454">
        <w:rPr>
          <w:color w:val="0000FF"/>
        </w:rPr>
        <w:t>&lt;</w:t>
      </w:r>
      <w:r w:rsidRPr="0019498C">
        <w:rPr>
          <w:rStyle w:val="XMLTag"/>
        </w:rPr>
        <w:t>JDF</w:t>
      </w:r>
      <w:r w:rsidRPr="0018189C">
        <w:t xml:space="preserve"> </w:t>
      </w:r>
      <w:r w:rsidR="00AD7454" w:rsidRPr="0019498C">
        <w:rPr>
          <w:rStyle w:val="XMLAttrName"/>
        </w:rPr>
        <w:t>DescriptiveName</w:t>
      </w:r>
      <w:r w:rsidR="00AD7454" w:rsidRPr="008617AF">
        <w:rPr>
          <w:color w:val="0000FF"/>
        </w:rPr>
        <w:t>=</w:t>
      </w:r>
      <w:r w:rsidR="00AD7454" w:rsidRPr="0019498C">
        <w:rPr>
          <w:rStyle w:val="XMLAttrValue"/>
        </w:rPr>
        <w:t>"</w:t>
      </w:r>
      <w:r w:rsidRPr="0019498C">
        <w:rPr>
          <w:rStyle w:val="XMLAttrValue"/>
        </w:rPr>
        <w:t>Hard &amp; Soft Cover Book</w:t>
      </w:r>
      <w:r w:rsidR="00AD7454" w:rsidRPr="0019498C">
        <w:rPr>
          <w:rStyle w:val="XMLAttrValue"/>
        </w:rPr>
        <w:t>"</w:t>
      </w:r>
      <w:r w:rsidR="00AD7454" w:rsidRPr="00AD7454">
        <w:rPr>
          <w:color w:val="0000FF"/>
        </w:rPr>
        <w:t>&gt;</w:t>
      </w:r>
    </w:p>
    <w:p w:rsidR="00AD7454" w:rsidRPr="00471F1D" w:rsidRDefault="005465B1" w:rsidP="00471F1D">
      <w:pPr>
        <w:pStyle w:val="Samplecodenumbered"/>
      </w:pPr>
      <w:r>
        <w:t xml:space="preserve"> 2</w:t>
      </w:r>
      <w:r w:rsidR="00AD7454">
        <w:tab/>
      </w:r>
      <w:r w:rsidR="0019498C">
        <w:tab/>
      </w:r>
      <w:r w:rsidR="00AD7454" w:rsidRPr="00AD7454">
        <w:rPr>
          <w:color w:val="0000FF"/>
        </w:rPr>
        <w:t>&lt;</w:t>
      </w:r>
      <w:r w:rsidR="00AD7454" w:rsidRPr="0019498C">
        <w:rPr>
          <w:rStyle w:val="XMLTag"/>
        </w:rPr>
        <w:t>ResourcePool</w:t>
      </w:r>
      <w:r w:rsidR="00AD7454">
        <w:t>&gt;</w:t>
      </w:r>
    </w:p>
    <w:p w:rsidR="00EB04BC" w:rsidRPr="0018189C" w:rsidRDefault="00EB04BC" w:rsidP="0019498C">
      <w:pPr>
        <w:pStyle w:val="Samplecodenumbered"/>
      </w:pPr>
      <w:r w:rsidRPr="0018189C">
        <w:t xml:space="preserve"> </w:t>
      </w:r>
      <w:r w:rsidR="005465B1">
        <w:t>3</w:t>
      </w:r>
      <w:r w:rsidRPr="0018189C">
        <w:tab/>
      </w:r>
      <w:r w:rsidR="00AD7454">
        <w:tab/>
      </w:r>
      <w:r w:rsidR="0019498C">
        <w:tab/>
      </w:r>
      <w:r w:rsidRPr="00AD7454">
        <w:rPr>
          <w:color w:val="0000FF"/>
        </w:rPr>
        <w:t>&lt;</w:t>
      </w:r>
      <w:r w:rsidRPr="0019498C">
        <w:rPr>
          <w:rStyle w:val="XMLTag"/>
        </w:rPr>
        <w:t>CustomerInfo</w:t>
      </w:r>
      <w:r w:rsidRPr="00AD7454">
        <w:rPr>
          <w:color w:val="0000FF"/>
        </w:rPr>
        <w:t>&gt;</w:t>
      </w:r>
    </w:p>
    <w:p w:rsidR="00EB04BC" w:rsidRDefault="00EB04BC" w:rsidP="0019498C">
      <w:pPr>
        <w:pStyle w:val="Samplecodenumbered"/>
      </w:pPr>
      <w:r w:rsidRPr="0018189C">
        <w:t xml:space="preserve"> </w:t>
      </w:r>
      <w:r w:rsidR="005465B1">
        <w:t>4</w:t>
      </w:r>
      <w:r w:rsidRPr="0018189C">
        <w:tab/>
      </w:r>
      <w:r w:rsidR="00AD7454">
        <w:tab/>
      </w:r>
      <w:r w:rsidR="0019498C">
        <w:tab/>
      </w:r>
      <w:r w:rsidRPr="00AD7454">
        <w:rPr>
          <w:color w:val="0000FF"/>
        </w:rPr>
        <w:t>&lt;</w:t>
      </w:r>
      <w:r w:rsidRPr="0019498C">
        <w:rPr>
          <w:rStyle w:val="XMLTag"/>
        </w:rPr>
        <w:t>DeliveryIntent</w:t>
      </w:r>
      <w:r w:rsidRPr="00AD7454">
        <w:rPr>
          <w:color w:val="0000FF"/>
        </w:rPr>
        <w:t>&gt;</w:t>
      </w:r>
    </w:p>
    <w:p w:rsidR="00AD7454" w:rsidRPr="0018189C" w:rsidRDefault="005465B1" w:rsidP="0019498C">
      <w:pPr>
        <w:pStyle w:val="Samplecodenumbered"/>
      </w:pPr>
      <w:r>
        <w:t xml:space="preserve"> 5</w:t>
      </w:r>
      <w:r w:rsidR="00AD7454">
        <w:tab/>
      </w:r>
      <w:r w:rsidR="0019498C">
        <w:tab/>
      </w:r>
      <w:r w:rsidR="00AD7454" w:rsidRPr="00AD7454">
        <w:rPr>
          <w:color w:val="0000FF"/>
        </w:rPr>
        <w:t>&lt;/</w:t>
      </w:r>
      <w:r w:rsidR="00AD7454" w:rsidRPr="0019498C">
        <w:rPr>
          <w:rStyle w:val="XMLTag"/>
        </w:rPr>
        <w:t>ResourcePool</w:t>
      </w:r>
      <w:r w:rsidR="00AD7454" w:rsidRPr="00AD7454">
        <w:rPr>
          <w:color w:val="0000FF"/>
        </w:rPr>
        <w:t>&gt;</w:t>
      </w:r>
    </w:p>
    <w:p w:rsidR="00EB04BC" w:rsidRDefault="00EB04BC" w:rsidP="0019498C">
      <w:pPr>
        <w:pStyle w:val="Samplecodenumbered"/>
        <w:rPr>
          <w:color w:val="0000FF"/>
        </w:rPr>
      </w:pPr>
      <w:r w:rsidRPr="0018189C">
        <w:t xml:space="preserve"> </w:t>
      </w:r>
      <w:r w:rsidR="005465B1">
        <w:t>6</w:t>
      </w:r>
      <w:r w:rsidRPr="0018189C">
        <w:tab/>
      </w:r>
      <w:r w:rsidR="0019498C">
        <w:tab/>
      </w:r>
      <w:r w:rsidRPr="00AD7454">
        <w:rPr>
          <w:color w:val="0000FF"/>
        </w:rPr>
        <w:t>&lt;</w:t>
      </w:r>
      <w:r w:rsidRPr="0019498C">
        <w:rPr>
          <w:rStyle w:val="XMLTag"/>
        </w:rPr>
        <w:t>JDF</w:t>
      </w:r>
      <w:r w:rsidRPr="0018189C">
        <w:t xml:space="preserve"> </w:t>
      </w:r>
      <w:r w:rsidR="00AD7454" w:rsidRPr="0019498C">
        <w:rPr>
          <w:rStyle w:val="XMLAttrName"/>
        </w:rPr>
        <w:t>DescriptiveName</w:t>
      </w:r>
      <w:r w:rsidR="00AD7454" w:rsidRPr="008617AF">
        <w:rPr>
          <w:color w:val="0000FF"/>
        </w:rPr>
        <w:t>=</w:t>
      </w:r>
      <w:r w:rsidR="00AD7454" w:rsidRPr="0019498C">
        <w:rPr>
          <w:rStyle w:val="XMLAttrValue"/>
        </w:rPr>
        <w:t>"</w:t>
      </w:r>
      <w:r w:rsidRPr="0019498C">
        <w:rPr>
          <w:rStyle w:val="XMLAttrValue"/>
        </w:rPr>
        <w:t>Hard Cover Bound Book</w:t>
      </w:r>
      <w:r w:rsidR="00AD7454" w:rsidRPr="0019498C">
        <w:rPr>
          <w:rStyle w:val="XMLAttrValue"/>
        </w:rPr>
        <w:t>"</w:t>
      </w:r>
      <w:r w:rsidR="00AD7454" w:rsidRPr="00AD7454">
        <w:rPr>
          <w:color w:val="0000FF"/>
        </w:rPr>
        <w:t>&gt;</w:t>
      </w:r>
    </w:p>
    <w:p w:rsidR="005465B1" w:rsidRPr="0018189C" w:rsidRDefault="0019498C" w:rsidP="0019498C">
      <w:pPr>
        <w:pStyle w:val="Samplecodenumbered"/>
      </w:pPr>
      <w:r>
        <w:rPr>
          <w:color w:val="0000FF"/>
        </w:rPr>
        <w:t xml:space="preserve"> 7</w:t>
      </w:r>
      <w:r>
        <w:rPr>
          <w:color w:val="0000FF"/>
        </w:rPr>
        <w:tab/>
      </w:r>
      <w:r>
        <w:rPr>
          <w:color w:val="0000FF"/>
        </w:rPr>
        <w:tab/>
      </w:r>
      <w:r>
        <w:rPr>
          <w:color w:val="0000FF"/>
        </w:rPr>
        <w:tab/>
      </w:r>
      <w:r w:rsidR="005465B1" w:rsidRPr="00AD7454">
        <w:rPr>
          <w:color w:val="0000FF"/>
        </w:rPr>
        <w:t>&lt;</w:t>
      </w:r>
      <w:r w:rsidR="005465B1" w:rsidRPr="0019498C">
        <w:rPr>
          <w:rStyle w:val="XMLTag"/>
        </w:rPr>
        <w:t>ResourcePool</w:t>
      </w:r>
      <w:r w:rsidR="005465B1">
        <w:t>&gt;</w:t>
      </w:r>
    </w:p>
    <w:p w:rsidR="00EB04BC" w:rsidRPr="0018189C" w:rsidRDefault="00EB04BC" w:rsidP="0019498C">
      <w:pPr>
        <w:pStyle w:val="Samplecodenumbered"/>
      </w:pPr>
      <w:r w:rsidRPr="0018189C">
        <w:t xml:space="preserve"> </w:t>
      </w:r>
      <w:r w:rsidR="005465B1">
        <w:t>8</w:t>
      </w:r>
      <w:r w:rsidR="0019498C">
        <w:tab/>
      </w:r>
      <w:r w:rsidR="0019498C">
        <w:tab/>
      </w:r>
      <w:r w:rsidR="0019498C">
        <w:tab/>
      </w:r>
      <w:r w:rsidR="0019498C">
        <w:tab/>
      </w:r>
      <w:r w:rsidRPr="00AD7454">
        <w:rPr>
          <w:color w:val="0000FF"/>
        </w:rPr>
        <w:t>&lt;</w:t>
      </w:r>
      <w:r w:rsidRPr="0019498C">
        <w:rPr>
          <w:rStyle w:val="XMLTag"/>
        </w:rPr>
        <w:t>BindingIntent</w:t>
      </w:r>
      <w:r w:rsidRPr="00AD7454">
        <w:rPr>
          <w:color w:val="0000FF"/>
        </w:rPr>
        <w:t>&gt;</w:t>
      </w:r>
    </w:p>
    <w:p w:rsidR="00EB04BC" w:rsidRDefault="00EB04BC" w:rsidP="0019498C">
      <w:pPr>
        <w:pStyle w:val="Samplecodenumbered"/>
      </w:pPr>
      <w:r w:rsidRPr="0018189C">
        <w:t xml:space="preserve"> </w:t>
      </w:r>
      <w:r w:rsidR="005465B1">
        <w:t>9</w:t>
      </w:r>
      <w:r w:rsidRPr="0018189C">
        <w:tab/>
      </w:r>
      <w:r w:rsidRPr="0018189C">
        <w:tab/>
      </w:r>
      <w:r w:rsidR="005465B1">
        <w:tab/>
      </w:r>
      <w:r w:rsidR="0019498C">
        <w:tab/>
      </w:r>
      <w:r w:rsidRPr="0018189C">
        <w:t>&lt;</w:t>
      </w:r>
      <w:r w:rsidRPr="0019498C">
        <w:rPr>
          <w:rStyle w:val="XMLTag"/>
        </w:rPr>
        <w:t>ComponentLink</w:t>
      </w:r>
      <w:r w:rsidR="005465B1" w:rsidRPr="005465B1">
        <w:rPr>
          <w:color w:val="FF0000"/>
        </w:rPr>
        <w:t xml:space="preserve"> </w:t>
      </w:r>
      <w:r w:rsidR="005465B1" w:rsidRPr="0019498C">
        <w:rPr>
          <w:rStyle w:val="XMLAttrName"/>
        </w:rPr>
        <w:t>DescriptiveName</w:t>
      </w:r>
      <w:r w:rsidR="005465B1" w:rsidRPr="008617AF">
        <w:rPr>
          <w:color w:val="0000FF"/>
        </w:rPr>
        <w:t>=</w:t>
      </w:r>
      <w:r w:rsidR="005465B1" w:rsidRPr="0019498C">
        <w:rPr>
          <w:rStyle w:val="XMLAttrValue"/>
        </w:rPr>
        <w:t>"</w:t>
      </w:r>
      <w:r w:rsidRPr="0019498C">
        <w:rPr>
          <w:rStyle w:val="XMLAttrValue"/>
        </w:rPr>
        <w:t>Text for both</w:t>
      </w:r>
      <w:r w:rsidR="005465B1" w:rsidRPr="0019498C">
        <w:rPr>
          <w:rStyle w:val="XMLAttrValue"/>
        </w:rPr>
        <w:t>"</w:t>
      </w:r>
      <w:r w:rsidR="005465B1" w:rsidRPr="00AD7454">
        <w:rPr>
          <w:color w:val="0000FF"/>
        </w:rPr>
        <w:t>&gt;</w:t>
      </w:r>
    </w:p>
    <w:p w:rsidR="005465B1" w:rsidRPr="0018189C" w:rsidRDefault="005465B1" w:rsidP="0019498C">
      <w:pPr>
        <w:pStyle w:val="Samplecodenumbered"/>
      </w:pPr>
      <w:r>
        <w:t>10</w:t>
      </w:r>
      <w:r>
        <w:tab/>
      </w:r>
      <w:r>
        <w:tab/>
      </w:r>
      <w:r w:rsidR="0019498C">
        <w:tab/>
      </w:r>
      <w:r w:rsidRPr="00AD7454">
        <w:rPr>
          <w:color w:val="0000FF"/>
        </w:rPr>
        <w:t>&lt;/</w:t>
      </w:r>
      <w:r w:rsidRPr="0019498C">
        <w:rPr>
          <w:rStyle w:val="XMLTag"/>
        </w:rPr>
        <w:t>ResourcePool</w:t>
      </w:r>
      <w:r w:rsidRPr="00AD7454">
        <w:rPr>
          <w:color w:val="0000FF"/>
        </w:rPr>
        <w:t>&gt;</w:t>
      </w:r>
    </w:p>
    <w:p w:rsidR="00EB04BC" w:rsidRPr="0018189C" w:rsidRDefault="005465B1" w:rsidP="0019498C">
      <w:pPr>
        <w:pStyle w:val="Samplecodenumbered"/>
      </w:pPr>
      <w:r>
        <w:t>11</w:t>
      </w:r>
      <w:r w:rsidR="00EB04BC" w:rsidRPr="0018189C">
        <w:tab/>
      </w:r>
      <w:r w:rsidR="00EB04BC" w:rsidRPr="0018189C">
        <w:tab/>
      </w:r>
      <w:r w:rsidR="0019498C">
        <w:tab/>
      </w:r>
      <w:r w:rsidR="00EB04BC" w:rsidRPr="00AD7454">
        <w:t>&lt;</w:t>
      </w:r>
      <w:r w:rsidR="00EB04BC" w:rsidRPr="0019498C">
        <w:rPr>
          <w:rStyle w:val="XMLTag"/>
        </w:rPr>
        <w:t>JDF</w:t>
      </w:r>
      <w:r w:rsidR="00EB04BC" w:rsidRPr="00AD7454">
        <w:t>&gt;</w:t>
      </w:r>
      <w:r w:rsidR="00EB04BC" w:rsidRPr="0018189C">
        <w:t xml:space="preserve"> </w:t>
      </w:r>
      <w:r w:rsidRPr="0019498C">
        <w:rPr>
          <w:rStyle w:val="XMLAttrName"/>
        </w:rPr>
        <w:t>DescriptiveName</w:t>
      </w:r>
      <w:r w:rsidRPr="008617AF">
        <w:t>=</w:t>
      </w:r>
      <w:r w:rsidRPr="0019498C">
        <w:rPr>
          <w:rStyle w:val="XMLAttrValue"/>
        </w:rPr>
        <w:t>"</w:t>
      </w:r>
      <w:r w:rsidR="00EB04BC" w:rsidRPr="0019498C">
        <w:rPr>
          <w:rStyle w:val="XMLAttrValue"/>
        </w:rPr>
        <w:t>Hard Cover</w:t>
      </w:r>
      <w:r w:rsidRPr="0019498C">
        <w:rPr>
          <w:rStyle w:val="XMLAttrValue"/>
        </w:rPr>
        <w:t>"</w:t>
      </w:r>
      <w:r w:rsidRPr="00AD7454">
        <w:t>&gt;</w:t>
      </w:r>
    </w:p>
    <w:p w:rsidR="00EB04BC" w:rsidRDefault="005465B1" w:rsidP="0019498C">
      <w:pPr>
        <w:pStyle w:val="Samplecodenumbered"/>
      </w:pPr>
      <w:r>
        <w:t>12</w:t>
      </w:r>
      <w:r w:rsidR="00EB04BC" w:rsidRPr="0018189C">
        <w:tab/>
      </w:r>
      <w:r w:rsidR="00EB04BC" w:rsidRPr="0018189C">
        <w:tab/>
      </w:r>
      <w:r w:rsidR="00EB04BC" w:rsidRPr="0018189C">
        <w:tab/>
      </w:r>
      <w:r w:rsidR="0019498C">
        <w:tab/>
      </w:r>
      <w:r w:rsidR="00EB04BC" w:rsidRPr="0018189C">
        <w:t>&lt;</w:t>
      </w:r>
      <w:r w:rsidR="00EB04BC" w:rsidRPr="00AD7454">
        <w:rPr>
          <w:color w:val="800000"/>
        </w:rPr>
        <w:t>MediaIntent</w:t>
      </w:r>
      <w:r w:rsidR="00EB04BC" w:rsidRPr="00AD7454">
        <w:t>&gt;</w:t>
      </w:r>
    </w:p>
    <w:p w:rsidR="00AD7454" w:rsidRPr="0018189C" w:rsidRDefault="005465B1" w:rsidP="0019498C">
      <w:pPr>
        <w:pStyle w:val="Samplecodenumbered"/>
      </w:pPr>
      <w:r w:rsidRPr="005465B1">
        <w:t>13</w:t>
      </w:r>
      <w:r w:rsidR="00AD7454">
        <w:tab/>
      </w:r>
      <w:r w:rsidR="00AD7454">
        <w:tab/>
      </w:r>
      <w:r w:rsidR="0019498C">
        <w:tab/>
      </w:r>
      <w:r w:rsidR="00AD7454" w:rsidRPr="00AD7454">
        <w:t>&lt;</w:t>
      </w:r>
      <w:r w:rsidR="00AD7454">
        <w:t>/</w:t>
      </w:r>
      <w:r w:rsidR="00AD7454" w:rsidRPr="0019498C">
        <w:rPr>
          <w:rStyle w:val="XMLTag"/>
        </w:rPr>
        <w:t>JDF</w:t>
      </w:r>
      <w:r w:rsidR="00AD7454" w:rsidRPr="00AD7454">
        <w:t>&gt;</w:t>
      </w:r>
    </w:p>
    <w:p w:rsidR="00EB04BC" w:rsidRPr="0018189C" w:rsidRDefault="005465B1" w:rsidP="0019498C">
      <w:pPr>
        <w:pStyle w:val="Samplecodenumbered"/>
      </w:pPr>
      <w:r>
        <w:t>14</w:t>
      </w:r>
      <w:r w:rsidR="00EB04BC" w:rsidRPr="0018189C">
        <w:tab/>
      </w:r>
      <w:r w:rsidR="00EB04BC" w:rsidRPr="0018189C">
        <w:tab/>
      </w:r>
      <w:r w:rsidR="0019498C">
        <w:tab/>
      </w:r>
      <w:r w:rsidR="00EB04BC" w:rsidRPr="00AD7454">
        <w:t>&lt;</w:t>
      </w:r>
      <w:r w:rsidR="00EB04BC" w:rsidRPr="0019498C">
        <w:rPr>
          <w:rStyle w:val="XMLTag"/>
        </w:rPr>
        <w:t>JDF</w:t>
      </w:r>
      <w:r w:rsidR="00EB04BC" w:rsidRPr="00AD7454">
        <w:t>&gt;</w:t>
      </w:r>
      <w:r w:rsidR="00EB04BC" w:rsidRPr="0018189C">
        <w:t xml:space="preserve"> </w:t>
      </w:r>
      <w:r w:rsidRPr="0019498C">
        <w:rPr>
          <w:rStyle w:val="XMLAttrName"/>
        </w:rPr>
        <w:t>DescriptiveName</w:t>
      </w:r>
      <w:r w:rsidRPr="008617AF">
        <w:t>=</w:t>
      </w:r>
      <w:r w:rsidRPr="0019498C">
        <w:rPr>
          <w:rStyle w:val="XMLAttrValue"/>
        </w:rPr>
        <w:t>"</w:t>
      </w:r>
      <w:r w:rsidR="00EB04BC" w:rsidRPr="0019498C">
        <w:rPr>
          <w:rStyle w:val="XMLAttrValue"/>
        </w:rPr>
        <w:t>Dust Jacket</w:t>
      </w:r>
      <w:r w:rsidRPr="0019498C">
        <w:rPr>
          <w:rStyle w:val="XMLAttrValue"/>
        </w:rPr>
        <w:t>"</w:t>
      </w:r>
      <w:r w:rsidRPr="00AD7454">
        <w:t>&gt;</w:t>
      </w:r>
    </w:p>
    <w:p w:rsidR="00EB04BC" w:rsidRDefault="00EB04BC" w:rsidP="0019498C">
      <w:pPr>
        <w:pStyle w:val="Samplecodenumbered"/>
      </w:pPr>
      <w:r w:rsidRPr="0018189C">
        <w:t>1</w:t>
      </w:r>
      <w:r w:rsidR="005465B1">
        <w:t>5</w:t>
      </w:r>
      <w:r w:rsidRPr="0018189C">
        <w:tab/>
      </w:r>
      <w:r w:rsidRPr="0018189C">
        <w:tab/>
      </w:r>
      <w:r w:rsidRPr="0018189C">
        <w:tab/>
      </w:r>
      <w:r w:rsidR="0019498C">
        <w:tab/>
      </w:r>
      <w:r w:rsidRPr="00AD7454">
        <w:t>&lt;</w:t>
      </w:r>
      <w:r w:rsidRPr="0019498C">
        <w:rPr>
          <w:rStyle w:val="XMLTag"/>
        </w:rPr>
        <w:t>MediaIntent</w:t>
      </w:r>
      <w:r w:rsidRPr="00AD7454">
        <w:t>&gt;</w:t>
      </w:r>
    </w:p>
    <w:p w:rsidR="00AD7454" w:rsidRPr="0018189C" w:rsidRDefault="005465B1" w:rsidP="0019498C">
      <w:pPr>
        <w:pStyle w:val="Samplecodenumbered"/>
      </w:pPr>
      <w:r w:rsidRPr="005465B1">
        <w:t>16</w:t>
      </w:r>
      <w:r w:rsidR="00AD7454">
        <w:tab/>
      </w:r>
      <w:r w:rsidR="00AD7454">
        <w:tab/>
      </w:r>
      <w:r w:rsidR="0019498C">
        <w:tab/>
      </w:r>
      <w:r w:rsidR="00AD7454" w:rsidRPr="00AD7454">
        <w:t>&lt;</w:t>
      </w:r>
      <w:r w:rsidR="00AD7454">
        <w:t>/</w:t>
      </w:r>
      <w:r w:rsidR="00AD7454" w:rsidRPr="0019498C">
        <w:rPr>
          <w:rStyle w:val="XMLTag"/>
        </w:rPr>
        <w:t>JDF</w:t>
      </w:r>
      <w:r w:rsidR="00AD7454" w:rsidRPr="00AD7454">
        <w:t>&gt;</w:t>
      </w:r>
    </w:p>
    <w:p w:rsidR="00AD7454" w:rsidRPr="0018189C" w:rsidRDefault="005465B1" w:rsidP="0019498C">
      <w:pPr>
        <w:pStyle w:val="Samplecodenumbered"/>
      </w:pPr>
      <w:r w:rsidRPr="005465B1">
        <w:t>17</w:t>
      </w:r>
      <w:r w:rsidR="00AD7454">
        <w:tab/>
      </w:r>
      <w:r w:rsidR="0019498C">
        <w:tab/>
      </w:r>
      <w:r w:rsidR="00AD7454" w:rsidRPr="00AD7454">
        <w:t>&lt;</w:t>
      </w:r>
      <w:r w:rsidR="00AD7454">
        <w:t>/</w:t>
      </w:r>
      <w:r w:rsidR="00AD7454" w:rsidRPr="0019498C">
        <w:rPr>
          <w:rStyle w:val="XMLTag"/>
        </w:rPr>
        <w:t>JDF</w:t>
      </w:r>
      <w:r w:rsidR="00AD7454" w:rsidRPr="00AD7454">
        <w:t>&gt;</w:t>
      </w:r>
    </w:p>
    <w:p w:rsidR="00EB04BC" w:rsidRPr="0018189C" w:rsidRDefault="00EB04BC" w:rsidP="0019498C">
      <w:pPr>
        <w:pStyle w:val="Samplecodenumbered"/>
      </w:pPr>
      <w:r w:rsidRPr="0018189C">
        <w:t>1</w:t>
      </w:r>
      <w:r w:rsidR="005465B1">
        <w:t>8</w:t>
      </w:r>
      <w:r w:rsidRPr="0018189C">
        <w:tab/>
      </w:r>
      <w:r w:rsidR="0019498C">
        <w:tab/>
      </w:r>
      <w:r w:rsidRPr="00AD7454">
        <w:t>&lt;</w:t>
      </w:r>
      <w:r w:rsidRPr="0019498C">
        <w:rPr>
          <w:rStyle w:val="XMLTag"/>
        </w:rPr>
        <w:t>JDF</w:t>
      </w:r>
      <w:r w:rsidRPr="0018189C">
        <w:t xml:space="preserve"> </w:t>
      </w:r>
      <w:r w:rsidR="00AD7454" w:rsidRPr="0019498C">
        <w:rPr>
          <w:rStyle w:val="XMLAttrName"/>
        </w:rPr>
        <w:t>DescriptiveName</w:t>
      </w:r>
      <w:r w:rsidR="00AD7454" w:rsidRPr="008617AF">
        <w:t>=</w:t>
      </w:r>
      <w:r w:rsidR="00AD7454" w:rsidRPr="0019498C">
        <w:rPr>
          <w:rStyle w:val="XMLAttrValue"/>
        </w:rPr>
        <w:t>"</w:t>
      </w:r>
      <w:r w:rsidRPr="0019498C">
        <w:rPr>
          <w:rStyle w:val="XMLAttrValue"/>
        </w:rPr>
        <w:t>Soft Cover Bound Book</w:t>
      </w:r>
      <w:r w:rsidR="00AD7454" w:rsidRPr="0019498C">
        <w:rPr>
          <w:rStyle w:val="XMLAttrValue"/>
        </w:rPr>
        <w:t>"</w:t>
      </w:r>
      <w:r w:rsidR="00AD7454" w:rsidRPr="00AD7454">
        <w:t>&gt;</w:t>
      </w:r>
    </w:p>
    <w:p w:rsidR="00EB04BC" w:rsidRPr="0018189C" w:rsidRDefault="00EB04BC" w:rsidP="0019498C">
      <w:pPr>
        <w:pStyle w:val="Samplecodenumbered"/>
      </w:pPr>
      <w:r w:rsidRPr="0018189C">
        <w:t>1</w:t>
      </w:r>
      <w:r w:rsidR="005465B1">
        <w:t>9</w:t>
      </w:r>
      <w:r w:rsidRPr="0018189C">
        <w:tab/>
      </w:r>
      <w:r w:rsidRPr="0018189C">
        <w:tab/>
      </w:r>
      <w:r w:rsidR="0019498C">
        <w:tab/>
      </w:r>
      <w:r w:rsidRPr="0018189C">
        <w:t>&lt;</w:t>
      </w:r>
      <w:r w:rsidRPr="0019498C">
        <w:rPr>
          <w:rStyle w:val="XMLTag"/>
        </w:rPr>
        <w:t>BindingIntent</w:t>
      </w:r>
      <w:r w:rsidRPr="00AD7454">
        <w:t>&gt;</w:t>
      </w:r>
    </w:p>
    <w:p w:rsidR="00EB04BC" w:rsidRPr="0018189C" w:rsidRDefault="005465B1" w:rsidP="0019498C">
      <w:pPr>
        <w:pStyle w:val="Samplecodenumbered"/>
      </w:pPr>
      <w:r>
        <w:t>20</w:t>
      </w:r>
      <w:r w:rsidR="00EB04BC" w:rsidRPr="0018189C">
        <w:tab/>
      </w:r>
      <w:r w:rsidR="00EB04BC" w:rsidRPr="0018189C">
        <w:tab/>
      </w:r>
      <w:r w:rsidR="0019498C">
        <w:tab/>
      </w:r>
      <w:r w:rsidR="00EB04BC" w:rsidRPr="0018189C">
        <w:t>&lt;</w:t>
      </w:r>
      <w:r w:rsidR="00EB04BC" w:rsidRPr="0019498C">
        <w:rPr>
          <w:rStyle w:val="XMLTag"/>
        </w:rPr>
        <w:t>ComponentLink</w:t>
      </w:r>
      <w:r w:rsidR="00EB04BC" w:rsidRPr="0018189C">
        <w:t xml:space="preserve"> </w:t>
      </w:r>
      <w:r w:rsidRPr="0019498C">
        <w:rPr>
          <w:rStyle w:val="XMLAttrName"/>
        </w:rPr>
        <w:t>DescriptiveName</w:t>
      </w:r>
      <w:r w:rsidRPr="008617AF">
        <w:t>=</w:t>
      </w:r>
      <w:r w:rsidRPr="0019498C">
        <w:rPr>
          <w:rStyle w:val="XMLAttrValue"/>
        </w:rPr>
        <w:t>"</w:t>
      </w:r>
      <w:r w:rsidR="00EB04BC" w:rsidRPr="0019498C">
        <w:rPr>
          <w:rStyle w:val="XMLAttrValue"/>
        </w:rPr>
        <w:t>Text for both</w:t>
      </w:r>
      <w:r w:rsidRPr="0019498C">
        <w:rPr>
          <w:rStyle w:val="XMLAttrValue"/>
        </w:rPr>
        <w:t>"</w:t>
      </w:r>
      <w:r w:rsidRPr="00AD7454">
        <w:t>&gt;</w:t>
      </w:r>
    </w:p>
    <w:p w:rsidR="00EB04BC" w:rsidRPr="0018189C" w:rsidRDefault="005465B1" w:rsidP="0019498C">
      <w:pPr>
        <w:pStyle w:val="Samplecodenumbered"/>
      </w:pPr>
      <w:r>
        <w:t>21</w:t>
      </w:r>
      <w:r w:rsidR="00EB04BC" w:rsidRPr="0018189C">
        <w:tab/>
      </w:r>
      <w:r w:rsidR="00EB04BC" w:rsidRPr="0018189C">
        <w:tab/>
      </w:r>
      <w:r w:rsidR="0019498C">
        <w:tab/>
      </w:r>
      <w:r w:rsidR="00EB04BC" w:rsidRPr="0018189C">
        <w:t>&lt;</w:t>
      </w:r>
      <w:r w:rsidR="00EB04BC" w:rsidRPr="0019498C">
        <w:rPr>
          <w:rStyle w:val="XMLTag"/>
        </w:rPr>
        <w:t>JDF</w:t>
      </w:r>
      <w:r w:rsidR="00EB04BC" w:rsidRPr="0018189C">
        <w:t xml:space="preserve">&gt; </w:t>
      </w:r>
      <w:r w:rsidRPr="0019498C">
        <w:rPr>
          <w:rStyle w:val="XMLAttrName"/>
        </w:rPr>
        <w:t>DescriptiveName</w:t>
      </w:r>
      <w:r w:rsidRPr="008617AF">
        <w:t>=</w:t>
      </w:r>
      <w:r w:rsidRPr="0019498C">
        <w:rPr>
          <w:rStyle w:val="XMLAttrValue"/>
        </w:rPr>
        <w:t>"</w:t>
      </w:r>
      <w:r w:rsidR="00EB04BC" w:rsidRPr="0019498C">
        <w:rPr>
          <w:rStyle w:val="XMLAttrValue"/>
        </w:rPr>
        <w:t>Soft Cover</w:t>
      </w:r>
      <w:r w:rsidRPr="0019498C">
        <w:rPr>
          <w:rStyle w:val="XMLAttrValue"/>
        </w:rPr>
        <w:t>"</w:t>
      </w:r>
      <w:r w:rsidRPr="00AD7454">
        <w:t>&gt;</w:t>
      </w:r>
    </w:p>
    <w:p w:rsidR="00EB04BC" w:rsidRDefault="005465B1" w:rsidP="0019498C">
      <w:pPr>
        <w:pStyle w:val="Samplecodenumbered"/>
      </w:pPr>
      <w:r>
        <w:t>22</w:t>
      </w:r>
      <w:r w:rsidR="00EB04BC" w:rsidRPr="0018189C">
        <w:tab/>
      </w:r>
      <w:r w:rsidR="00EB04BC" w:rsidRPr="0018189C">
        <w:tab/>
      </w:r>
      <w:r w:rsidR="0019498C">
        <w:tab/>
      </w:r>
      <w:r w:rsidR="00EB04BC" w:rsidRPr="0018189C">
        <w:tab/>
        <w:t>&lt;</w:t>
      </w:r>
      <w:r w:rsidR="00EB04BC" w:rsidRPr="0019498C">
        <w:rPr>
          <w:rStyle w:val="XMLTag"/>
        </w:rPr>
        <w:t>MediaIntent</w:t>
      </w:r>
      <w:r w:rsidR="00EB04BC" w:rsidRPr="00AD7454">
        <w:t>&gt;</w:t>
      </w:r>
    </w:p>
    <w:p w:rsidR="00AD7454" w:rsidRPr="00AD7454" w:rsidRDefault="005465B1" w:rsidP="0019498C">
      <w:pPr>
        <w:pStyle w:val="Samplecodenumbered"/>
      </w:pPr>
      <w:r>
        <w:t>23</w:t>
      </w:r>
      <w:r w:rsidR="00AD7454">
        <w:tab/>
      </w:r>
      <w:r w:rsidR="00AD7454">
        <w:tab/>
      </w:r>
      <w:r w:rsidR="0019498C">
        <w:tab/>
      </w:r>
      <w:r w:rsidR="00AD7454" w:rsidRPr="00AD7454">
        <w:t>&lt;</w:t>
      </w:r>
      <w:r w:rsidR="00AD7454">
        <w:t>/</w:t>
      </w:r>
      <w:r w:rsidR="00AD7454" w:rsidRPr="0019498C">
        <w:rPr>
          <w:rStyle w:val="XMLTag"/>
        </w:rPr>
        <w:t>JDF</w:t>
      </w:r>
      <w:r w:rsidR="00AD7454" w:rsidRPr="00AD7454">
        <w:t>&gt;</w:t>
      </w:r>
    </w:p>
    <w:p w:rsidR="00AD7454" w:rsidRPr="0018189C" w:rsidRDefault="005465B1" w:rsidP="0019498C">
      <w:pPr>
        <w:pStyle w:val="Samplecodenumbered"/>
      </w:pPr>
      <w:r>
        <w:t>24</w:t>
      </w:r>
      <w:r w:rsidR="00AD7454">
        <w:tab/>
      </w:r>
      <w:r w:rsidR="0019498C">
        <w:tab/>
      </w:r>
      <w:r w:rsidR="00AD7454" w:rsidRPr="00AD7454">
        <w:t>&lt;</w:t>
      </w:r>
      <w:r w:rsidR="00AD7454">
        <w:t>/</w:t>
      </w:r>
      <w:r w:rsidR="00AD7454" w:rsidRPr="0019498C">
        <w:rPr>
          <w:rStyle w:val="XMLTag"/>
        </w:rPr>
        <w:t>JDF</w:t>
      </w:r>
      <w:r w:rsidR="00AD7454" w:rsidRPr="00AD7454">
        <w:t>&gt;</w:t>
      </w:r>
    </w:p>
    <w:p w:rsidR="00EB04BC" w:rsidRPr="0018189C" w:rsidRDefault="005465B1" w:rsidP="0019498C">
      <w:pPr>
        <w:pStyle w:val="Samplecodenumbered"/>
      </w:pPr>
      <w:r>
        <w:t>25</w:t>
      </w:r>
      <w:r w:rsidR="00EB04BC" w:rsidRPr="0018189C">
        <w:tab/>
      </w:r>
      <w:r w:rsidR="0019498C">
        <w:tab/>
      </w:r>
      <w:r w:rsidR="00EB04BC" w:rsidRPr="00AD7454">
        <w:t>&lt;</w:t>
      </w:r>
      <w:r w:rsidR="00EB04BC" w:rsidRPr="0019498C">
        <w:rPr>
          <w:rStyle w:val="XMLTag"/>
        </w:rPr>
        <w:t>JDF</w:t>
      </w:r>
      <w:r w:rsidR="00EB04BC" w:rsidRPr="0018189C">
        <w:t xml:space="preserve"> </w:t>
      </w:r>
      <w:r w:rsidRPr="0019498C">
        <w:rPr>
          <w:rStyle w:val="XMLAttrName"/>
        </w:rPr>
        <w:t>DescriptiveName</w:t>
      </w:r>
      <w:r w:rsidRPr="008617AF">
        <w:t>=</w:t>
      </w:r>
      <w:r w:rsidRPr="0019498C">
        <w:rPr>
          <w:rStyle w:val="XMLAttrValue"/>
        </w:rPr>
        <w:t>"</w:t>
      </w:r>
      <w:r w:rsidR="00EB04BC" w:rsidRPr="0019498C">
        <w:rPr>
          <w:rStyle w:val="XMLAttrValue"/>
        </w:rPr>
        <w:t>Text for both</w:t>
      </w:r>
      <w:r w:rsidRPr="0019498C">
        <w:rPr>
          <w:rStyle w:val="XMLAttrValue"/>
        </w:rPr>
        <w:t>"</w:t>
      </w:r>
      <w:r w:rsidRPr="00AD7454">
        <w:t>&gt;</w:t>
      </w:r>
    </w:p>
    <w:p w:rsidR="00EB04BC" w:rsidRDefault="005465B1" w:rsidP="0019498C">
      <w:pPr>
        <w:pStyle w:val="Samplecodenumbered"/>
      </w:pPr>
      <w:r>
        <w:t>26</w:t>
      </w:r>
      <w:r w:rsidR="00EB04BC" w:rsidRPr="0018189C">
        <w:tab/>
      </w:r>
      <w:r w:rsidR="0019498C">
        <w:tab/>
      </w:r>
      <w:r w:rsidR="00EB04BC" w:rsidRPr="0018189C">
        <w:tab/>
      </w:r>
      <w:r w:rsidR="00EB04BC" w:rsidRPr="00AD7454">
        <w:t>&lt;</w:t>
      </w:r>
      <w:r w:rsidR="00EB04BC" w:rsidRPr="00AD7454">
        <w:rPr>
          <w:color w:val="800000"/>
        </w:rPr>
        <w:t>MediaIntent</w:t>
      </w:r>
      <w:r w:rsidR="00EB04BC" w:rsidRPr="00AD7454">
        <w:t>&gt;</w:t>
      </w:r>
    </w:p>
    <w:p w:rsidR="00AD7454" w:rsidRPr="0018189C" w:rsidRDefault="005465B1" w:rsidP="0019498C">
      <w:pPr>
        <w:pStyle w:val="Samplecodenumbered"/>
      </w:pPr>
      <w:r w:rsidRPr="005465B1">
        <w:t>27</w:t>
      </w:r>
      <w:r w:rsidR="00AD7454">
        <w:tab/>
      </w:r>
      <w:r w:rsidR="0019498C">
        <w:tab/>
      </w:r>
      <w:r w:rsidR="00AD7454" w:rsidRPr="00AD7454">
        <w:t>&lt;</w:t>
      </w:r>
      <w:r w:rsidR="00AD7454">
        <w:t>/</w:t>
      </w:r>
      <w:r w:rsidR="00AD7454" w:rsidRPr="0019498C">
        <w:rPr>
          <w:rStyle w:val="XMLTag"/>
        </w:rPr>
        <w:t>JDF</w:t>
      </w:r>
      <w:r w:rsidR="00AD7454" w:rsidRPr="00AD7454">
        <w:t>&gt;</w:t>
      </w:r>
    </w:p>
    <w:p w:rsidR="00AD7454" w:rsidRPr="0018189C" w:rsidRDefault="00AD7454">
      <w:pPr>
        <w:rPr>
          <w:rFonts w:ascii="Courier New" w:hAnsi="Courier New"/>
        </w:rPr>
      </w:pPr>
    </w:p>
    <w:p w:rsidR="00EB04BC" w:rsidRPr="0018189C" w:rsidRDefault="00EB04BC">
      <w:r w:rsidRPr="0018189C">
        <w:t xml:space="preserve">Line 1 is the </w:t>
      </w:r>
      <w:r w:rsidRPr="00ED7243">
        <w:rPr>
          <w:rStyle w:val="JDFElement"/>
        </w:rPr>
        <w:t>JDF</w:t>
      </w:r>
      <w:r w:rsidRPr="0018189C">
        <w:t xml:space="preserve"> description of the project.</w:t>
      </w:r>
    </w:p>
    <w:p w:rsidR="00EB04BC" w:rsidRPr="0018189C" w:rsidRDefault="00EB04BC">
      <w:r w:rsidRPr="0018189C">
        <w:t xml:space="preserve">Line </w:t>
      </w:r>
      <w:r w:rsidR="005465B1">
        <w:t>3</w:t>
      </w:r>
      <w:r w:rsidRPr="0018189C">
        <w:t xml:space="preserve"> represents the </w:t>
      </w:r>
      <w:fldSimple w:instr=" REF PrintBuyer \h  \* MERGEFORMAT ">
        <w:r w:rsidR="00BC3338" w:rsidRPr="00BC3338">
          <w:rPr>
            <w:rStyle w:val="JDFTermRef"/>
          </w:rPr>
          <w:t>Print Buyer</w:t>
        </w:r>
      </w:fldSimple>
      <w:r w:rsidR="009573C2">
        <w:rPr>
          <w:rStyle w:val="JDFTermRef"/>
        </w:rPr>
        <w:t xml:space="preserve"> </w:t>
      </w:r>
      <w:r w:rsidRPr="0018189C">
        <w:t>buying these books.  It would refer to contact and address information.</w:t>
      </w:r>
    </w:p>
    <w:p w:rsidR="00EB04BC" w:rsidRPr="0018189C" w:rsidRDefault="00EB04BC">
      <w:r w:rsidRPr="0018189C">
        <w:t xml:space="preserve">Line </w:t>
      </w:r>
      <w:r w:rsidR="005465B1">
        <w:t>4</w:t>
      </w:r>
      <w:r w:rsidRPr="0018189C">
        <w:t xml:space="preserve"> explains the delivery instructions and refers to the same contact as on line 2 as the delivery destination.</w:t>
      </w:r>
    </w:p>
    <w:p w:rsidR="00EB04BC" w:rsidRPr="0018189C" w:rsidRDefault="00EB04BC">
      <w:r w:rsidRPr="0018189C">
        <w:t xml:space="preserve">Line </w:t>
      </w:r>
      <w:r w:rsidR="005465B1">
        <w:t>6</w:t>
      </w:r>
      <w:r w:rsidRPr="0018189C">
        <w:t xml:space="preserve"> is the </w:t>
      </w:r>
      <w:r w:rsidRPr="00ED7243">
        <w:rPr>
          <w:rStyle w:val="JDFElement"/>
        </w:rPr>
        <w:t>JDF</w:t>
      </w:r>
      <w:r w:rsidRPr="0018189C">
        <w:t xml:space="preserve"> description of the hard cover version.</w:t>
      </w:r>
    </w:p>
    <w:p w:rsidR="00EB04BC" w:rsidRPr="0018189C" w:rsidRDefault="00EB04BC" w:rsidP="005465B1">
      <w:pPr>
        <w:ind w:left="360" w:hanging="360"/>
      </w:pPr>
      <w:r w:rsidRPr="0018189C">
        <w:t xml:space="preserve">Line </w:t>
      </w:r>
      <w:r w:rsidR="005465B1">
        <w:t>8</w:t>
      </w:r>
      <w:r w:rsidRPr="0018189C">
        <w:t xml:space="preserve"> is the specification for the bindery used to bring the case, dust jacket, and text together to produce the hard cover version of the book.</w:t>
      </w:r>
    </w:p>
    <w:p w:rsidR="00EB04BC" w:rsidRPr="0018189C" w:rsidRDefault="00EB04BC">
      <w:r w:rsidRPr="0018189C">
        <w:t xml:space="preserve">Line </w:t>
      </w:r>
      <w:r w:rsidR="005465B1">
        <w:t>9</w:t>
      </w:r>
      <w:r w:rsidRPr="0018189C">
        <w:t xml:space="preserve"> is the link to the text being produced.</w:t>
      </w:r>
    </w:p>
    <w:p w:rsidR="00EB04BC" w:rsidRPr="0018189C" w:rsidRDefault="00EB04BC">
      <w:r w:rsidRPr="0018189C">
        <w:t xml:space="preserve">Line </w:t>
      </w:r>
      <w:r w:rsidR="005465B1">
        <w:t>11</w:t>
      </w:r>
      <w:r w:rsidRPr="0018189C">
        <w:t xml:space="preserve"> is the </w:t>
      </w:r>
      <w:r w:rsidRPr="00ED7243">
        <w:rPr>
          <w:rStyle w:val="JDFElement"/>
        </w:rPr>
        <w:t>JDF</w:t>
      </w:r>
      <w:r w:rsidRPr="0018189C">
        <w:t xml:space="preserve"> describing the production of the case.</w:t>
      </w:r>
    </w:p>
    <w:p w:rsidR="00EB04BC" w:rsidRPr="0018189C" w:rsidRDefault="00EB04BC">
      <w:r w:rsidRPr="0018189C">
        <w:t xml:space="preserve">Line </w:t>
      </w:r>
      <w:r w:rsidR="005465B1">
        <w:t>12</w:t>
      </w:r>
      <w:r w:rsidRPr="0018189C">
        <w:t xml:space="preserve"> is the </w:t>
      </w:r>
      <w:r w:rsidRPr="00ED7243">
        <w:rPr>
          <w:rStyle w:val="JDFResource"/>
        </w:rPr>
        <w:t>MediaIntent</w:t>
      </w:r>
      <w:r w:rsidRPr="0018189C">
        <w:t xml:space="preserve"> describing the stock used to produce the hard cover.</w:t>
      </w:r>
    </w:p>
    <w:p w:rsidR="00EB04BC" w:rsidRPr="0018189C" w:rsidRDefault="00EB04BC">
      <w:r w:rsidRPr="0018189C">
        <w:t xml:space="preserve">Line </w:t>
      </w:r>
      <w:r w:rsidR="005465B1">
        <w:t>14</w:t>
      </w:r>
      <w:r w:rsidRPr="0018189C">
        <w:t xml:space="preserve"> is the </w:t>
      </w:r>
      <w:r w:rsidRPr="00ED7243">
        <w:rPr>
          <w:rStyle w:val="JDFElement"/>
        </w:rPr>
        <w:t>JDF</w:t>
      </w:r>
      <w:r w:rsidRPr="0018189C">
        <w:t xml:space="preserve"> describing the production specifications of the dust jacket.</w:t>
      </w:r>
    </w:p>
    <w:p w:rsidR="00EB04BC" w:rsidRPr="0018189C" w:rsidRDefault="00EB04BC">
      <w:r w:rsidRPr="0018189C">
        <w:t>Line 1</w:t>
      </w:r>
      <w:r w:rsidR="005465B1">
        <w:t>5</w:t>
      </w:r>
      <w:r w:rsidRPr="0018189C">
        <w:t xml:space="preserve"> is the </w:t>
      </w:r>
      <w:r w:rsidRPr="00ED7243">
        <w:rPr>
          <w:rStyle w:val="JDFResource"/>
        </w:rPr>
        <w:t>MediaIntent</w:t>
      </w:r>
      <w:r w:rsidRPr="0018189C">
        <w:t xml:space="preserve"> describing the paper used to produce the dust jacket.</w:t>
      </w:r>
    </w:p>
    <w:p w:rsidR="00EB04BC" w:rsidRPr="0018189C" w:rsidRDefault="00EB04BC">
      <w:r w:rsidRPr="0018189C">
        <w:t>Line 1</w:t>
      </w:r>
      <w:r w:rsidR="005465B1">
        <w:t>8</w:t>
      </w:r>
      <w:r w:rsidRPr="0018189C">
        <w:t xml:space="preserve"> is the </w:t>
      </w:r>
      <w:r w:rsidRPr="00ED7243">
        <w:rPr>
          <w:rStyle w:val="JDFElement"/>
        </w:rPr>
        <w:t>JDF</w:t>
      </w:r>
      <w:r w:rsidRPr="0018189C">
        <w:t xml:space="preserve"> description of the soft cover version.</w:t>
      </w:r>
    </w:p>
    <w:p w:rsidR="00EB04BC" w:rsidRPr="0018189C" w:rsidRDefault="00EB04BC" w:rsidP="00ED7243">
      <w:pPr>
        <w:ind w:left="360" w:hanging="360"/>
      </w:pPr>
      <w:r w:rsidRPr="0018189C">
        <w:t>Line 1</w:t>
      </w:r>
      <w:r w:rsidR="005465B1">
        <w:t>9</w:t>
      </w:r>
      <w:r w:rsidRPr="0018189C">
        <w:t xml:space="preserve"> is the specification for the bindery used to bring the soft cover and text together to produce the soft cover version of the book.</w:t>
      </w:r>
    </w:p>
    <w:p w:rsidR="00EB04BC" w:rsidRPr="0018189C" w:rsidRDefault="00EB04BC">
      <w:r w:rsidRPr="0018189C">
        <w:t xml:space="preserve">Line </w:t>
      </w:r>
      <w:r w:rsidR="005465B1">
        <w:t xml:space="preserve">20 </w:t>
      </w:r>
      <w:r w:rsidRPr="0018189C">
        <w:t>is the link to the text being produced.</w:t>
      </w:r>
    </w:p>
    <w:p w:rsidR="00EB04BC" w:rsidRPr="0018189C" w:rsidRDefault="00EB04BC">
      <w:r w:rsidRPr="0018189C">
        <w:t xml:space="preserve">Line </w:t>
      </w:r>
      <w:r w:rsidR="005465B1">
        <w:t>21</w:t>
      </w:r>
      <w:r w:rsidRPr="0018189C">
        <w:t xml:space="preserve"> is the </w:t>
      </w:r>
      <w:r w:rsidRPr="00ED7243">
        <w:rPr>
          <w:rStyle w:val="JDFElement"/>
        </w:rPr>
        <w:t>JDF</w:t>
      </w:r>
      <w:r w:rsidRPr="0018189C">
        <w:t xml:space="preserve"> description of the soft cover itself.</w:t>
      </w:r>
    </w:p>
    <w:p w:rsidR="00EB04BC" w:rsidRPr="0018189C" w:rsidRDefault="00EB04BC">
      <w:r w:rsidRPr="0018189C">
        <w:t xml:space="preserve">Line </w:t>
      </w:r>
      <w:r w:rsidR="005465B1">
        <w:t>22</w:t>
      </w:r>
      <w:r w:rsidRPr="0018189C">
        <w:t xml:space="preserve"> is the </w:t>
      </w:r>
      <w:r w:rsidRPr="00ED7243">
        <w:rPr>
          <w:rStyle w:val="JDFResource"/>
        </w:rPr>
        <w:t>MediaIntent</w:t>
      </w:r>
      <w:r w:rsidRPr="0018189C">
        <w:t xml:space="preserve"> describing the paper used to produce the soft cover.</w:t>
      </w:r>
    </w:p>
    <w:p w:rsidR="00EB04BC" w:rsidRPr="0018189C" w:rsidRDefault="00EB04BC">
      <w:r w:rsidRPr="0018189C">
        <w:t xml:space="preserve">Line </w:t>
      </w:r>
      <w:r w:rsidR="005465B1">
        <w:t>25</w:t>
      </w:r>
      <w:r w:rsidRPr="0018189C">
        <w:t xml:space="preserve"> is the description of the text used by both books.</w:t>
      </w:r>
    </w:p>
    <w:p w:rsidR="00EB04BC" w:rsidRDefault="00EB04BC">
      <w:r w:rsidRPr="0018189C">
        <w:t xml:space="preserve">Line </w:t>
      </w:r>
      <w:r w:rsidR="005465B1">
        <w:t>26</w:t>
      </w:r>
      <w:r w:rsidRPr="0018189C">
        <w:t xml:space="preserve"> is the </w:t>
      </w:r>
      <w:r w:rsidRPr="00ED7243">
        <w:rPr>
          <w:rStyle w:val="JDFResource"/>
        </w:rPr>
        <w:t>MediaIntent</w:t>
      </w:r>
      <w:r w:rsidRPr="0018189C">
        <w:t xml:space="preserve"> describing the paper used to produce the text.</w:t>
      </w:r>
    </w:p>
    <w:p w:rsidR="00406767" w:rsidRPr="0018189C" w:rsidRDefault="00406767" w:rsidP="00406767">
      <w:pPr>
        <w:pStyle w:val="BodyTextSpaceAbove"/>
      </w:pPr>
      <w:r w:rsidRPr="00406767">
        <w:t xml:space="preserve">The </w:t>
      </w:r>
      <w:r w:rsidRPr="00ED7243">
        <w:rPr>
          <w:rStyle w:val="JDFElement"/>
        </w:rPr>
        <w:t>JDF</w:t>
      </w:r>
      <w:r w:rsidRPr="00406767">
        <w:t xml:space="preserve"> Root Node of this project combines th</w:t>
      </w:r>
      <w:r w:rsidR="00ED7243">
        <w:t>e 2 finished P</w:t>
      </w:r>
      <w:r w:rsidRPr="00406767">
        <w:t xml:space="preserve">roducts (soft and hard </w:t>
      </w:r>
      <w:r w:rsidR="00ED7243">
        <w:t xml:space="preserve">cover book), with the </w:t>
      </w:r>
      <w:r w:rsidR="00ED7243" w:rsidRPr="00ED7243">
        <w:rPr>
          <w:rStyle w:val="JDFResource"/>
        </w:rPr>
        <w:t>DeliveryI</w:t>
      </w:r>
      <w:r w:rsidRPr="00ED7243">
        <w:rPr>
          <w:rStyle w:val="JDFResource"/>
        </w:rPr>
        <w:t>ntent</w:t>
      </w:r>
      <w:r w:rsidRPr="00406767">
        <w:t xml:space="preserve">.  The second tier of </w:t>
      </w:r>
      <w:r w:rsidRPr="00ED7243">
        <w:rPr>
          <w:rStyle w:val="JDFElement"/>
        </w:rPr>
        <w:t>JDF</w:t>
      </w:r>
      <w:r w:rsidRPr="00406767">
        <w:t xml:space="preserve"> Nodes show</w:t>
      </w:r>
      <w:r w:rsidR="00A75E33">
        <w:t>s</w:t>
      </w:r>
      <w:r w:rsidRPr="00406767">
        <w:t xml:space="preserve"> the individual intents to produce each book. The </w:t>
      </w:r>
      <w:r w:rsidRPr="00406767">
        <w:lastRenderedPageBreak/>
        <w:t xml:space="preserve">specification for the text could be part of the specification on each of the books separately.  Because it’s a shared </w:t>
      </w:r>
      <w:r w:rsidRPr="00ED7243">
        <w:rPr>
          <w:rStyle w:val="JDFElement"/>
        </w:rPr>
        <w:t>JDF</w:t>
      </w:r>
      <w:r w:rsidRPr="00406767">
        <w:t xml:space="preserve"> Node, it is promoted to a higher level and can be referred (and consumed) by each of the lower </w:t>
      </w:r>
      <w:r w:rsidRPr="00ED7243">
        <w:rPr>
          <w:rStyle w:val="JDFElement"/>
        </w:rPr>
        <w:t>JDF</w:t>
      </w:r>
      <w:r w:rsidRPr="00406767">
        <w:t xml:space="preserve"> Nodes.</w:t>
      </w:r>
    </w:p>
    <w:p w:rsidR="00B96B39" w:rsidRDefault="00B96B39" w:rsidP="00B96B39">
      <w:pPr>
        <w:pStyle w:val="FigureCaption"/>
      </w:pPr>
      <w:bookmarkStart w:id="443" w:name="_Toc411174962"/>
      <w:r w:rsidRPr="00305A27">
        <w:t xml:space="preserve">Figure </w:t>
      </w:r>
      <w:r w:rsidR="007C0763">
        <w:fldChar w:fldCharType="begin"/>
      </w:r>
      <w:r w:rsidR="003F4D71">
        <w:instrText xml:space="preserve"> SEQ Figure \* ARABIC </w:instrText>
      </w:r>
      <w:r w:rsidR="007C0763">
        <w:fldChar w:fldCharType="separate"/>
      </w:r>
      <w:r w:rsidR="00BC3338">
        <w:rPr>
          <w:noProof/>
        </w:rPr>
        <w:t>7</w:t>
      </w:r>
      <w:r w:rsidR="007C0763">
        <w:rPr>
          <w:noProof/>
        </w:rPr>
        <w:fldChar w:fldCharType="end"/>
      </w:r>
      <w:r w:rsidRPr="00305A27">
        <w:t xml:space="preserve">: </w:t>
      </w:r>
      <w:r>
        <w:t xml:space="preserve">Outline of JDF Structure for </w:t>
      </w:r>
      <w:r w:rsidR="0064562D">
        <w:t xml:space="preserve">the </w:t>
      </w:r>
      <w:r>
        <w:t>“Bible” Example</w:t>
      </w:r>
      <w:bookmarkEnd w:id="443"/>
    </w:p>
    <w:bookmarkStart w:id="444" w:name="_MON_968335603"/>
    <w:bookmarkStart w:id="445" w:name="_MON_968351471"/>
    <w:bookmarkStart w:id="446" w:name="_MON_1238276034"/>
    <w:bookmarkStart w:id="447" w:name="_MON_1050929857"/>
    <w:bookmarkEnd w:id="444"/>
    <w:bookmarkEnd w:id="445"/>
    <w:bookmarkEnd w:id="446"/>
    <w:bookmarkEnd w:id="447"/>
    <w:bookmarkStart w:id="448" w:name="_MON_1066208046"/>
    <w:bookmarkEnd w:id="448"/>
    <w:p w:rsidR="00B96B39" w:rsidRPr="00B96B39" w:rsidRDefault="00B96B39" w:rsidP="00B96B39">
      <w:pPr>
        <w:pStyle w:val="FigureLine-BeforeText"/>
      </w:pPr>
      <w:r w:rsidRPr="0018189C">
        <w:object w:dxaOrig="9064" w:dyaOrig="7598">
          <v:shape id="_x0000_i1025" type="#_x0000_t75" style="width:441.6pt;height:369pt" o:ole="" fillcolor="window">
            <v:imagedata r:id="rId23" o:title=""/>
          </v:shape>
          <o:OLEObject Type="Embed" ProgID="Word.Picture.8" ShapeID="_x0000_i1025" DrawAspect="Content" ObjectID="_1500827982" r:id="rId24"/>
        </w:object>
      </w:r>
    </w:p>
    <w:p w:rsidR="00EB04BC" w:rsidRPr="0018189C" w:rsidRDefault="00EB04BC"/>
    <w:p w:rsidR="00B96B39" w:rsidRPr="0018189C" w:rsidRDefault="00CB2E08" w:rsidP="00CB2E08">
      <w:pPr>
        <w:pStyle w:val="Heading3"/>
      </w:pPr>
      <w:bookmarkStart w:id="449" w:name="_Toc411174942"/>
      <w:r>
        <w:t>PrintTalk Version of RFQ</w:t>
      </w:r>
      <w:bookmarkEnd w:id="449"/>
    </w:p>
    <w:p w:rsidR="00394D0D" w:rsidRPr="00394D0D" w:rsidRDefault="00EB04BC" w:rsidP="00394D0D">
      <w:pPr>
        <w:pStyle w:val="BodyText"/>
      </w:pPr>
      <w:r w:rsidRPr="0018189C">
        <w:t xml:space="preserve">Both the </w:t>
      </w:r>
      <w:fldSimple w:instr=" REF _Ref164422350 \h  \* MERGEFORMAT ">
        <w:r w:rsidR="00BC3338" w:rsidRPr="00BC3338">
          <w:rPr>
            <w:rStyle w:val="JDFElementRef"/>
          </w:rPr>
          <w:t>RFQ</w:t>
        </w:r>
      </w:fldSimple>
      <w:r w:rsidR="00AE25C1">
        <w:t xml:space="preserve"> </w:t>
      </w:r>
      <w:r w:rsidRPr="0018189C">
        <w:t xml:space="preserve">and subsequent </w:t>
      </w:r>
      <w:fldSimple w:instr=" REF _Ref164422352 \h  \* MERGEFORMAT ">
        <w:r w:rsidR="00BC3338" w:rsidRPr="00BC3338">
          <w:rPr>
            <w:rStyle w:val="JDFElementRef"/>
          </w:rPr>
          <w:t>Quotation</w:t>
        </w:r>
      </w:fldSimple>
      <w:r w:rsidR="009C138D">
        <w:rPr>
          <w:rStyle w:val="JDFElementRef"/>
        </w:rPr>
        <w:t xml:space="preserve"> </w:t>
      </w:r>
      <w:r w:rsidRPr="0018189C">
        <w:t xml:space="preserve">are included in this example.  The major difference between the 2 </w:t>
      </w:r>
      <w:fldSimple w:instr=" REF PrintTalkDocument \h  \* MERGEFORMAT ">
        <w:r w:rsidR="00BC3338" w:rsidRPr="00BC3338">
          <w:rPr>
            <w:rStyle w:val="JDFTermRef"/>
          </w:rPr>
          <w:t>PrintTalk Document</w:t>
        </w:r>
      </w:fldSimple>
      <w:r w:rsidRPr="009765AE">
        <w:rPr>
          <w:rStyle w:val="JDFTermRef"/>
        </w:rPr>
        <w:t>s</w:t>
      </w:r>
      <w:r w:rsidRPr="0018189C">
        <w:t xml:space="preserve"> is the addition of </w:t>
      </w:r>
      <w:r w:rsidRPr="00ED7243">
        <w:rPr>
          <w:rStyle w:val="JDFElement"/>
        </w:rPr>
        <w:t>Pricing</w:t>
      </w:r>
      <w:r w:rsidRPr="0018189C">
        <w:t xml:space="preserve"> in the quote.</w:t>
      </w:r>
    </w:p>
    <w:p w:rsidR="00EB04BC" w:rsidRPr="001D7939" w:rsidRDefault="00EB04BC" w:rsidP="0019333E">
      <w:pPr>
        <w:pStyle w:val="Samplecode"/>
        <w:rPr>
          <w:color w:val="000000"/>
        </w:rPr>
      </w:pPr>
      <w:proofErr w:type="gramStart"/>
      <w:r w:rsidRPr="001D7939">
        <w:t>&lt;?</w:t>
      </w:r>
      <w:r w:rsidRPr="0058178C">
        <w:rPr>
          <w:rStyle w:val="XMLTag"/>
        </w:rPr>
        <w:t>xml</w:t>
      </w:r>
      <w:proofErr w:type="gramEnd"/>
      <w:r w:rsidRPr="001D7939">
        <w:t xml:space="preserve"> </w:t>
      </w:r>
      <w:r w:rsidRPr="0058178C">
        <w:rPr>
          <w:rStyle w:val="XMLAttrName"/>
        </w:rPr>
        <w:t>version</w:t>
      </w:r>
      <w:r w:rsidRPr="001D7939">
        <w:t>=</w:t>
      </w:r>
      <w:r w:rsidRPr="00872669">
        <w:rPr>
          <w:rStyle w:val="XMLAttrValue"/>
        </w:rPr>
        <w:t>"1.0"</w:t>
      </w:r>
      <w:r w:rsidRPr="001D7939">
        <w:t xml:space="preserve"> </w:t>
      </w:r>
      <w:r w:rsidRPr="0058178C">
        <w:rPr>
          <w:rStyle w:val="XMLAttrName"/>
        </w:rPr>
        <w:t>encoding</w:t>
      </w:r>
      <w:r w:rsidRPr="001D7939">
        <w:t>=</w:t>
      </w:r>
      <w:r w:rsidRPr="00872669">
        <w:rPr>
          <w:rStyle w:val="XMLAttrValue"/>
        </w:rPr>
        <w:t>"utf-8"</w:t>
      </w:r>
      <w:r w:rsidRPr="001D7939">
        <w:t>?&gt;</w:t>
      </w:r>
    </w:p>
    <w:p w:rsidR="00EB04BC" w:rsidRPr="001D7939" w:rsidRDefault="00EB04BC" w:rsidP="0019333E">
      <w:pPr>
        <w:pStyle w:val="Samplecode"/>
        <w:rPr>
          <w:color w:val="000000"/>
        </w:rPr>
      </w:pPr>
      <w:r w:rsidRPr="001D7939">
        <w:rPr>
          <w:color w:val="0000FF"/>
        </w:rPr>
        <w:t>&lt;</w:t>
      </w:r>
      <w:r w:rsidRPr="0058178C">
        <w:rPr>
          <w:rStyle w:val="XMLTag"/>
        </w:rPr>
        <w:t>PrintTalk</w:t>
      </w:r>
      <w:r w:rsidRPr="001D7939">
        <w:rPr>
          <w:color w:val="FF0000"/>
        </w:rPr>
        <w:t xml:space="preserve"> </w:t>
      </w:r>
      <w:r w:rsidRPr="0058178C">
        <w:rPr>
          <w:rStyle w:val="XMLAttrName"/>
        </w:rPr>
        <w:t>xmlns</w:t>
      </w:r>
      <w:r w:rsidRPr="001D7939">
        <w:rPr>
          <w:color w:val="FF0000"/>
        </w:rPr>
        <w:t>:</w:t>
      </w:r>
      <w:r w:rsidRPr="0058178C">
        <w:rPr>
          <w:rStyle w:val="XMLAttrName"/>
        </w:rPr>
        <w:t>xsi</w:t>
      </w:r>
      <w:r w:rsidRPr="001D7939">
        <w:rPr>
          <w:color w:val="0000FF"/>
        </w:rPr>
        <w:t>=</w:t>
      </w:r>
      <w:r w:rsidRPr="00872669">
        <w:rPr>
          <w:rStyle w:val="XMLAttrValue"/>
        </w:rPr>
        <w:t>"http://www.w3.org/2001/XMLSchema-instance"</w:t>
      </w:r>
      <w:r w:rsidRPr="001D7939">
        <w:rPr>
          <w:color w:val="FF0000"/>
        </w:rPr>
        <w:t xml:space="preserve"> </w:t>
      </w:r>
      <w:r w:rsidRPr="0058178C">
        <w:rPr>
          <w:rStyle w:val="XMLAttrName"/>
        </w:rPr>
        <w:t>xmlns</w:t>
      </w:r>
      <w:r w:rsidRPr="001D7939">
        <w:rPr>
          <w:color w:val="0000FF"/>
        </w:rPr>
        <w:t>=</w:t>
      </w:r>
      <w:r w:rsidRPr="00872669">
        <w:rPr>
          <w:rStyle w:val="XMLAttrValue"/>
        </w:rPr>
        <w:t>"http://www.printtalk.org/schema"</w:t>
      </w:r>
      <w:r w:rsidRPr="001D7939">
        <w:rPr>
          <w:color w:val="FF0000"/>
        </w:rPr>
        <w:t xml:space="preserve"> </w:t>
      </w:r>
      <w:r w:rsidR="00406767">
        <w:rPr>
          <w:color w:val="FF0000"/>
        </w:rPr>
        <w:br/>
      </w:r>
      <w:r w:rsidRPr="0058178C">
        <w:rPr>
          <w:rStyle w:val="XMLAttrName"/>
        </w:rPr>
        <w:t>xmlns:jdf</w:t>
      </w:r>
      <w:r w:rsidRPr="001D7939">
        <w:rPr>
          <w:color w:val="0000FF"/>
        </w:rPr>
        <w:t>=</w:t>
      </w:r>
      <w:r w:rsidRPr="00872669">
        <w:rPr>
          <w:rStyle w:val="XMLAttrValue"/>
        </w:rPr>
        <w:t>"http://www.CIP4.org/JDFSchema_1_1"</w:t>
      </w:r>
      <w:r w:rsidRPr="001D7939">
        <w:rPr>
          <w:color w:val="FF0000"/>
        </w:rPr>
        <w:t xml:space="preserve"> </w:t>
      </w:r>
      <w:r w:rsidR="00406767">
        <w:rPr>
          <w:color w:val="FF0000"/>
        </w:rPr>
        <w:br/>
      </w:r>
      <w:r w:rsidRPr="0058178C">
        <w:rPr>
          <w:rStyle w:val="XMLAttrName"/>
        </w:rPr>
        <w:t>xsi:schemaLocation</w:t>
      </w:r>
      <w:r w:rsidRPr="001D7939">
        <w:rPr>
          <w:color w:val="0000FF"/>
        </w:rPr>
        <w:t>="</w:t>
      </w:r>
      <w:r w:rsidRPr="00872669">
        <w:rPr>
          <w:rStyle w:val="XMLAttrValue"/>
        </w:rPr>
        <w:t>http://www.printtalk.org/schema PrintTalk_1_1.xsd"</w:t>
      </w:r>
      <w:r w:rsidRPr="001D7939">
        <w:rPr>
          <w:color w:val="FF0000"/>
        </w:rPr>
        <w:t xml:space="preserve"> </w:t>
      </w:r>
      <w:r w:rsidRPr="0058178C">
        <w:rPr>
          <w:rStyle w:val="XMLAttrName"/>
        </w:rPr>
        <w:t>version</w:t>
      </w:r>
      <w:r w:rsidRPr="001D7939">
        <w:rPr>
          <w:color w:val="0000FF"/>
        </w:rPr>
        <w:t>="</w:t>
      </w:r>
      <w:r w:rsidRPr="00872669">
        <w:rPr>
          <w:rStyle w:val="XMLAttrValue"/>
        </w:rPr>
        <w:t>1.1"</w:t>
      </w:r>
      <w:r w:rsidRPr="001D7939">
        <w:rPr>
          <w:color w:val="FF0000"/>
        </w:rPr>
        <w:t xml:space="preserve"> </w:t>
      </w:r>
      <w:r w:rsidRPr="0058178C">
        <w:rPr>
          <w:rStyle w:val="XMLAttrName"/>
        </w:rPr>
        <w:t>payloadID</w:t>
      </w:r>
      <w:r w:rsidRPr="001D7939">
        <w:rPr>
          <w:color w:val="0000FF"/>
        </w:rPr>
        <w:t>=</w:t>
      </w:r>
      <w:r w:rsidRPr="00872669">
        <w:rPr>
          <w:rStyle w:val="XMLAttrValue"/>
        </w:rPr>
        <w:t>"107778"</w:t>
      </w:r>
      <w:r w:rsidRPr="001D7939">
        <w:rPr>
          <w:color w:val="FF0000"/>
        </w:rPr>
        <w:t xml:space="preserve"> </w:t>
      </w:r>
      <w:r w:rsidRPr="0058178C">
        <w:rPr>
          <w:rStyle w:val="XMLAttrName"/>
        </w:rPr>
        <w:t>timestamp</w:t>
      </w:r>
      <w:r w:rsidRPr="001D7939">
        <w:rPr>
          <w:color w:val="0000FF"/>
        </w:rPr>
        <w:t>=</w:t>
      </w:r>
      <w:r w:rsidRPr="00872669">
        <w:rPr>
          <w:rStyle w:val="XMLAttrValue"/>
        </w:rPr>
        <w:t>"</w:t>
      </w:r>
      <w:r w:rsidR="00C80FB3" w:rsidRPr="00872669">
        <w:rPr>
          <w:rStyle w:val="XMLAttrValue"/>
        </w:rPr>
        <w:t>2013</w:t>
      </w:r>
      <w:r w:rsidRPr="00872669">
        <w:rPr>
          <w:rStyle w:val="XMLAttrValue"/>
        </w:rPr>
        <w:t>-07-1T22:39-08:00"</w:t>
      </w:r>
      <w:r w:rsidRPr="001D7939">
        <w:rPr>
          <w:color w:val="0000FF"/>
        </w:rPr>
        <w:t>&gt;</w:t>
      </w:r>
    </w:p>
    <w:p w:rsidR="00EB04BC" w:rsidRPr="00872669" w:rsidRDefault="00EB04BC" w:rsidP="0019333E">
      <w:pPr>
        <w:pStyle w:val="Samplecode02"/>
        <w:rPr>
          <w:rStyle w:val="XMLComment"/>
        </w:rPr>
      </w:pPr>
      <w:r w:rsidRPr="00872669">
        <w:rPr>
          <w:rStyle w:val="XMLComment"/>
        </w:rPr>
        <w:t>&lt;!--version: This is the PrintTalk version; borrowed from cXML</w:t>
      </w:r>
      <w:proofErr w:type="gramStart"/>
      <w:r w:rsidRPr="00872669">
        <w:rPr>
          <w:rStyle w:val="XMLComment"/>
        </w:rPr>
        <w:t>.--&gt;</w:t>
      </w:r>
      <w:proofErr w:type="gramEnd"/>
    </w:p>
    <w:p w:rsidR="00EB04BC" w:rsidRPr="00872669" w:rsidRDefault="00EB04BC" w:rsidP="0019333E">
      <w:pPr>
        <w:pStyle w:val="Samplecode02"/>
        <w:rPr>
          <w:rStyle w:val="XMLComment"/>
        </w:rPr>
      </w:pPr>
      <w:r w:rsidRPr="00872669">
        <w:rPr>
          <w:rStyle w:val="XMLComment"/>
        </w:rPr>
        <w:t>&lt;!--payloadID: This is transport unique ID of the message; borrowed from cXML</w:t>
      </w:r>
      <w:proofErr w:type="gramStart"/>
      <w:r w:rsidRPr="00872669">
        <w:rPr>
          <w:rStyle w:val="XMLComment"/>
        </w:rPr>
        <w:t>.--&gt;</w:t>
      </w:r>
      <w:proofErr w:type="gramEnd"/>
    </w:p>
    <w:p w:rsidR="00EB04BC" w:rsidRPr="001D7939" w:rsidRDefault="00EB04BC" w:rsidP="0019333E">
      <w:pPr>
        <w:pStyle w:val="Samplecode01"/>
        <w:rPr>
          <w:color w:val="000000"/>
        </w:rPr>
      </w:pPr>
      <w:r w:rsidRPr="001D7939">
        <w:rPr>
          <w:color w:val="0000FF"/>
        </w:rPr>
        <w:t>&lt;</w:t>
      </w:r>
      <w:r w:rsidRPr="0058178C">
        <w:rPr>
          <w:rStyle w:val="XMLTag"/>
        </w:rPr>
        <w:t>Header</w:t>
      </w:r>
      <w:r w:rsidRPr="001D7939">
        <w:rPr>
          <w:color w:val="0000FF"/>
        </w:rPr>
        <w:t>&gt;</w:t>
      </w:r>
    </w:p>
    <w:p w:rsidR="00EB04BC" w:rsidRPr="001D7939" w:rsidRDefault="00EB04BC" w:rsidP="0019333E">
      <w:pPr>
        <w:pStyle w:val="Samplecode02"/>
        <w:rPr>
          <w:color w:val="000000"/>
        </w:rPr>
      </w:pPr>
      <w:r w:rsidRPr="001D7939">
        <w:rPr>
          <w:color w:val="0000FF"/>
        </w:rPr>
        <w:t>&lt;</w:t>
      </w:r>
      <w:r w:rsidRPr="0058178C">
        <w:rPr>
          <w:rStyle w:val="XMLTag"/>
        </w:rPr>
        <w:t>From</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FF0000"/>
        </w:rPr>
        <w:t xml:space="preserve"> </w:t>
      </w:r>
      <w:r w:rsidRPr="00872669">
        <w:rPr>
          <w:rStyle w:val="XMLAttrName"/>
        </w:rPr>
        <w:t>domain</w:t>
      </w:r>
      <w:r w:rsidRPr="001D7939">
        <w:rPr>
          <w:color w:val="0000FF"/>
        </w:rPr>
        <w:t>=</w:t>
      </w:r>
      <w:r w:rsidRPr="00872669">
        <w:rPr>
          <w:rStyle w:val="XMLAttrValue"/>
        </w:rPr>
        <w:t>"DNS"</w:t>
      </w:r>
      <w:r w:rsidRPr="001D7939">
        <w:rPr>
          <w:color w:val="0000FF"/>
        </w:rPr>
        <w:t>&gt;</w:t>
      </w:r>
    </w:p>
    <w:p w:rsidR="00EB04BC" w:rsidRPr="001D7939" w:rsidRDefault="00EB04BC" w:rsidP="0019333E">
      <w:pPr>
        <w:pStyle w:val="Samplecode04"/>
        <w:rPr>
          <w:color w:val="000000"/>
        </w:rPr>
      </w:pPr>
      <w:r w:rsidRPr="001D7939">
        <w:rPr>
          <w:color w:val="0000FF"/>
        </w:rPr>
        <w:t>&lt;</w:t>
      </w:r>
      <w:r w:rsidRPr="0058178C">
        <w:rPr>
          <w:rStyle w:val="XMLTag"/>
        </w:rPr>
        <w:t>Identity</w:t>
      </w:r>
      <w:r w:rsidRPr="001D7939">
        <w:rPr>
          <w:color w:val="0000FF"/>
        </w:rPr>
        <w:t>&gt;</w:t>
      </w:r>
      <w:r w:rsidRPr="001D7939">
        <w:rPr>
          <w:color w:val="000000"/>
        </w:rPr>
        <w:t>www.billsfinebooks.com</w:t>
      </w:r>
      <w:r w:rsidRPr="001D7939">
        <w:rPr>
          <w:color w:val="0000FF"/>
        </w:rPr>
        <w:t>&lt;/</w:t>
      </w:r>
      <w:r w:rsidRPr="0058178C">
        <w:rPr>
          <w:rStyle w:val="XMLTag"/>
        </w:rPr>
        <w:t>Identity</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FF0000"/>
        </w:rPr>
        <w:t xml:space="preserve"> domain</w:t>
      </w:r>
      <w:r w:rsidRPr="001D7939">
        <w:rPr>
          <w:color w:val="0000FF"/>
        </w:rPr>
        <w:t>=</w:t>
      </w:r>
      <w:r w:rsidRPr="00872669">
        <w:rPr>
          <w:rStyle w:val="XMLAttrValue"/>
        </w:rPr>
        <w:t>"ECompany.com"</w:t>
      </w:r>
      <w:r w:rsidRPr="001D7939">
        <w:rPr>
          <w:color w:val="0000FF"/>
        </w:rPr>
        <w:t>&gt;</w:t>
      </w:r>
    </w:p>
    <w:p w:rsidR="00EB04BC" w:rsidRPr="001D7939" w:rsidRDefault="00EB04BC" w:rsidP="0019333E">
      <w:pPr>
        <w:pStyle w:val="Samplecode04"/>
      </w:pPr>
      <w:r w:rsidRPr="001D7939">
        <w:rPr>
          <w:color w:val="0000FF"/>
        </w:rPr>
        <w:lastRenderedPageBreak/>
        <w:t>&lt;</w:t>
      </w:r>
      <w:r w:rsidRPr="0058178C">
        <w:rPr>
          <w:rStyle w:val="XMLTag"/>
        </w:rPr>
        <w:t>Identity</w:t>
      </w:r>
      <w:r w:rsidRPr="001D7939">
        <w:rPr>
          <w:color w:val="0000FF"/>
        </w:rPr>
        <w:t>&gt;</w:t>
      </w:r>
      <w:r w:rsidRPr="001D7939">
        <w:t>Bill's Fine Books</w:t>
      </w:r>
      <w:r w:rsidRPr="001D7939">
        <w:rPr>
          <w:color w:val="0000FF"/>
        </w:rPr>
        <w:t>&lt;/</w:t>
      </w:r>
      <w:r w:rsidRPr="0058178C">
        <w:rPr>
          <w:rStyle w:val="XMLTag"/>
        </w:rPr>
        <w:t>Identity</w:t>
      </w:r>
      <w:r w:rsidRPr="001D7939">
        <w:rPr>
          <w:color w:val="0000FF"/>
        </w:rPr>
        <w:t>&gt;</w:t>
      </w:r>
    </w:p>
    <w:p w:rsidR="00EB04BC" w:rsidRPr="001D7939" w:rsidRDefault="00EB04BC" w:rsidP="0019333E">
      <w:pPr>
        <w:pStyle w:val="Samplecode03"/>
      </w:pPr>
      <w:r w:rsidRPr="001D7939">
        <w:rPr>
          <w:color w:val="0000FF"/>
        </w:rPr>
        <w:t>&lt;/</w:t>
      </w:r>
      <w:r w:rsidRPr="0058178C">
        <w:rPr>
          <w:rStyle w:val="XMLTag"/>
        </w:rPr>
        <w:t>Credential</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FF0000"/>
        </w:rPr>
        <w:t xml:space="preserve"> domain</w:t>
      </w:r>
      <w:r w:rsidRPr="001D7939">
        <w:rPr>
          <w:color w:val="0000FF"/>
        </w:rPr>
        <w:t>=</w:t>
      </w:r>
      <w:r w:rsidRPr="00E425CA">
        <w:rPr>
          <w:rStyle w:val="XMLAttrValue"/>
        </w:rPr>
        <w:t>"DUNS"</w:t>
      </w:r>
      <w:r w:rsidRPr="001D7939">
        <w:rPr>
          <w:color w:val="0000FF"/>
        </w:rPr>
        <w:t>&gt;</w:t>
      </w:r>
    </w:p>
    <w:p w:rsidR="00EB04BC" w:rsidRPr="001D7939" w:rsidRDefault="00EB04BC" w:rsidP="0019333E">
      <w:pPr>
        <w:pStyle w:val="Samplecode04"/>
        <w:rPr>
          <w:color w:val="000000"/>
        </w:rPr>
      </w:pPr>
      <w:r w:rsidRPr="001D7939">
        <w:rPr>
          <w:color w:val="0000FF"/>
        </w:rPr>
        <w:t>&lt;</w:t>
      </w:r>
      <w:r w:rsidRPr="0058178C">
        <w:rPr>
          <w:rStyle w:val="XMLTag"/>
        </w:rPr>
        <w:t>Identity</w:t>
      </w:r>
      <w:r w:rsidRPr="001D7939">
        <w:rPr>
          <w:color w:val="0000FF"/>
        </w:rPr>
        <w:t>&gt;</w:t>
      </w:r>
      <w:r w:rsidRPr="001D7939">
        <w:rPr>
          <w:color w:val="000000"/>
        </w:rPr>
        <w:t>06-388-7745</w:t>
      </w:r>
      <w:r w:rsidRPr="001D7939">
        <w:rPr>
          <w:color w:val="0000FF"/>
        </w:rPr>
        <w:t>&lt;/</w:t>
      </w:r>
      <w:r w:rsidRPr="0058178C">
        <w:rPr>
          <w:rStyle w:val="XMLTag"/>
        </w:rPr>
        <w:t>Identity</w:t>
      </w:r>
      <w:r w:rsidRPr="001D7939">
        <w:rPr>
          <w:color w:val="0000FF"/>
        </w:rPr>
        <w:t>&gt;</w:t>
      </w:r>
    </w:p>
    <w:p w:rsidR="00EB04BC" w:rsidRPr="001D7939" w:rsidRDefault="00EB04BC" w:rsidP="0019333E">
      <w:pPr>
        <w:pStyle w:val="Samplecode03"/>
        <w:rPr>
          <w:color w:val="000000"/>
        </w:rPr>
      </w:pPr>
      <w:r w:rsidRPr="001D7939">
        <w:rPr>
          <w:color w:val="0000FF"/>
        </w:rPr>
        <w:t>&lt;/</w:t>
      </w:r>
      <w:r w:rsidRPr="0058178C">
        <w:rPr>
          <w:rStyle w:val="XMLTag"/>
        </w:rPr>
        <w:t>Credential</w:t>
      </w:r>
      <w:r w:rsidRPr="001D7939">
        <w:rPr>
          <w:color w:val="0000FF"/>
        </w:rPr>
        <w:t>&gt;</w:t>
      </w:r>
    </w:p>
    <w:p w:rsidR="00EB04BC" w:rsidRPr="001D7939" w:rsidRDefault="00EB04BC" w:rsidP="0019333E">
      <w:pPr>
        <w:pStyle w:val="Samplecode02"/>
        <w:rPr>
          <w:color w:val="000000"/>
        </w:rPr>
      </w:pPr>
      <w:r w:rsidRPr="001D7939">
        <w:rPr>
          <w:color w:val="0000FF"/>
        </w:rPr>
        <w:t>&lt;/</w:t>
      </w:r>
      <w:r w:rsidRPr="0058178C">
        <w:rPr>
          <w:rStyle w:val="XMLTag"/>
        </w:rPr>
        <w:t>From</w:t>
      </w:r>
      <w:r w:rsidRPr="001D7939">
        <w:rPr>
          <w:color w:val="0000FF"/>
        </w:rPr>
        <w:t>&gt;</w:t>
      </w:r>
    </w:p>
    <w:p w:rsidR="00EB04BC" w:rsidRPr="001D7939" w:rsidRDefault="00EB04BC" w:rsidP="0019333E">
      <w:pPr>
        <w:pStyle w:val="Samplecode02"/>
        <w:rPr>
          <w:color w:val="000000"/>
        </w:rPr>
      </w:pPr>
      <w:r w:rsidRPr="001D7939">
        <w:t>&lt;</w:t>
      </w:r>
      <w:r w:rsidRPr="0058178C">
        <w:rPr>
          <w:rStyle w:val="XMLTag"/>
        </w:rPr>
        <w:t>To</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rPr>
          <w:color w:val="FF0000"/>
        </w:rPr>
        <w:t xml:space="preserve"> </w:t>
      </w:r>
      <w:r w:rsidRPr="00872669">
        <w:rPr>
          <w:rStyle w:val="XMLAttrName"/>
        </w:rPr>
        <w:t>domain</w:t>
      </w:r>
      <w:r w:rsidRPr="001D7939">
        <w:t>=</w:t>
      </w:r>
      <w:r w:rsidRPr="00872669">
        <w:rPr>
          <w:rStyle w:val="XMLAttrValue"/>
        </w:rPr>
        <w:t>"ECompany.com"</w:t>
      </w:r>
      <w:r w:rsidRPr="001D7939">
        <w:t>&gt;</w:t>
      </w:r>
    </w:p>
    <w:p w:rsidR="00EB04BC" w:rsidRPr="001D7939" w:rsidRDefault="00EB04BC" w:rsidP="009B3989">
      <w:pPr>
        <w:pStyle w:val="Samplecode04"/>
        <w:rPr>
          <w:color w:val="000000"/>
        </w:rPr>
      </w:pPr>
      <w:r w:rsidRPr="001D7939">
        <w:t>&lt;</w:t>
      </w:r>
      <w:r w:rsidRPr="0058178C">
        <w:rPr>
          <w:rStyle w:val="XMLTag"/>
        </w:rPr>
        <w:t>Identity</w:t>
      </w:r>
      <w:r w:rsidRPr="001D7939">
        <w:t>&gt;</w:t>
      </w:r>
      <w:r w:rsidRPr="001D7939">
        <w:rPr>
          <w:color w:val="000000"/>
        </w:rPr>
        <w:t>JJ Printing</w:t>
      </w:r>
      <w:r w:rsidRPr="001D7939">
        <w:t>&lt;/</w:t>
      </w:r>
      <w:r w:rsidRPr="0058178C">
        <w:rPr>
          <w:rStyle w:val="XMLTag"/>
        </w:rPr>
        <w:t>Identity</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rPr>
          <w:color w:val="FF0000"/>
        </w:rPr>
        <w:t xml:space="preserve"> domain</w:t>
      </w:r>
      <w:r w:rsidRPr="001D7939">
        <w:t>=</w:t>
      </w:r>
      <w:r w:rsidRPr="00872669">
        <w:rPr>
          <w:rStyle w:val="XMLAttrValue"/>
        </w:rPr>
        <w:t>"DUNS"</w:t>
      </w:r>
      <w:r w:rsidRPr="001D7939">
        <w:t>&gt;</w:t>
      </w:r>
    </w:p>
    <w:p w:rsidR="00EB04BC" w:rsidRPr="001D7939" w:rsidRDefault="00EB04BC" w:rsidP="009B3989">
      <w:pPr>
        <w:pStyle w:val="Samplecode04"/>
        <w:rPr>
          <w:color w:val="000000"/>
        </w:rPr>
      </w:pPr>
      <w:r w:rsidRPr="001D7939">
        <w:t>&lt;</w:t>
      </w:r>
      <w:r w:rsidRPr="0058178C">
        <w:rPr>
          <w:rStyle w:val="XMLTag"/>
        </w:rPr>
        <w:t>Identity</w:t>
      </w:r>
      <w:r w:rsidRPr="001D7939">
        <w:t>&gt;</w:t>
      </w:r>
      <w:r w:rsidRPr="001D7939">
        <w:rPr>
          <w:color w:val="000000"/>
        </w:rPr>
        <w:t>06-358-9998</w:t>
      </w:r>
      <w:r w:rsidRPr="001D7939">
        <w:t>&lt;/</w:t>
      </w:r>
      <w:r w:rsidRPr="0058178C">
        <w:rPr>
          <w:rStyle w:val="XMLTag"/>
        </w:rPr>
        <w:t>Identity</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t>&gt;</w:t>
      </w:r>
    </w:p>
    <w:p w:rsidR="00EB04BC" w:rsidRPr="001D7939" w:rsidRDefault="00EB04BC" w:rsidP="0019333E">
      <w:pPr>
        <w:pStyle w:val="Samplecode02"/>
        <w:rPr>
          <w:color w:val="000000"/>
        </w:rPr>
      </w:pPr>
      <w:r w:rsidRPr="001D7939">
        <w:t>&lt;/</w:t>
      </w:r>
      <w:r w:rsidRPr="0058178C">
        <w:rPr>
          <w:rStyle w:val="XMLTag"/>
        </w:rPr>
        <w:t>To</w:t>
      </w:r>
      <w:r w:rsidRPr="001D7939">
        <w:t>&gt;</w:t>
      </w:r>
    </w:p>
    <w:p w:rsidR="00EB04BC" w:rsidRPr="001D7939" w:rsidRDefault="00EB04BC" w:rsidP="0019333E">
      <w:pPr>
        <w:pStyle w:val="Samplecode02"/>
        <w:rPr>
          <w:color w:val="000000"/>
        </w:rPr>
      </w:pPr>
      <w:r w:rsidRPr="001D7939">
        <w:t>&lt;</w:t>
      </w:r>
      <w:r w:rsidRPr="0058178C">
        <w:rPr>
          <w:rStyle w:val="XMLTag"/>
        </w:rPr>
        <w:t>Sender</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rPr>
          <w:color w:val="FF0000"/>
        </w:rPr>
        <w:t xml:space="preserve"> domain</w:t>
      </w:r>
      <w:r w:rsidRPr="001D7939">
        <w:t>=</w:t>
      </w:r>
      <w:r w:rsidRPr="00872669">
        <w:rPr>
          <w:rStyle w:val="XMLAttrValue"/>
        </w:rPr>
        <w:t>"DNS"</w:t>
      </w:r>
      <w:r w:rsidRPr="001D7939">
        <w:t>&gt;</w:t>
      </w:r>
    </w:p>
    <w:p w:rsidR="00EB04BC" w:rsidRPr="001D7939" w:rsidRDefault="00EB04BC" w:rsidP="009B3989">
      <w:pPr>
        <w:pStyle w:val="Samplecode04"/>
        <w:rPr>
          <w:color w:val="000000"/>
        </w:rPr>
      </w:pPr>
      <w:r w:rsidRPr="001D7939">
        <w:t>&lt;</w:t>
      </w:r>
      <w:r w:rsidRPr="0058178C">
        <w:rPr>
          <w:rStyle w:val="XMLTag"/>
        </w:rPr>
        <w:t>Identity</w:t>
      </w:r>
      <w:r w:rsidRPr="001D7939">
        <w:t>&gt;</w:t>
      </w:r>
      <w:r w:rsidRPr="001D7939">
        <w:rPr>
          <w:color w:val="000000"/>
        </w:rPr>
        <w:t>PrintORama.com</w:t>
      </w:r>
      <w:r w:rsidRPr="001D7939">
        <w:t>&lt;/</w:t>
      </w:r>
      <w:r w:rsidRPr="0058178C">
        <w:rPr>
          <w:rStyle w:val="XMLTag"/>
        </w:rPr>
        <w:t>Identity</w:t>
      </w:r>
      <w:r w:rsidRPr="001D7939">
        <w:t>&gt;</w:t>
      </w:r>
    </w:p>
    <w:p w:rsidR="00EB04BC" w:rsidRPr="001D7939" w:rsidRDefault="00EB04BC" w:rsidP="009B3989">
      <w:pPr>
        <w:pStyle w:val="Samplecode04"/>
        <w:rPr>
          <w:color w:val="000000"/>
        </w:rPr>
      </w:pPr>
      <w:r w:rsidRPr="001D7939">
        <w:t>&lt;</w:t>
      </w:r>
      <w:r w:rsidRPr="0058178C">
        <w:rPr>
          <w:rStyle w:val="XMLTag"/>
        </w:rPr>
        <w:t>SharedSecret</w:t>
      </w:r>
      <w:r w:rsidRPr="001D7939">
        <w:t>&gt;</w:t>
      </w:r>
      <w:r w:rsidRPr="001D7939">
        <w:rPr>
          <w:color w:val="000000"/>
        </w:rPr>
        <w:t>rosebud</w:t>
      </w:r>
      <w:r w:rsidRPr="001D7939">
        <w:t>&lt;/</w:t>
      </w:r>
      <w:r w:rsidRPr="0058178C">
        <w:rPr>
          <w:rStyle w:val="XMLTag"/>
        </w:rPr>
        <w:t>SharedSecret</w:t>
      </w:r>
      <w:r w:rsidRPr="001D7939">
        <w:t>&gt;</w:t>
      </w:r>
    </w:p>
    <w:p w:rsidR="00EB04BC" w:rsidRPr="001D7939" w:rsidRDefault="00EB04BC" w:rsidP="009B3989">
      <w:pPr>
        <w:pStyle w:val="Samplecode03"/>
        <w:rPr>
          <w:color w:val="000000"/>
        </w:rPr>
      </w:pPr>
      <w:r w:rsidRPr="001D7939">
        <w:t>&lt;/</w:t>
      </w:r>
      <w:r w:rsidRPr="0058178C">
        <w:rPr>
          <w:rStyle w:val="XMLTag"/>
        </w:rPr>
        <w:t>Credential</w:t>
      </w:r>
      <w:r w:rsidRPr="001D7939">
        <w:t>&gt;</w:t>
      </w:r>
    </w:p>
    <w:p w:rsidR="00EB04BC" w:rsidRPr="001D7939" w:rsidRDefault="00EB04BC" w:rsidP="009B3989">
      <w:pPr>
        <w:pStyle w:val="Samplecode03"/>
        <w:rPr>
          <w:color w:val="000000"/>
        </w:rPr>
      </w:pPr>
      <w:r w:rsidRPr="001D7939">
        <w:t>&lt;</w:t>
      </w:r>
      <w:r w:rsidRPr="0058178C">
        <w:rPr>
          <w:rStyle w:val="XMLTag"/>
        </w:rPr>
        <w:t>UserAgent</w:t>
      </w:r>
      <w:r w:rsidRPr="001D7939">
        <w:t>&gt;</w:t>
      </w:r>
      <w:r w:rsidRPr="001D7939">
        <w:rPr>
          <w:color w:val="000000"/>
        </w:rPr>
        <w:t>Print Buyer v.54.9</w:t>
      </w:r>
      <w:r w:rsidRPr="001D7939">
        <w:t>&lt;/</w:t>
      </w:r>
      <w:r w:rsidRPr="0058178C">
        <w:rPr>
          <w:rStyle w:val="XMLTag"/>
        </w:rPr>
        <w:t>UserAgent</w:t>
      </w:r>
      <w:r w:rsidRPr="001D7939">
        <w:t>&gt;</w:t>
      </w:r>
    </w:p>
    <w:p w:rsidR="00EB04BC" w:rsidRPr="001D7939" w:rsidRDefault="00EB04BC" w:rsidP="0019333E">
      <w:pPr>
        <w:pStyle w:val="Samplecode02"/>
        <w:rPr>
          <w:color w:val="000000"/>
        </w:rPr>
      </w:pPr>
      <w:r w:rsidRPr="001D7939">
        <w:t>&lt;/</w:t>
      </w:r>
      <w:r w:rsidRPr="0058178C">
        <w:rPr>
          <w:rStyle w:val="XMLTag"/>
        </w:rPr>
        <w:t>Sender</w:t>
      </w:r>
      <w:r w:rsidRPr="001D7939">
        <w:t>&gt;</w:t>
      </w:r>
    </w:p>
    <w:p w:rsidR="00EB04BC" w:rsidRPr="001D7939" w:rsidRDefault="00EB04BC" w:rsidP="0058178C">
      <w:pPr>
        <w:pStyle w:val="Samplecode01"/>
        <w:rPr>
          <w:color w:val="000000"/>
        </w:rPr>
      </w:pPr>
      <w:r w:rsidRPr="001D7939">
        <w:t>&lt;/</w:t>
      </w:r>
      <w:r w:rsidRPr="0058178C">
        <w:rPr>
          <w:rStyle w:val="XMLTag"/>
        </w:rPr>
        <w:t>Header</w:t>
      </w:r>
      <w:r w:rsidRPr="001D7939">
        <w:t>&gt;</w:t>
      </w:r>
    </w:p>
    <w:p w:rsidR="00EB04BC" w:rsidRPr="001D7939" w:rsidRDefault="00EB04BC" w:rsidP="0058178C">
      <w:pPr>
        <w:pStyle w:val="Samplecode01"/>
        <w:rPr>
          <w:color w:val="000000"/>
        </w:rPr>
      </w:pPr>
      <w:r w:rsidRPr="001D7939">
        <w:t>&lt;</w:t>
      </w:r>
      <w:r w:rsidRPr="0058178C">
        <w:rPr>
          <w:rStyle w:val="XMLTag"/>
        </w:rPr>
        <w:t>Request</w:t>
      </w:r>
      <w:r w:rsidRPr="001D7939">
        <w:t>&gt;</w:t>
      </w:r>
    </w:p>
    <w:p w:rsidR="00EB04BC" w:rsidRPr="001D7939" w:rsidRDefault="00EB04BC" w:rsidP="0058178C">
      <w:pPr>
        <w:pStyle w:val="Samplecode02"/>
      </w:pPr>
      <w:r w:rsidRPr="001D7939">
        <w:t>&lt;</w:t>
      </w:r>
      <w:r w:rsidRPr="00030545">
        <w:rPr>
          <w:rStyle w:val="XMLTag"/>
        </w:rPr>
        <w:t>RFQ</w:t>
      </w:r>
      <w:r w:rsidRPr="001D7939">
        <w:rPr>
          <w:color w:val="FF0000"/>
        </w:rPr>
        <w:t xml:space="preserve"> </w:t>
      </w:r>
      <w:r w:rsidRPr="00030545">
        <w:rPr>
          <w:rStyle w:val="XMLAttrName"/>
        </w:rPr>
        <w:t>AgentID</w:t>
      </w:r>
      <w:r w:rsidRPr="001D7939">
        <w:t>=</w:t>
      </w:r>
      <w:r w:rsidRPr="00872669">
        <w:rPr>
          <w:rStyle w:val="XMLAttrValue"/>
        </w:rPr>
        <w:t>"Marge"</w:t>
      </w:r>
      <w:r w:rsidRPr="001D7939">
        <w:rPr>
          <w:color w:val="FF0000"/>
        </w:rPr>
        <w:t xml:space="preserve"> </w:t>
      </w:r>
      <w:r w:rsidRPr="00030545">
        <w:rPr>
          <w:rStyle w:val="XMLAttrName"/>
        </w:rPr>
        <w:t>AgentDisplayName</w:t>
      </w:r>
      <w:r w:rsidRPr="001D7939">
        <w:t>=</w:t>
      </w:r>
      <w:r w:rsidRPr="00872669">
        <w:rPr>
          <w:rStyle w:val="XMLAttrValue"/>
        </w:rPr>
        <w:t>"Margaret Simpson"</w:t>
      </w:r>
      <w:r w:rsidRPr="001D7939">
        <w:rPr>
          <w:color w:val="FF0000"/>
        </w:rPr>
        <w:t xml:space="preserve"> </w:t>
      </w:r>
      <w:r w:rsidR="00030545">
        <w:rPr>
          <w:color w:val="FF0000"/>
        </w:rPr>
        <w:br/>
      </w:r>
      <w:r w:rsidRPr="00030545">
        <w:rPr>
          <w:rStyle w:val="XMLAttrName"/>
        </w:rPr>
        <w:t>RequestDate</w:t>
      </w:r>
      <w:r w:rsidRPr="001D7939">
        <w:t>=</w:t>
      </w:r>
      <w:r w:rsidRPr="00872669">
        <w:rPr>
          <w:rStyle w:val="XMLAttrValue"/>
        </w:rPr>
        <w:t>"</w:t>
      </w:r>
      <w:r w:rsidR="00C80FB3" w:rsidRPr="00872669">
        <w:rPr>
          <w:rStyle w:val="XMLAttrValue"/>
        </w:rPr>
        <w:t>2013</w:t>
      </w:r>
      <w:r w:rsidRPr="00872669">
        <w:rPr>
          <w:rStyle w:val="XMLAttrValue"/>
        </w:rPr>
        <w:t>-07-1T10:00-08:00"</w:t>
      </w:r>
      <w:r w:rsidRPr="001D7939">
        <w:rPr>
          <w:color w:val="FF0000"/>
        </w:rPr>
        <w:t xml:space="preserve"> </w:t>
      </w:r>
      <w:r w:rsidRPr="00030545">
        <w:rPr>
          <w:rStyle w:val="XMLAttrName"/>
        </w:rPr>
        <w:t>BusinessID</w:t>
      </w:r>
      <w:r w:rsidRPr="001D7939">
        <w:t>=</w:t>
      </w:r>
      <w:r w:rsidRPr="00872669">
        <w:rPr>
          <w:rStyle w:val="XMLAttrValue"/>
        </w:rPr>
        <w:t>"RFQ_A3317"</w:t>
      </w:r>
      <w:r w:rsidRPr="001D7939">
        <w:rPr>
          <w:color w:val="FF0000"/>
        </w:rPr>
        <w:t xml:space="preserve"> </w:t>
      </w:r>
      <w:r w:rsidRPr="00030545">
        <w:rPr>
          <w:rStyle w:val="XMLAttrName"/>
        </w:rPr>
        <w:t>Currency</w:t>
      </w:r>
      <w:r w:rsidRPr="001D7939">
        <w:t>=</w:t>
      </w:r>
      <w:r w:rsidRPr="00872669">
        <w:rPr>
          <w:rStyle w:val="XMLAttrValue"/>
        </w:rPr>
        <w:t>"USD"</w:t>
      </w:r>
      <w:r w:rsidRPr="001D7939">
        <w:rPr>
          <w:color w:val="FF0000"/>
        </w:rPr>
        <w:t xml:space="preserve"> </w:t>
      </w:r>
      <w:r w:rsidRPr="00030545">
        <w:rPr>
          <w:rStyle w:val="XMLAttrName"/>
        </w:rPr>
        <w:t>Estimate</w:t>
      </w:r>
      <w:r w:rsidRPr="001D7939">
        <w:t>=</w:t>
      </w:r>
      <w:r w:rsidRPr="00872669">
        <w:rPr>
          <w:rStyle w:val="XMLAttrValue"/>
        </w:rPr>
        <w:t>"true"</w:t>
      </w:r>
      <w:r w:rsidRPr="001D7939">
        <w:rPr>
          <w:color w:val="FF0000"/>
        </w:rPr>
        <w:t xml:space="preserve"> </w:t>
      </w:r>
      <w:r w:rsidRPr="00030545">
        <w:rPr>
          <w:rStyle w:val="XMLAttrName"/>
        </w:rPr>
        <w:t>Expires</w:t>
      </w:r>
      <w:r w:rsidRPr="001D7939">
        <w:t>=</w:t>
      </w:r>
      <w:r w:rsidRPr="00872669">
        <w:rPr>
          <w:rStyle w:val="XMLAttrValue"/>
        </w:rPr>
        <w:t>"</w:t>
      </w:r>
      <w:r w:rsidR="00C80FB3" w:rsidRPr="00872669">
        <w:rPr>
          <w:rStyle w:val="XMLAttrValue"/>
        </w:rPr>
        <w:t>2013</w:t>
      </w:r>
      <w:r w:rsidRPr="00872669">
        <w:rPr>
          <w:rStyle w:val="XMLAttrValue"/>
        </w:rPr>
        <w:t>-08-25T1700-0800"</w:t>
      </w:r>
      <w:r w:rsidRPr="001D7939">
        <w:t>&gt;</w:t>
      </w:r>
    </w:p>
    <w:p w:rsidR="00EB04BC" w:rsidRPr="00030545" w:rsidRDefault="00EB04BC" w:rsidP="009B3989">
      <w:pPr>
        <w:pStyle w:val="Samplecode03"/>
        <w:rPr>
          <w:rStyle w:val="XMLComment"/>
        </w:rPr>
      </w:pPr>
      <w:r w:rsidRPr="00030545">
        <w:rPr>
          <w:rStyle w:val="XMLComment"/>
        </w:rPr>
        <w:t>&lt;!--Buyer requests a non-binding price.  Just an estimate</w:t>
      </w:r>
      <w:proofErr w:type="gramStart"/>
      <w:r w:rsidRPr="00030545">
        <w:rPr>
          <w:rStyle w:val="XMLComment"/>
        </w:rPr>
        <w:t>.--&gt;</w:t>
      </w:r>
      <w:proofErr w:type="gramEnd"/>
    </w:p>
    <w:p w:rsidR="00EB04BC" w:rsidRPr="001D7939" w:rsidRDefault="00EB04BC" w:rsidP="009B3989">
      <w:pPr>
        <w:pStyle w:val="Samplecode03"/>
      </w:pPr>
      <w:r w:rsidRPr="001D7939">
        <w:rPr>
          <w:color w:val="0000FF"/>
        </w:rPr>
        <w:t>&lt;</w:t>
      </w:r>
      <w:r w:rsidRPr="00030545">
        <w:rPr>
          <w:rStyle w:val="XMLTag"/>
        </w:rPr>
        <w:t>jdf</w:t>
      </w:r>
      <w:proofErr w:type="gramStart"/>
      <w:r w:rsidRPr="00030545">
        <w:rPr>
          <w:rStyle w:val="XMLTag"/>
        </w:rPr>
        <w:t>:JDF</w:t>
      </w:r>
      <w:proofErr w:type="gramEnd"/>
      <w:r w:rsidRPr="001D7939">
        <w:rPr>
          <w:color w:val="FF0000"/>
        </w:rPr>
        <w:t xml:space="preserve"> </w:t>
      </w:r>
      <w:r w:rsidRPr="00030545">
        <w:rPr>
          <w:rStyle w:val="XMLAttrName"/>
        </w:rPr>
        <w:t>DescriptiveName</w:t>
      </w:r>
      <w:r w:rsidRPr="001D7939">
        <w:rPr>
          <w:color w:val="0000FF"/>
        </w:rPr>
        <w:t>=</w:t>
      </w:r>
      <w:r w:rsidRPr="00872669">
        <w:rPr>
          <w:rStyle w:val="XMLAttrValue"/>
        </w:rPr>
        <w:t>"224 page hard and soft cover book"</w:t>
      </w:r>
      <w:r w:rsidRPr="001D7939">
        <w:rPr>
          <w:color w:val="FF0000"/>
        </w:rPr>
        <w:t xml:space="preserve"> </w:t>
      </w:r>
      <w:r w:rsidRPr="00030545">
        <w:rPr>
          <w:rStyle w:val="XMLAttrName"/>
        </w:rPr>
        <w:t>ID</w:t>
      </w:r>
      <w:r w:rsidRPr="001D7939">
        <w:rPr>
          <w:color w:val="0000FF"/>
        </w:rPr>
        <w:t>=</w:t>
      </w:r>
      <w:r w:rsidRPr="00872669">
        <w:rPr>
          <w:rStyle w:val="XMLAttrValue"/>
        </w:rPr>
        <w:t>"JDF000-Root"</w:t>
      </w:r>
      <w:r w:rsidRPr="001D7939">
        <w:rPr>
          <w:color w:val="FF0000"/>
        </w:rPr>
        <w:t xml:space="preserve"> </w:t>
      </w:r>
      <w:r w:rsidRPr="00030545">
        <w:rPr>
          <w:rStyle w:val="XMLAttrName"/>
        </w:rPr>
        <w:t>JobID</w:t>
      </w:r>
      <w:r w:rsidRPr="001D7939">
        <w:rPr>
          <w:color w:val="0000FF"/>
        </w:rPr>
        <w:t>=</w:t>
      </w:r>
      <w:r w:rsidRPr="00872669">
        <w:rPr>
          <w:rStyle w:val="XMLAttrValue"/>
        </w:rPr>
        <w:t>"BuyerJob001"</w:t>
      </w:r>
      <w:r w:rsidRPr="001D7939">
        <w:rPr>
          <w:color w:val="FF0000"/>
        </w:rPr>
        <w:t xml:space="preserve"> </w:t>
      </w:r>
      <w:r w:rsidR="00406767">
        <w:rPr>
          <w:color w:val="FF0000"/>
        </w:rPr>
        <w:br/>
      </w:r>
      <w:r w:rsidRPr="00030545">
        <w:rPr>
          <w:rStyle w:val="XMLAttrName"/>
        </w:rPr>
        <w:t>Type</w:t>
      </w:r>
      <w:r w:rsidRPr="001D7939">
        <w:rPr>
          <w:color w:val="0000FF"/>
        </w:rPr>
        <w:t>=</w:t>
      </w:r>
      <w:r w:rsidRPr="00872669">
        <w:rPr>
          <w:rStyle w:val="XMLAttrValue"/>
        </w:rPr>
        <w:t>"Product"</w:t>
      </w:r>
      <w:r w:rsidRPr="001D7939">
        <w:rPr>
          <w:color w:val="FF0000"/>
        </w:rPr>
        <w:t xml:space="preserve"> </w:t>
      </w:r>
      <w:r w:rsidRPr="00030545">
        <w:rPr>
          <w:rStyle w:val="XMLAttrName"/>
        </w:rPr>
        <w:t>Status</w:t>
      </w:r>
      <w:r w:rsidRPr="001D7939">
        <w:rPr>
          <w:color w:val="0000FF"/>
        </w:rPr>
        <w:t>=</w:t>
      </w:r>
      <w:r w:rsidRPr="00872669">
        <w:rPr>
          <w:rStyle w:val="XMLAttrValue"/>
        </w:rPr>
        <w:t>"Waiting"</w:t>
      </w:r>
      <w:r w:rsidRPr="001D7939">
        <w:rPr>
          <w:color w:val="FF0000"/>
        </w:rPr>
        <w:t xml:space="preserve"> </w:t>
      </w:r>
      <w:r w:rsidRPr="00030545">
        <w:rPr>
          <w:rStyle w:val="XMLAttrName"/>
        </w:rPr>
        <w:t>Version</w:t>
      </w:r>
      <w:r w:rsidRPr="001D7939">
        <w:rPr>
          <w:color w:val="0000FF"/>
        </w:rPr>
        <w:t>=</w:t>
      </w:r>
      <w:r w:rsidRPr="00872669">
        <w:rPr>
          <w:rStyle w:val="XMLAttrValue"/>
        </w:rPr>
        <w:t>"1.1"</w:t>
      </w:r>
      <w:r w:rsidRPr="001D7939">
        <w:rPr>
          <w:color w:val="0000FF"/>
        </w:rPr>
        <w:t xml:space="preserve"> </w:t>
      </w:r>
      <w:r w:rsidRPr="00030545">
        <w:rPr>
          <w:rStyle w:val="XMLAttrName"/>
        </w:rPr>
        <w:t>xmlns</w:t>
      </w:r>
      <w:r w:rsidRPr="001D7939">
        <w:rPr>
          <w:color w:val="0000FF"/>
        </w:rPr>
        <w:t>=</w:t>
      </w:r>
      <w:r w:rsidRPr="00872669">
        <w:rPr>
          <w:rStyle w:val="XMLAttrValue"/>
        </w:rPr>
        <w:t>"http://www.CIP4.org/JDFSchema_1_1"</w:t>
      </w:r>
      <w:r w:rsidRPr="001D7939">
        <w:rPr>
          <w:color w:val="0000FF"/>
        </w:rPr>
        <w:t>&gt;</w:t>
      </w:r>
    </w:p>
    <w:p w:rsidR="00EB04BC" w:rsidRPr="00030545" w:rsidRDefault="00EB04BC" w:rsidP="009B3989">
      <w:pPr>
        <w:pStyle w:val="Samplecode05"/>
        <w:rPr>
          <w:rStyle w:val="XMLComment"/>
        </w:rPr>
      </w:pPr>
      <w:r w:rsidRPr="00030545">
        <w:rPr>
          <w:rStyle w:val="XMLComment"/>
        </w:rPr>
        <w:t>&lt;!--JobID: sender's reference to a job/project</w:t>
      </w:r>
      <w:proofErr w:type="gramStart"/>
      <w:r w:rsidRPr="00030545">
        <w:rPr>
          <w:rStyle w:val="XMLComment"/>
        </w:rPr>
        <w:t>.--&gt;</w:t>
      </w:r>
      <w:proofErr w:type="gramEnd"/>
    </w:p>
    <w:p w:rsidR="00EB04BC" w:rsidRPr="00030545" w:rsidRDefault="00EB04BC" w:rsidP="009B3989">
      <w:pPr>
        <w:pStyle w:val="Samplecode05"/>
        <w:rPr>
          <w:rStyle w:val="XMLComment"/>
        </w:rPr>
      </w:pPr>
      <w:r w:rsidRPr="00030545">
        <w:rPr>
          <w:rStyle w:val="XMLComment"/>
        </w:rPr>
        <w:t>&lt;!--Version: JDF version</w:t>
      </w:r>
      <w:proofErr w:type="gramStart"/>
      <w:r w:rsidRPr="00030545">
        <w:rPr>
          <w:rStyle w:val="XMLComment"/>
        </w:rPr>
        <w:t>.--&gt;</w:t>
      </w:r>
      <w:proofErr w:type="gramEnd"/>
    </w:p>
    <w:p w:rsidR="00EB04BC" w:rsidRPr="001D7939" w:rsidRDefault="00EB04BC" w:rsidP="009B3989">
      <w:pPr>
        <w:pStyle w:val="Samplecode04"/>
      </w:pPr>
      <w:r w:rsidRPr="001D7939">
        <w:rPr>
          <w:color w:val="0000FF"/>
        </w:rPr>
        <w:t>&lt;</w:t>
      </w:r>
      <w:r w:rsidRPr="00030545">
        <w:rPr>
          <w:rStyle w:val="XMLTag"/>
        </w:rPr>
        <w:t>AuditPool</w:t>
      </w:r>
      <w:r w:rsidRPr="001D7939">
        <w:rPr>
          <w:color w:val="0000FF"/>
        </w:rPr>
        <w:t>&gt;</w:t>
      </w:r>
    </w:p>
    <w:p w:rsidR="00EB04BC" w:rsidRPr="00030545" w:rsidRDefault="00EB04BC" w:rsidP="009B3989">
      <w:pPr>
        <w:pStyle w:val="Samplecode06"/>
        <w:rPr>
          <w:rStyle w:val="XMLComment"/>
        </w:rPr>
      </w:pPr>
      <w:r w:rsidRPr="00030545">
        <w:rPr>
          <w:rStyle w:val="XMLComment"/>
        </w:rPr>
        <w:t>&lt;!--Not required by PrintTalk, may be used at the discretion of the document creator</w:t>
      </w:r>
      <w:proofErr w:type="gramStart"/>
      <w:r w:rsidRPr="00030545">
        <w:rPr>
          <w:rStyle w:val="XMLComment"/>
        </w:rPr>
        <w:t>.--&gt;</w:t>
      </w:r>
      <w:proofErr w:type="gramEnd"/>
    </w:p>
    <w:p w:rsidR="00EB04BC" w:rsidRPr="001D7939" w:rsidRDefault="00EB04BC" w:rsidP="009B3989">
      <w:pPr>
        <w:pStyle w:val="Samplecode05"/>
      </w:pPr>
      <w:r w:rsidRPr="001D7939">
        <w:t>&lt;</w:t>
      </w:r>
      <w:r w:rsidRPr="00030545">
        <w:rPr>
          <w:rStyle w:val="XMLTag"/>
        </w:rPr>
        <w:t>Created</w:t>
      </w:r>
      <w:r w:rsidRPr="001D7939">
        <w:rPr>
          <w:color w:val="FF0000"/>
        </w:rPr>
        <w:t xml:space="preserve"> </w:t>
      </w:r>
      <w:r w:rsidRPr="00030545">
        <w:rPr>
          <w:rStyle w:val="XMLAttrName"/>
        </w:rPr>
        <w:t>Author</w:t>
      </w:r>
      <w:r w:rsidRPr="001D7939">
        <w:t>=</w:t>
      </w:r>
      <w:r w:rsidRPr="00872669">
        <w:rPr>
          <w:rStyle w:val="XMLAttrValue"/>
        </w:rPr>
        <w:t>"PrintTalk"</w:t>
      </w:r>
      <w:r w:rsidRPr="001D7939">
        <w:rPr>
          <w:color w:val="FF0000"/>
        </w:rPr>
        <w:t xml:space="preserve"> TimeStamp</w:t>
      </w:r>
      <w:r w:rsidRPr="001D7939">
        <w:t>=</w:t>
      </w:r>
      <w:r w:rsidRPr="00872669">
        <w:rPr>
          <w:rStyle w:val="XMLAttrValue"/>
        </w:rPr>
        <w:t>"</w:t>
      </w:r>
      <w:r w:rsidR="00C80FB3" w:rsidRPr="00872669">
        <w:rPr>
          <w:rStyle w:val="XMLAttrValue"/>
        </w:rPr>
        <w:t>2013</w:t>
      </w:r>
      <w:r w:rsidRPr="00872669">
        <w:rPr>
          <w:rStyle w:val="XMLAttrValue"/>
        </w:rPr>
        <w:t>-07-1T11:20-08:00"</w:t>
      </w:r>
      <w:r w:rsidRPr="001D7939">
        <w:t>/&gt;</w:t>
      </w:r>
    </w:p>
    <w:p w:rsidR="00EB04BC" w:rsidRPr="001D7939" w:rsidRDefault="00EB04BC" w:rsidP="009B3989">
      <w:pPr>
        <w:pStyle w:val="Samplecode04"/>
      </w:pPr>
      <w:r w:rsidRPr="001D7939">
        <w:rPr>
          <w:color w:val="0000FF"/>
        </w:rPr>
        <w:t>&lt;/</w:t>
      </w:r>
      <w:r w:rsidRPr="00030545">
        <w:rPr>
          <w:rStyle w:val="XMLTag"/>
        </w:rPr>
        <w:t>AuditPool</w:t>
      </w:r>
      <w:r w:rsidRPr="001D7939">
        <w:rPr>
          <w:color w:val="0000FF"/>
        </w:rPr>
        <w:t>&gt;</w:t>
      </w:r>
    </w:p>
    <w:p w:rsidR="00EB04BC" w:rsidRDefault="00EB04BC" w:rsidP="009B3989">
      <w:pPr>
        <w:pStyle w:val="Samplecode04"/>
        <w:rPr>
          <w:color w:val="0000FF"/>
        </w:rPr>
      </w:pPr>
      <w:r w:rsidRPr="001D7939">
        <w:rPr>
          <w:color w:val="0000FF"/>
        </w:rPr>
        <w:t>&lt;</w:t>
      </w:r>
      <w:r w:rsidRPr="00030545">
        <w:rPr>
          <w:rStyle w:val="XMLTag"/>
        </w:rPr>
        <w:t>ResourcePool</w:t>
      </w:r>
      <w:r w:rsidRPr="001D7939">
        <w:rPr>
          <w:color w:val="0000FF"/>
        </w:rPr>
        <w:t>&gt;</w:t>
      </w:r>
    </w:p>
    <w:p w:rsidR="001065F8" w:rsidRPr="001D7939" w:rsidRDefault="001065F8" w:rsidP="009B3989">
      <w:pPr>
        <w:pStyle w:val="Samplecode05"/>
      </w:pPr>
      <w:r w:rsidRPr="001D7939">
        <w:rPr>
          <w:color w:val="0000FF"/>
        </w:rPr>
        <w:t>&lt;</w:t>
      </w:r>
      <w:r w:rsidRPr="00030545">
        <w:rPr>
          <w:rStyle w:val="XMLTag"/>
        </w:rPr>
        <w:t>CustomerInfo</w:t>
      </w:r>
      <w:r w:rsidRPr="001D7939">
        <w:rPr>
          <w:color w:val="FF0000"/>
        </w:rPr>
        <w:t xml:space="preserve"> </w:t>
      </w:r>
      <w:r w:rsidRPr="00030545">
        <w:rPr>
          <w:rStyle w:val="XMLAttrName"/>
        </w:rPr>
        <w:t>CustomerID</w:t>
      </w:r>
      <w:r w:rsidRPr="001D7939">
        <w:rPr>
          <w:color w:val="0000FF"/>
        </w:rPr>
        <w:t>=</w:t>
      </w:r>
      <w:r w:rsidRPr="00872669">
        <w:rPr>
          <w:rStyle w:val="XMLAttrValue"/>
        </w:rPr>
        <w:t>"pb4653/99"</w:t>
      </w:r>
      <w:r w:rsidRPr="001D7939">
        <w:rPr>
          <w:color w:val="FF0000"/>
        </w:rPr>
        <w:t xml:space="preserve"> </w:t>
      </w:r>
      <w:r w:rsidRPr="001D7939">
        <w:rPr>
          <w:color w:val="0000FF"/>
        </w:rPr>
        <w:t>&gt;</w:t>
      </w:r>
    </w:p>
    <w:p w:rsidR="001065F8" w:rsidRPr="001D7939" w:rsidRDefault="001065F8" w:rsidP="009B3989">
      <w:pPr>
        <w:pStyle w:val="Samplecode06"/>
      </w:pPr>
      <w:r w:rsidRPr="001D7939">
        <w:rPr>
          <w:color w:val="0000FF"/>
        </w:rPr>
        <w:t>&lt;</w:t>
      </w:r>
      <w:r w:rsidRPr="00030545">
        <w:rPr>
          <w:rStyle w:val="XMLTag"/>
        </w:rPr>
        <w:t>ContactRef</w:t>
      </w:r>
      <w:r w:rsidRPr="001D7939">
        <w:rPr>
          <w:color w:val="FF0000"/>
        </w:rPr>
        <w:t xml:space="preserve"> </w:t>
      </w:r>
      <w:r w:rsidRPr="00030545">
        <w:rPr>
          <w:rStyle w:val="XMLAttrName"/>
        </w:rPr>
        <w:t>rRef</w:t>
      </w:r>
      <w:r w:rsidRPr="001D7939">
        <w:rPr>
          <w:color w:val="0000FF"/>
        </w:rPr>
        <w:t>=</w:t>
      </w:r>
      <w:r w:rsidRPr="00872669">
        <w:rPr>
          <w:rStyle w:val="XMLAttrValue"/>
        </w:rPr>
        <w:t>"Contact01"</w:t>
      </w:r>
      <w:r w:rsidRPr="001D7939">
        <w:rPr>
          <w:color w:val="0000FF"/>
        </w:rPr>
        <w:t>/&gt;</w:t>
      </w:r>
    </w:p>
    <w:p w:rsidR="001065F8" w:rsidRPr="001D7939" w:rsidRDefault="001065F8" w:rsidP="009B3989">
      <w:pPr>
        <w:pStyle w:val="Samplecode05"/>
      </w:pPr>
      <w:r w:rsidRPr="001D7939">
        <w:rPr>
          <w:color w:val="0000FF"/>
        </w:rPr>
        <w:t>&lt;/</w:t>
      </w:r>
      <w:r w:rsidRPr="00030545">
        <w:rPr>
          <w:rStyle w:val="XMLTag"/>
        </w:rPr>
        <w:t>CustomerInfo</w:t>
      </w:r>
      <w:r w:rsidRPr="001D7939">
        <w:rPr>
          <w:color w:val="0000FF"/>
        </w:rPr>
        <w:t>&gt;</w:t>
      </w:r>
    </w:p>
    <w:p w:rsidR="00EB04BC" w:rsidRPr="001D7939" w:rsidRDefault="00EB04BC" w:rsidP="00CF0876">
      <w:pPr>
        <w:pStyle w:val="Samplecode05"/>
      </w:pPr>
      <w:r w:rsidRPr="001D7939">
        <w:rPr>
          <w:color w:val="0000FF"/>
        </w:rPr>
        <w:t>&lt;</w:t>
      </w:r>
      <w:r w:rsidRPr="00030545">
        <w:rPr>
          <w:rStyle w:val="XMLTag"/>
        </w:rPr>
        <w:t>LayoutIntent</w:t>
      </w:r>
      <w:r w:rsidRPr="001D7939">
        <w:rPr>
          <w:color w:val="FF0000"/>
        </w:rPr>
        <w:t xml:space="preserve"> </w:t>
      </w:r>
      <w:r w:rsidRPr="00030545">
        <w:rPr>
          <w:rStyle w:val="XMLAttrName"/>
        </w:rPr>
        <w:t>ID</w:t>
      </w:r>
      <w:r w:rsidRPr="001D7939">
        <w:rPr>
          <w:color w:val="0000FF"/>
        </w:rPr>
        <w:t>=</w:t>
      </w:r>
      <w:r w:rsidRPr="00030545">
        <w:rPr>
          <w:rStyle w:val="XMLAttrValue"/>
        </w:rPr>
        <w:t>"</w:t>
      </w:r>
      <w:proofErr w:type="gramStart"/>
      <w:r w:rsidRPr="00030545">
        <w:rPr>
          <w:rStyle w:val="XMLAttrValue"/>
        </w:rPr>
        <w:t>Size001(</w:t>
      </w:r>
      <w:proofErr w:type="gramEnd"/>
      <w:r w:rsidRPr="00030545">
        <w:rPr>
          <w:rStyle w:val="XMLAttrValue"/>
        </w:rPr>
        <w:t>Finished)"</w:t>
      </w:r>
      <w:r w:rsidRPr="001D7939">
        <w:rPr>
          <w:color w:val="FF0000"/>
        </w:rPr>
        <w:t xml:space="preserve"> </w:t>
      </w:r>
      <w:r w:rsidRPr="00030545">
        <w:rPr>
          <w:rStyle w:val="XMLAttrName"/>
        </w:rPr>
        <w:t>Class</w:t>
      </w:r>
      <w:r w:rsidRPr="001D7939">
        <w:rPr>
          <w:color w:val="0000FF"/>
        </w:rPr>
        <w:t>=</w:t>
      </w:r>
      <w:r w:rsidRPr="00030545">
        <w:rPr>
          <w:rStyle w:val="XMLAttrValue"/>
        </w:rPr>
        <w:t>"Intent"</w:t>
      </w:r>
      <w:r w:rsidRPr="001D7939">
        <w:rPr>
          <w:color w:val="FF0000"/>
        </w:rPr>
        <w:t xml:space="preserve"> </w:t>
      </w:r>
      <w:r w:rsidRPr="00030545">
        <w:rPr>
          <w:rStyle w:val="XMLAttrName"/>
        </w:rPr>
        <w:t>Status</w:t>
      </w:r>
      <w:r w:rsidRPr="001D7939">
        <w:rPr>
          <w:color w:val="0000FF"/>
        </w:rPr>
        <w:t>="</w:t>
      </w:r>
      <w:r w:rsidRPr="001D7939">
        <w:t>Available</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Dimensions</w:t>
      </w:r>
      <w:r w:rsidRPr="001D7939">
        <w:t xml:space="preserve"> </w:t>
      </w:r>
      <w:r w:rsidRPr="00030545">
        <w:rPr>
          <w:rStyle w:val="XMLAttrName"/>
        </w:rPr>
        <w:t>Range</w:t>
      </w:r>
      <w:r w:rsidRPr="001D7939">
        <w:rPr>
          <w:color w:val="0000FF"/>
        </w:rPr>
        <w:t>=</w:t>
      </w:r>
      <w:r w:rsidRPr="00030545">
        <w:rPr>
          <w:rStyle w:val="XMLAttrValue"/>
        </w:rPr>
        <w:t>"576 720~648 864"</w:t>
      </w:r>
      <w:r w:rsidRPr="001D7939">
        <w:t xml:space="preserve"> </w:t>
      </w:r>
      <w:r w:rsidRPr="00030545">
        <w:rPr>
          <w:rStyle w:val="XMLAttrName"/>
        </w:rPr>
        <w:t>DataType</w:t>
      </w:r>
      <w:r w:rsidRPr="001D7939">
        <w:rPr>
          <w:color w:val="0000FF"/>
        </w:rPr>
        <w:t>=</w:t>
      </w:r>
      <w:r w:rsidRPr="00030545">
        <w:rPr>
          <w:rStyle w:val="XMLAttrValue"/>
        </w:rPr>
        <w:t>"XYPairSpan"</w:t>
      </w:r>
      <w:r w:rsidRPr="001D7939">
        <w:t xml:space="preserve"> </w:t>
      </w:r>
      <w:r w:rsidRPr="00030545">
        <w:rPr>
          <w:rStyle w:val="XMLAttrName"/>
        </w:rPr>
        <w:t>Preferred</w:t>
      </w:r>
      <w:r w:rsidRPr="001D7939">
        <w:rPr>
          <w:color w:val="0000FF"/>
        </w:rPr>
        <w:t>=</w:t>
      </w:r>
      <w:r w:rsidRPr="00030545">
        <w:rPr>
          <w:rStyle w:val="XMLAttrValue"/>
        </w:rPr>
        <w:t>"612 792"</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Pages</w:t>
      </w:r>
      <w:r w:rsidRPr="001D7939">
        <w:t xml:space="preserve"> </w:t>
      </w:r>
      <w:r w:rsidRPr="00E02D09">
        <w:rPr>
          <w:rStyle w:val="XMLAttrName"/>
        </w:rPr>
        <w:t>DataType</w:t>
      </w:r>
      <w:r w:rsidRPr="001D7939">
        <w:rPr>
          <w:color w:val="0000FF"/>
        </w:rPr>
        <w:t>=</w:t>
      </w:r>
      <w:r w:rsidRPr="00030545">
        <w:rPr>
          <w:rStyle w:val="XMLAttrValue"/>
        </w:rPr>
        <w:t>"IntegerSpan"</w:t>
      </w:r>
      <w:r w:rsidRPr="001D7939">
        <w:t xml:space="preserve"> </w:t>
      </w:r>
      <w:r w:rsidRPr="00E02D09">
        <w:rPr>
          <w:rStyle w:val="XMLAttrName"/>
        </w:rPr>
        <w:t>Preferred</w:t>
      </w:r>
      <w:r w:rsidRPr="001D7939">
        <w:rPr>
          <w:color w:val="0000FF"/>
        </w:rPr>
        <w:t>=</w:t>
      </w:r>
      <w:r w:rsidRPr="00030545">
        <w:rPr>
          <w:rStyle w:val="XMLAttrValue"/>
        </w:rPr>
        <w:t>"224"</w:t>
      </w:r>
      <w:r w:rsidRPr="001D7939">
        <w:rPr>
          <w:color w:val="0000FF"/>
        </w:rPr>
        <w:t>/&gt;</w:t>
      </w:r>
    </w:p>
    <w:p w:rsidR="00EB04BC" w:rsidRPr="001D7939" w:rsidRDefault="00EB04BC" w:rsidP="009B3989">
      <w:pPr>
        <w:pStyle w:val="Samplecode05"/>
      </w:pPr>
      <w:r w:rsidRPr="001D7939">
        <w:rPr>
          <w:color w:val="0000FF"/>
        </w:rPr>
        <w:t>&lt;/</w:t>
      </w:r>
      <w:r w:rsidRPr="00030545">
        <w:rPr>
          <w:rStyle w:val="XMLTag"/>
        </w:rPr>
        <w:t>LayoutIntent</w:t>
      </w:r>
      <w:r w:rsidRPr="001D7939">
        <w:rPr>
          <w:color w:val="0000FF"/>
        </w:rPr>
        <w:t>&gt;</w:t>
      </w:r>
    </w:p>
    <w:p w:rsidR="00EB04BC" w:rsidRPr="001D7939" w:rsidRDefault="00EB04BC" w:rsidP="009B3989">
      <w:pPr>
        <w:pStyle w:val="Samplecode05"/>
      </w:pPr>
      <w:r w:rsidRPr="001D7939">
        <w:rPr>
          <w:color w:val="0000FF"/>
        </w:rPr>
        <w:t>&lt;</w:t>
      </w:r>
      <w:r w:rsidRPr="00030545">
        <w:rPr>
          <w:rStyle w:val="XMLTag"/>
        </w:rPr>
        <w:t>DeliveryIntent</w:t>
      </w:r>
      <w:r w:rsidRPr="001D7939">
        <w:t xml:space="preserve"> </w:t>
      </w:r>
      <w:r w:rsidRPr="00E02D09">
        <w:rPr>
          <w:rStyle w:val="XMLAttrName"/>
        </w:rPr>
        <w:t>ID</w:t>
      </w:r>
      <w:r w:rsidRPr="001D7939">
        <w:rPr>
          <w:color w:val="0000FF"/>
        </w:rPr>
        <w:t>=</w:t>
      </w:r>
      <w:r w:rsidRPr="00030545">
        <w:rPr>
          <w:rStyle w:val="XMLAttrValue"/>
        </w:rPr>
        <w:t>"Delivery001"</w:t>
      </w:r>
      <w:r w:rsidRPr="001D7939">
        <w:t xml:space="preserve"> </w:t>
      </w:r>
      <w:r w:rsidRPr="00E02D09">
        <w:rPr>
          <w:rStyle w:val="XMLAttrName"/>
        </w:rPr>
        <w:t>Class</w:t>
      </w:r>
      <w:r w:rsidRPr="001D7939">
        <w:rPr>
          <w:color w:val="0000FF"/>
        </w:rPr>
        <w:t>=</w:t>
      </w:r>
      <w:r w:rsidRPr="00030545">
        <w:rPr>
          <w:rStyle w:val="XMLAttrValue"/>
        </w:rPr>
        <w:t>"Intent"</w:t>
      </w:r>
      <w:r w:rsidRPr="001D7939">
        <w:t xml:space="preserve"> </w:t>
      </w:r>
      <w:r w:rsidRPr="00E02D09">
        <w:rPr>
          <w:rStyle w:val="XMLAttrName"/>
        </w:rPr>
        <w:t>Status</w:t>
      </w:r>
      <w:r w:rsidRPr="001D7939">
        <w:rPr>
          <w:color w:val="0000FF"/>
        </w:rPr>
        <w:t>=</w:t>
      </w:r>
      <w:r w:rsidRPr="00030545">
        <w:rPr>
          <w:rStyle w:val="XMLAttrValue"/>
        </w:rPr>
        <w:t>"Available"</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DropIntent</w:t>
      </w:r>
      <w:r w:rsidRPr="001D7939">
        <w:rPr>
          <w:color w:val="0000FF"/>
        </w:rPr>
        <w:t>&gt;</w:t>
      </w:r>
    </w:p>
    <w:p w:rsidR="00EB04BC" w:rsidRPr="00AB3E3E" w:rsidRDefault="00EB04BC" w:rsidP="00CF0876">
      <w:pPr>
        <w:pStyle w:val="Samplecode08"/>
        <w:rPr>
          <w:rStyle w:val="XMLComment"/>
        </w:rPr>
      </w:pPr>
      <w:r w:rsidRPr="00AB3E3E">
        <w:rPr>
          <w:rStyle w:val="XMLComment"/>
        </w:rPr>
        <w:t>&lt;!--Date by which the product is to be delivered--&gt;</w:t>
      </w:r>
    </w:p>
    <w:p w:rsidR="00EB04BC" w:rsidRPr="001D7939" w:rsidRDefault="00EB04BC" w:rsidP="00CF0876">
      <w:pPr>
        <w:pStyle w:val="Samplecode07"/>
      </w:pPr>
      <w:r w:rsidRPr="001D7939">
        <w:rPr>
          <w:color w:val="0000FF"/>
        </w:rPr>
        <w:t>&lt;</w:t>
      </w:r>
      <w:r w:rsidRPr="00030545">
        <w:rPr>
          <w:rStyle w:val="XMLTag"/>
        </w:rPr>
        <w:t>Required</w:t>
      </w:r>
      <w:r w:rsidRPr="001D7939">
        <w:t xml:space="preserve"> </w:t>
      </w:r>
      <w:r w:rsidRPr="00E02D09">
        <w:rPr>
          <w:rStyle w:val="XMLAttrName"/>
        </w:rPr>
        <w:t>DataType</w:t>
      </w:r>
      <w:r w:rsidRPr="001D7939">
        <w:rPr>
          <w:color w:val="0000FF"/>
        </w:rPr>
        <w:t>=</w:t>
      </w:r>
      <w:r w:rsidRPr="00030545">
        <w:rPr>
          <w:rStyle w:val="XMLAttrValue"/>
        </w:rPr>
        <w:t>"TimeSpan"</w:t>
      </w:r>
      <w:r w:rsidRPr="001D7939">
        <w:t xml:space="preserve"> </w:t>
      </w:r>
      <w:r w:rsidR="00E02D09">
        <w:br/>
      </w:r>
      <w:r w:rsidRPr="00E02D09">
        <w:rPr>
          <w:rStyle w:val="XMLAttrName"/>
        </w:rPr>
        <w:t>Preferred</w:t>
      </w:r>
      <w:r w:rsidRPr="001D7939">
        <w:rPr>
          <w:color w:val="0000FF"/>
        </w:rPr>
        <w:t>=</w:t>
      </w:r>
      <w:r w:rsidRPr="00030545">
        <w:rPr>
          <w:rStyle w:val="XMLAttrValue"/>
        </w:rPr>
        <w:t>"</w:t>
      </w:r>
      <w:r w:rsidR="00C80FB3" w:rsidRPr="00030545">
        <w:rPr>
          <w:rStyle w:val="XMLAttrValue"/>
        </w:rPr>
        <w:t>2013</w:t>
      </w:r>
      <w:r w:rsidRPr="00030545">
        <w:rPr>
          <w:rStyle w:val="XMLAttrValue"/>
        </w:rPr>
        <w:t>-09-30T09:30-8:00"</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ContactRef</w:t>
      </w:r>
      <w:r w:rsidRPr="001D7939">
        <w:t xml:space="preserve"> </w:t>
      </w:r>
      <w:r w:rsidRPr="00E02D09">
        <w:rPr>
          <w:rStyle w:val="XMLAttrName"/>
        </w:rPr>
        <w:t>rRef</w:t>
      </w:r>
      <w:r w:rsidRPr="001D7939">
        <w:rPr>
          <w:color w:val="0000FF"/>
        </w:rPr>
        <w:t>=</w:t>
      </w:r>
      <w:r w:rsidRPr="00030545">
        <w:rPr>
          <w:rStyle w:val="XMLAttrValue"/>
        </w:rPr>
        <w:t>"Contact02"</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DropItemIntent</w:t>
      </w:r>
      <w:r w:rsidRPr="001D7939">
        <w:t xml:space="preserve"> </w:t>
      </w:r>
      <w:r w:rsidRPr="00E02D09">
        <w:rPr>
          <w:rStyle w:val="XMLAttrName"/>
        </w:rPr>
        <w:t>Amount</w:t>
      </w:r>
      <w:r w:rsidRPr="001D7939">
        <w:rPr>
          <w:color w:val="0000FF"/>
        </w:rPr>
        <w:t>=</w:t>
      </w:r>
      <w:r w:rsidRPr="00030545">
        <w:rPr>
          <w:rStyle w:val="XMLAttrValue"/>
        </w:rPr>
        <w:t>"7500"</w:t>
      </w:r>
      <w:r w:rsidRPr="001D7939">
        <w:t xml:space="preserve"> </w:t>
      </w:r>
      <w:r w:rsidRPr="00E02D09">
        <w:rPr>
          <w:rStyle w:val="XMLAttrName"/>
        </w:rPr>
        <w:t>AdditionalAmount</w:t>
      </w:r>
      <w:r w:rsidRPr="001D7939">
        <w:rPr>
          <w:color w:val="0000FF"/>
        </w:rPr>
        <w:t>=</w:t>
      </w:r>
      <w:r w:rsidRPr="00030545">
        <w:rPr>
          <w:rStyle w:val="XMLAttrValue"/>
        </w:rPr>
        <w:t>"1000"</w:t>
      </w:r>
      <w:r w:rsidRPr="001D7939">
        <w:rPr>
          <w:color w:val="0000FF"/>
        </w:rPr>
        <w:t>&gt;</w:t>
      </w:r>
    </w:p>
    <w:p w:rsidR="00EB04BC" w:rsidRPr="001D7939" w:rsidRDefault="00EB04BC" w:rsidP="00CF0876">
      <w:pPr>
        <w:pStyle w:val="Samplecode08"/>
      </w:pPr>
      <w:r w:rsidRPr="001D7939">
        <w:rPr>
          <w:color w:val="0000FF"/>
        </w:rPr>
        <w:t>&lt;</w:t>
      </w:r>
      <w:r w:rsidRPr="00030545">
        <w:rPr>
          <w:rStyle w:val="XMLTag"/>
        </w:rPr>
        <w:t>ComponentRef</w:t>
      </w:r>
      <w:r w:rsidRPr="001D7939">
        <w:t xml:space="preserve"> </w:t>
      </w:r>
      <w:r w:rsidRPr="00E02D09">
        <w:rPr>
          <w:rStyle w:val="XMLAttrName"/>
        </w:rPr>
        <w:t>rRef</w:t>
      </w:r>
      <w:r w:rsidRPr="001D7939">
        <w:rPr>
          <w:color w:val="0000FF"/>
        </w:rPr>
        <w:t>=</w:t>
      </w:r>
      <w:r w:rsidRPr="00030545">
        <w:rPr>
          <w:rStyle w:val="XMLAttrValue"/>
        </w:rPr>
        <w:t>"</w:t>
      </w:r>
      <w:proofErr w:type="gramStart"/>
      <w:r w:rsidRPr="00030545">
        <w:rPr>
          <w:rStyle w:val="XMLAttrValue"/>
        </w:rPr>
        <w:t>Item001(</w:t>
      </w:r>
      <w:proofErr w:type="gramEnd"/>
      <w:r w:rsidRPr="00030545">
        <w:rPr>
          <w:rStyle w:val="XMLAttrValue"/>
        </w:rPr>
        <w:t>HardBook)"</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DropItemIntent</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DropItemIntent</w:t>
      </w:r>
      <w:r w:rsidRPr="001D7939">
        <w:t xml:space="preserve"> </w:t>
      </w:r>
      <w:r w:rsidRPr="00E02D09">
        <w:rPr>
          <w:rStyle w:val="XMLAttrName"/>
        </w:rPr>
        <w:t>Amount</w:t>
      </w:r>
      <w:r w:rsidRPr="001D7939">
        <w:rPr>
          <w:color w:val="0000FF"/>
        </w:rPr>
        <w:t>=</w:t>
      </w:r>
      <w:r w:rsidRPr="00030545">
        <w:rPr>
          <w:rStyle w:val="XMLAttrValue"/>
        </w:rPr>
        <w:t>"</w:t>
      </w:r>
      <w:r w:rsidRPr="00E02D09">
        <w:rPr>
          <w:rStyle w:val="XMLAttrValue"/>
        </w:rPr>
        <w:t>5000</w:t>
      </w:r>
      <w:r w:rsidRPr="001D7939">
        <w:rPr>
          <w:color w:val="0000FF"/>
        </w:rPr>
        <w:t>"</w:t>
      </w:r>
      <w:r w:rsidRPr="001D7939">
        <w:t xml:space="preserve"> </w:t>
      </w:r>
      <w:r w:rsidRPr="00E02D09">
        <w:rPr>
          <w:rStyle w:val="XMLAttrName"/>
        </w:rPr>
        <w:t>AdditionalAmount</w:t>
      </w:r>
      <w:r w:rsidRPr="001D7939">
        <w:rPr>
          <w:color w:val="0000FF"/>
        </w:rPr>
        <w:t>=</w:t>
      </w:r>
      <w:r w:rsidRPr="00030545">
        <w:rPr>
          <w:rStyle w:val="XMLAttrValue"/>
        </w:rPr>
        <w:t>"1000</w:t>
      </w:r>
      <w:r w:rsidRPr="001D7939">
        <w:rPr>
          <w:color w:val="0000FF"/>
        </w:rPr>
        <w:t>"&gt;</w:t>
      </w:r>
    </w:p>
    <w:p w:rsidR="00EB04BC" w:rsidRPr="001D7939" w:rsidRDefault="00EB04BC" w:rsidP="00CF0876">
      <w:pPr>
        <w:pStyle w:val="Samplecode08"/>
      </w:pPr>
      <w:r w:rsidRPr="001D7939">
        <w:rPr>
          <w:color w:val="0000FF"/>
        </w:rPr>
        <w:t>&lt;</w:t>
      </w:r>
      <w:r w:rsidRPr="00030545">
        <w:rPr>
          <w:rStyle w:val="XMLTag"/>
        </w:rPr>
        <w:t>ComponentRef</w:t>
      </w:r>
      <w:r w:rsidRPr="001D7939">
        <w:t xml:space="preserve"> </w:t>
      </w:r>
      <w:r w:rsidRPr="00E02D09">
        <w:rPr>
          <w:rStyle w:val="XMLAttrName"/>
        </w:rPr>
        <w:t>rRef</w:t>
      </w:r>
      <w:r w:rsidRPr="001D7939">
        <w:rPr>
          <w:color w:val="0000FF"/>
        </w:rPr>
        <w:t>=</w:t>
      </w:r>
      <w:r w:rsidRPr="00030545">
        <w:rPr>
          <w:rStyle w:val="XMLAttrValue"/>
        </w:rPr>
        <w:t>"</w:t>
      </w:r>
      <w:proofErr w:type="gramStart"/>
      <w:r w:rsidRPr="00030545">
        <w:rPr>
          <w:rStyle w:val="XMLAttrValue"/>
        </w:rPr>
        <w:t>Item003(</w:t>
      </w:r>
      <w:proofErr w:type="gramEnd"/>
      <w:r w:rsidRPr="00030545">
        <w:rPr>
          <w:rStyle w:val="XMLAttrValue"/>
        </w:rPr>
        <w:t>SoftBook)"</w:t>
      </w:r>
      <w:r w:rsidRPr="001D7939">
        <w:rPr>
          <w:color w:val="0000FF"/>
        </w:rPr>
        <w:t>/&gt;</w:t>
      </w:r>
    </w:p>
    <w:p w:rsidR="00EB04BC" w:rsidRPr="001D7939" w:rsidRDefault="00EB04BC" w:rsidP="00CF0876">
      <w:pPr>
        <w:pStyle w:val="Samplecode07"/>
      </w:pPr>
      <w:r w:rsidRPr="001D7939">
        <w:rPr>
          <w:color w:val="0000FF"/>
        </w:rPr>
        <w:t>&lt;/</w:t>
      </w:r>
      <w:r w:rsidRPr="00030545">
        <w:rPr>
          <w:rStyle w:val="XMLTag"/>
        </w:rPr>
        <w:t>DropItemIntent</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DropIntent</w:t>
      </w:r>
      <w:r w:rsidRPr="001D7939">
        <w:rPr>
          <w:color w:val="0000FF"/>
        </w:rPr>
        <w:t>&gt;</w:t>
      </w:r>
    </w:p>
    <w:p w:rsidR="00EB04BC" w:rsidRPr="001D7939" w:rsidRDefault="00EB04BC" w:rsidP="00CF0876">
      <w:pPr>
        <w:pStyle w:val="Samplecode06"/>
      </w:pPr>
      <w:r w:rsidRPr="001D7939">
        <w:rPr>
          <w:color w:val="0000FF"/>
        </w:rPr>
        <w:t>&lt;</w:t>
      </w:r>
      <w:r w:rsidRPr="00030545">
        <w:rPr>
          <w:rStyle w:val="XMLTag"/>
        </w:rPr>
        <w:t>Comment</w:t>
      </w:r>
      <w:r w:rsidRPr="001D7939">
        <w:rPr>
          <w:color w:val="0000FF"/>
        </w:rPr>
        <w:t>&gt;</w:t>
      </w:r>
      <w:r w:rsidRPr="001D7939">
        <w:t>Delivery of hardcover and softcover job</w:t>
      </w:r>
      <w:r w:rsidRPr="001D7939">
        <w:rPr>
          <w:color w:val="0000FF"/>
        </w:rPr>
        <w:t>&lt;/</w:t>
      </w:r>
      <w:r w:rsidRPr="00E02D09">
        <w:rPr>
          <w:rStyle w:val="XMLTag"/>
        </w:rPr>
        <w:t>Comment</w:t>
      </w:r>
      <w:r w:rsidRPr="001D7939">
        <w:rPr>
          <w:color w:val="0000FF"/>
        </w:rPr>
        <w:t>&gt;</w:t>
      </w:r>
    </w:p>
    <w:p w:rsidR="00EB04BC" w:rsidRPr="001D7939" w:rsidRDefault="00EB04BC" w:rsidP="009B3989">
      <w:pPr>
        <w:pStyle w:val="Samplecode05"/>
      </w:pPr>
      <w:r w:rsidRPr="001D7939">
        <w:rPr>
          <w:color w:val="0000FF"/>
        </w:rPr>
        <w:t>&lt;/</w:t>
      </w:r>
      <w:r w:rsidRPr="00030545">
        <w:rPr>
          <w:rStyle w:val="XMLTag"/>
        </w:rPr>
        <w:t>DeliveryIntent</w:t>
      </w:r>
      <w:r w:rsidRPr="001D7939">
        <w:rPr>
          <w:color w:val="0000FF"/>
        </w:rPr>
        <w:t>&gt;</w:t>
      </w:r>
    </w:p>
    <w:p w:rsidR="00EB04BC" w:rsidRPr="001D7939" w:rsidRDefault="00EB04BC" w:rsidP="00CF0876">
      <w:pPr>
        <w:pStyle w:val="Samplecode05"/>
      </w:pPr>
      <w:r w:rsidRPr="001D7939">
        <w:lastRenderedPageBreak/>
        <w:t>&lt;</w:t>
      </w:r>
      <w:r w:rsidRPr="00E02D09">
        <w:rPr>
          <w:rStyle w:val="XMLTag"/>
        </w:rPr>
        <w:t>Company</w:t>
      </w:r>
      <w:r w:rsidRPr="001D7939">
        <w:t xml:space="preserve"> </w:t>
      </w:r>
      <w:r w:rsidRPr="00E02D09">
        <w:rPr>
          <w:rStyle w:val="XMLAttrName"/>
        </w:rPr>
        <w:t>ID</w:t>
      </w:r>
      <w:r w:rsidRPr="001D7939">
        <w:t>=</w:t>
      </w:r>
      <w:r w:rsidRPr="00E02D09">
        <w:rPr>
          <w:rStyle w:val="XMLAttrValue"/>
        </w:rPr>
        <w:t>"Company01"</w:t>
      </w:r>
      <w:r w:rsidRPr="001D7939">
        <w:t xml:space="preserve"> </w:t>
      </w:r>
      <w:r w:rsidRPr="00E02D09">
        <w:rPr>
          <w:rStyle w:val="XMLAttrName"/>
        </w:rPr>
        <w:t>Class</w:t>
      </w:r>
      <w:r w:rsidRPr="001D7939">
        <w:t>=</w:t>
      </w:r>
      <w:r w:rsidRPr="00E02D09">
        <w:rPr>
          <w:rStyle w:val="XMLAttrValue"/>
        </w:rPr>
        <w:t>"Parameter"</w:t>
      </w:r>
      <w:r w:rsidRPr="001D7939">
        <w:t xml:space="preserve"> </w:t>
      </w:r>
      <w:r w:rsidRPr="00E02D09">
        <w:rPr>
          <w:rStyle w:val="XMLAttrName"/>
        </w:rPr>
        <w:t>Status</w:t>
      </w:r>
      <w:r w:rsidRPr="001D7939">
        <w:t>=</w:t>
      </w:r>
      <w:r w:rsidRPr="00E02D09">
        <w:rPr>
          <w:rStyle w:val="XMLAttrValue"/>
        </w:rPr>
        <w:t>"Available"</w:t>
      </w:r>
      <w:r w:rsidRPr="001D7939">
        <w:t xml:space="preserve"> </w:t>
      </w:r>
      <w:r w:rsidRPr="00E02D09">
        <w:rPr>
          <w:rStyle w:val="XMLAttrName"/>
        </w:rPr>
        <w:t>OrganizationName</w:t>
      </w:r>
      <w:r w:rsidRPr="001D7939">
        <w:t>=</w:t>
      </w:r>
      <w:r w:rsidRPr="00E02D09">
        <w:rPr>
          <w:rStyle w:val="XMLAttrValue"/>
        </w:rPr>
        <w:t>"Mega Corp"</w:t>
      </w:r>
      <w:r w:rsidRPr="001D7939">
        <w:t>/&gt;</w:t>
      </w:r>
    </w:p>
    <w:p w:rsidR="00EB04BC" w:rsidRPr="001D7939" w:rsidRDefault="00EB04BC" w:rsidP="000A1586">
      <w:pPr>
        <w:pStyle w:val="Samplecode05"/>
      </w:pPr>
      <w:r w:rsidRPr="001D7939">
        <w:t>&lt;</w:t>
      </w:r>
      <w:r w:rsidRPr="00433132">
        <w:rPr>
          <w:rStyle w:val="XMLTag"/>
        </w:rPr>
        <w:t>Contact</w:t>
      </w:r>
      <w:r w:rsidRPr="001D7939">
        <w:rPr>
          <w:color w:val="FF0000"/>
        </w:rPr>
        <w:t xml:space="preserve"> </w:t>
      </w:r>
      <w:r w:rsidRPr="00433132">
        <w:rPr>
          <w:rStyle w:val="XMLAttrName"/>
        </w:rPr>
        <w:t>ID</w:t>
      </w:r>
      <w:r w:rsidRPr="001D7939">
        <w:t>=</w:t>
      </w:r>
      <w:r w:rsidRPr="00433132">
        <w:rPr>
          <w:rStyle w:val="XMLAttrValue"/>
        </w:rPr>
        <w:t>"Contact01"</w:t>
      </w:r>
      <w:r w:rsidRPr="001D7939">
        <w:rPr>
          <w:color w:val="FF0000"/>
        </w:rPr>
        <w:t xml:space="preserve"> </w:t>
      </w:r>
      <w:r w:rsidRPr="00433132">
        <w:rPr>
          <w:rStyle w:val="XMLAttrName"/>
        </w:rPr>
        <w:t>Class</w:t>
      </w:r>
      <w:r w:rsidRPr="001D7939">
        <w:t>=</w:t>
      </w:r>
      <w:r w:rsidRPr="00433132">
        <w:rPr>
          <w:rStyle w:val="XMLAttrValue"/>
        </w:rPr>
        <w:t>"Parameter"</w:t>
      </w:r>
      <w:r w:rsidRPr="001D7939">
        <w:rPr>
          <w:color w:val="FF0000"/>
        </w:rPr>
        <w:t xml:space="preserve"> </w:t>
      </w:r>
      <w:r w:rsidRPr="00433132">
        <w:rPr>
          <w:rStyle w:val="XMLAttrName"/>
        </w:rPr>
        <w:t>Status</w:t>
      </w:r>
      <w:r w:rsidRPr="001D7939">
        <w:t>=</w:t>
      </w:r>
      <w:r w:rsidRPr="00433132">
        <w:rPr>
          <w:rStyle w:val="XMLAttrValue"/>
        </w:rPr>
        <w:t>"Available"</w:t>
      </w:r>
      <w:r w:rsidR="00CF0876">
        <w:rPr>
          <w:color w:val="FF0000"/>
        </w:rPr>
        <w:t xml:space="preserve"> </w:t>
      </w:r>
      <w:r w:rsidRPr="00433132">
        <w:rPr>
          <w:rStyle w:val="XMLAttrName"/>
        </w:rPr>
        <w:t>ContactTypes</w:t>
      </w:r>
      <w:r w:rsidRPr="001D7939">
        <w:t>=</w:t>
      </w:r>
      <w:r w:rsidRPr="00433132">
        <w:rPr>
          <w:rStyle w:val="XMLAttrValue"/>
        </w:rPr>
        <w:t>"Customer Billing"</w:t>
      </w:r>
      <w:r w:rsidRPr="001D7939">
        <w:t>&gt;</w:t>
      </w:r>
    </w:p>
    <w:p w:rsidR="00EB04BC" w:rsidRPr="001D7939" w:rsidRDefault="00EB04BC" w:rsidP="000A1586">
      <w:pPr>
        <w:pStyle w:val="Samplecode06"/>
      </w:pPr>
      <w:r w:rsidRPr="001D7939">
        <w:t>&lt;</w:t>
      </w:r>
      <w:r w:rsidRPr="00433132">
        <w:rPr>
          <w:rStyle w:val="XMLTag"/>
        </w:rPr>
        <w:t>Address</w:t>
      </w:r>
      <w:r w:rsidRPr="001D7939">
        <w:t xml:space="preserve"> </w:t>
      </w:r>
      <w:r w:rsidRPr="00433132">
        <w:rPr>
          <w:rStyle w:val="XMLAttrName"/>
        </w:rPr>
        <w:t>Street</w:t>
      </w:r>
      <w:r w:rsidRPr="001D7939">
        <w:t>=</w:t>
      </w:r>
      <w:r w:rsidRPr="00433132">
        <w:rPr>
          <w:rStyle w:val="XMLAttrValue"/>
        </w:rPr>
        <w:t>"820 N. French Street"</w:t>
      </w:r>
      <w:r w:rsidRPr="001D7939">
        <w:t xml:space="preserve"> </w:t>
      </w:r>
      <w:r w:rsidRPr="00433132">
        <w:rPr>
          <w:rStyle w:val="XMLAttrName"/>
        </w:rPr>
        <w:t>City</w:t>
      </w:r>
      <w:r w:rsidRPr="001D7939">
        <w:t>=</w:t>
      </w:r>
      <w:r w:rsidRPr="00433132">
        <w:rPr>
          <w:rStyle w:val="XMLAttrValue"/>
        </w:rPr>
        <w:t>"Wilmington"</w:t>
      </w:r>
      <w:r w:rsidRPr="001D7939">
        <w:t xml:space="preserve"> </w:t>
      </w:r>
      <w:r w:rsidRPr="00433132">
        <w:rPr>
          <w:rStyle w:val="XMLAttrName"/>
        </w:rPr>
        <w:t>Region</w:t>
      </w:r>
      <w:r w:rsidRPr="001D7939">
        <w:t>=</w:t>
      </w:r>
      <w:r w:rsidRPr="00433132">
        <w:rPr>
          <w:rStyle w:val="XMLAttrValue"/>
        </w:rPr>
        <w:t>"DE"</w:t>
      </w:r>
      <w:r w:rsidRPr="001D7939">
        <w:t xml:space="preserve"> </w:t>
      </w:r>
      <w:r w:rsidRPr="00433132">
        <w:rPr>
          <w:rStyle w:val="XMLAttrName"/>
        </w:rPr>
        <w:t>PostalCode</w:t>
      </w:r>
      <w:r w:rsidRPr="001D7939">
        <w:t>=</w:t>
      </w:r>
      <w:r w:rsidRPr="00433132">
        <w:rPr>
          <w:rStyle w:val="XMLAttrValue"/>
        </w:rPr>
        <w:t>"19801"</w:t>
      </w:r>
      <w:r w:rsidRPr="001D7939">
        <w:t>&gt;</w:t>
      </w:r>
    </w:p>
    <w:p w:rsidR="00EB04BC" w:rsidRPr="001D7939" w:rsidRDefault="00EB04BC" w:rsidP="000A1586">
      <w:pPr>
        <w:pStyle w:val="Samplecode07"/>
      </w:pPr>
      <w:r w:rsidRPr="001D7939">
        <w:t>&lt;</w:t>
      </w:r>
      <w:r w:rsidRPr="00433132">
        <w:rPr>
          <w:rStyle w:val="XMLTag"/>
        </w:rPr>
        <w:t>ExtendedAddress</w:t>
      </w:r>
      <w:r w:rsidRPr="001D7939">
        <w:t>&gt;Attention: Accounts Payable&lt;/</w:t>
      </w:r>
      <w:r w:rsidRPr="00433132">
        <w:rPr>
          <w:rStyle w:val="XMLTag"/>
        </w:rPr>
        <w:t>ExtendedAddress</w:t>
      </w:r>
      <w:r w:rsidRPr="001D7939">
        <w:t>&gt;</w:t>
      </w:r>
    </w:p>
    <w:p w:rsidR="00EB04BC" w:rsidRPr="001D7939" w:rsidRDefault="00EB04BC" w:rsidP="000A1586">
      <w:pPr>
        <w:pStyle w:val="Samplecode06"/>
      </w:pPr>
      <w:r w:rsidRPr="001D7939">
        <w:t>&lt;/</w:t>
      </w:r>
      <w:r w:rsidRPr="00433132">
        <w:rPr>
          <w:rStyle w:val="XMLTag"/>
        </w:rPr>
        <w:t>Address</w:t>
      </w:r>
      <w:r w:rsidRPr="001D7939">
        <w:t>&gt;</w:t>
      </w:r>
    </w:p>
    <w:p w:rsidR="00EB04BC" w:rsidRPr="001D7939" w:rsidRDefault="00EB04BC" w:rsidP="000A1586">
      <w:pPr>
        <w:pStyle w:val="Samplecode06"/>
      </w:pPr>
      <w:r w:rsidRPr="001D7939">
        <w:t>&lt;</w:t>
      </w:r>
      <w:r w:rsidRPr="00433132">
        <w:rPr>
          <w:rStyle w:val="XMLTag"/>
        </w:rPr>
        <w:t>Person</w:t>
      </w:r>
      <w:r w:rsidRPr="001D7939">
        <w:t xml:space="preserve"> </w:t>
      </w:r>
      <w:r w:rsidRPr="00433132">
        <w:rPr>
          <w:rStyle w:val="XMLAttrName"/>
        </w:rPr>
        <w:t>JobTitle</w:t>
      </w:r>
      <w:r w:rsidRPr="001D7939">
        <w:t>=</w:t>
      </w:r>
      <w:r w:rsidRPr="00E52824">
        <w:rPr>
          <w:rStyle w:val="XMLAttrValue"/>
        </w:rPr>
        <w:t>"Purchasing Manager"</w:t>
      </w:r>
      <w:r w:rsidRPr="001D7939">
        <w:t xml:space="preserve"> </w:t>
      </w:r>
      <w:r w:rsidRPr="00433132">
        <w:rPr>
          <w:rStyle w:val="XMLAttrName"/>
        </w:rPr>
        <w:t>FirstName</w:t>
      </w:r>
      <w:r w:rsidRPr="001D7939">
        <w:t>=</w:t>
      </w:r>
      <w:r w:rsidRPr="00E52824">
        <w:rPr>
          <w:rStyle w:val="XMLAttrValue"/>
        </w:rPr>
        <w:t>"Lisa"</w:t>
      </w:r>
      <w:r w:rsidRPr="001D7939">
        <w:t xml:space="preserve"> </w:t>
      </w:r>
      <w:r w:rsidRPr="00433132">
        <w:rPr>
          <w:rStyle w:val="XMLAttrName"/>
        </w:rPr>
        <w:t>FamilyName</w:t>
      </w:r>
      <w:r w:rsidRPr="001D7939">
        <w:t>=</w:t>
      </w:r>
      <w:r w:rsidRPr="00E52824">
        <w:rPr>
          <w:rStyle w:val="XMLAttrValue"/>
        </w:rPr>
        <w:t>"Luft"</w:t>
      </w:r>
      <w:r w:rsidRPr="001D7939">
        <w:t>/&gt;</w:t>
      </w:r>
    </w:p>
    <w:p w:rsidR="00EB04BC" w:rsidRPr="001D7939" w:rsidRDefault="00EB04BC" w:rsidP="000A1586">
      <w:pPr>
        <w:pStyle w:val="Samplecode06"/>
      </w:pPr>
      <w:r w:rsidRPr="001D7939">
        <w:t>&lt;</w:t>
      </w:r>
      <w:r w:rsidRPr="00433132">
        <w:rPr>
          <w:rStyle w:val="XMLTag"/>
        </w:rPr>
        <w:t>CompanyRef</w:t>
      </w:r>
      <w:r w:rsidRPr="001D7939">
        <w:t xml:space="preserve"> </w:t>
      </w:r>
      <w:r w:rsidRPr="00433132">
        <w:rPr>
          <w:rStyle w:val="XMLAttrName"/>
        </w:rPr>
        <w:t>rRef</w:t>
      </w:r>
      <w:r w:rsidRPr="001D7939">
        <w:t>=</w:t>
      </w:r>
      <w:r w:rsidRPr="00E52824">
        <w:rPr>
          <w:rStyle w:val="XMLAttrValue"/>
        </w:rPr>
        <w:t>"Company01"</w:t>
      </w:r>
      <w:r w:rsidRPr="001D7939">
        <w:t>/&gt;</w:t>
      </w:r>
    </w:p>
    <w:p w:rsidR="00EB04BC" w:rsidRPr="001D7939" w:rsidRDefault="00EB04BC" w:rsidP="000A1586">
      <w:pPr>
        <w:pStyle w:val="Samplecode05"/>
      </w:pPr>
      <w:r w:rsidRPr="001D7939">
        <w:t>&lt;/</w:t>
      </w:r>
      <w:r w:rsidRPr="00433132">
        <w:rPr>
          <w:rStyle w:val="XMLTag"/>
        </w:rPr>
        <w:t>Contact</w:t>
      </w:r>
      <w:r w:rsidRPr="001D7939">
        <w:t>&gt;</w:t>
      </w:r>
    </w:p>
    <w:p w:rsidR="00EB04BC" w:rsidRPr="001D7939" w:rsidRDefault="00EB04BC" w:rsidP="000A1586">
      <w:pPr>
        <w:pStyle w:val="Samplecode05"/>
      </w:pPr>
      <w:r w:rsidRPr="001D7939">
        <w:t>&lt;</w:t>
      </w:r>
      <w:r w:rsidRPr="00433132">
        <w:rPr>
          <w:rStyle w:val="XMLTag"/>
        </w:rPr>
        <w:t>Contact</w:t>
      </w:r>
      <w:r w:rsidRPr="001D7939">
        <w:rPr>
          <w:color w:val="FF0000"/>
        </w:rPr>
        <w:t xml:space="preserve"> </w:t>
      </w:r>
      <w:r w:rsidRPr="00433132">
        <w:rPr>
          <w:rStyle w:val="XMLAttrName"/>
        </w:rPr>
        <w:t>ID</w:t>
      </w:r>
      <w:r w:rsidRPr="001D7939">
        <w:t>=</w:t>
      </w:r>
      <w:r w:rsidRPr="00E52824">
        <w:rPr>
          <w:rStyle w:val="XMLAttrValue"/>
        </w:rPr>
        <w:t>"Contact02"</w:t>
      </w:r>
      <w:r w:rsidRPr="001D7939">
        <w:rPr>
          <w:color w:val="FF0000"/>
        </w:rPr>
        <w:t xml:space="preserve"> </w:t>
      </w:r>
      <w:r w:rsidRPr="00433132">
        <w:rPr>
          <w:rStyle w:val="XMLAttrName"/>
        </w:rPr>
        <w:t>Class</w:t>
      </w:r>
      <w:r w:rsidRPr="001D7939">
        <w:t>=</w:t>
      </w:r>
      <w:r w:rsidRPr="00E52824">
        <w:rPr>
          <w:rStyle w:val="XMLAttrValue"/>
        </w:rPr>
        <w:t>"Parameter"</w:t>
      </w:r>
      <w:r w:rsidRPr="001D7939">
        <w:rPr>
          <w:color w:val="FF0000"/>
        </w:rPr>
        <w:t xml:space="preserve"> </w:t>
      </w:r>
      <w:r w:rsidRPr="00433132">
        <w:rPr>
          <w:rStyle w:val="XMLAttrName"/>
        </w:rPr>
        <w:t>Status</w:t>
      </w:r>
      <w:r w:rsidRPr="001D7939">
        <w:t>=</w:t>
      </w:r>
      <w:r w:rsidRPr="00E52824">
        <w:rPr>
          <w:rStyle w:val="XMLAttrValue"/>
        </w:rPr>
        <w:t>"Available"</w:t>
      </w:r>
      <w:r w:rsidRPr="001D7939">
        <w:rPr>
          <w:color w:val="FF0000"/>
        </w:rPr>
        <w:t xml:space="preserve"> </w:t>
      </w:r>
      <w:r w:rsidRPr="00433132">
        <w:rPr>
          <w:rStyle w:val="XMLAttrName"/>
        </w:rPr>
        <w:t>ContactTypes</w:t>
      </w:r>
      <w:r w:rsidRPr="001D7939">
        <w:t>=</w:t>
      </w:r>
      <w:r w:rsidRPr="00E52824">
        <w:rPr>
          <w:rStyle w:val="XMLAttrValue"/>
        </w:rPr>
        <w:t>"Delivery"</w:t>
      </w:r>
      <w:r w:rsidRPr="001D7939">
        <w:t>&gt;</w:t>
      </w:r>
    </w:p>
    <w:p w:rsidR="00EB04BC" w:rsidRPr="001D7939" w:rsidRDefault="00EB04BC" w:rsidP="000A1586">
      <w:pPr>
        <w:pStyle w:val="Samplecode06"/>
      </w:pPr>
      <w:r w:rsidRPr="001D7939">
        <w:t>&lt;</w:t>
      </w:r>
      <w:r w:rsidRPr="00433132">
        <w:rPr>
          <w:rStyle w:val="XMLTag"/>
        </w:rPr>
        <w:t>Address</w:t>
      </w:r>
      <w:r w:rsidRPr="001D7939">
        <w:t xml:space="preserve"> </w:t>
      </w:r>
      <w:r w:rsidRPr="00433132">
        <w:rPr>
          <w:rStyle w:val="XMLAttrName"/>
        </w:rPr>
        <w:t>Street</w:t>
      </w:r>
      <w:r w:rsidRPr="001D7939">
        <w:t>=</w:t>
      </w:r>
      <w:r w:rsidRPr="00E52824">
        <w:rPr>
          <w:rStyle w:val="XMLAttrValue"/>
        </w:rPr>
        <w:t>"555 Maple Drive"</w:t>
      </w:r>
      <w:r w:rsidRPr="001D7939">
        <w:t xml:space="preserve"> </w:t>
      </w:r>
      <w:r w:rsidRPr="00433132">
        <w:rPr>
          <w:rStyle w:val="XMLAttrName"/>
        </w:rPr>
        <w:t>City</w:t>
      </w:r>
      <w:r w:rsidRPr="001D7939">
        <w:t>=</w:t>
      </w:r>
      <w:r w:rsidRPr="00E52824">
        <w:rPr>
          <w:rStyle w:val="XMLAttrValue"/>
        </w:rPr>
        <w:t>"San Mateo"</w:t>
      </w:r>
      <w:r w:rsidRPr="001D7939">
        <w:t xml:space="preserve"> </w:t>
      </w:r>
      <w:r w:rsidRPr="00433132">
        <w:rPr>
          <w:rStyle w:val="XMLAttrName"/>
        </w:rPr>
        <w:t>Region</w:t>
      </w:r>
      <w:r w:rsidRPr="001D7939">
        <w:t>=</w:t>
      </w:r>
      <w:r w:rsidRPr="00E52824">
        <w:rPr>
          <w:rStyle w:val="XMLAttrValue"/>
        </w:rPr>
        <w:t>"CA"</w:t>
      </w:r>
      <w:r w:rsidRPr="001D7939">
        <w:t xml:space="preserve"> </w:t>
      </w:r>
      <w:r w:rsidRPr="00433132">
        <w:rPr>
          <w:rStyle w:val="XMLAttrName"/>
        </w:rPr>
        <w:t>PostalCode</w:t>
      </w:r>
      <w:r w:rsidRPr="001D7939">
        <w:t>=</w:t>
      </w:r>
      <w:r w:rsidRPr="00E52824">
        <w:rPr>
          <w:rStyle w:val="XMLAttrValue"/>
        </w:rPr>
        <w:t>"94403"</w:t>
      </w:r>
      <w:r w:rsidRPr="001D7939">
        <w:t>&gt;</w:t>
      </w:r>
    </w:p>
    <w:p w:rsidR="00EB04BC" w:rsidRPr="001D7939" w:rsidRDefault="00EB04BC" w:rsidP="000A1586">
      <w:pPr>
        <w:pStyle w:val="Samplecode07"/>
      </w:pPr>
      <w:r w:rsidRPr="001D7939">
        <w:t>&lt;</w:t>
      </w:r>
      <w:r w:rsidRPr="00433132">
        <w:rPr>
          <w:rStyle w:val="XMLTag"/>
        </w:rPr>
        <w:t>ExtendedAddress</w:t>
      </w:r>
      <w:r w:rsidRPr="001D7939">
        <w:t>&gt;Suite 245&lt;/</w:t>
      </w:r>
      <w:r w:rsidRPr="00433132">
        <w:rPr>
          <w:rStyle w:val="XMLTag"/>
        </w:rPr>
        <w:t>ExtendedAddress</w:t>
      </w:r>
      <w:r w:rsidRPr="001D7939">
        <w:t>&gt;</w:t>
      </w:r>
    </w:p>
    <w:p w:rsidR="00EB04BC" w:rsidRPr="001D7939" w:rsidRDefault="00EB04BC" w:rsidP="000A1586">
      <w:pPr>
        <w:pStyle w:val="Samplecode06"/>
        <w:rPr>
          <w:rFonts w:cs="Arial"/>
          <w:color w:val="000000"/>
          <w:sz w:val="17"/>
          <w:szCs w:val="17"/>
        </w:rPr>
      </w:pPr>
      <w:r w:rsidRPr="001D7939">
        <w:rPr>
          <w:rFonts w:cs="Arial"/>
          <w:sz w:val="17"/>
          <w:szCs w:val="17"/>
        </w:rPr>
        <w:t>&lt;/</w:t>
      </w:r>
      <w:r w:rsidRPr="00433132">
        <w:rPr>
          <w:rStyle w:val="XMLTag"/>
        </w:rPr>
        <w:t>Address</w:t>
      </w:r>
      <w:r w:rsidRPr="001D7939">
        <w:rPr>
          <w:rFonts w:cs="Arial"/>
          <w:sz w:val="17"/>
          <w:szCs w:val="17"/>
        </w:rPr>
        <w:t>&gt;</w:t>
      </w:r>
    </w:p>
    <w:p w:rsidR="00EB04BC" w:rsidRPr="001D7939" w:rsidRDefault="00EB04BC" w:rsidP="000A1586">
      <w:pPr>
        <w:pStyle w:val="Samplecode06"/>
        <w:rPr>
          <w:color w:val="000000"/>
        </w:rPr>
      </w:pPr>
      <w:r w:rsidRPr="001D7939">
        <w:t>&lt;</w:t>
      </w:r>
      <w:r w:rsidRPr="00433132">
        <w:rPr>
          <w:rStyle w:val="XMLTag"/>
        </w:rPr>
        <w:t>Person</w:t>
      </w:r>
      <w:r w:rsidRPr="001D7939">
        <w:t xml:space="preserve"> </w:t>
      </w:r>
      <w:r w:rsidRPr="00433132">
        <w:rPr>
          <w:rStyle w:val="XMLAttrName"/>
        </w:rPr>
        <w:t>JobTitle</w:t>
      </w:r>
      <w:r w:rsidRPr="001D7939">
        <w:t>="</w:t>
      </w:r>
      <w:r w:rsidRPr="00E52824">
        <w:rPr>
          <w:rStyle w:val="XMLAttrValue"/>
        </w:rPr>
        <w:t>Head of Book Division"</w:t>
      </w:r>
      <w:r w:rsidRPr="001D7939">
        <w:t xml:space="preserve"> </w:t>
      </w:r>
      <w:r w:rsidRPr="00433132">
        <w:rPr>
          <w:rStyle w:val="XMLAttrName"/>
        </w:rPr>
        <w:t>FirstName</w:t>
      </w:r>
      <w:r w:rsidRPr="001D7939">
        <w:t>=</w:t>
      </w:r>
      <w:r w:rsidRPr="00E52824">
        <w:rPr>
          <w:rStyle w:val="XMLAttrValue"/>
        </w:rPr>
        <w:t>"William"</w:t>
      </w:r>
      <w:r w:rsidRPr="001D7939">
        <w:t xml:space="preserve"> </w:t>
      </w:r>
      <w:r w:rsidRPr="00433132">
        <w:rPr>
          <w:rStyle w:val="XMLAttrName"/>
        </w:rPr>
        <w:t>FamilyName</w:t>
      </w:r>
      <w:r w:rsidRPr="001D7939">
        <w:t>=</w:t>
      </w:r>
      <w:r w:rsidRPr="00E52824">
        <w:rPr>
          <w:rStyle w:val="XMLAttrValue"/>
        </w:rPr>
        <w:t>"Johnson"</w:t>
      </w:r>
      <w:r w:rsidRPr="001D7939">
        <w:t>/&gt;</w:t>
      </w:r>
    </w:p>
    <w:p w:rsidR="00EB04BC" w:rsidRPr="001D7939" w:rsidRDefault="00EB04BC" w:rsidP="000A1586">
      <w:pPr>
        <w:pStyle w:val="Samplecode06"/>
        <w:rPr>
          <w:color w:val="000000"/>
        </w:rPr>
      </w:pPr>
      <w:r w:rsidRPr="001D7939">
        <w:t>&lt;</w:t>
      </w:r>
      <w:r w:rsidRPr="00433132">
        <w:rPr>
          <w:rStyle w:val="XMLTag"/>
        </w:rPr>
        <w:t>CompanyRef</w:t>
      </w:r>
      <w:r w:rsidRPr="001D7939">
        <w:t xml:space="preserve"> </w:t>
      </w:r>
      <w:r w:rsidRPr="00433132">
        <w:rPr>
          <w:rStyle w:val="XMLAttrName"/>
        </w:rPr>
        <w:t>rRef</w:t>
      </w:r>
      <w:r w:rsidRPr="001D7939">
        <w:t>=</w:t>
      </w:r>
      <w:r w:rsidRPr="00E52824">
        <w:rPr>
          <w:rStyle w:val="XMLAttrValue"/>
        </w:rPr>
        <w:t>"Company01"</w:t>
      </w:r>
      <w:r w:rsidRPr="001D7939">
        <w:t>/&gt;</w:t>
      </w:r>
    </w:p>
    <w:p w:rsidR="00EB04BC" w:rsidRPr="001D7939" w:rsidRDefault="00EB04BC" w:rsidP="000A1586">
      <w:pPr>
        <w:pStyle w:val="Samplecode05"/>
        <w:rPr>
          <w:rFonts w:cs="Arial"/>
          <w:color w:val="000000"/>
          <w:sz w:val="17"/>
          <w:szCs w:val="17"/>
        </w:rPr>
      </w:pPr>
      <w:r w:rsidRPr="001D7939">
        <w:rPr>
          <w:rFonts w:cs="Arial"/>
          <w:sz w:val="17"/>
          <w:szCs w:val="17"/>
        </w:rPr>
        <w:t>&lt;/</w:t>
      </w:r>
      <w:r w:rsidRPr="00433132">
        <w:rPr>
          <w:rStyle w:val="XMLTag"/>
        </w:rPr>
        <w:t>Contact</w:t>
      </w:r>
      <w:r w:rsidRPr="001D7939">
        <w:rPr>
          <w:rFonts w:cs="Arial"/>
          <w:sz w:val="17"/>
          <w:szCs w:val="17"/>
        </w:rPr>
        <w:t>&gt;</w:t>
      </w:r>
    </w:p>
    <w:p w:rsidR="00EB04BC" w:rsidRPr="001D7939" w:rsidRDefault="00EB04BC" w:rsidP="000A1586">
      <w:pPr>
        <w:pStyle w:val="Samplecode04"/>
      </w:pPr>
      <w:r w:rsidRPr="001D7939">
        <w:t>&lt;/</w:t>
      </w:r>
      <w:r w:rsidRPr="00433132">
        <w:rPr>
          <w:rStyle w:val="XMLTag"/>
        </w:rPr>
        <w:t>ResourcePool</w:t>
      </w:r>
      <w:r w:rsidRPr="001D7939">
        <w:t>&gt;</w:t>
      </w:r>
    </w:p>
    <w:p w:rsidR="00EB04BC" w:rsidRPr="001D7939" w:rsidRDefault="00EB04BC" w:rsidP="000A1586">
      <w:pPr>
        <w:pStyle w:val="Samplecode04"/>
        <w:rPr>
          <w:color w:val="000000"/>
        </w:rPr>
      </w:pPr>
      <w:r w:rsidRPr="001D7939">
        <w:rPr>
          <w:color w:val="0000FF"/>
        </w:rPr>
        <w:t>&lt;</w:t>
      </w:r>
      <w:r w:rsidRPr="00433132">
        <w:rPr>
          <w:rStyle w:val="XMLTag"/>
        </w:rPr>
        <w:t>ResourceLinkPool</w:t>
      </w:r>
      <w:r w:rsidRPr="001D7939">
        <w:rPr>
          <w:color w:val="0000FF"/>
        </w:rPr>
        <w:t>&gt;</w:t>
      </w:r>
    </w:p>
    <w:p w:rsidR="00EB04BC" w:rsidRDefault="00EB04BC" w:rsidP="000A1586">
      <w:pPr>
        <w:pStyle w:val="Samplecode05"/>
        <w:rPr>
          <w:color w:val="0000FF"/>
        </w:rPr>
      </w:pPr>
      <w:r w:rsidRPr="001D7939">
        <w:rPr>
          <w:color w:val="0000FF"/>
        </w:rPr>
        <w:t>&lt;</w:t>
      </w:r>
      <w:r w:rsidRPr="00433132">
        <w:rPr>
          <w:rStyle w:val="XMLTag"/>
        </w:rPr>
        <w:t>DeliveryIntentLink</w:t>
      </w:r>
      <w:r w:rsidRPr="001D7939">
        <w:rPr>
          <w:color w:val="FF0000"/>
        </w:rPr>
        <w:t xml:space="preserve"> </w:t>
      </w:r>
      <w:r w:rsidRPr="00433132">
        <w:rPr>
          <w:rStyle w:val="XMLAttrName"/>
        </w:rPr>
        <w:t>rRef</w:t>
      </w:r>
      <w:r w:rsidRPr="001D7939">
        <w:rPr>
          <w:color w:val="0000FF"/>
        </w:rPr>
        <w:t>=</w:t>
      </w:r>
      <w:r w:rsidRPr="00E52824">
        <w:rPr>
          <w:rStyle w:val="XMLAttrValue"/>
        </w:rPr>
        <w:t>"Delivery001"</w:t>
      </w:r>
      <w:r w:rsidRPr="001D7939">
        <w:rPr>
          <w:color w:val="FF0000"/>
        </w:rPr>
        <w:t xml:space="preserve"> </w:t>
      </w:r>
      <w:r w:rsidRPr="00433132">
        <w:rPr>
          <w:rStyle w:val="XMLAttrName"/>
        </w:rPr>
        <w:t>Usage</w:t>
      </w:r>
      <w:r w:rsidRPr="001D7939">
        <w:rPr>
          <w:color w:val="0000FF"/>
        </w:rPr>
        <w:t>=</w:t>
      </w:r>
      <w:r w:rsidR="00BF11B3" w:rsidRPr="00E52824">
        <w:rPr>
          <w:rStyle w:val="XMLAttrValue"/>
        </w:rPr>
        <w:t>"</w:t>
      </w:r>
      <w:r w:rsidR="00516E7A" w:rsidRPr="00E52824">
        <w:rPr>
          <w:rStyle w:val="XMLAttrValue"/>
        </w:rPr>
        <w:t>Input</w:t>
      </w:r>
      <w:r w:rsidR="00BF11B3" w:rsidRPr="00E52824">
        <w:rPr>
          <w:rStyle w:val="XMLAttrValue"/>
        </w:rPr>
        <w:t>"</w:t>
      </w:r>
      <w:r w:rsidRPr="001D7939">
        <w:rPr>
          <w:color w:val="0000FF"/>
        </w:rPr>
        <w:t>/&gt;</w:t>
      </w:r>
    </w:p>
    <w:p w:rsidR="001065F8" w:rsidRPr="001D7939" w:rsidRDefault="001065F8" w:rsidP="000A1586">
      <w:pPr>
        <w:pStyle w:val="Samplecode05"/>
        <w:rPr>
          <w:color w:val="000000"/>
        </w:rPr>
      </w:pPr>
      <w:r w:rsidRPr="001D7939">
        <w:rPr>
          <w:color w:val="0000FF"/>
        </w:rPr>
        <w:t>&lt;</w:t>
      </w:r>
      <w:r w:rsidRPr="00433132">
        <w:rPr>
          <w:rStyle w:val="XMLTag"/>
        </w:rPr>
        <w:t>Customer</w:t>
      </w:r>
      <w:r w:rsidR="009D3B3E" w:rsidRPr="00433132">
        <w:rPr>
          <w:rStyle w:val="XMLTag"/>
        </w:rPr>
        <w:t>Info</w:t>
      </w:r>
      <w:r w:rsidRPr="00433132">
        <w:rPr>
          <w:rStyle w:val="XMLTag"/>
        </w:rPr>
        <w:t>Link</w:t>
      </w:r>
      <w:r w:rsidRPr="001D7939">
        <w:rPr>
          <w:color w:val="FF0000"/>
        </w:rPr>
        <w:t xml:space="preserve"> </w:t>
      </w:r>
      <w:r w:rsidRPr="00433132">
        <w:rPr>
          <w:rStyle w:val="XMLAttrName"/>
        </w:rPr>
        <w:t>rRef</w:t>
      </w:r>
      <w:r w:rsidRPr="001D7939">
        <w:rPr>
          <w:color w:val="0000FF"/>
        </w:rPr>
        <w:t>=</w:t>
      </w:r>
      <w:r w:rsidRPr="00E52824">
        <w:rPr>
          <w:rStyle w:val="XMLAttrValue"/>
        </w:rPr>
        <w:t>"pb4653/99"</w:t>
      </w:r>
      <w:r w:rsidRPr="001D7939">
        <w:rPr>
          <w:color w:val="FF0000"/>
        </w:rPr>
        <w:t xml:space="preserve"> </w:t>
      </w:r>
      <w:r w:rsidRPr="00433132">
        <w:rPr>
          <w:rStyle w:val="XMLAttrName"/>
        </w:rPr>
        <w:t>Usage</w:t>
      </w:r>
      <w:r w:rsidRPr="001D7939">
        <w:rPr>
          <w:color w:val="0000FF"/>
        </w:rPr>
        <w:t>=</w:t>
      </w:r>
      <w:r w:rsidRPr="00E52824">
        <w:rPr>
          <w:rStyle w:val="XMLAttrValue"/>
        </w:rPr>
        <w:t>"Input"</w:t>
      </w:r>
      <w:r w:rsidRPr="001D7939">
        <w:rPr>
          <w:color w:val="0000FF"/>
        </w:rPr>
        <w:t>/&gt;</w:t>
      </w:r>
    </w:p>
    <w:p w:rsidR="00EB04BC" w:rsidRPr="001D7939" w:rsidRDefault="00EB04BC" w:rsidP="000A1586">
      <w:pPr>
        <w:pStyle w:val="Samplecode04"/>
        <w:rPr>
          <w:rFonts w:cs="Arial"/>
          <w:color w:val="000000"/>
          <w:sz w:val="17"/>
          <w:szCs w:val="17"/>
        </w:rPr>
      </w:pPr>
      <w:r w:rsidRPr="001D7939">
        <w:rPr>
          <w:rFonts w:cs="Arial"/>
          <w:color w:val="0000FF"/>
          <w:sz w:val="17"/>
          <w:szCs w:val="17"/>
        </w:rPr>
        <w:t>&lt;/</w:t>
      </w:r>
      <w:r w:rsidRPr="00433132">
        <w:rPr>
          <w:rStyle w:val="XMLTag"/>
        </w:rPr>
        <w:t>ResourceLinkPool</w:t>
      </w:r>
      <w:r w:rsidRPr="001D7939">
        <w:rPr>
          <w:rFonts w:cs="Arial"/>
          <w:color w:val="0000FF"/>
          <w:sz w:val="17"/>
          <w:szCs w:val="17"/>
        </w:rPr>
        <w:t>&gt;</w:t>
      </w:r>
    </w:p>
    <w:p w:rsidR="00EB04BC" w:rsidRPr="001D7939" w:rsidRDefault="00EB04BC" w:rsidP="000A1586">
      <w:pPr>
        <w:pStyle w:val="Samplecode04"/>
        <w:rPr>
          <w:rFonts w:cs="Arial"/>
          <w:color w:val="000000"/>
          <w:sz w:val="17"/>
          <w:szCs w:val="17"/>
        </w:rPr>
      </w:pPr>
      <w:r w:rsidRPr="001D7939">
        <w:rPr>
          <w:rFonts w:cs="Arial"/>
          <w:color w:val="0000FF"/>
          <w:sz w:val="17"/>
          <w:szCs w:val="17"/>
        </w:rPr>
        <w:t>&lt;</w:t>
      </w:r>
      <w:r w:rsidRPr="00433132">
        <w:rPr>
          <w:rStyle w:val="XMLTag"/>
        </w:rPr>
        <w:t>JDF</w:t>
      </w:r>
      <w:r w:rsidRPr="001D7939">
        <w:rPr>
          <w:rFonts w:cs="Arial"/>
          <w:color w:val="FF0000"/>
          <w:sz w:val="17"/>
          <w:szCs w:val="17"/>
        </w:rPr>
        <w:t xml:space="preserve"> </w:t>
      </w:r>
      <w:r w:rsidRPr="00433132">
        <w:rPr>
          <w:rStyle w:val="XMLAttrName"/>
        </w:rPr>
        <w:t>DescriptiveName</w:t>
      </w:r>
      <w:r w:rsidRPr="001D7939">
        <w:rPr>
          <w:rFonts w:cs="Arial"/>
          <w:color w:val="0000FF"/>
          <w:sz w:val="17"/>
          <w:szCs w:val="17"/>
        </w:rPr>
        <w:t>=</w:t>
      </w:r>
      <w:r w:rsidR="00F8110B">
        <w:rPr>
          <w:rFonts w:cs="Arial"/>
          <w:color w:val="0000FF"/>
          <w:sz w:val="17"/>
          <w:szCs w:val="17"/>
        </w:rPr>
        <w:br/>
      </w:r>
      <w:r w:rsidRPr="00E52824">
        <w:rPr>
          <w:rStyle w:val="XMLAttrValue"/>
        </w:rPr>
        <w:t>"</w:t>
      </w:r>
      <w:r w:rsidRPr="00AB3E3E">
        <w:rPr>
          <w:rStyle w:val="XMLAttrValue"/>
        </w:rPr>
        <w:t>224</w:t>
      </w:r>
      <w:r w:rsidRPr="001D7939">
        <w:rPr>
          <w:rFonts w:cs="Arial"/>
          <w:color w:val="000000"/>
          <w:sz w:val="17"/>
          <w:szCs w:val="17"/>
        </w:rPr>
        <w:t xml:space="preserve"> </w:t>
      </w:r>
      <w:r w:rsidRPr="00E52824">
        <w:rPr>
          <w:rStyle w:val="XMLAttrValue"/>
        </w:rPr>
        <w:t>page hard case bound book with a 4/0 dust</w:t>
      </w:r>
      <w:r w:rsidRPr="001D7939">
        <w:rPr>
          <w:rFonts w:cs="Arial"/>
          <w:color w:val="000000"/>
          <w:sz w:val="17"/>
          <w:szCs w:val="17"/>
        </w:rPr>
        <w:t xml:space="preserve"> </w:t>
      </w:r>
      <w:r w:rsidRPr="00E52824">
        <w:rPr>
          <w:rStyle w:val="XMLAttrValue"/>
        </w:rPr>
        <w:t>jacket"</w:t>
      </w:r>
      <w:r w:rsidRPr="001D7939">
        <w:rPr>
          <w:rFonts w:cs="Arial"/>
          <w:color w:val="FF0000"/>
          <w:sz w:val="17"/>
          <w:szCs w:val="17"/>
        </w:rPr>
        <w:t xml:space="preserve"> </w:t>
      </w:r>
      <w:r w:rsidRPr="00433132">
        <w:rPr>
          <w:rStyle w:val="XMLAttrName"/>
        </w:rPr>
        <w:t>ID</w:t>
      </w:r>
      <w:r w:rsidRPr="001D7939">
        <w:rPr>
          <w:rFonts w:cs="Arial"/>
          <w:color w:val="0000FF"/>
          <w:sz w:val="17"/>
          <w:szCs w:val="17"/>
        </w:rPr>
        <w:t>=</w:t>
      </w:r>
      <w:r w:rsidRPr="00E52824">
        <w:rPr>
          <w:rStyle w:val="XMLAttrValue"/>
        </w:rPr>
        <w:t>"</w:t>
      </w:r>
      <w:proofErr w:type="gramStart"/>
      <w:r w:rsidRPr="00E52824">
        <w:rPr>
          <w:rStyle w:val="XMLAttrValue"/>
        </w:rPr>
        <w:t>JDF001(</w:t>
      </w:r>
      <w:proofErr w:type="gramEnd"/>
      <w:r w:rsidRPr="00E52824">
        <w:rPr>
          <w:rStyle w:val="XMLAttrValue"/>
        </w:rPr>
        <w:t>HardBook)"</w:t>
      </w:r>
      <w:r w:rsidRPr="001D7939">
        <w:rPr>
          <w:rFonts w:cs="Arial"/>
          <w:color w:val="FF0000"/>
          <w:sz w:val="17"/>
          <w:szCs w:val="17"/>
        </w:rPr>
        <w:t xml:space="preserve"> </w:t>
      </w:r>
      <w:r w:rsidRPr="00433132">
        <w:rPr>
          <w:rStyle w:val="XMLAttrName"/>
        </w:rPr>
        <w:t>Type</w:t>
      </w:r>
      <w:r w:rsidRPr="001D7939">
        <w:rPr>
          <w:rFonts w:cs="Arial"/>
          <w:color w:val="0000FF"/>
          <w:sz w:val="17"/>
          <w:szCs w:val="17"/>
        </w:rPr>
        <w:t>=</w:t>
      </w:r>
      <w:r w:rsidRPr="00E52824">
        <w:rPr>
          <w:rStyle w:val="XMLAttrValue"/>
        </w:rPr>
        <w:t>"Product"</w:t>
      </w:r>
      <w:r w:rsidRPr="001D7939">
        <w:rPr>
          <w:rFonts w:cs="Arial"/>
          <w:color w:val="FF0000"/>
          <w:sz w:val="17"/>
          <w:szCs w:val="17"/>
        </w:rPr>
        <w:t xml:space="preserve"> </w:t>
      </w:r>
      <w:r w:rsidRPr="00433132">
        <w:rPr>
          <w:rStyle w:val="XMLAttrName"/>
        </w:rPr>
        <w:t>Status</w:t>
      </w:r>
      <w:r w:rsidRPr="001D7939">
        <w:rPr>
          <w:rFonts w:cs="Arial"/>
          <w:color w:val="0000FF"/>
          <w:sz w:val="17"/>
          <w:szCs w:val="17"/>
        </w:rPr>
        <w:t>=</w:t>
      </w:r>
      <w:r w:rsidRPr="00E52824">
        <w:rPr>
          <w:rStyle w:val="XMLAttrValue"/>
        </w:rPr>
        <w:t>"Waiting"</w:t>
      </w:r>
      <w:r w:rsidRPr="001D7939">
        <w:rPr>
          <w:rFonts w:cs="Arial"/>
          <w:color w:val="0000FF"/>
          <w:sz w:val="17"/>
          <w:szCs w:val="17"/>
        </w:rPr>
        <w:t>&gt;</w:t>
      </w:r>
    </w:p>
    <w:p w:rsidR="00EB04BC" w:rsidRPr="001D7939" w:rsidRDefault="00EB04BC" w:rsidP="000A1586">
      <w:pPr>
        <w:pStyle w:val="Samplecode06"/>
        <w:rPr>
          <w:color w:val="000000"/>
        </w:rPr>
      </w:pPr>
      <w:r w:rsidRPr="001D7939">
        <w:t>&lt;!--</w:t>
      </w:r>
      <w:r w:rsidRPr="001D7939">
        <w:rPr>
          <w:color w:val="808080"/>
        </w:rPr>
        <w:t>For RFQ, whatever JDF "Product" elements necessary to specify components to be delivered</w:t>
      </w:r>
      <w:proofErr w:type="gramStart"/>
      <w:r w:rsidRPr="001D7939">
        <w:rPr>
          <w:color w:val="808080"/>
        </w:rPr>
        <w:t>.</w:t>
      </w:r>
      <w:r w:rsidRPr="001D7939">
        <w:t>--&gt;</w:t>
      </w:r>
      <w:proofErr w:type="gramEnd"/>
    </w:p>
    <w:p w:rsidR="00EB04BC" w:rsidRPr="001D7939" w:rsidRDefault="00EB04BC" w:rsidP="000A1586">
      <w:pPr>
        <w:pStyle w:val="Samplecode05"/>
        <w:rPr>
          <w:color w:val="000000"/>
        </w:rPr>
      </w:pPr>
      <w:r w:rsidRPr="001D7939">
        <w:rPr>
          <w:color w:val="0000FF"/>
        </w:rPr>
        <w:t>&lt;</w:t>
      </w:r>
      <w:r w:rsidRPr="00433132">
        <w:rPr>
          <w:rStyle w:val="XMLTag"/>
        </w:rPr>
        <w:t>ResourcePool</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Component</w:t>
      </w:r>
      <w:r w:rsidRPr="001D7939">
        <w:t xml:space="preserve"> </w:t>
      </w:r>
      <w:r w:rsidRPr="00433132">
        <w:rPr>
          <w:rStyle w:val="XMLAttrName"/>
        </w:rPr>
        <w:t>ID</w:t>
      </w:r>
      <w:r w:rsidRPr="001D7939">
        <w:rPr>
          <w:color w:val="0000FF"/>
        </w:rPr>
        <w:t>="</w:t>
      </w:r>
      <w:proofErr w:type="gramStart"/>
      <w:r w:rsidRPr="00E52824">
        <w:rPr>
          <w:rStyle w:val="XMLAttrValue"/>
        </w:rPr>
        <w:t>Item001(</w:t>
      </w:r>
      <w:proofErr w:type="gramEnd"/>
      <w:r w:rsidRPr="00E52824">
        <w:rPr>
          <w:rStyle w:val="XMLAttrValue"/>
        </w:rPr>
        <w:t>HardBook)"</w:t>
      </w:r>
      <w:r w:rsidRPr="001D7939">
        <w:t xml:space="preserve"> </w:t>
      </w:r>
      <w:r w:rsidRPr="00433132">
        <w:rPr>
          <w:rStyle w:val="XMLAttrName"/>
        </w:rPr>
        <w:t>Class</w:t>
      </w:r>
      <w:r w:rsidRPr="001D7939">
        <w:rPr>
          <w:color w:val="0000FF"/>
        </w:rPr>
        <w:t>=</w:t>
      </w:r>
      <w:r w:rsidRPr="00E52824">
        <w:rPr>
          <w:rStyle w:val="XMLAttrValue"/>
        </w:rPr>
        <w:t>"Quantity"</w:t>
      </w:r>
      <w:r w:rsidRPr="001D7939">
        <w:t xml:space="preserve"> </w:t>
      </w:r>
      <w:r w:rsidRPr="00433132">
        <w:rPr>
          <w:rStyle w:val="XMLAttrName"/>
        </w:rPr>
        <w:t>Status</w:t>
      </w:r>
      <w:r w:rsidRPr="001D7939">
        <w:rPr>
          <w:color w:val="0000FF"/>
        </w:rPr>
        <w:t>=</w:t>
      </w:r>
      <w:r w:rsidRPr="00E52824">
        <w:rPr>
          <w:rStyle w:val="XMLAttrValue"/>
        </w:rPr>
        <w:t>"Unavailable"</w:t>
      </w:r>
      <w:r w:rsidRPr="001D7939">
        <w:t xml:space="preserve"> </w:t>
      </w:r>
      <w:r w:rsidR="00406767">
        <w:br/>
      </w:r>
      <w:r w:rsidRPr="00433132">
        <w:rPr>
          <w:rStyle w:val="XMLAttrName"/>
        </w:rPr>
        <w:t>DescriptiveName</w:t>
      </w:r>
      <w:r w:rsidRPr="001D7939">
        <w:rPr>
          <w:color w:val="0000FF"/>
        </w:rPr>
        <w:t>=</w:t>
      </w:r>
      <w:r w:rsidR="00F8110B">
        <w:rPr>
          <w:color w:val="0000FF"/>
        </w:rPr>
        <w:br/>
      </w:r>
      <w:r w:rsidRPr="00E52824">
        <w:rPr>
          <w:rStyle w:val="XMLAttrValue"/>
        </w:rPr>
        <w:t>"224 page hard case bound book with a</w:t>
      </w:r>
      <w:r w:rsidRPr="001D7939">
        <w:rPr>
          <w:color w:val="000000"/>
        </w:rPr>
        <w:t xml:space="preserve"> </w:t>
      </w:r>
      <w:r w:rsidRPr="00E52824">
        <w:rPr>
          <w:rStyle w:val="XMLAttrValue"/>
        </w:rPr>
        <w:t>4/0 dust jacket"</w:t>
      </w:r>
      <w:r w:rsidRPr="001D7939">
        <w:t xml:space="preserve"> </w:t>
      </w:r>
      <w:r w:rsidRPr="00433132">
        <w:rPr>
          <w:rStyle w:val="XMLAttrName"/>
        </w:rPr>
        <w:t>ComponentType</w:t>
      </w:r>
      <w:r w:rsidRPr="001D7939">
        <w:rPr>
          <w:color w:val="0000FF"/>
        </w:rPr>
        <w:t>="</w:t>
      </w:r>
      <w:r w:rsidRPr="00E52824">
        <w:rPr>
          <w:rStyle w:val="XMLAttrValue"/>
        </w:rPr>
        <w:t>FinalProduct"</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BindingIntent</w:t>
      </w:r>
      <w:r w:rsidRPr="001D7939">
        <w:t xml:space="preserve"> </w:t>
      </w:r>
      <w:r w:rsidRPr="00433132">
        <w:rPr>
          <w:rStyle w:val="XMLAttrName"/>
        </w:rPr>
        <w:t>ID</w:t>
      </w:r>
      <w:r w:rsidRPr="001D7939">
        <w:rPr>
          <w:color w:val="0000FF"/>
        </w:rPr>
        <w:t>="</w:t>
      </w:r>
      <w:proofErr w:type="gramStart"/>
      <w:r w:rsidRPr="00E52824">
        <w:rPr>
          <w:rStyle w:val="XMLAttrValue"/>
        </w:rPr>
        <w:t>Bind001(</w:t>
      </w:r>
      <w:proofErr w:type="gramEnd"/>
      <w:r w:rsidRPr="00E52824">
        <w:rPr>
          <w:rStyle w:val="XMLAttrValue"/>
        </w:rPr>
        <w:t>HardCover)"</w:t>
      </w:r>
      <w:r w:rsidRPr="001D7939">
        <w:t xml:space="preserve"> </w:t>
      </w:r>
      <w:r w:rsidRPr="00433132">
        <w:rPr>
          <w:rStyle w:val="XMLAttrName"/>
        </w:rPr>
        <w:t>Class</w:t>
      </w:r>
      <w:r w:rsidRPr="001D7939">
        <w:rPr>
          <w:color w:val="0000FF"/>
        </w:rPr>
        <w:t>=</w:t>
      </w:r>
      <w:r w:rsidRPr="00E52824">
        <w:rPr>
          <w:rStyle w:val="XMLAttrValue"/>
        </w:rPr>
        <w:t>"Intent"</w:t>
      </w:r>
      <w:r w:rsidRPr="001D7939">
        <w:t xml:space="preserve"> </w:t>
      </w:r>
      <w:r w:rsidRPr="00E425CA">
        <w:rPr>
          <w:rStyle w:val="XMLAttrName"/>
        </w:rPr>
        <w:t>Status</w:t>
      </w:r>
      <w:r w:rsidRPr="001D7939">
        <w:rPr>
          <w:color w:val="0000FF"/>
        </w:rPr>
        <w:t>=</w:t>
      </w:r>
      <w:r w:rsidRPr="00E52824">
        <w:rPr>
          <w:rStyle w:val="XMLAttrValue"/>
        </w:rPr>
        <w:t>"Available"</w:t>
      </w:r>
      <w:r w:rsidRPr="001D7939">
        <w:rPr>
          <w:color w:val="0000FF"/>
        </w:rPr>
        <w:t>&gt;</w:t>
      </w:r>
    </w:p>
    <w:p w:rsidR="00EB04BC" w:rsidRPr="001D7939" w:rsidRDefault="00EB04BC" w:rsidP="0052670B">
      <w:pPr>
        <w:pStyle w:val="Samplecode07"/>
        <w:rPr>
          <w:color w:val="000000"/>
        </w:rPr>
      </w:pPr>
      <w:r w:rsidRPr="001D7939">
        <w:rPr>
          <w:color w:val="0000FF"/>
        </w:rPr>
        <w:t>&lt;</w:t>
      </w:r>
      <w:r w:rsidRPr="00433132">
        <w:rPr>
          <w:rStyle w:val="XMLTag"/>
        </w:rPr>
        <w:t>BindingType</w:t>
      </w:r>
      <w:r w:rsidRPr="001D7939">
        <w:t xml:space="preserve"> </w:t>
      </w:r>
      <w:r w:rsidRPr="00433132">
        <w:rPr>
          <w:rStyle w:val="XMLAttrName"/>
        </w:rPr>
        <w:t>DataType</w:t>
      </w:r>
      <w:r w:rsidRPr="001D7939">
        <w:rPr>
          <w:color w:val="0000FF"/>
        </w:rPr>
        <w:t>=</w:t>
      </w:r>
      <w:r w:rsidRPr="00E52824">
        <w:rPr>
          <w:rStyle w:val="XMLAttrValue"/>
        </w:rPr>
        <w:t>"EnumerationSpan"</w:t>
      </w:r>
      <w:r w:rsidRPr="001D7939">
        <w:t xml:space="preserve"> </w:t>
      </w:r>
      <w:r w:rsidRPr="00433132">
        <w:rPr>
          <w:rStyle w:val="XMLAttrName"/>
        </w:rPr>
        <w:t>Preferred</w:t>
      </w:r>
      <w:r w:rsidRPr="001D7939">
        <w:rPr>
          <w:color w:val="0000FF"/>
        </w:rPr>
        <w:t>=</w:t>
      </w:r>
      <w:r w:rsidRPr="00E52824">
        <w:rPr>
          <w:rStyle w:val="XMLAttrValue"/>
        </w:rPr>
        <w:t>"Sewn"</w:t>
      </w:r>
      <w:r w:rsidRPr="001D7939">
        <w:rPr>
          <w:color w:val="0000FF"/>
        </w:rPr>
        <w:t>/&gt;</w:t>
      </w:r>
    </w:p>
    <w:p w:rsidR="00EB04BC" w:rsidRPr="001D7939" w:rsidRDefault="00EB04BC" w:rsidP="0052670B">
      <w:pPr>
        <w:pStyle w:val="Samplecode07"/>
        <w:rPr>
          <w:color w:val="000000"/>
        </w:rPr>
      </w:pPr>
      <w:r w:rsidRPr="001D7939">
        <w:rPr>
          <w:color w:val="0000FF"/>
        </w:rPr>
        <w:t>&lt;</w:t>
      </w:r>
      <w:r w:rsidRPr="00433132">
        <w:rPr>
          <w:rStyle w:val="XMLTag"/>
        </w:rPr>
        <w:t>BindingLength</w:t>
      </w:r>
      <w:r w:rsidRPr="001D7939">
        <w:t xml:space="preserve"> </w:t>
      </w:r>
      <w:r w:rsidRPr="00433132">
        <w:rPr>
          <w:rStyle w:val="XMLAttrName"/>
        </w:rPr>
        <w:t>DataType</w:t>
      </w:r>
      <w:r w:rsidRPr="001D7939">
        <w:rPr>
          <w:color w:val="0000FF"/>
        </w:rPr>
        <w:t>=</w:t>
      </w:r>
      <w:r w:rsidRPr="00E52824">
        <w:rPr>
          <w:rStyle w:val="XMLAttrValue"/>
        </w:rPr>
        <w:t>"EnumerationSpan"</w:t>
      </w:r>
      <w:r w:rsidRPr="001D7939">
        <w:t xml:space="preserve"> </w:t>
      </w:r>
      <w:r w:rsidRPr="00433132">
        <w:rPr>
          <w:rStyle w:val="XMLAttrName"/>
        </w:rPr>
        <w:t>Preferred</w:t>
      </w:r>
      <w:r w:rsidRPr="001D7939">
        <w:rPr>
          <w:color w:val="0000FF"/>
        </w:rPr>
        <w:t>=</w:t>
      </w:r>
      <w:r w:rsidRPr="00E52824">
        <w:rPr>
          <w:rStyle w:val="XMLAttrValue"/>
        </w:rPr>
        <w:t>"Long</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BindingIntent</w:t>
      </w:r>
      <w:r w:rsidRPr="001D7939">
        <w:rPr>
          <w:color w:val="0000FF"/>
        </w:rPr>
        <w:t>&gt;</w:t>
      </w:r>
    </w:p>
    <w:p w:rsidR="00EB04BC" w:rsidRPr="001D7939" w:rsidRDefault="00EB04BC" w:rsidP="0052670B">
      <w:pPr>
        <w:pStyle w:val="Samplecode05"/>
        <w:rPr>
          <w:color w:val="000000"/>
        </w:rPr>
      </w:pPr>
      <w:r w:rsidRPr="001D7939">
        <w:rPr>
          <w:color w:val="0000FF"/>
        </w:rPr>
        <w:t>&lt;/</w:t>
      </w:r>
      <w:r w:rsidRPr="00433132">
        <w:rPr>
          <w:rStyle w:val="XMLTag"/>
        </w:rPr>
        <w:t>ResourcePool</w:t>
      </w:r>
      <w:r w:rsidRPr="001D7939">
        <w:rPr>
          <w:color w:val="0000FF"/>
        </w:rPr>
        <w:t>&gt;</w:t>
      </w:r>
    </w:p>
    <w:p w:rsidR="00EB04BC" w:rsidRPr="001D7939" w:rsidRDefault="00EB04BC" w:rsidP="0052670B">
      <w:pPr>
        <w:pStyle w:val="Samplecode05"/>
        <w:rPr>
          <w:color w:val="000000"/>
        </w:rPr>
      </w:pPr>
      <w:r w:rsidRPr="001D7939">
        <w:rPr>
          <w:color w:val="0000FF"/>
        </w:rPr>
        <w:t>&lt;</w:t>
      </w:r>
      <w:r w:rsidRPr="00433132">
        <w:rPr>
          <w:rStyle w:val="XMLTag"/>
        </w:rPr>
        <w:t>ResourceLinkPool</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ComponentLink</w:t>
      </w:r>
      <w:r w:rsidRPr="001D7939">
        <w:t xml:space="preserve"> </w:t>
      </w:r>
      <w:r w:rsidRPr="00433132">
        <w:rPr>
          <w:rStyle w:val="XMLAttrName"/>
        </w:rPr>
        <w:t>rRef</w:t>
      </w:r>
      <w:r w:rsidRPr="001D7939">
        <w:rPr>
          <w:color w:val="0000FF"/>
        </w:rPr>
        <w:t>="</w:t>
      </w:r>
      <w:proofErr w:type="gramStart"/>
      <w:r w:rsidRPr="00F8110B">
        <w:rPr>
          <w:rStyle w:val="XMLAttrValue"/>
        </w:rPr>
        <w:t>Item001(</w:t>
      </w:r>
      <w:proofErr w:type="gramEnd"/>
      <w:r w:rsidRPr="00F8110B">
        <w:rPr>
          <w:rStyle w:val="XMLAttrValue"/>
        </w:rPr>
        <w:t>HardBook)"</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Output</w:t>
      </w:r>
      <w:r w:rsidR="00BF11B3" w:rsidRPr="001D7939">
        <w:rPr>
          <w:color w:val="0000FF"/>
        </w:rPr>
        <w:t>"</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ComponentLink</w:t>
      </w:r>
      <w:r w:rsidRPr="001D7939">
        <w:t xml:space="preserve"> </w:t>
      </w:r>
      <w:r w:rsidRPr="00433132">
        <w:rPr>
          <w:rStyle w:val="XMLAttrName"/>
        </w:rPr>
        <w:t>rRef</w:t>
      </w:r>
      <w:r w:rsidRPr="001D7939">
        <w:rPr>
          <w:color w:val="0000FF"/>
        </w:rPr>
        <w:t>=</w:t>
      </w:r>
      <w:r w:rsidRPr="00F8110B">
        <w:rPr>
          <w:rStyle w:val="XMLAttrValue"/>
        </w:rPr>
        <w:t>"</w:t>
      </w:r>
      <w:proofErr w:type="gramStart"/>
      <w:r w:rsidRPr="00F8110B">
        <w:rPr>
          <w:rStyle w:val="XMLAttrValue"/>
        </w:rPr>
        <w:t>Item002(</w:t>
      </w:r>
      <w:proofErr w:type="gramEnd"/>
      <w:r w:rsidRPr="00F8110B">
        <w:rPr>
          <w:rStyle w:val="XMLAttrValue"/>
        </w:rPr>
        <w:t>HardCase)"</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Input</w:t>
      </w:r>
      <w:r w:rsidR="00BF11B3" w:rsidRPr="00F8110B">
        <w:rPr>
          <w:rStyle w:val="XMLAttrValue"/>
        </w:rPr>
        <w:t>"</w:t>
      </w:r>
      <w:r w:rsidRPr="001D7939">
        <w:t xml:space="preserve"> </w:t>
      </w:r>
      <w:r w:rsidRPr="00433132">
        <w:rPr>
          <w:rStyle w:val="XMLAttrName"/>
        </w:rPr>
        <w:t>ProcessUsage</w:t>
      </w:r>
      <w:r w:rsidRPr="001D7939">
        <w:rPr>
          <w:color w:val="0000FF"/>
        </w:rPr>
        <w:t>=</w:t>
      </w:r>
      <w:r w:rsidRPr="00F8110B">
        <w:rPr>
          <w:rStyle w:val="XMLAttrValue"/>
        </w:rPr>
        <w:t>"Cover"</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ComponentLink</w:t>
      </w:r>
      <w:r w:rsidRPr="001D7939">
        <w:t xml:space="preserve"> </w:t>
      </w:r>
      <w:r w:rsidRPr="00433132">
        <w:rPr>
          <w:rStyle w:val="XMLAttrName"/>
        </w:rPr>
        <w:t>rRef</w:t>
      </w:r>
      <w:r w:rsidRPr="001D7939">
        <w:rPr>
          <w:color w:val="0000FF"/>
        </w:rPr>
        <w:t>=</w:t>
      </w:r>
      <w:r w:rsidRPr="00F8110B">
        <w:rPr>
          <w:rStyle w:val="XMLAttrValue"/>
        </w:rPr>
        <w:t>"</w:t>
      </w:r>
      <w:proofErr w:type="gramStart"/>
      <w:r w:rsidRPr="00F8110B">
        <w:rPr>
          <w:rStyle w:val="XMLAttrValue"/>
        </w:rPr>
        <w:t>Item004(</w:t>
      </w:r>
      <w:proofErr w:type="gramEnd"/>
      <w:r w:rsidRPr="00F8110B">
        <w:rPr>
          <w:rStyle w:val="XMLAttrValue"/>
        </w:rPr>
        <w:t>Text)"</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Input</w:t>
      </w:r>
      <w:r w:rsidR="00BF11B3" w:rsidRPr="00F8110B">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ComponentLink</w:t>
      </w:r>
      <w:r w:rsidRPr="001D7939">
        <w:t xml:space="preserve"> </w:t>
      </w:r>
      <w:r w:rsidRPr="00433132">
        <w:rPr>
          <w:rStyle w:val="XMLAttrName"/>
        </w:rPr>
        <w:t>rRef</w:t>
      </w:r>
      <w:r w:rsidRPr="001D7939">
        <w:rPr>
          <w:color w:val="0000FF"/>
        </w:rPr>
        <w:t>=</w:t>
      </w:r>
      <w:r w:rsidRPr="00F8110B">
        <w:rPr>
          <w:rStyle w:val="XMLAttrValue"/>
        </w:rPr>
        <w:t>"</w:t>
      </w:r>
      <w:proofErr w:type="gramStart"/>
      <w:r w:rsidRPr="00F8110B">
        <w:rPr>
          <w:rStyle w:val="XMLAttrValue"/>
        </w:rPr>
        <w:t>Item006(</w:t>
      </w:r>
      <w:proofErr w:type="gramEnd"/>
      <w:r w:rsidRPr="00F8110B">
        <w:rPr>
          <w:rStyle w:val="XMLAttrValue"/>
        </w:rPr>
        <w:t>DustJacket)"</w:t>
      </w:r>
      <w:r w:rsidRPr="001D7939">
        <w:t xml:space="preserve"> </w:t>
      </w:r>
      <w:r w:rsidRPr="00433132">
        <w:rPr>
          <w:rStyle w:val="XMLAttrName"/>
        </w:rPr>
        <w:t>Usage</w:t>
      </w:r>
      <w:r w:rsidRPr="001D7939">
        <w:rPr>
          <w:color w:val="0000FF"/>
        </w:rPr>
        <w:t>=</w:t>
      </w:r>
      <w:r w:rsidR="00890E52" w:rsidRPr="00F8110B">
        <w:rPr>
          <w:rStyle w:val="XMLAttrValue"/>
        </w:rPr>
        <w:t>"</w:t>
      </w:r>
      <w:r w:rsidR="00516E7A" w:rsidRPr="00890E52">
        <w:rPr>
          <w:rStyle w:val="XMLAttrValue"/>
        </w:rPr>
        <w:t>Input</w:t>
      </w:r>
      <w:r w:rsidR="00890E52" w:rsidRPr="00890E52">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BindingIntentLink</w:t>
      </w:r>
      <w:r w:rsidRPr="001D7939">
        <w:t xml:space="preserve"> </w:t>
      </w:r>
      <w:r w:rsidRPr="00433132">
        <w:rPr>
          <w:rStyle w:val="XMLAttrName"/>
        </w:rPr>
        <w:t>rRef</w:t>
      </w:r>
      <w:r w:rsidRPr="001D7939">
        <w:rPr>
          <w:color w:val="0000FF"/>
        </w:rPr>
        <w:t>=</w:t>
      </w:r>
      <w:r w:rsidRPr="00F8110B">
        <w:rPr>
          <w:rStyle w:val="XMLAttrValue"/>
        </w:rPr>
        <w:t>"</w:t>
      </w:r>
      <w:proofErr w:type="gramStart"/>
      <w:r w:rsidRPr="00F8110B">
        <w:rPr>
          <w:rStyle w:val="XMLAttrValue"/>
        </w:rPr>
        <w:t>Bind001(</w:t>
      </w:r>
      <w:proofErr w:type="gramEnd"/>
      <w:r w:rsidRPr="00F8110B">
        <w:rPr>
          <w:rStyle w:val="XMLAttrValue"/>
        </w:rPr>
        <w:t>HardCover)"</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Input</w:t>
      </w:r>
      <w:r w:rsidR="00BF11B3" w:rsidRPr="00F8110B">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LayoutIntentLink</w:t>
      </w:r>
      <w:r w:rsidRPr="001D7939">
        <w:t xml:space="preserve"> </w:t>
      </w:r>
      <w:r w:rsidRPr="00433132">
        <w:rPr>
          <w:rStyle w:val="XMLAttrName"/>
        </w:rPr>
        <w:t>rRef</w:t>
      </w:r>
      <w:r w:rsidRPr="001D7939">
        <w:rPr>
          <w:color w:val="0000FF"/>
        </w:rPr>
        <w:t>=</w:t>
      </w:r>
      <w:r w:rsidRPr="00F8110B">
        <w:rPr>
          <w:rStyle w:val="XMLAttrValue"/>
        </w:rPr>
        <w:t>"</w:t>
      </w:r>
      <w:proofErr w:type="gramStart"/>
      <w:r w:rsidRPr="00F8110B">
        <w:rPr>
          <w:rStyle w:val="XMLAttrValue"/>
        </w:rPr>
        <w:t>Size001(</w:t>
      </w:r>
      <w:proofErr w:type="gramEnd"/>
      <w:r w:rsidRPr="00F8110B">
        <w:rPr>
          <w:rStyle w:val="XMLAttrValue"/>
        </w:rPr>
        <w:t>Finished)"</w:t>
      </w:r>
      <w:r w:rsidRPr="001D7939">
        <w:t xml:space="preserve"> </w:t>
      </w:r>
      <w:r w:rsidRPr="00433132">
        <w:rPr>
          <w:rStyle w:val="XMLAttrName"/>
        </w:rPr>
        <w:t>Usage</w:t>
      </w:r>
      <w:r w:rsidRPr="001D7939">
        <w:rPr>
          <w:color w:val="0000FF"/>
        </w:rPr>
        <w:t>=</w:t>
      </w:r>
      <w:r w:rsidR="00BF11B3" w:rsidRPr="00F8110B">
        <w:rPr>
          <w:rStyle w:val="XMLAttrValue"/>
        </w:rPr>
        <w:t>"</w:t>
      </w:r>
      <w:r w:rsidR="00516E7A" w:rsidRPr="00F8110B">
        <w:rPr>
          <w:rStyle w:val="XMLAttrValue"/>
        </w:rPr>
        <w:t>Input</w:t>
      </w:r>
      <w:r w:rsidR="00BF11B3" w:rsidRPr="00F8110B">
        <w:rPr>
          <w:rStyle w:val="XMLAttrValue"/>
        </w:rPr>
        <w:t>"</w:t>
      </w:r>
      <w:r w:rsidRPr="001D7939">
        <w:rPr>
          <w:color w:val="0000FF"/>
        </w:rPr>
        <w:t>/&gt;</w:t>
      </w:r>
    </w:p>
    <w:p w:rsidR="00EB04BC" w:rsidRPr="001D7939" w:rsidRDefault="00EB04BC" w:rsidP="000A1586">
      <w:pPr>
        <w:pStyle w:val="Samplecode05"/>
        <w:rPr>
          <w:color w:val="000000"/>
        </w:rPr>
      </w:pPr>
      <w:r w:rsidRPr="001D7939">
        <w:rPr>
          <w:color w:val="0000FF"/>
        </w:rPr>
        <w:t>&lt;/</w:t>
      </w:r>
      <w:r w:rsidRPr="00433132">
        <w:rPr>
          <w:rStyle w:val="XMLTag"/>
        </w:rPr>
        <w:t>ResourceLinkPool</w:t>
      </w:r>
      <w:r w:rsidRPr="001D7939">
        <w:rPr>
          <w:color w:val="0000FF"/>
        </w:rPr>
        <w:t>&gt;</w:t>
      </w:r>
    </w:p>
    <w:p w:rsidR="00EB04BC" w:rsidRPr="001D7939" w:rsidRDefault="00EB04BC" w:rsidP="000A1586">
      <w:pPr>
        <w:pStyle w:val="Samplecode05"/>
        <w:rPr>
          <w:color w:val="000000"/>
        </w:rPr>
      </w:pPr>
      <w:r w:rsidRPr="001D7939">
        <w:rPr>
          <w:color w:val="0000FF"/>
        </w:rPr>
        <w:t>&lt;</w:t>
      </w:r>
      <w:r w:rsidRPr="00433132">
        <w:rPr>
          <w:rStyle w:val="XMLTag"/>
        </w:rPr>
        <w:t>JDF</w:t>
      </w:r>
      <w:r w:rsidRPr="001D7939">
        <w:rPr>
          <w:color w:val="FF0000"/>
        </w:rPr>
        <w:t xml:space="preserve"> </w:t>
      </w:r>
      <w:r w:rsidRPr="00433132">
        <w:rPr>
          <w:rStyle w:val="XMLAttrName"/>
        </w:rPr>
        <w:t>DescriptiveName</w:t>
      </w:r>
      <w:r w:rsidRPr="001D7939">
        <w:rPr>
          <w:color w:val="0000FF"/>
        </w:rPr>
        <w:t>=</w:t>
      </w:r>
      <w:r w:rsidRPr="00F8110B">
        <w:rPr>
          <w:rStyle w:val="XMLAttrValue"/>
        </w:rPr>
        <w:t>"DustJacket for Hard Cover"</w:t>
      </w:r>
      <w:r w:rsidRPr="001D7939">
        <w:rPr>
          <w:color w:val="FF0000"/>
        </w:rPr>
        <w:t xml:space="preserve"> </w:t>
      </w:r>
      <w:r w:rsidRPr="00433132">
        <w:rPr>
          <w:rStyle w:val="XMLAttrName"/>
        </w:rPr>
        <w:t>ID</w:t>
      </w:r>
      <w:r w:rsidRPr="001D7939">
        <w:rPr>
          <w:color w:val="0000FF"/>
        </w:rPr>
        <w:t>=</w:t>
      </w:r>
      <w:r w:rsidRPr="00F8110B">
        <w:rPr>
          <w:rStyle w:val="XMLAttrValue"/>
        </w:rPr>
        <w:t>"</w:t>
      </w:r>
      <w:proofErr w:type="gramStart"/>
      <w:r w:rsidRPr="00F8110B">
        <w:rPr>
          <w:rStyle w:val="XMLAttrValue"/>
        </w:rPr>
        <w:t>JDF004(</w:t>
      </w:r>
      <w:proofErr w:type="gramEnd"/>
      <w:r w:rsidRPr="00F8110B">
        <w:rPr>
          <w:rStyle w:val="XMLAttrValue"/>
        </w:rPr>
        <w:t>DustJacket)"</w:t>
      </w:r>
      <w:r w:rsidRPr="001D7939">
        <w:rPr>
          <w:color w:val="FF0000"/>
        </w:rPr>
        <w:t xml:space="preserve"> </w:t>
      </w:r>
      <w:r w:rsidRPr="00433132">
        <w:rPr>
          <w:rStyle w:val="XMLAttrName"/>
        </w:rPr>
        <w:t>Type</w:t>
      </w:r>
      <w:r w:rsidRPr="001D7939">
        <w:rPr>
          <w:color w:val="0000FF"/>
        </w:rPr>
        <w:t>=</w:t>
      </w:r>
      <w:r w:rsidRPr="00F8110B">
        <w:rPr>
          <w:rStyle w:val="XMLAttrValue"/>
        </w:rPr>
        <w:t>"Product"</w:t>
      </w:r>
      <w:r w:rsidRPr="001D7939">
        <w:rPr>
          <w:color w:val="FF0000"/>
        </w:rPr>
        <w:t xml:space="preserve"> </w:t>
      </w:r>
      <w:r w:rsidRPr="00433132">
        <w:rPr>
          <w:rStyle w:val="XMLAttrName"/>
        </w:rPr>
        <w:t>Status</w:t>
      </w:r>
      <w:r w:rsidRPr="001D7939">
        <w:rPr>
          <w:color w:val="0000FF"/>
        </w:rPr>
        <w:t>=</w:t>
      </w:r>
      <w:r w:rsidRPr="00F8110B">
        <w:rPr>
          <w:rStyle w:val="XMLAttrValue"/>
        </w:rPr>
        <w:t>"Waiting"</w:t>
      </w:r>
      <w:r w:rsidRPr="001D7939">
        <w:rPr>
          <w:color w:val="0000FF"/>
        </w:rPr>
        <w:t>&gt;</w:t>
      </w:r>
    </w:p>
    <w:p w:rsidR="00EB04BC" w:rsidRPr="001D7939" w:rsidRDefault="00EB04BC" w:rsidP="0052670B">
      <w:pPr>
        <w:pStyle w:val="Samplecode06"/>
        <w:rPr>
          <w:color w:val="000000"/>
        </w:rPr>
      </w:pPr>
      <w:r w:rsidRPr="001D7939">
        <w:rPr>
          <w:color w:val="0000FF"/>
        </w:rPr>
        <w:t>&lt;</w:t>
      </w:r>
      <w:r w:rsidRPr="00433132">
        <w:rPr>
          <w:rStyle w:val="XMLTag"/>
        </w:rPr>
        <w:t>ResourcePool</w:t>
      </w:r>
      <w:r w:rsidRPr="001D7939">
        <w:rPr>
          <w:color w:val="0000FF"/>
        </w:rPr>
        <w:t>&gt;</w:t>
      </w:r>
    </w:p>
    <w:p w:rsidR="00EB04BC" w:rsidRPr="001D7939" w:rsidRDefault="00EB04BC" w:rsidP="0052670B">
      <w:pPr>
        <w:pStyle w:val="Samplecode07"/>
        <w:rPr>
          <w:color w:val="000000"/>
        </w:rPr>
      </w:pPr>
      <w:r w:rsidRPr="001D7939">
        <w:rPr>
          <w:color w:val="0000FF"/>
        </w:rPr>
        <w:t>&lt;</w:t>
      </w:r>
      <w:r w:rsidRPr="00433132">
        <w:rPr>
          <w:rStyle w:val="XMLTag"/>
        </w:rPr>
        <w:t>Component</w:t>
      </w:r>
      <w:r w:rsidRPr="001D7939">
        <w:t xml:space="preserve"> </w:t>
      </w:r>
      <w:r w:rsidRPr="00433132">
        <w:rPr>
          <w:rStyle w:val="XMLAttrName"/>
        </w:rPr>
        <w:t>ID</w:t>
      </w:r>
      <w:r w:rsidRPr="001D7939">
        <w:rPr>
          <w:color w:val="0000FF"/>
        </w:rPr>
        <w:t>=</w:t>
      </w:r>
      <w:r w:rsidRPr="00F8110B">
        <w:rPr>
          <w:rStyle w:val="XMLAttrValue"/>
        </w:rPr>
        <w:t>"</w:t>
      </w:r>
      <w:proofErr w:type="gramStart"/>
      <w:r w:rsidRPr="00F8110B">
        <w:rPr>
          <w:rStyle w:val="XMLAttrValue"/>
        </w:rPr>
        <w:t>Item006(</w:t>
      </w:r>
      <w:proofErr w:type="gramEnd"/>
      <w:r w:rsidRPr="00F8110B">
        <w:rPr>
          <w:rStyle w:val="XMLAttrValue"/>
        </w:rPr>
        <w:t>DustJacket)"</w:t>
      </w:r>
      <w:r w:rsidRPr="001D7939">
        <w:t xml:space="preserve"> </w:t>
      </w:r>
      <w:r w:rsidRPr="00433132">
        <w:rPr>
          <w:rStyle w:val="XMLAttrName"/>
        </w:rPr>
        <w:t>Class</w:t>
      </w:r>
      <w:r w:rsidRPr="001D7939">
        <w:rPr>
          <w:color w:val="0000FF"/>
        </w:rPr>
        <w:t>=</w:t>
      </w:r>
      <w:r w:rsidRPr="00F8110B">
        <w:rPr>
          <w:rStyle w:val="XMLAttrValue"/>
        </w:rPr>
        <w:t>"Quantity"</w:t>
      </w:r>
      <w:r w:rsidRPr="001D7939">
        <w:t xml:space="preserve"> </w:t>
      </w:r>
      <w:r w:rsidRPr="00433132">
        <w:rPr>
          <w:rStyle w:val="XMLAttrName"/>
        </w:rPr>
        <w:t>Status</w:t>
      </w:r>
      <w:r w:rsidRPr="001D7939">
        <w:rPr>
          <w:color w:val="0000FF"/>
        </w:rPr>
        <w:t>=</w:t>
      </w:r>
      <w:r w:rsidRPr="00F8110B">
        <w:rPr>
          <w:rStyle w:val="XMLAttrValue"/>
        </w:rPr>
        <w:t>"Unavailable"</w:t>
      </w:r>
      <w:r w:rsidRPr="001D7939">
        <w:t xml:space="preserve"> </w:t>
      </w:r>
      <w:r w:rsidRPr="00433132">
        <w:rPr>
          <w:rStyle w:val="XMLAttrName"/>
        </w:rPr>
        <w:t>DescriptiveName</w:t>
      </w:r>
      <w:r w:rsidRPr="001D7939">
        <w:rPr>
          <w:color w:val="0000FF"/>
        </w:rPr>
        <w:t>=</w:t>
      </w:r>
      <w:r w:rsidRPr="00F8110B">
        <w:rPr>
          <w:rStyle w:val="XMLAttrValue"/>
        </w:rPr>
        <w:t>"Dust Jacket</w:t>
      </w:r>
      <w:r w:rsidRPr="001D7939">
        <w:rPr>
          <w:color w:val="0000FF"/>
        </w:rPr>
        <w:t>"</w:t>
      </w:r>
      <w:r w:rsidRPr="001D7939">
        <w:t xml:space="preserve"> </w:t>
      </w:r>
      <w:r w:rsidR="00406767">
        <w:br/>
      </w:r>
      <w:r w:rsidRPr="00433132">
        <w:rPr>
          <w:rStyle w:val="XMLAttrName"/>
        </w:rPr>
        <w:t>ComponentType</w:t>
      </w:r>
      <w:r w:rsidRPr="001D7939">
        <w:rPr>
          <w:color w:val="0000FF"/>
        </w:rPr>
        <w:t>=</w:t>
      </w:r>
      <w:r w:rsidRPr="00F8110B">
        <w:rPr>
          <w:rStyle w:val="XMLAttrValue"/>
        </w:rPr>
        <w:t>"PartialProduct"</w:t>
      </w:r>
      <w:r w:rsidRPr="001D7939">
        <w:rPr>
          <w:color w:val="0000FF"/>
        </w:rPr>
        <w:t>/&gt;</w:t>
      </w:r>
    </w:p>
    <w:p w:rsidR="00EB04BC" w:rsidRPr="001D7939" w:rsidRDefault="00EB04BC" w:rsidP="0052670B">
      <w:pPr>
        <w:pStyle w:val="Samplecode07"/>
        <w:rPr>
          <w:color w:val="000000"/>
        </w:rPr>
      </w:pPr>
      <w:r w:rsidRPr="001D7939">
        <w:rPr>
          <w:color w:val="0000FF"/>
        </w:rPr>
        <w:t>&lt;</w:t>
      </w:r>
      <w:r w:rsidRPr="00433132">
        <w:rPr>
          <w:rStyle w:val="XMLTag"/>
        </w:rPr>
        <w:t>ColorIntent</w:t>
      </w:r>
      <w:r w:rsidRPr="001D7939">
        <w:t xml:space="preserve"> </w:t>
      </w:r>
      <w:r w:rsidRPr="00433132">
        <w:rPr>
          <w:rStyle w:val="XMLAttrName"/>
        </w:rPr>
        <w:t>ID</w:t>
      </w:r>
      <w:r w:rsidRPr="001D7939">
        <w:rPr>
          <w:color w:val="0000FF"/>
        </w:rPr>
        <w:t>=</w:t>
      </w:r>
      <w:r w:rsidRPr="00F8110B">
        <w:rPr>
          <w:rStyle w:val="XMLAttrValue"/>
        </w:rPr>
        <w:t>"</w:t>
      </w:r>
      <w:proofErr w:type="gramStart"/>
      <w:r w:rsidRPr="00F8110B">
        <w:rPr>
          <w:rStyle w:val="XMLAttrValue"/>
        </w:rPr>
        <w:t>Color002(</w:t>
      </w:r>
      <w:proofErr w:type="gramEnd"/>
      <w:r w:rsidRPr="00F8110B">
        <w:rPr>
          <w:rStyle w:val="XMLAttrValue"/>
        </w:rPr>
        <w:t>DustJacket)"</w:t>
      </w:r>
      <w:r w:rsidRPr="001D7939">
        <w:t xml:space="preserve"> </w:t>
      </w:r>
      <w:r w:rsidRPr="00433132">
        <w:rPr>
          <w:rStyle w:val="XMLAttrName"/>
        </w:rPr>
        <w:t>Class</w:t>
      </w:r>
      <w:r w:rsidRPr="001D7939">
        <w:rPr>
          <w:color w:val="0000FF"/>
        </w:rPr>
        <w:t>=</w:t>
      </w:r>
      <w:r w:rsidRPr="00F8110B">
        <w:rPr>
          <w:rStyle w:val="XMLAttrValue"/>
        </w:rPr>
        <w:t>"Intent"</w:t>
      </w:r>
      <w:r w:rsidRPr="001D7939">
        <w:t xml:space="preserve"> </w:t>
      </w:r>
      <w:r w:rsidRPr="00433132">
        <w:rPr>
          <w:rStyle w:val="XMLAttrName"/>
        </w:rPr>
        <w:t>Status</w:t>
      </w:r>
      <w:r w:rsidRPr="001D7939">
        <w:rPr>
          <w:color w:val="0000FF"/>
        </w:rPr>
        <w:t>=</w:t>
      </w:r>
      <w:r w:rsidRPr="00F8110B">
        <w:rPr>
          <w:rStyle w:val="XMLAttrValue"/>
        </w:rPr>
        <w:t>"Available"</w:t>
      </w:r>
      <w:r w:rsidRPr="001D7939">
        <w:rPr>
          <w:color w:val="0000FF"/>
        </w:rPr>
        <w:t>&gt;</w:t>
      </w:r>
    </w:p>
    <w:p w:rsidR="00EB04BC" w:rsidRPr="001D7939" w:rsidRDefault="00EB04BC" w:rsidP="0052670B">
      <w:pPr>
        <w:pStyle w:val="Samplecode08"/>
      </w:pPr>
      <w:r w:rsidRPr="001D7939">
        <w:rPr>
          <w:color w:val="0000FF"/>
        </w:rPr>
        <w:t>&lt;</w:t>
      </w:r>
      <w:r w:rsidRPr="00433132">
        <w:rPr>
          <w:rStyle w:val="XMLTag"/>
        </w:rPr>
        <w:t>Coverage</w:t>
      </w:r>
      <w:r w:rsidRPr="001D7939">
        <w:t xml:space="preserve"> </w:t>
      </w:r>
      <w:r w:rsidRPr="00433132">
        <w:rPr>
          <w:rStyle w:val="XMLAttrName"/>
        </w:rPr>
        <w:t>DataType</w:t>
      </w:r>
      <w:r w:rsidRPr="001D7939">
        <w:rPr>
          <w:color w:val="0000FF"/>
        </w:rPr>
        <w:t>=</w:t>
      </w:r>
      <w:r w:rsidRPr="00F8110B">
        <w:rPr>
          <w:rStyle w:val="XMLAttrValue"/>
        </w:rPr>
        <w:t>"NumberSpan"</w:t>
      </w:r>
      <w:r w:rsidRPr="001D7939">
        <w:t xml:space="preserve"> </w:t>
      </w:r>
      <w:r w:rsidRPr="00433132">
        <w:rPr>
          <w:rStyle w:val="XMLAttrName"/>
        </w:rPr>
        <w:t>Preferred</w:t>
      </w:r>
      <w:r w:rsidRPr="001D7939">
        <w:rPr>
          <w:color w:val="0000FF"/>
        </w:rPr>
        <w:t>=</w:t>
      </w:r>
      <w:r w:rsidRPr="00F8110B">
        <w:rPr>
          <w:rStyle w:val="XMLAttrValue"/>
        </w:rPr>
        <w:t>"50"</w:t>
      </w:r>
      <w:r w:rsidRPr="001D7939">
        <w:rPr>
          <w:color w:val="0000FF"/>
        </w:rPr>
        <w:t>/&gt;</w:t>
      </w:r>
    </w:p>
    <w:p w:rsidR="00EB04BC" w:rsidRPr="001D7939" w:rsidRDefault="00EB04BC" w:rsidP="0052670B">
      <w:pPr>
        <w:pStyle w:val="Samplecode08"/>
      </w:pPr>
      <w:r w:rsidRPr="001D7939">
        <w:rPr>
          <w:color w:val="0000FF"/>
        </w:rPr>
        <w:lastRenderedPageBreak/>
        <w:t>&lt;</w:t>
      </w:r>
      <w:r w:rsidRPr="000136C3">
        <w:rPr>
          <w:rStyle w:val="XMLTag"/>
        </w:rPr>
        <w:t>ColorStandard</w:t>
      </w:r>
      <w:r w:rsidRPr="001D7939">
        <w:rPr>
          <w:color w:val="FF0000"/>
        </w:rPr>
        <w:t xml:space="preserve"> </w:t>
      </w:r>
      <w:r w:rsidRPr="000136C3">
        <w:rPr>
          <w:rStyle w:val="XMLAttrName"/>
        </w:rPr>
        <w:t>Range</w:t>
      </w:r>
      <w:r w:rsidRPr="001D7939">
        <w:rPr>
          <w:color w:val="0000FF"/>
        </w:rPr>
        <w:t>=</w:t>
      </w:r>
      <w:r w:rsidRPr="00F8110B">
        <w:rPr>
          <w:rStyle w:val="XMLAttrValue"/>
        </w:rPr>
        <w:t>"</w:t>
      </w:r>
      <w:r w:rsidRPr="00A26940">
        <w:rPr>
          <w:rStyle w:val="XMLAttrValue"/>
        </w:rPr>
        <w:t>CMYK</w:t>
      </w:r>
      <w:r w:rsidRPr="00F8110B">
        <w:rPr>
          <w:rStyle w:val="XMLAttrValue"/>
        </w:rPr>
        <w:t>"</w:t>
      </w:r>
      <w:r w:rsidRPr="001D7939">
        <w:rPr>
          <w:color w:val="FF0000"/>
        </w:rPr>
        <w:t xml:space="preserve"> </w:t>
      </w:r>
      <w:r w:rsidRPr="00433132">
        <w:rPr>
          <w:rStyle w:val="XMLAttrName"/>
        </w:rPr>
        <w:t>DataType</w:t>
      </w:r>
      <w:r w:rsidRPr="001D7939">
        <w:rPr>
          <w:color w:val="0000FF"/>
        </w:rPr>
        <w:t>=</w:t>
      </w:r>
      <w:r w:rsidRPr="00F8110B">
        <w:rPr>
          <w:rStyle w:val="XMLAttrValue"/>
        </w:rPr>
        <w:t>"</w:t>
      </w:r>
      <w:r w:rsidRPr="00A26940">
        <w:rPr>
          <w:rStyle w:val="XMLAttrValue"/>
        </w:rPr>
        <w:t>NameSpan"</w:t>
      </w:r>
      <w:r w:rsidRPr="001D7939">
        <w:rPr>
          <w:color w:val="FF0000"/>
        </w:rPr>
        <w:t xml:space="preserve"> </w:t>
      </w:r>
      <w:r w:rsidRPr="00433132">
        <w:rPr>
          <w:rStyle w:val="XMLAttrName"/>
        </w:rPr>
        <w:t>Preferred</w:t>
      </w:r>
      <w:r w:rsidRPr="001D7939">
        <w:rPr>
          <w:color w:val="0000FF"/>
        </w:rPr>
        <w:t>=</w:t>
      </w:r>
      <w:r w:rsidRPr="00F8110B">
        <w:rPr>
          <w:rStyle w:val="XMLAttrValue"/>
        </w:rPr>
        <w:t>"CMYK"</w:t>
      </w:r>
      <w:r w:rsidRPr="001D7939">
        <w:rPr>
          <w:color w:val="0000FF"/>
        </w:rPr>
        <w:t>/&gt;</w:t>
      </w:r>
    </w:p>
    <w:p w:rsidR="00EB04BC" w:rsidRPr="001D7939" w:rsidRDefault="00EB04BC" w:rsidP="0052670B">
      <w:pPr>
        <w:pStyle w:val="Samplecode08"/>
      </w:pPr>
      <w:r w:rsidRPr="001D7939">
        <w:rPr>
          <w:color w:val="0000FF"/>
        </w:rPr>
        <w:t>&lt;</w:t>
      </w:r>
      <w:r w:rsidRPr="000136C3">
        <w:rPr>
          <w:rStyle w:val="XMLTag"/>
        </w:rPr>
        <w:t>InkManufacturer</w:t>
      </w:r>
      <w:r w:rsidRPr="001D7939">
        <w:rPr>
          <w:color w:val="FF0000"/>
        </w:rPr>
        <w:t xml:space="preserve"> </w:t>
      </w:r>
      <w:r w:rsidRPr="00A26940">
        <w:rPr>
          <w:rStyle w:val="XMLAttrName"/>
        </w:rPr>
        <w:t>Range</w:t>
      </w:r>
      <w:r w:rsidRPr="001D7939">
        <w:rPr>
          <w:color w:val="0000FF"/>
        </w:rPr>
        <w:t>=</w:t>
      </w:r>
      <w:r w:rsidRPr="00A26940">
        <w:rPr>
          <w:rStyle w:val="XMLAttrValue"/>
        </w:rPr>
        <w:t>"</w:t>
      </w:r>
      <w:proofErr w:type="gramStart"/>
      <w:r w:rsidRPr="00A26940">
        <w:rPr>
          <w:rStyle w:val="XMLAttrValue"/>
        </w:rPr>
        <w:t>ToyoCrayola</w:t>
      </w:r>
      <w:r w:rsidRPr="001D7939">
        <w:t xml:space="preserve"> </w:t>
      </w:r>
      <w:r w:rsidRPr="00A26940">
        <w:rPr>
          <w:rStyle w:val="XMLAttrValue"/>
        </w:rPr>
        <w:t>"</w:t>
      </w:r>
      <w:proofErr w:type="gramEnd"/>
      <w:r w:rsidRPr="001D7939">
        <w:rPr>
          <w:color w:val="FF0000"/>
        </w:rPr>
        <w:t xml:space="preserve"> </w:t>
      </w:r>
      <w:r w:rsidRPr="00A26940">
        <w:rPr>
          <w:rStyle w:val="XMLAttrName"/>
        </w:rPr>
        <w:t>DataType</w:t>
      </w:r>
      <w:r w:rsidRPr="001D7939">
        <w:rPr>
          <w:color w:val="0000FF"/>
        </w:rPr>
        <w:t>=</w:t>
      </w:r>
      <w:r w:rsidRPr="00A26940">
        <w:rPr>
          <w:rStyle w:val="XMLAttrValue"/>
        </w:rPr>
        <w:t>"NameSpan"</w:t>
      </w:r>
      <w:r w:rsidRPr="001D7939">
        <w:rPr>
          <w:color w:val="FF0000"/>
        </w:rPr>
        <w:t xml:space="preserve"> </w:t>
      </w:r>
      <w:r w:rsidRPr="00A26940">
        <w:rPr>
          <w:rStyle w:val="XMLAttrName"/>
        </w:rPr>
        <w:t>Preferred</w:t>
      </w:r>
      <w:r w:rsidRPr="001D7939">
        <w:rPr>
          <w:color w:val="0000FF"/>
        </w:rPr>
        <w:t>=</w:t>
      </w:r>
      <w:r w:rsidRPr="00A26940">
        <w:rPr>
          <w:rStyle w:val="XMLAttrValue"/>
        </w:rPr>
        <w:t>"ToyoCrayola"</w:t>
      </w:r>
      <w:r w:rsidRPr="001D7939">
        <w:rPr>
          <w:color w:val="0000FF"/>
        </w:rPr>
        <w:t>/&gt;</w:t>
      </w:r>
    </w:p>
    <w:p w:rsidR="00EB04BC" w:rsidRPr="001D7939" w:rsidRDefault="00EB04BC" w:rsidP="0052670B">
      <w:pPr>
        <w:pStyle w:val="Samplecode07"/>
      </w:pPr>
      <w:r w:rsidRPr="001D7939">
        <w:rPr>
          <w:color w:val="0000FF"/>
        </w:rPr>
        <w:t>&lt;/</w:t>
      </w:r>
      <w:r w:rsidRPr="000136C3">
        <w:rPr>
          <w:rStyle w:val="XMLTag"/>
        </w:rPr>
        <w:t>ColorIntent</w:t>
      </w:r>
      <w:r w:rsidRPr="001D7939">
        <w:rPr>
          <w:color w:val="0000FF"/>
        </w:rPr>
        <w:t>&gt;</w:t>
      </w:r>
    </w:p>
    <w:p w:rsidR="00EB04BC" w:rsidRPr="001D7939" w:rsidRDefault="00EB04BC" w:rsidP="0052670B">
      <w:pPr>
        <w:pStyle w:val="Samplecode07"/>
        <w:rPr>
          <w:color w:val="000000"/>
        </w:rPr>
      </w:pPr>
      <w:r w:rsidRPr="001D7939">
        <w:rPr>
          <w:color w:val="0000FF"/>
        </w:rPr>
        <w:t>&lt;</w:t>
      </w:r>
      <w:r w:rsidRPr="000136C3">
        <w:rPr>
          <w:rStyle w:val="XMLTag"/>
        </w:rPr>
        <w:t>MediaIntent</w:t>
      </w:r>
      <w:r w:rsidRPr="001D7939">
        <w:rPr>
          <w:color w:val="FF0000"/>
        </w:rPr>
        <w:t xml:space="preserve"> </w:t>
      </w:r>
      <w:r w:rsidRPr="00A26940">
        <w:rPr>
          <w:rStyle w:val="XMLAttrName"/>
        </w:rPr>
        <w:t>ID</w:t>
      </w:r>
      <w:r w:rsidRPr="001D7939">
        <w:rPr>
          <w:color w:val="0000FF"/>
        </w:rPr>
        <w:t>=</w:t>
      </w:r>
      <w:r w:rsidRPr="00A26940">
        <w:rPr>
          <w:rStyle w:val="XMLAttrValue"/>
        </w:rPr>
        <w:t>"</w:t>
      </w:r>
      <w:proofErr w:type="gramStart"/>
      <w:r w:rsidRPr="00A26940">
        <w:rPr>
          <w:rStyle w:val="XMLAttrValue"/>
        </w:rPr>
        <w:t>Media002(</w:t>
      </w:r>
      <w:proofErr w:type="gramEnd"/>
      <w:r w:rsidRPr="00A26940">
        <w:rPr>
          <w:rStyle w:val="XMLAttrValue"/>
        </w:rPr>
        <w:t>DustJacket)"</w:t>
      </w:r>
      <w:r w:rsidRPr="001D7939">
        <w:rPr>
          <w:color w:val="FF0000"/>
        </w:rPr>
        <w:t xml:space="preserve"> </w:t>
      </w:r>
      <w:r w:rsidRPr="00A26940">
        <w:rPr>
          <w:rStyle w:val="XMLAttrName"/>
        </w:rPr>
        <w:t>Class</w:t>
      </w:r>
      <w:r w:rsidRPr="001D7939">
        <w:rPr>
          <w:color w:val="0000FF"/>
        </w:rPr>
        <w:t>=</w:t>
      </w:r>
      <w:r w:rsidRPr="00A26940">
        <w:rPr>
          <w:rStyle w:val="XMLAttrValue"/>
        </w:rPr>
        <w:t>"Intent</w:t>
      </w:r>
      <w:r w:rsidRPr="001D7939">
        <w:rPr>
          <w:color w:val="0000FF"/>
        </w:rPr>
        <w:t>"</w:t>
      </w:r>
      <w:r w:rsidRPr="001D7939">
        <w:rPr>
          <w:color w:val="FF0000"/>
        </w:rPr>
        <w:t xml:space="preserve"> </w:t>
      </w:r>
      <w:r w:rsidRPr="00A26940">
        <w:rPr>
          <w:rStyle w:val="XMLAttrName"/>
        </w:rPr>
        <w:t>Status</w:t>
      </w:r>
      <w:r w:rsidRPr="001D7939">
        <w:rPr>
          <w:color w:val="0000FF"/>
        </w:rPr>
        <w:t>=</w:t>
      </w:r>
      <w:r w:rsidRPr="00E425CA">
        <w:rPr>
          <w:rStyle w:val="XMLAttrValue"/>
        </w:rPr>
        <w:t>"Available"</w:t>
      </w:r>
      <w:r w:rsidRPr="001D7939">
        <w:rPr>
          <w:color w:val="0000FF"/>
        </w:rPr>
        <w:t>&gt;</w:t>
      </w:r>
    </w:p>
    <w:p w:rsidR="00EB04BC" w:rsidRPr="001D7939" w:rsidRDefault="00EB04BC" w:rsidP="0052670B">
      <w:pPr>
        <w:pStyle w:val="Samplecode08"/>
        <w:rPr>
          <w:color w:val="000000"/>
        </w:rPr>
      </w:pPr>
      <w:r w:rsidRPr="001D7939">
        <w:rPr>
          <w:color w:val="0000FF"/>
        </w:rPr>
        <w:t>&lt;</w:t>
      </w:r>
      <w:r w:rsidRPr="000136C3">
        <w:rPr>
          <w:rStyle w:val="XMLTag"/>
        </w:rPr>
        <w:t>FrontCoatings</w:t>
      </w:r>
      <w:r w:rsidRPr="001D7939">
        <w:t xml:space="preserve"> </w:t>
      </w:r>
      <w:r w:rsidRPr="00A26940">
        <w:rPr>
          <w:rStyle w:val="XMLAttrName"/>
        </w:rPr>
        <w:t>DataType</w:t>
      </w:r>
      <w:r w:rsidRPr="001D7939">
        <w:rPr>
          <w:color w:val="0000FF"/>
        </w:rPr>
        <w:t>=</w:t>
      </w:r>
      <w:r w:rsidRPr="00A26940">
        <w:rPr>
          <w:rStyle w:val="XMLAttrValue"/>
        </w:rPr>
        <w:t>"NameSpan"</w:t>
      </w:r>
      <w:r w:rsidRPr="001D7939">
        <w:t xml:space="preserve"> </w:t>
      </w:r>
      <w:r w:rsidRPr="00A26940">
        <w:rPr>
          <w:rStyle w:val="XMLAttrName"/>
        </w:rPr>
        <w:t>Preferred</w:t>
      </w:r>
      <w:r w:rsidRPr="001D7939">
        <w:rPr>
          <w:color w:val="0000FF"/>
        </w:rPr>
        <w:t>=</w:t>
      </w:r>
      <w:r w:rsidRPr="00A26940">
        <w:rPr>
          <w:rStyle w:val="XMLAttrValue"/>
        </w:rPr>
        <w:t>"None"</w:t>
      </w:r>
      <w:r w:rsidRPr="001D7939">
        <w:rPr>
          <w:color w:val="0000FF"/>
        </w:rPr>
        <w:t>/&gt;</w:t>
      </w:r>
    </w:p>
    <w:p w:rsidR="00EB04BC" w:rsidRPr="001D7939" w:rsidRDefault="00EB04BC" w:rsidP="0052670B">
      <w:pPr>
        <w:pStyle w:val="Samplecode08"/>
        <w:rPr>
          <w:color w:val="000000"/>
        </w:rPr>
      </w:pPr>
      <w:r w:rsidRPr="001D7939">
        <w:rPr>
          <w:color w:val="0000FF"/>
        </w:rPr>
        <w:t>&lt;</w:t>
      </w:r>
      <w:r w:rsidRPr="000136C3">
        <w:rPr>
          <w:rStyle w:val="XMLTag"/>
        </w:rPr>
        <w:t>StockType</w:t>
      </w:r>
      <w:r w:rsidRPr="001D7939">
        <w:t xml:space="preserve"> </w:t>
      </w:r>
      <w:r w:rsidRPr="00A26940">
        <w:rPr>
          <w:rStyle w:val="XMLAttrName"/>
        </w:rPr>
        <w:t>DataType</w:t>
      </w:r>
      <w:r w:rsidRPr="001D7939">
        <w:rPr>
          <w:color w:val="0000FF"/>
        </w:rPr>
        <w:t>=</w:t>
      </w:r>
      <w:r w:rsidRPr="00A26940">
        <w:rPr>
          <w:rStyle w:val="XMLAttrValue"/>
        </w:rPr>
        <w:t>"NameSpan"</w:t>
      </w:r>
      <w:r w:rsidRPr="001D7939">
        <w:t xml:space="preserve"> </w:t>
      </w:r>
      <w:r w:rsidRPr="00A26940">
        <w:rPr>
          <w:rStyle w:val="XMLAttrName"/>
        </w:rPr>
        <w:t>Preferred</w:t>
      </w:r>
      <w:r w:rsidRPr="001D7939">
        <w:rPr>
          <w:color w:val="0000FF"/>
        </w:rPr>
        <w:t>=</w:t>
      </w:r>
      <w:r w:rsidRPr="00A26940">
        <w:rPr>
          <w:rStyle w:val="XMLAttrValue"/>
        </w:rPr>
        <w:t>"Offset"</w:t>
      </w:r>
      <w:r w:rsidRPr="001D7939">
        <w:rPr>
          <w:color w:val="0000FF"/>
        </w:rPr>
        <w:t>/&gt;</w:t>
      </w:r>
    </w:p>
    <w:p w:rsidR="00EB04BC" w:rsidRPr="001D7939" w:rsidRDefault="00EB04BC" w:rsidP="0052670B">
      <w:pPr>
        <w:pStyle w:val="Samplecode07"/>
        <w:rPr>
          <w:color w:val="000000"/>
        </w:rPr>
      </w:pPr>
      <w:r w:rsidRPr="001D7939">
        <w:rPr>
          <w:color w:val="0000FF"/>
        </w:rPr>
        <w:t>&lt;/</w:t>
      </w:r>
      <w:r w:rsidRPr="000136C3">
        <w:rPr>
          <w:rStyle w:val="XMLTag"/>
        </w:rPr>
        <w:t>MediaIntent</w:t>
      </w:r>
      <w:r w:rsidRPr="001D7939">
        <w:rPr>
          <w:color w:val="0000FF"/>
        </w:rPr>
        <w:t>&gt;</w:t>
      </w:r>
    </w:p>
    <w:p w:rsidR="00EB04BC" w:rsidRPr="001D7939" w:rsidRDefault="00EB04BC" w:rsidP="0052670B">
      <w:pPr>
        <w:pStyle w:val="Samplecode06"/>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52670B">
      <w:pPr>
        <w:pStyle w:val="Samplecode06"/>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634BFD">
      <w:pPr>
        <w:pStyle w:val="Samplecode07"/>
        <w:rPr>
          <w:color w:val="000000"/>
        </w:rPr>
      </w:pPr>
      <w:r w:rsidRPr="001D7939">
        <w:rPr>
          <w:color w:val="0000FF"/>
        </w:rPr>
        <w:t>&lt;</w:t>
      </w:r>
      <w:r w:rsidRPr="000136C3">
        <w:rPr>
          <w:rStyle w:val="XMLTag"/>
        </w:rPr>
        <w:t>ComponentLink</w:t>
      </w:r>
      <w:r w:rsidRPr="001D7939">
        <w:rPr>
          <w:color w:val="FF0000"/>
        </w:rPr>
        <w:t xml:space="preserve"> r</w:t>
      </w:r>
      <w:r w:rsidRPr="00A26940">
        <w:rPr>
          <w:rStyle w:val="XMLAttrName"/>
        </w:rPr>
        <w:t>R</w:t>
      </w:r>
      <w:r w:rsidRPr="001D7939">
        <w:rPr>
          <w:color w:val="FF0000"/>
        </w:rPr>
        <w:t>ef</w:t>
      </w:r>
      <w:r w:rsidRPr="001D7939">
        <w:rPr>
          <w:color w:val="0000FF"/>
        </w:rPr>
        <w:t>=</w:t>
      </w:r>
      <w:r w:rsidRPr="00A26940">
        <w:rPr>
          <w:rStyle w:val="XMLAttrValue"/>
        </w:rPr>
        <w:t>"</w:t>
      </w:r>
      <w:proofErr w:type="gramStart"/>
      <w:r w:rsidRPr="00A26940">
        <w:rPr>
          <w:rStyle w:val="XMLAttrValue"/>
        </w:rPr>
        <w:t>Item006(</w:t>
      </w:r>
      <w:proofErr w:type="gramEnd"/>
      <w:r w:rsidRPr="00A26940">
        <w:rPr>
          <w:rStyle w:val="XMLAttrValue"/>
        </w:rPr>
        <w:t>DustJacket)"</w:t>
      </w:r>
      <w:r w:rsidRPr="001D7939">
        <w:rPr>
          <w:color w:val="FF0000"/>
        </w:rPr>
        <w:t xml:space="preserve"> </w:t>
      </w:r>
      <w:r w:rsidRPr="00A26940">
        <w:rPr>
          <w:rStyle w:val="XMLAttrName"/>
        </w:rPr>
        <w:t>Usage</w:t>
      </w:r>
      <w:r w:rsidRPr="001D7939">
        <w:rPr>
          <w:color w:val="0000FF"/>
        </w:rPr>
        <w:t>=</w:t>
      </w:r>
      <w:r w:rsidR="00BF11B3" w:rsidRPr="00A26940">
        <w:rPr>
          <w:rStyle w:val="XMLAttrValue"/>
        </w:rPr>
        <w:t>"</w:t>
      </w:r>
      <w:r w:rsidR="00516E7A" w:rsidRPr="00A26940">
        <w:rPr>
          <w:rStyle w:val="XMLAttrValue"/>
        </w:rPr>
        <w:t>Output</w:t>
      </w:r>
      <w:r w:rsidR="00BF11B3" w:rsidRPr="00A26940">
        <w:rPr>
          <w:rStyle w:val="XMLAttrValue"/>
        </w:rPr>
        <w:t>"</w:t>
      </w:r>
      <w:r w:rsidRPr="001D7939">
        <w:rPr>
          <w:color w:val="0000FF"/>
        </w:rPr>
        <w:t>/&gt;</w:t>
      </w:r>
    </w:p>
    <w:p w:rsidR="00EB04BC" w:rsidRPr="001D7939" w:rsidRDefault="00EB04BC" w:rsidP="00634BFD">
      <w:pPr>
        <w:pStyle w:val="Samplecode07"/>
        <w:rPr>
          <w:color w:val="000000"/>
        </w:rPr>
      </w:pPr>
      <w:r w:rsidRPr="001D7939">
        <w:rPr>
          <w:color w:val="0000FF"/>
        </w:rPr>
        <w:t>&lt;</w:t>
      </w:r>
      <w:r w:rsidRPr="000136C3">
        <w:rPr>
          <w:rStyle w:val="XMLTag"/>
        </w:rPr>
        <w:t>LayoutIntentLink</w:t>
      </w:r>
      <w:r w:rsidRPr="001D7939">
        <w:rPr>
          <w:color w:val="FF0000"/>
        </w:rPr>
        <w:t xml:space="preserve"> </w:t>
      </w:r>
      <w:r w:rsidRPr="00A26940">
        <w:rPr>
          <w:rStyle w:val="XMLAttrName"/>
        </w:rPr>
        <w:t>rRef</w:t>
      </w:r>
      <w:r w:rsidRPr="001D7939">
        <w:rPr>
          <w:color w:val="0000FF"/>
        </w:rPr>
        <w:t>=</w:t>
      </w:r>
      <w:r w:rsidRPr="00A26940">
        <w:rPr>
          <w:rStyle w:val="XMLAttrValue"/>
        </w:rPr>
        <w:t>"</w:t>
      </w:r>
      <w:proofErr w:type="gramStart"/>
      <w:r w:rsidRPr="00A26940">
        <w:rPr>
          <w:rStyle w:val="XMLAttrValue"/>
        </w:rPr>
        <w:t>Size001(</w:t>
      </w:r>
      <w:proofErr w:type="gramEnd"/>
      <w:r w:rsidRPr="00A26940">
        <w:rPr>
          <w:rStyle w:val="XMLAttrValue"/>
        </w:rPr>
        <w:t>Finished)"</w:t>
      </w:r>
      <w:r w:rsidRPr="001D7939">
        <w:rPr>
          <w:color w:val="FF0000"/>
        </w:rPr>
        <w:t xml:space="preserve"> </w:t>
      </w:r>
      <w:r w:rsidRPr="00A26940">
        <w:rPr>
          <w:rStyle w:val="XMLAttrName"/>
        </w:rPr>
        <w:t>Usage</w:t>
      </w:r>
      <w:r w:rsidRPr="001D7939">
        <w:rPr>
          <w:color w:val="0000FF"/>
        </w:rPr>
        <w:t>=</w:t>
      </w:r>
      <w:r w:rsidR="00BF11B3" w:rsidRPr="00A26940">
        <w:rPr>
          <w:rStyle w:val="XMLAttrValue"/>
        </w:rPr>
        <w:t>"</w:t>
      </w:r>
      <w:r w:rsidR="00516E7A" w:rsidRPr="00A26940">
        <w:rPr>
          <w:rStyle w:val="XMLAttrValue"/>
        </w:rPr>
        <w:t>Input</w:t>
      </w:r>
      <w:r w:rsidR="00BF11B3" w:rsidRPr="00A26940">
        <w:rPr>
          <w:rStyle w:val="XMLAttrValue"/>
        </w:rPr>
        <w:t>"</w:t>
      </w:r>
      <w:r w:rsidRPr="001D7939">
        <w:rPr>
          <w:color w:val="0000FF"/>
        </w:rPr>
        <w:t>/&gt;</w:t>
      </w:r>
    </w:p>
    <w:p w:rsidR="00EB04BC" w:rsidRPr="001D7939" w:rsidRDefault="00EB04BC" w:rsidP="00634BFD">
      <w:pPr>
        <w:pStyle w:val="Samplecode07"/>
        <w:rPr>
          <w:color w:val="000000"/>
        </w:rPr>
      </w:pPr>
      <w:r w:rsidRPr="001D7939">
        <w:rPr>
          <w:color w:val="0000FF"/>
        </w:rPr>
        <w:t>&lt;</w:t>
      </w:r>
      <w:r w:rsidRPr="000136C3">
        <w:rPr>
          <w:rStyle w:val="XMLTag"/>
        </w:rPr>
        <w:t>ColorIntentLink</w:t>
      </w:r>
      <w:r w:rsidRPr="001D7939">
        <w:rPr>
          <w:color w:val="FF0000"/>
        </w:rPr>
        <w:t xml:space="preserve"> </w:t>
      </w:r>
      <w:r w:rsidRPr="00A26940">
        <w:rPr>
          <w:rStyle w:val="XMLAttrName"/>
        </w:rPr>
        <w:t>rRef</w:t>
      </w:r>
      <w:r w:rsidRPr="001D7939">
        <w:rPr>
          <w:color w:val="0000FF"/>
        </w:rPr>
        <w:t>=</w:t>
      </w:r>
      <w:r w:rsidRPr="00A26940">
        <w:rPr>
          <w:rStyle w:val="XMLAttrValue"/>
        </w:rPr>
        <w:t>"</w:t>
      </w:r>
      <w:proofErr w:type="gramStart"/>
      <w:r w:rsidRPr="00A26940">
        <w:rPr>
          <w:rStyle w:val="XMLAttrValue"/>
        </w:rPr>
        <w:t>Color002(</w:t>
      </w:r>
      <w:proofErr w:type="gramEnd"/>
      <w:r w:rsidRPr="00A26940">
        <w:rPr>
          <w:rStyle w:val="XMLAttrValue"/>
        </w:rPr>
        <w:t>DustJacket)"</w:t>
      </w:r>
      <w:r w:rsidRPr="001D7939">
        <w:rPr>
          <w:color w:val="FF0000"/>
        </w:rPr>
        <w:t xml:space="preserve"> </w:t>
      </w:r>
      <w:r w:rsidRPr="00A26940">
        <w:rPr>
          <w:rStyle w:val="XMLAttrName"/>
        </w:rPr>
        <w:t>Usage</w:t>
      </w:r>
      <w:r w:rsidRPr="001D7939">
        <w:rPr>
          <w:color w:val="0000FF"/>
        </w:rPr>
        <w:t>=</w:t>
      </w:r>
      <w:r w:rsidR="00BF11B3" w:rsidRPr="001D7939">
        <w:rPr>
          <w:color w:val="0000FF"/>
        </w:rPr>
        <w:t>"</w:t>
      </w:r>
      <w:r w:rsidR="00516E7A" w:rsidRPr="00E425CA">
        <w:rPr>
          <w:rStyle w:val="XMLAttrValue"/>
        </w:rPr>
        <w:t>Input</w:t>
      </w:r>
      <w:r w:rsidR="00BF11B3" w:rsidRPr="001D7939">
        <w:rPr>
          <w:color w:val="0000FF"/>
        </w:rPr>
        <w:t>"</w:t>
      </w:r>
      <w:r w:rsidRPr="001D7939">
        <w:rPr>
          <w:color w:val="0000FF"/>
        </w:rPr>
        <w:t>/&gt;</w:t>
      </w:r>
    </w:p>
    <w:p w:rsidR="00EB04BC" w:rsidRPr="001D7939" w:rsidRDefault="00EB04BC" w:rsidP="00634BFD">
      <w:pPr>
        <w:pStyle w:val="Samplecode07"/>
        <w:rPr>
          <w:color w:val="000000"/>
        </w:rPr>
      </w:pPr>
      <w:r w:rsidRPr="001D7939">
        <w:rPr>
          <w:color w:val="0000FF"/>
        </w:rPr>
        <w:t>&lt;</w:t>
      </w:r>
      <w:r w:rsidRPr="000136C3">
        <w:rPr>
          <w:rStyle w:val="XMLTag"/>
        </w:rPr>
        <w:t>MediaIntentLink</w:t>
      </w:r>
      <w:r w:rsidRPr="001D7939">
        <w:rPr>
          <w:color w:val="FF0000"/>
        </w:rPr>
        <w:t xml:space="preserve"> </w:t>
      </w:r>
      <w:r w:rsidRPr="00A26940">
        <w:rPr>
          <w:rStyle w:val="XMLAttrName"/>
        </w:rPr>
        <w:t>rRef</w:t>
      </w:r>
      <w:r w:rsidRPr="001D7939">
        <w:rPr>
          <w:color w:val="0000FF"/>
        </w:rPr>
        <w:t>=</w:t>
      </w:r>
      <w:r w:rsidRPr="00A26940">
        <w:rPr>
          <w:rStyle w:val="XMLAttrValue"/>
        </w:rPr>
        <w:t>"</w:t>
      </w:r>
      <w:proofErr w:type="gramStart"/>
      <w:r w:rsidRPr="00A26940">
        <w:rPr>
          <w:rStyle w:val="XMLAttrValue"/>
        </w:rPr>
        <w:t>Media002(</w:t>
      </w:r>
      <w:proofErr w:type="gramEnd"/>
      <w:r w:rsidRPr="00A26940">
        <w:rPr>
          <w:rStyle w:val="XMLAttrValue"/>
        </w:rPr>
        <w:t>DustJacket)"</w:t>
      </w:r>
      <w:r w:rsidRPr="001D7939">
        <w:rPr>
          <w:color w:val="FF0000"/>
        </w:rPr>
        <w:t xml:space="preserve"> </w:t>
      </w:r>
      <w:r w:rsidRPr="00A26940">
        <w:rPr>
          <w:rStyle w:val="XMLAttrName"/>
        </w:rPr>
        <w:t>Usage</w:t>
      </w:r>
      <w:r w:rsidRPr="001D7939">
        <w:rPr>
          <w:color w:val="0000FF"/>
        </w:rPr>
        <w:t>=</w:t>
      </w:r>
      <w:r w:rsidR="00BF11B3" w:rsidRPr="00A26940">
        <w:rPr>
          <w:rStyle w:val="XMLAttrValue"/>
        </w:rPr>
        <w:t>"</w:t>
      </w:r>
      <w:r w:rsidR="00516E7A" w:rsidRPr="00A26940">
        <w:rPr>
          <w:rStyle w:val="XMLAttrValue"/>
        </w:rPr>
        <w:t>Input</w:t>
      </w:r>
      <w:r w:rsidR="00BF11B3" w:rsidRPr="00A26940">
        <w:rPr>
          <w:rStyle w:val="XMLAttrValue"/>
        </w:rPr>
        <w:t>"</w:t>
      </w:r>
      <w:r w:rsidRPr="001D7939">
        <w:rPr>
          <w:color w:val="0000FF"/>
        </w:rPr>
        <w:t>/&gt;</w:t>
      </w:r>
    </w:p>
    <w:p w:rsidR="00EB04BC" w:rsidRPr="001D7939" w:rsidRDefault="00EB04BC" w:rsidP="0052670B">
      <w:pPr>
        <w:pStyle w:val="Samplecode06"/>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634BFD">
      <w:pPr>
        <w:pStyle w:val="Samplecode05"/>
        <w:rPr>
          <w:color w:val="000000"/>
        </w:rPr>
      </w:pPr>
      <w:r w:rsidRPr="001D7939">
        <w:rPr>
          <w:color w:val="0000FF"/>
        </w:rPr>
        <w:t>&lt;/</w:t>
      </w:r>
      <w:r w:rsidRPr="000136C3">
        <w:rPr>
          <w:rStyle w:val="XMLTag"/>
        </w:rPr>
        <w:t>JDF</w:t>
      </w:r>
      <w:r w:rsidRPr="001D7939">
        <w:rPr>
          <w:color w:val="0000FF"/>
        </w:rPr>
        <w:t>&gt;</w:t>
      </w:r>
    </w:p>
    <w:p w:rsidR="00EB04BC" w:rsidRPr="001D7939" w:rsidRDefault="00EB04BC" w:rsidP="00634BFD">
      <w:pPr>
        <w:pStyle w:val="Samplecode05"/>
        <w:rPr>
          <w:rFonts w:cs="Arial"/>
          <w:color w:val="000000"/>
          <w:sz w:val="17"/>
          <w:szCs w:val="17"/>
        </w:rPr>
      </w:pPr>
      <w:r w:rsidRPr="001D7939">
        <w:rPr>
          <w:rFonts w:cs="Arial"/>
          <w:color w:val="0000FF"/>
          <w:sz w:val="17"/>
          <w:szCs w:val="17"/>
        </w:rPr>
        <w:t>&lt;</w:t>
      </w:r>
      <w:r w:rsidRPr="000136C3">
        <w:rPr>
          <w:rStyle w:val="XMLTag"/>
        </w:rPr>
        <w:t>JDF</w:t>
      </w:r>
      <w:r w:rsidRPr="001D7939">
        <w:rPr>
          <w:rFonts w:cs="Arial"/>
          <w:color w:val="FF0000"/>
          <w:sz w:val="17"/>
          <w:szCs w:val="17"/>
        </w:rPr>
        <w:t xml:space="preserve"> </w:t>
      </w:r>
      <w:r w:rsidRPr="00A26940">
        <w:rPr>
          <w:rStyle w:val="XMLAttrName"/>
        </w:rPr>
        <w:t>DescriptiveName</w:t>
      </w:r>
      <w:r w:rsidRPr="001D7939">
        <w:rPr>
          <w:rFonts w:cs="Arial"/>
          <w:color w:val="0000FF"/>
          <w:sz w:val="17"/>
          <w:szCs w:val="17"/>
        </w:rPr>
        <w:t>=</w:t>
      </w:r>
      <w:r w:rsidRPr="00A26940">
        <w:rPr>
          <w:rStyle w:val="XMLAttrValue"/>
        </w:rPr>
        <w:t>"Case for Hard Cover"</w:t>
      </w:r>
      <w:r w:rsidRPr="001D7939">
        <w:rPr>
          <w:rFonts w:cs="Arial"/>
          <w:color w:val="FF0000"/>
          <w:sz w:val="17"/>
          <w:szCs w:val="17"/>
        </w:rPr>
        <w:t xml:space="preserve"> </w:t>
      </w:r>
      <w:r w:rsidRPr="00A26940">
        <w:rPr>
          <w:rStyle w:val="XMLAttrName"/>
        </w:rPr>
        <w:t>ID</w:t>
      </w:r>
      <w:r w:rsidRPr="001D7939">
        <w:rPr>
          <w:rFonts w:cs="Arial"/>
          <w:color w:val="0000FF"/>
          <w:sz w:val="17"/>
          <w:szCs w:val="17"/>
        </w:rPr>
        <w:t>=</w:t>
      </w:r>
      <w:r w:rsidRPr="00A26940">
        <w:rPr>
          <w:rStyle w:val="XMLAttrValue"/>
        </w:rPr>
        <w:t>"</w:t>
      </w:r>
      <w:proofErr w:type="gramStart"/>
      <w:r w:rsidRPr="00A26940">
        <w:rPr>
          <w:rStyle w:val="XMLAttrValue"/>
        </w:rPr>
        <w:t>JDF006(</w:t>
      </w:r>
      <w:proofErr w:type="gramEnd"/>
      <w:r w:rsidRPr="00A26940">
        <w:rPr>
          <w:rStyle w:val="XMLAttrValue"/>
        </w:rPr>
        <w:t>Case)"</w:t>
      </w:r>
      <w:r w:rsidRPr="001D7939">
        <w:rPr>
          <w:rFonts w:cs="Arial"/>
          <w:color w:val="FF0000"/>
          <w:sz w:val="17"/>
          <w:szCs w:val="17"/>
        </w:rPr>
        <w:t xml:space="preserve"> </w:t>
      </w:r>
      <w:r w:rsidRPr="00A26940">
        <w:rPr>
          <w:rStyle w:val="XMLAttrName"/>
        </w:rPr>
        <w:t>Type</w:t>
      </w:r>
      <w:r w:rsidRPr="001D7939">
        <w:rPr>
          <w:rFonts w:cs="Arial"/>
          <w:color w:val="0000FF"/>
          <w:sz w:val="17"/>
          <w:szCs w:val="17"/>
        </w:rPr>
        <w:t>=</w:t>
      </w:r>
      <w:r w:rsidRPr="00A26940">
        <w:rPr>
          <w:rStyle w:val="XMLAttrValue"/>
        </w:rPr>
        <w:t>"Product"</w:t>
      </w:r>
      <w:r w:rsidRPr="001D7939">
        <w:rPr>
          <w:rFonts w:cs="Arial"/>
          <w:color w:val="FF0000"/>
          <w:sz w:val="17"/>
          <w:szCs w:val="17"/>
        </w:rPr>
        <w:t xml:space="preserve"> </w:t>
      </w:r>
      <w:r w:rsidRPr="00A26940">
        <w:rPr>
          <w:rStyle w:val="XMLAttrName"/>
        </w:rPr>
        <w:t>Status</w:t>
      </w:r>
      <w:r w:rsidRPr="001D7939">
        <w:rPr>
          <w:rFonts w:cs="Arial"/>
          <w:color w:val="0000FF"/>
          <w:sz w:val="17"/>
          <w:szCs w:val="17"/>
        </w:rPr>
        <w:t>=</w:t>
      </w:r>
      <w:r w:rsidRPr="00A26940">
        <w:rPr>
          <w:rStyle w:val="XMLAttrValue"/>
        </w:rPr>
        <w:t>"Waiting"</w:t>
      </w:r>
      <w:r w:rsidRPr="001D7939">
        <w:rPr>
          <w:rFonts w:cs="Arial"/>
          <w:color w:val="0000FF"/>
          <w:sz w:val="17"/>
          <w:szCs w:val="17"/>
        </w:rPr>
        <w:t>&gt;</w:t>
      </w:r>
    </w:p>
    <w:p w:rsidR="00EB04BC" w:rsidRPr="001D7939" w:rsidRDefault="00EB04BC" w:rsidP="00634BFD">
      <w:pPr>
        <w:pStyle w:val="Samplecode06"/>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634BFD">
      <w:pPr>
        <w:pStyle w:val="Samplecode07"/>
        <w:rPr>
          <w:color w:val="000000"/>
        </w:rPr>
      </w:pPr>
      <w:r w:rsidRPr="001D7939">
        <w:t>&lt;</w:t>
      </w:r>
      <w:r w:rsidRPr="000136C3">
        <w:rPr>
          <w:rStyle w:val="XMLTag"/>
        </w:rPr>
        <w:t>Component</w:t>
      </w:r>
      <w:r w:rsidRPr="001D7939">
        <w:rPr>
          <w:color w:val="FF0000"/>
        </w:rPr>
        <w:t xml:space="preserve"> </w:t>
      </w:r>
      <w:r w:rsidRPr="00A26940">
        <w:rPr>
          <w:rStyle w:val="XMLAttrName"/>
        </w:rPr>
        <w:t>ID</w:t>
      </w:r>
      <w:r w:rsidRPr="001D7939">
        <w:t>=</w:t>
      </w:r>
      <w:r w:rsidRPr="00A26940">
        <w:rPr>
          <w:rStyle w:val="XMLAttrValue"/>
        </w:rPr>
        <w:t>"</w:t>
      </w:r>
      <w:proofErr w:type="gramStart"/>
      <w:r w:rsidRPr="00A26940">
        <w:rPr>
          <w:rStyle w:val="XMLAttrValue"/>
        </w:rPr>
        <w:t>Item002(</w:t>
      </w:r>
      <w:proofErr w:type="gramEnd"/>
      <w:r w:rsidRPr="00A26940">
        <w:rPr>
          <w:rStyle w:val="XMLAttrValue"/>
        </w:rPr>
        <w:t>HardCase)"</w:t>
      </w:r>
      <w:r w:rsidRPr="001D7939">
        <w:rPr>
          <w:color w:val="FF0000"/>
        </w:rPr>
        <w:t xml:space="preserve"> </w:t>
      </w:r>
      <w:r w:rsidRPr="00A26940">
        <w:rPr>
          <w:rStyle w:val="XMLAttrName"/>
        </w:rPr>
        <w:t>Class</w:t>
      </w:r>
      <w:r w:rsidRPr="001D7939">
        <w:t>=</w:t>
      </w:r>
      <w:r w:rsidRPr="00A26940">
        <w:rPr>
          <w:rStyle w:val="XMLAttrValue"/>
        </w:rPr>
        <w:t>"Quantity"</w:t>
      </w:r>
      <w:r w:rsidRPr="001D7939">
        <w:rPr>
          <w:color w:val="FF0000"/>
        </w:rPr>
        <w:t xml:space="preserve"> </w:t>
      </w:r>
      <w:r w:rsidRPr="00A26940">
        <w:rPr>
          <w:rStyle w:val="XMLAttrName"/>
        </w:rPr>
        <w:t>Status</w:t>
      </w:r>
      <w:r w:rsidRPr="001D7939">
        <w:t>=</w:t>
      </w:r>
      <w:r w:rsidRPr="00A26940">
        <w:rPr>
          <w:rStyle w:val="XMLAttrValue"/>
        </w:rPr>
        <w:t>"Unavailable"</w:t>
      </w:r>
      <w:r w:rsidRPr="001D7939">
        <w:rPr>
          <w:color w:val="FF0000"/>
        </w:rPr>
        <w:t xml:space="preserve"> </w:t>
      </w:r>
      <w:r w:rsidRPr="00A26940">
        <w:rPr>
          <w:rStyle w:val="XMLAttrName"/>
        </w:rPr>
        <w:t>DescriptiveName</w:t>
      </w:r>
      <w:r w:rsidRPr="001D7939">
        <w:t>=</w:t>
      </w:r>
      <w:r w:rsidRPr="00A26940">
        <w:rPr>
          <w:rStyle w:val="XMLAttrValue"/>
        </w:rPr>
        <w:t>"Book Case"</w:t>
      </w:r>
      <w:r w:rsidRPr="001D7939">
        <w:rPr>
          <w:color w:val="FF0000"/>
        </w:rPr>
        <w:t xml:space="preserve"> </w:t>
      </w:r>
      <w:r w:rsidR="00406767">
        <w:rPr>
          <w:color w:val="FF0000"/>
        </w:rPr>
        <w:br/>
      </w:r>
      <w:r w:rsidRPr="00A26940">
        <w:rPr>
          <w:rStyle w:val="XMLAttrName"/>
        </w:rPr>
        <w:t>ComponentType</w:t>
      </w:r>
      <w:r w:rsidRPr="001D7939">
        <w:t>=</w:t>
      </w:r>
      <w:r w:rsidRPr="00A26940">
        <w:rPr>
          <w:rStyle w:val="XMLAttrValue"/>
        </w:rPr>
        <w:t>"PartialProduct"</w:t>
      </w:r>
      <w:r w:rsidRPr="001D7939">
        <w:t>/&gt;</w:t>
      </w:r>
    </w:p>
    <w:p w:rsidR="00EB04BC" w:rsidRPr="001D7939" w:rsidRDefault="00EB04BC" w:rsidP="00634BFD">
      <w:pPr>
        <w:pStyle w:val="Samplecode07"/>
        <w:rPr>
          <w:color w:val="000000"/>
        </w:rPr>
      </w:pPr>
      <w:r w:rsidRPr="001D7939">
        <w:t>&lt;</w:t>
      </w:r>
      <w:r w:rsidRPr="000136C3">
        <w:rPr>
          <w:rStyle w:val="XMLTag"/>
        </w:rPr>
        <w:t>MediaIntent</w:t>
      </w:r>
      <w:r w:rsidRPr="001D7939">
        <w:rPr>
          <w:color w:val="FF0000"/>
        </w:rPr>
        <w:t xml:space="preserve"> </w:t>
      </w:r>
      <w:r w:rsidRPr="00A26940">
        <w:rPr>
          <w:rStyle w:val="XMLAttrName"/>
        </w:rPr>
        <w:t>ID</w:t>
      </w:r>
      <w:r w:rsidRPr="001D7939">
        <w:t>=</w:t>
      </w:r>
      <w:r w:rsidRPr="00A26940">
        <w:rPr>
          <w:rStyle w:val="XMLAttrValue"/>
        </w:rPr>
        <w:t>"</w:t>
      </w:r>
      <w:proofErr w:type="gramStart"/>
      <w:r w:rsidRPr="00A26940">
        <w:rPr>
          <w:rStyle w:val="XMLAttrValue"/>
        </w:rPr>
        <w:t>Media001(</w:t>
      </w:r>
      <w:proofErr w:type="gramEnd"/>
      <w:r w:rsidRPr="00A26940">
        <w:rPr>
          <w:rStyle w:val="XMLAttrValue"/>
        </w:rPr>
        <w:t>Case)"</w:t>
      </w:r>
      <w:r w:rsidRPr="001D7939">
        <w:rPr>
          <w:color w:val="FF0000"/>
        </w:rPr>
        <w:t xml:space="preserve"> </w:t>
      </w:r>
      <w:r w:rsidRPr="00A26940">
        <w:rPr>
          <w:rStyle w:val="XMLAttrName"/>
        </w:rPr>
        <w:t>Class</w:t>
      </w:r>
      <w:r w:rsidRPr="001D7939">
        <w:t>=</w:t>
      </w:r>
      <w:r w:rsidRPr="00A26940">
        <w:rPr>
          <w:rStyle w:val="XMLAttrValue"/>
        </w:rPr>
        <w:t>"Intent"</w:t>
      </w:r>
      <w:r w:rsidRPr="001D7939">
        <w:rPr>
          <w:color w:val="FF0000"/>
        </w:rPr>
        <w:t xml:space="preserve"> </w:t>
      </w:r>
      <w:r w:rsidRPr="00A26940">
        <w:rPr>
          <w:rStyle w:val="XMLAttrName"/>
        </w:rPr>
        <w:t>Status</w:t>
      </w:r>
      <w:r w:rsidRPr="001D7939">
        <w:t>=</w:t>
      </w:r>
      <w:r w:rsidRPr="00A26940">
        <w:rPr>
          <w:rStyle w:val="XMLAttrValue"/>
        </w:rPr>
        <w:t>"Available"</w:t>
      </w:r>
      <w:r w:rsidRPr="001D7939">
        <w:t>&gt;</w:t>
      </w:r>
    </w:p>
    <w:p w:rsidR="00EB04BC" w:rsidRPr="001D7939" w:rsidRDefault="00EB04BC" w:rsidP="00634BFD">
      <w:pPr>
        <w:pStyle w:val="Samplecode08"/>
        <w:rPr>
          <w:color w:val="000000"/>
        </w:rPr>
      </w:pPr>
      <w:r w:rsidRPr="001D7939">
        <w:t>&lt;</w:t>
      </w:r>
      <w:r w:rsidRPr="000136C3">
        <w:rPr>
          <w:rStyle w:val="XMLTag"/>
        </w:rPr>
        <w:t>MediaColor</w:t>
      </w:r>
      <w:r w:rsidRPr="001D7939">
        <w:t xml:space="preserve"> </w:t>
      </w:r>
      <w:r w:rsidRPr="00A26940">
        <w:rPr>
          <w:rStyle w:val="XMLAttrName"/>
        </w:rPr>
        <w:t>DataType</w:t>
      </w:r>
      <w:r w:rsidRPr="001D7939">
        <w:t>=</w:t>
      </w:r>
      <w:r w:rsidRPr="00A26940">
        <w:rPr>
          <w:rStyle w:val="XMLAttrValue"/>
        </w:rPr>
        <w:t>"EnumerationSpan"</w:t>
      </w:r>
      <w:r w:rsidRPr="001D7939">
        <w:t xml:space="preserve"> </w:t>
      </w:r>
      <w:r w:rsidRPr="00A26940">
        <w:rPr>
          <w:rStyle w:val="XMLAttrName"/>
        </w:rPr>
        <w:t>Preferred</w:t>
      </w:r>
      <w:r w:rsidRPr="001D7939">
        <w:t>=</w:t>
      </w:r>
      <w:r w:rsidRPr="00A26940">
        <w:rPr>
          <w:rStyle w:val="XMLAttrValue"/>
        </w:rPr>
        <w:t>"Black"</w:t>
      </w:r>
      <w:r w:rsidRPr="001D7939">
        <w:t>/&gt;</w:t>
      </w:r>
    </w:p>
    <w:p w:rsidR="00EB04BC" w:rsidRPr="001D7939" w:rsidRDefault="00EB04BC" w:rsidP="00634BFD">
      <w:pPr>
        <w:pStyle w:val="Samplecode08"/>
        <w:rPr>
          <w:color w:val="000000"/>
        </w:rPr>
      </w:pPr>
      <w:r w:rsidRPr="001D7939">
        <w:t>&lt;</w:t>
      </w:r>
      <w:r w:rsidRPr="000136C3">
        <w:rPr>
          <w:rStyle w:val="XMLTag"/>
        </w:rPr>
        <w:t>StockType</w:t>
      </w:r>
      <w:r w:rsidRPr="001D7939">
        <w:t xml:space="preserve"> </w:t>
      </w:r>
      <w:r w:rsidRPr="00A26940">
        <w:rPr>
          <w:rStyle w:val="XMLAttrName"/>
        </w:rPr>
        <w:t>DataType</w:t>
      </w:r>
      <w:r w:rsidRPr="001D7939">
        <w:t>=</w:t>
      </w:r>
      <w:r w:rsidRPr="00824515">
        <w:rPr>
          <w:rStyle w:val="XMLAttrValue"/>
        </w:rPr>
        <w:t>"NameSpan"</w:t>
      </w:r>
      <w:r w:rsidRPr="001D7939">
        <w:t xml:space="preserve"> </w:t>
      </w:r>
      <w:r w:rsidRPr="00A26940">
        <w:rPr>
          <w:rStyle w:val="XMLAttrName"/>
        </w:rPr>
        <w:t>Preferred</w:t>
      </w:r>
      <w:r w:rsidRPr="001D7939">
        <w:t>=</w:t>
      </w:r>
      <w:r w:rsidRPr="00824515">
        <w:rPr>
          <w:rStyle w:val="XMLAttrValue"/>
        </w:rPr>
        <w:t>"Cloth"</w:t>
      </w:r>
      <w:r w:rsidRPr="001D7939">
        <w:t>/&gt;</w:t>
      </w:r>
    </w:p>
    <w:p w:rsidR="00EB04BC" w:rsidRPr="001D7939" w:rsidRDefault="00EB04BC" w:rsidP="00634BFD">
      <w:pPr>
        <w:pStyle w:val="Samplecode07"/>
        <w:rPr>
          <w:color w:val="000000"/>
        </w:rPr>
      </w:pPr>
      <w:r w:rsidRPr="001D7939">
        <w:t>&lt;/</w:t>
      </w:r>
      <w:r w:rsidRPr="000136C3">
        <w:rPr>
          <w:rStyle w:val="XMLTag"/>
        </w:rPr>
        <w:t>MediaIntent</w:t>
      </w:r>
      <w:r w:rsidRPr="001D7939">
        <w:t>&gt;</w:t>
      </w:r>
    </w:p>
    <w:p w:rsidR="00EB04BC" w:rsidRPr="001D7939" w:rsidRDefault="00EB04BC" w:rsidP="00634BFD">
      <w:pPr>
        <w:pStyle w:val="Samplecode06"/>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634BFD">
      <w:pPr>
        <w:pStyle w:val="Samplecode06"/>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634BFD">
      <w:pPr>
        <w:pStyle w:val="Samplecode07"/>
        <w:rPr>
          <w:color w:val="000000"/>
        </w:rPr>
      </w:pPr>
      <w:r w:rsidRPr="001D7939">
        <w:rPr>
          <w:color w:val="0000FF"/>
        </w:rPr>
        <w:t>&lt;</w:t>
      </w:r>
      <w:r w:rsidRPr="000136C3">
        <w:rPr>
          <w:rStyle w:val="XMLTag"/>
        </w:rPr>
        <w:t>ComponentLink</w:t>
      </w:r>
      <w:r w:rsidRPr="001D7939">
        <w:rPr>
          <w:color w:val="FF0000"/>
        </w:rPr>
        <w:t xml:space="preserve"> </w:t>
      </w:r>
      <w:r w:rsidRPr="00A26940">
        <w:rPr>
          <w:rStyle w:val="XMLAttrName"/>
        </w:rPr>
        <w:t>rRef</w:t>
      </w:r>
      <w:r w:rsidRPr="001D7939">
        <w:rPr>
          <w:color w:val="0000FF"/>
        </w:rPr>
        <w:t>=</w:t>
      </w:r>
      <w:r w:rsidRPr="00824515">
        <w:rPr>
          <w:rStyle w:val="XMLAttrValue"/>
        </w:rPr>
        <w:t>"</w:t>
      </w:r>
      <w:proofErr w:type="gramStart"/>
      <w:r w:rsidRPr="00824515">
        <w:rPr>
          <w:rStyle w:val="XMLAttrValue"/>
        </w:rPr>
        <w:t>Item002(</w:t>
      </w:r>
      <w:proofErr w:type="gramEnd"/>
      <w:r w:rsidRPr="00824515">
        <w:rPr>
          <w:rStyle w:val="XMLAttrValue"/>
        </w:rPr>
        <w:t>HardCase)"</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Output</w:t>
      </w:r>
      <w:r w:rsidR="00BF11B3" w:rsidRPr="00824515">
        <w:rPr>
          <w:rStyle w:val="XMLAttrValue"/>
        </w:rPr>
        <w:t>"</w:t>
      </w:r>
      <w:r w:rsidRPr="001D7939">
        <w:rPr>
          <w:color w:val="0000FF"/>
        </w:rPr>
        <w:t>/&gt;</w:t>
      </w:r>
    </w:p>
    <w:p w:rsidR="00EB04BC" w:rsidRPr="001D7939" w:rsidRDefault="00EB04BC" w:rsidP="00634BFD">
      <w:pPr>
        <w:pStyle w:val="Samplecode07"/>
        <w:rPr>
          <w:color w:val="000000"/>
        </w:rPr>
      </w:pPr>
      <w:r w:rsidRPr="001D7939">
        <w:rPr>
          <w:color w:val="0000FF"/>
        </w:rPr>
        <w:t>&lt;</w:t>
      </w:r>
      <w:r w:rsidRPr="000136C3">
        <w:rPr>
          <w:rStyle w:val="XMLTag"/>
        </w:rPr>
        <w:t>LayoutIntentLink</w:t>
      </w:r>
      <w:r w:rsidRPr="001D7939">
        <w:rPr>
          <w:color w:val="FF0000"/>
        </w:rPr>
        <w:t xml:space="preserve"> </w:t>
      </w:r>
      <w:r w:rsidRPr="00A26940">
        <w:rPr>
          <w:rStyle w:val="XMLAttrName"/>
        </w:rPr>
        <w:t>rRef</w:t>
      </w:r>
      <w:r w:rsidRPr="001D7939">
        <w:rPr>
          <w:color w:val="0000FF"/>
        </w:rPr>
        <w:t>="</w:t>
      </w:r>
      <w:proofErr w:type="gramStart"/>
      <w:r w:rsidRPr="00824515">
        <w:rPr>
          <w:rStyle w:val="XMLAttrValue"/>
        </w:rPr>
        <w:t>Size001(</w:t>
      </w:r>
      <w:proofErr w:type="gramEnd"/>
      <w:r w:rsidRPr="00824515">
        <w:rPr>
          <w:rStyle w:val="XMLAttrValue"/>
        </w:rPr>
        <w:t>Finished)"</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634BFD">
      <w:pPr>
        <w:pStyle w:val="Samplecode07"/>
        <w:rPr>
          <w:color w:val="000000"/>
        </w:rPr>
      </w:pPr>
      <w:r w:rsidRPr="001D7939">
        <w:rPr>
          <w:color w:val="0000FF"/>
        </w:rPr>
        <w:t>&lt;</w:t>
      </w:r>
      <w:r w:rsidRPr="000136C3">
        <w:rPr>
          <w:rStyle w:val="XMLTag"/>
        </w:rPr>
        <w:t>MediaIntentLink</w:t>
      </w:r>
      <w:r w:rsidRPr="001D7939">
        <w:rPr>
          <w:color w:val="FF0000"/>
        </w:rPr>
        <w:t xml:space="preserve"> </w:t>
      </w:r>
      <w:r w:rsidRPr="00A26940">
        <w:rPr>
          <w:rStyle w:val="XMLAttrName"/>
        </w:rPr>
        <w:t>rRef</w:t>
      </w:r>
      <w:r w:rsidRPr="001D7939">
        <w:rPr>
          <w:color w:val="0000FF"/>
        </w:rPr>
        <w:t>=</w:t>
      </w:r>
      <w:r w:rsidRPr="00824515">
        <w:rPr>
          <w:rStyle w:val="XMLAttrValue"/>
        </w:rPr>
        <w:t>"</w:t>
      </w:r>
      <w:proofErr w:type="gramStart"/>
      <w:r w:rsidRPr="00824515">
        <w:rPr>
          <w:rStyle w:val="XMLAttrValue"/>
        </w:rPr>
        <w:t>Media001(</w:t>
      </w:r>
      <w:proofErr w:type="gramEnd"/>
      <w:r w:rsidRPr="00824515">
        <w:rPr>
          <w:rStyle w:val="XMLAttrValue"/>
        </w:rPr>
        <w:t>Case)"</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634BFD">
      <w:pPr>
        <w:pStyle w:val="Samplecode06"/>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634BFD">
      <w:pPr>
        <w:pStyle w:val="Samplecode05"/>
        <w:rPr>
          <w:color w:val="000000"/>
        </w:rPr>
      </w:pPr>
      <w:r w:rsidRPr="001D7939">
        <w:rPr>
          <w:color w:val="0000FF"/>
        </w:rPr>
        <w:t>&lt;/</w:t>
      </w:r>
      <w:r w:rsidRPr="001D7939">
        <w:t>JDF</w:t>
      </w:r>
      <w:r w:rsidRPr="001D7939">
        <w:rPr>
          <w:color w:val="0000FF"/>
        </w:rPr>
        <w:t>&gt;</w:t>
      </w:r>
    </w:p>
    <w:p w:rsidR="00EB04BC" w:rsidRPr="001D7939" w:rsidRDefault="00EB04BC" w:rsidP="00634BFD">
      <w:pPr>
        <w:pStyle w:val="Samplecode04"/>
        <w:rPr>
          <w:color w:val="000000"/>
        </w:rPr>
      </w:pPr>
      <w:r w:rsidRPr="001D7939">
        <w:t>&lt;/</w:t>
      </w:r>
      <w:r w:rsidRPr="000136C3">
        <w:rPr>
          <w:rStyle w:val="XMLTag"/>
        </w:rPr>
        <w:t>JDF</w:t>
      </w:r>
      <w:r w:rsidRPr="001D7939">
        <w:t>&gt;</w:t>
      </w:r>
    </w:p>
    <w:p w:rsidR="00EB04BC" w:rsidRPr="001D7939" w:rsidRDefault="00EB04BC" w:rsidP="00634BFD">
      <w:pPr>
        <w:pStyle w:val="Samplecode04"/>
        <w:rPr>
          <w:color w:val="000000"/>
        </w:rPr>
      </w:pPr>
      <w:r w:rsidRPr="001D7939">
        <w:t>&lt;</w:t>
      </w:r>
      <w:r w:rsidRPr="000136C3">
        <w:rPr>
          <w:rStyle w:val="XMLTag"/>
        </w:rPr>
        <w:t>JDF</w:t>
      </w:r>
      <w:r w:rsidRPr="001D7939">
        <w:rPr>
          <w:color w:val="FF0000"/>
        </w:rPr>
        <w:t xml:space="preserve"> </w:t>
      </w:r>
      <w:r w:rsidRPr="00A26940">
        <w:rPr>
          <w:rStyle w:val="XMLAttrName"/>
        </w:rPr>
        <w:t>DescriptiveName</w:t>
      </w:r>
      <w:r w:rsidRPr="001D7939">
        <w:t>=</w:t>
      </w:r>
      <w:r w:rsidRPr="00824515">
        <w:rPr>
          <w:rStyle w:val="XMLAttrValue"/>
        </w:rPr>
        <w:t>"224 page soft cover, perfect bound book"</w:t>
      </w:r>
      <w:r w:rsidRPr="001D7939">
        <w:rPr>
          <w:color w:val="FF0000"/>
        </w:rPr>
        <w:t xml:space="preserve"> </w:t>
      </w:r>
      <w:r w:rsidRPr="00A26940">
        <w:rPr>
          <w:rStyle w:val="XMLAttrName"/>
        </w:rPr>
        <w:t>ID</w:t>
      </w:r>
      <w:r w:rsidRPr="001D7939">
        <w:t>=</w:t>
      </w:r>
      <w:r w:rsidRPr="00824515">
        <w:rPr>
          <w:rStyle w:val="XMLAttrValue"/>
        </w:rPr>
        <w:t>"</w:t>
      </w:r>
      <w:proofErr w:type="gramStart"/>
      <w:r w:rsidRPr="00824515">
        <w:rPr>
          <w:rStyle w:val="XMLAttrValue"/>
        </w:rPr>
        <w:t>JDF002(</w:t>
      </w:r>
      <w:proofErr w:type="gramEnd"/>
      <w:r w:rsidRPr="00824515">
        <w:rPr>
          <w:rStyle w:val="XMLAttrValue"/>
        </w:rPr>
        <w:t>SoftBook)"</w:t>
      </w:r>
      <w:r w:rsidRPr="001D7939">
        <w:rPr>
          <w:color w:val="FF0000"/>
        </w:rPr>
        <w:t xml:space="preserve"> </w:t>
      </w:r>
      <w:r w:rsidRPr="00A26940">
        <w:rPr>
          <w:rStyle w:val="XMLAttrName"/>
        </w:rPr>
        <w:t>Type</w:t>
      </w:r>
      <w:r w:rsidRPr="001D7939">
        <w:t>=</w:t>
      </w:r>
      <w:r w:rsidRPr="00824515">
        <w:rPr>
          <w:rStyle w:val="XMLAttrValue"/>
        </w:rPr>
        <w:t>"Product"</w:t>
      </w:r>
      <w:r w:rsidRPr="001D7939">
        <w:rPr>
          <w:color w:val="FF0000"/>
        </w:rPr>
        <w:t xml:space="preserve"> </w:t>
      </w:r>
      <w:r w:rsidRPr="00A26940">
        <w:rPr>
          <w:rStyle w:val="XMLAttrName"/>
        </w:rPr>
        <w:t>Status</w:t>
      </w:r>
      <w:r w:rsidRPr="001D7939">
        <w:t>=</w:t>
      </w:r>
      <w:r w:rsidRPr="00824515">
        <w:rPr>
          <w:rStyle w:val="XMLAttrValue"/>
        </w:rPr>
        <w:t>"Waiting"</w:t>
      </w:r>
      <w:r w:rsidRPr="001D7939">
        <w:t>&gt;</w:t>
      </w:r>
    </w:p>
    <w:p w:rsidR="00EB04BC" w:rsidRPr="001D7939" w:rsidRDefault="00EB04BC" w:rsidP="00634BFD">
      <w:pPr>
        <w:pStyle w:val="Samplecode05"/>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780CF1">
      <w:pPr>
        <w:pStyle w:val="Samplecode06"/>
        <w:rPr>
          <w:color w:val="000000"/>
        </w:rPr>
      </w:pPr>
      <w:r w:rsidRPr="001D7939">
        <w:t>&lt;</w:t>
      </w:r>
      <w:r w:rsidRPr="000136C3">
        <w:rPr>
          <w:rStyle w:val="XMLTag"/>
        </w:rPr>
        <w:t>Component</w:t>
      </w:r>
      <w:r w:rsidRPr="001D7939">
        <w:rPr>
          <w:color w:val="FF0000"/>
        </w:rPr>
        <w:t xml:space="preserve"> </w:t>
      </w:r>
      <w:r w:rsidRPr="00A26940">
        <w:rPr>
          <w:rStyle w:val="XMLAttrName"/>
        </w:rPr>
        <w:t>ID</w:t>
      </w:r>
      <w:r w:rsidRPr="001D7939">
        <w:t>=</w:t>
      </w:r>
      <w:r w:rsidRPr="00824515">
        <w:rPr>
          <w:rStyle w:val="XMLAttrValue"/>
        </w:rPr>
        <w:t>"</w:t>
      </w:r>
      <w:proofErr w:type="gramStart"/>
      <w:r w:rsidRPr="00824515">
        <w:rPr>
          <w:rStyle w:val="XMLAttrValue"/>
        </w:rPr>
        <w:t>Item003(</w:t>
      </w:r>
      <w:proofErr w:type="gramEnd"/>
      <w:r w:rsidRPr="00824515">
        <w:rPr>
          <w:rStyle w:val="XMLAttrValue"/>
        </w:rPr>
        <w:t>SoftBook)"</w:t>
      </w:r>
      <w:r w:rsidRPr="001D7939">
        <w:rPr>
          <w:color w:val="FF0000"/>
        </w:rPr>
        <w:t xml:space="preserve"> </w:t>
      </w:r>
      <w:r w:rsidRPr="00A26940">
        <w:rPr>
          <w:rStyle w:val="XMLAttrName"/>
        </w:rPr>
        <w:t>Class</w:t>
      </w:r>
      <w:r w:rsidRPr="001D7939">
        <w:t>=</w:t>
      </w:r>
      <w:r w:rsidRPr="00824515">
        <w:rPr>
          <w:rStyle w:val="XMLAttrValue"/>
        </w:rPr>
        <w:t>"Quantity"</w:t>
      </w:r>
      <w:r w:rsidRPr="001D7939">
        <w:rPr>
          <w:color w:val="FF0000"/>
        </w:rPr>
        <w:t xml:space="preserve"> </w:t>
      </w:r>
      <w:r w:rsidRPr="00A26940">
        <w:rPr>
          <w:rStyle w:val="XMLAttrName"/>
        </w:rPr>
        <w:t>Status</w:t>
      </w:r>
      <w:r w:rsidRPr="001D7939">
        <w:t>=</w:t>
      </w:r>
      <w:r w:rsidRPr="00824515">
        <w:rPr>
          <w:rStyle w:val="XMLAttrValue"/>
        </w:rPr>
        <w:t>"Unavailable"</w:t>
      </w:r>
      <w:r w:rsidRPr="001D7939">
        <w:rPr>
          <w:color w:val="FF0000"/>
        </w:rPr>
        <w:t xml:space="preserve"> </w:t>
      </w:r>
      <w:r w:rsidR="00634BFD">
        <w:rPr>
          <w:color w:val="FF0000"/>
        </w:rPr>
        <w:br/>
      </w:r>
      <w:r w:rsidRPr="00A26940">
        <w:rPr>
          <w:rStyle w:val="XMLAttrName"/>
        </w:rPr>
        <w:t>DescriptiveName</w:t>
      </w:r>
      <w:r w:rsidRPr="001D7939">
        <w:t>=</w:t>
      </w:r>
      <w:r w:rsidRPr="00824515">
        <w:rPr>
          <w:rStyle w:val="XMLAttrValue"/>
        </w:rPr>
        <w:t>"soft cover, perfect bound book"</w:t>
      </w:r>
      <w:r w:rsidRPr="001D7939">
        <w:rPr>
          <w:color w:val="FF0000"/>
        </w:rPr>
        <w:t xml:space="preserve"> </w:t>
      </w:r>
      <w:r w:rsidRPr="00A26940">
        <w:rPr>
          <w:rStyle w:val="XMLAttrName"/>
        </w:rPr>
        <w:t>ComponentType</w:t>
      </w:r>
      <w:r w:rsidRPr="001D7939">
        <w:t>=</w:t>
      </w:r>
      <w:r w:rsidRPr="00824515">
        <w:rPr>
          <w:rStyle w:val="XMLAttrValue"/>
        </w:rPr>
        <w:t>"FinalProduct"</w:t>
      </w:r>
      <w:r w:rsidRPr="001D7939">
        <w:t>/&gt;</w:t>
      </w:r>
    </w:p>
    <w:p w:rsidR="00EB04BC" w:rsidRPr="001D7939" w:rsidRDefault="00EB04BC" w:rsidP="00780CF1">
      <w:pPr>
        <w:pStyle w:val="Samplecode06"/>
        <w:rPr>
          <w:color w:val="000000"/>
        </w:rPr>
      </w:pPr>
      <w:r w:rsidRPr="001D7939">
        <w:t>&lt;</w:t>
      </w:r>
      <w:r w:rsidRPr="000136C3">
        <w:rPr>
          <w:rStyle w:val="XMLTag"/>
        </w:rPr>
        <w:t>BindingIntent</w:t>
      </w:r>
      <w:r w:rsidRPr="001D7939">
        <w:rPr>
          <w:color w:val="FF0000"/>
        </w:rPr>
        <w:t xml:space="preserve"> </w:t>
      </w:r>
      <w:r w:rsidRPr="00A26940">
        <w:rPr>
          <w:rStyle w:val="XMLAttrName"/>
        </w:rPr>
        <w:t>ID</w:t>
      </w:r>
      <w:r w:rsidRPr="001D7939">
        <w:t>=</w:t>
      </w:r>
      <w:r w:rsidRPr="00824515">
        <w:rPr>
          <w:rStyle w:val="XMLAttrValue"/>
        </w:rPr>
        <w:t>"</w:t>
      </w:r>
      <w:proofErr w:type="gramStart"/>
      <w:r w:rsidRPr="00824515">
        <w:rPr>
          <w:rStyle w:val="XMLAttrValue"/>
        </w:rPr>
        <w:t>Bind002(</w:t>
      </w:r>
      <w:proofErr w:type="gramEnd"/>
      <w:r w:rsidRPr="00824515">
        <w:rPr>
          <w:rStyle w:val="XMLAttrValue"/>
        </w:rPr>
        <w:t>SoftCover)"</w:t>
      </w:r>
      <w:r w:rsidRPr="001D7939">
        <w:rPr>
          <w:color w:val="FF0000"/>
        </w:rPr>
        <w:t xml:space="preserve"> </w:t>
      </w:r>
      <w:r w:rsidRPr="00A26940">
        <w:rPr>
          <w:rStyle w:val="XMLAttrName"/>
        </w:rPr>
        <w:t>Class</w:t>
      </w:r>
      <w:r w:rsidRPr="001D7939">
        <w:t>=</w:t>
      </w:r>
      <w:r w:rsidRPr="00824515">
        <w:rPr>
          <w:rStyle w:val="XMLAttrValue"/>
        </w:rPr>
        <w:t>"Intent"</w:t>
      </w:r>
      <w:r w:rsidRPr="001D7939">
        <w:rPr>
          <w:color w:val="FF0000"/>
        </w:rPr>
        <w:t xml:space="preserve"> Status</w:t>
      </w:r>
      <w:r w:rsidRPr="001D7939">
        <w:t>=</w:t>
      </w:r>
      <w:r w:rsidRPr="00824515">
        <w:rPr>
          <w:rStyle w:val="XMLAttrValue"/>
        </w:rPr>
        <w:t>"Available"</w:t>
      </w:r>
      <w:r w:rsidRPr="001D7939">
        <w:t>&gt;</w:t>
      </w:r>
    </w:p>
    <w:p w:rsidR="00EB04BC" w:rsidRPr="001D7939" w:rsidRDefault="00EB04BC" w:rsidP="00780CF1">
      <w:pPr>
        <w:pStyle w:val="Samplecode07"/>
        <w:rPr>
          <w:color w:val="000000"/>
        </w:rPr>
      </w:pPr>
      <w:r w:rsidRPr="001D7939">
        <w:t>&lt;</w:t>
      </w:r>
      <w:r w:rsidRPr="000136C3">
        <w:rPr>
          <w:rStyle w:val="XMLTag"/>
        </w:rPr>
        <w:t>BindingType</w:t>
      </w:r>
      <w:r w:rsidRPr="001D7939">
        <w:rPr>
          <w:color w:val="FF0000"/>
        </w:rPr>
        <w:t xml:space="preserve"> </w:t>
      </w:r>
      <w:r w:rsidRPr="00A26940">
        <w:rPr>
          <w:rStyle w:val="XMLAttrName"/>
        </w:rPr>
        <w:t>DataType</w:t>
      </w:r>
      <w:r w:rsidRPr="001D7939">
        <w:t>=</w:t>
      </w:r>
      <w:r w:rsidRPr="00824515">
        <w:rPr>
          <w:rStyle w:val="XMLAttrValue"/>
        </w:rPr>
        <w:t xml:space="preserve">"EnumerationSpan" </w:t>
      </w:r>
      <w:r w:rsidRPr="00A26940">
        <w:rPr>
          <w:rStyle w:val="XMLAttrName"/>
        </w:rPr>
        <w:t>Preferred</w:t>
      </w:r>
      <w:r w:rsidRPr="001D7939">
        <w:t>=</w:t>
      </w:r>
      <w:r w:rsidRPr="00824515">
        <w:rPr>
          <w:rStyle w:val="XMLAttrValue"/>
        </w:rPr>
        <w:t>"Adhesive"</w:t>
      </w:r>
      <w:r w:rsidRPr="001D7939">
        <w:t>/&gt;</w:t>
      </w:r>
    </w:p>
    <w:p w:rsidR="00EB04BC" w:rsidRPr="001D7939" w:rsidRDefault="00EB04BC" w:rsidP="00780CF1">
      <w:pPr>
        <w:pStyle w:val="Samplecode06"/>
        <w:rPr>
          <w:color w:val="000000"/>
        </w:rPr>
      </w:pPr>
      <w:r w:rsidRPr="001D7939">
        <w:t>&lt;/</w:t>
      </w:r>
      <w:r w:rsidRPr="000136C3">
        <w:rPr>
          <w:rStyle w:val="XMLTag"/>
        </w:rPr>
        <w:t>BindingIntent</w:t>
      </w:r>
      <w:r w:rsidRPr="001D7939">
        <w:t>&gt;</w:t>
      </w:r>
    </w:p>
    <w:p w:rsidR="00EB04BC" w:rsidRPr="001D7939" w:rsidRDefault="00EB04BC" w:rsidP="00634BFD">
      <w:pPr>
        <w:pStyle w:val="Samplecode05"/>
        <w:rPr>
          <w:color w:val="000000"/>
        </w:rPr>
      </w:pPr>
      <w:r w:rsidRPr="001D7939">
        <w:rPr>
          <w:color w:val="0000FF"/>
        </w:rPr>
        <w:t>&lt;/</w:t>
      </w:r>
      <w:r w:rsidRPr="000136C3">
        <w:rPr>
          <w:rStyle w:val="XMLTag"/>
        </w:rPr>
        <w:t>ResourcePool</w:t>
      </w:r>
      <w:r w:rsidRPr="001D7939">
        <w:rPr>
          <w:color w:val="0000FF"/>
        </w:rPr>
        <w:t>&gt;</w:t>
      </w:r>
    </w:p>
    <w:p w:rsidR="00EB04BC" w:rsidRPr="001D7939" w:rsidRDefault="00EB04BC" w:rsidP="00634BFD">
      <w:pPr>
        <w:pStyle w:val="Samplecode05"/>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780CF1">
      <w:pPr>
        <w:pStyle w:val="Samplecode06"/>
        <w:rPr>
          <w:color w:val="000000"/>
        </w:rPr>
      </w:pPr>
      <w:r w:rsidRPr="001D7939">
        <w:rPr>
          <w:color w:val="0000FF"/>
        </w:rPr>
        <w:t>&lt;</w:t>
      </w:r>
      <w:r w:rsidRPr="000136C3">
        <w:rPr>
          <w:rStyle w:val="XMLTag"/>
        </w:rPr>
        <w:t>ComponentLink</w:t>
      </w:r>
      <w:r w:rsidRPr="001D7939">
        <w:rPr>
          <w:color w:val="FF0000"/>
        </w:rPr>
        <w:t xml:space="preserve"> </w:t>
      </w:r>
      <w:r w:rsidRPr="00A26940">
        <w:rPr>
          <w:rStyle w:val="XMLAttrName"/>
        </w:rPr>
        <w:t>rRef</w:t>
      </w:r>
      <w:r w:rsidRPr="001D7939">
        <w:rPr>
          <w:color w:val="0000FF"/>
        </w:rPr>
        <w:t>=</w:t>
      </w:r>
      <w:r w:rsidRPr="00824515">
        <w:rPr>
          <w:rStyle w:val="XMLAttrValue"/>
        </w:rPr>
        <w:t>"</w:t>
      </w:r>
      <w:proofErr w:type="gramStart"/>
      <w:r w:rsidRPr="00824515">
        <w:rPr>
          <w:rStyle w:val="XMLAttrValue"/>
        </w:rPr>
        <w:t>Item003(</w:t>
      </w:r>
      <w:proofErr w:type="gramEnd"/>
      <w:r w:rsidRPr="00824515">
        <w:rPr>
          <w:rStyle w:val="XMLAttrValue"/>
        </w:rPr>
        <w:t>SoftBook)"</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Output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r w:rsidRPr="000136C3">
        <w:rPr>
          <w:rStyle w:val="XMLTag"/>
        </w:rPr>
        <w:t>ComponentLink</w:t>
      </w:r>
      <w:r w:rsidRPr="001D7939">
        <w:rPr>
          <w:color w:val="FF0000"/>
        </w:rPr>
        <w:t xml:space="preserve"> </w:t>
      </w:r>
      <w:r w:rsidRPr="00A26940">
        <w:rPr>
          <w:rStyle w:val="XMLAttrName"/>
        </w:rPr>
        <w:t>rRef</w:t>
      </w:r>
      <w:r w:rsidRPr="001D7939">
        <w:rPr>
          <w:color w:val="0000FF"/>
        </w:rPr>
        <w:t>=</w:t>
      </w:r>
      <w:r w:rsidRPr="00824515">
        <w:rPr>
          <w:rStyle w:val="XMLAttrValue"/>
        </w:rPr>
        <w:t>"</w:t>
      </w:r>
      <w:proofErr w:type="gramStart"/>
      <w:r w:rsidRPr="00824515">
        <w:rPr>
          <w:rStyle w:val="XMLAttrValue"/>
        </w:rPr>
        <w:t>Item005(</w:t>
      </w:r>
      <w:proofErr w:type="gramEnd"/>
      <w:r w:rsidRPr="00824515">
        <w:rPr>
          <w:rStyle w:val="XMLAttrValue"/>
        </w:rPr>
        <w:t>SoftCover)"</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r w:rsidRPr="000136C3">
        <w:rPr>
          <w:rStyle w:val="XMLTag"/>
        </w:rPr>
        <w:t>MediaIntentLink</w:t>
      </w:r>
      <w:r w:rsidRPr="001D7939">
        <w:rPr>
          <w:color w:val="FF0000"/>
        </w:rPr>
        <w:t xml:space="preserve"> </w:t>
      </w:r>
      <w:r w:rsidRPr="00A26940">
        <w:rPr>
          <w:rStyle w:val="XMLAttrName"/>
        </w:rPr>
        <w:t>rRef</w:t>
      </w:r>
      <w:r w:rsidRPr="001D7939">
        <w:rPr>
          <w:color w:val="0000FF"/>
        </w:rPr>
        <w:t>=</w:t>
      </w:r>
      <w:r w:rsidRPr="00824515">
        <w:rPr>
          <w:rStyle w:val="XMLAttrValue"/>
        </w:rPr>
        <w:t>"</w:t>
      </w:r>
      <w:proofErr w:type="gramStart"/>
      <w:r w:rsidRPr="00824515">
        <w:rPr>
          <w:rStyle w:val="XMLAttrValue"/>
        </w:rPr>
        <w:t>Media003(</w:t>
      </w:r>
      <w:proofErr w:type="gramEnd"/>
      <w:r w:rsidRPr="00824515">
        <w:rPr>
          <w:rStyle w:val="XMLAttrValue"/>
        </w:rPr>
        <w:t>SoftCover)"</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r w:rsidRPr="000136C3">
        <w:rPr>
          <w:rStyle w:val="XMLTag"/>
        </w:rPr>
        <w:t>ComponentLink</w:t>
      </w:r>
      <w:r w:rsidRPr="001D7939">
        <w:rPr>
          <w:color w:val="FF0000"/>
        </w:rPr>
        <w:t xml:space="preserve"> </w:t>
      </w:r>
      <w:r w:rsidRPr="00A26940">
        <w:rPr>
          <w:rStyle w:val="XMLAttrName"/>
        </w:rPr>
        <w:t>rRef</w:t>
      </w:r>
      <w:r w:rsidRPr="001D7939">
        <w:rPr>
          <w:color w:val="0000FF"/>
        </w:rPr>
        <w:t>=</w:t>
      </w:r>
      <w:r w:rsidRPr="00824515">
        <w:rPr>
          <w:rStyle w:val="XMLAttrValue"/>
        </w:rPr>
        <w:t>"</w:t>
      </w:r>
      <w:proofErr w:type="gramStart"/>
      <w:r w:rsidRPr="00824515">
        <w:rPr>
          <w:rStyle w:val="XMLAttrValue"/>
        </w:rPr>
        <w:t>Item004(</w:t>
      </w:r>
      <w:proofErr w:type="gramEnd"/>
      <w:r w:rsidRPr="00824515">
        <w:rPr>
          <w:rStyle w:val="XMLAttrValue"/>
        </w:rPr>
        <w:t>Text)"</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r w:rsidRPr="000136C3">
        <w:rPr>
          <w:rStyle w:val="XMLTag"/>
        </w:rPr>
        <w:t>LayoutIntentLink</w:t>
      </w:r>
      <w:r w:rsidRPr="001D7939">
        <w:rPr>
          <w:color w:val="FF0000"/>
        </w:rPr>
        <w:t xml:space="preserve"> </w:t>
      </w:r>
      <w:r w:rsidRPr="00A26940">
        <w:rPr>
          <w:rStyle w:val="XMLAttrName"/>
        </w:rPr>
        <w:t>rRef</w:t>
      </w:r>
      <w:r w:rsidRPr="001D7939">
        <w:rPr>
          <w:color w:val="0000FF"/>
        </w:rPr>
        <w:t>=</w:t>
      </w:r>
      <w:r w:rsidRPr="00824515">
        <w:rPr>
          <w:rStyle w:val="XMLAttrValue"/>
        </w:rPr>
        <w:t>"</w:t>
      </w:r>
      <w:proofErr w:type="gramStart"/>
      <w:r w:rsidRPr="00824515">
        <w:rPr>
          <w:rStyle w:val="XMLAttrValue"/>
        </w:rPr>
        <w:t>Size001(</w:t>
      </w:r>
      <w:proofErr w:type="gramEnd"/>
      <w:r w:rsidRPr="00824515">
        <w:rPr>
          <w:rStyle w:val="XMLAttrValue"/>
        </w:rPr>
        <w:t>Finished)"</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r w:rsidRPr="000136C3">
        <w:rPr>
          <w:rStyle w:val="XMLTag"/>
        </w:rPr>
        <w:t>BindingIntentLink</w:t>
      </w:r>
      <w:r w:rsidRPr="001D7939">
        <w:rPr>
          <w:color w:val="FF0000"/>
        </w:rPr>
        <w:t xml:space="preserve"> </w:t>
      </w:r>
      <w:r w:rsidRPr="00A26940">
        <w:rPr>
          <w:rStyle w:val="XMLAttrName"/>
        </w:rPr>
        <w:t>rRef</w:t>
      </w:r>
      <w:r w:rsidRPr="001D7939">
        <w:rPr>
          <w:color w:val="0000FF"/>
        </w:rPr>
        <w:t>=</w:t>
      </w:r>
      <w:r w:rsidRPr="00824515">
        <w:rPr>
          <w:rStyle w:val="XMLAttrValue"/>
        </w:rPr>
        <w:t>"</w:t>
      </w:r>
      <w:proofErr w:type="gramStart"/>
      <w:r w:rsidRPr="00824515">
        <w:rPr>
          <w:rStyle w:val="XMLAttrValue"/>
        </w:rPr>
        <w:t>Bind002(</w:t>
      </w:r>
      <w:proofErr w:type="gramEnd"/>
      <w:r w:rsidRPr="00824515">
        <w:rPr>
          <w:rStyle w:val="XMLAttrValue"/>
        </w:rPr>
        <w:t>SoftCover)"</w:t>
      </w:r>
      <w:r w:rsidRPr="001D7939">
        <w:rPr>
          <w:color w:val="FF0000"/>
        </w:rPr>
        <w:t xml:space="preserve"> </w:t>
      </w:r>
      <w:r w:rsidRPr="00A26940">
        <w:rPr>
          <w:rStyle w:val="XMLAttrName"/>
        </w:rPr>
        <w:t>Usage</w:t>
      </w:r>
      <w:r w:rsidRPr="001D7939">
        <w:rPr>
          <w:color w:val="0000FF"/>
        </w:rPr>
        <w:t>=</w:t>
      </w:r>
      <w:r w:rsidR="00BF11B3" w:rsidRPr="00824515">
        <w:rPr>
          <w:rStyle w:val="XMLAttrValue"/>
        </w:rPr>
        <w:t>"</w:t>
      </w:r>
      <w:r w:rsidR="00516E7A" w:rsidRPr="00824515">
        <w:rPr>
          <w:rStyle w:val="XMLAttrValue"/>
        </w:rPr>
        <w:t>Input</w:t>
      </w:r>
      <w:r w:rsidR="00BF11B3" w:rsidRPr="00824515">
        <w:rPr>
          <w:rStyle w:val="XMLAttrValue"/>
        </w:rPr>
        <w:t>"</w:t>
      </w:r>
      <w:r w:rsidRPr="001D7939">
        <w:rPr>
          <w:color w:val="0000FF"/>
        </w:rPr>
        <w:t>/&gt;</w:t>
      </w:r>
    </w:p>
    <w:p w:rsidR="00EB04BC" w:rsidRPr="001D7939" w:rsidRDefault="00EB04BC" w:rsidP="00634BFD">
      <w:pPr>
        <w:pStyle w:val="Samplecode05"/>
        <w:rPr>
          <w:color w:val="000000"/>
        </w:rPr>
      </w:pPr>
      <w:r w:rsidRPr="001D7939">
        <w:rPr>
          <w:color w:val="0000FF"/>
        </w:rPr>
        <w:t>&lt;/</w:t>
      </w:r>
      <w:r w:rsidRPr="000136C3">
        <w:rPr>
          <w:rStyle w:val="XMLTag"/>
        </w:rPr>
        <w:t>ResourceLinkPool</w:t>
      </w:r>
      <w:r w:rsidRPr="001D7939">
        <w:rPr>
          <w:color w:val="0000FF"/>
        </w:rPr>
        <w:t>&gt;</w:t>
      </w:r>
    </w:p>
    <w:p w:rsidR="00EB04BC" w:rsidRPr="001D7939" w:rsidRDefault="00EB04BC" w:rsidP="00780CF1">
      <w:pPr>
        <w:pStyle w:val="Samplecode05"/>
      </w:pPr>
      <w:r w:rsidRPr="001D7939">
        <w:rPr>
          <w:color w:val="0000FF"/>
        </w:rPr>
        <w:t>&lt;</w:t>
      </w:r>
      <w:r w:rsidRPr="000136C3">
        <w:rPr>
          <w:rStyle w:val="XMLTag"/>
        </w:rPr>
        <w:t>JDF</w:t>
      </w:r>
      <w:r w:rsidRPr="001D7939">
        <w:t xml:space="preserve"> </w:t>
      </w:r>
      <w:r w:rsidRPr="00A26940">
        <w:rPr>
          <w:rStyle w:val="XMLAttrName"/>
        </w:rPr>
        <w:t>DescriptiveName</w:t>
      </w:r>
      <w:r w:rsidRPr="001D7939">
        <w:rPr>
          <w:color w:val="0000FF"/>
        </w:rPr>
        <w:t>=</w:t>
      </w:r>
      <w:r w:rsidRPr="00824515">
        <w:rPr>
          <w:rStyle w:val="XMLAttrValue"/>
        </w:rPr>
        <w:t>"Soft Cover"</w:t>
      </w:r>
      <w:r w:rsidRPr="001D7939">
        <w:t xml:space="preserve"> </w:t>
      </w:r>
      <w:r w:rsidRPr="00A26940">
        <w:rPr>
          <w:rStyle w:val="XMLAttrName"/>
        </w:rPr>
        <w:t>ID</w:t>
      </w:r>
      <w:r w:rsidRPr="001D7939">
        <w:rPr>
          <w:color w:val="0000FF"/>
        </w:rPr>
        <w:t>=</w:t>
      </w:r>
      <w:r w:rsidRPr="00824515">
        <w:rPr>
          <w:rStyle w:val="XMLAttrValue"/>
        </w:rPr>
        <w:t>"</w:t>
      </w:r>
      <w:proofErr w:type="gramStart"/>
      <w:r w:rsidRPr="00824515">
        <w:rPr>
          <w:rStyle w:val="XMLAttrValue"/>
        </w:rPr>
        <w:t>JDF005(</w:t>
      </w:r>
      <w:proofErr w:type="gramEnd"/>
      <w:r w:rsidRPr="00824515">
        <w:rPr>
          <w:rStyle w:val="XMLAttrValue"/>
        </w:rPr>
        <w:t>SoftCover)"</w:t>
      </w:r>
      <w:r w:rsidRPr="001D7939">
        <w:t xml:space="preserve"> </w:t>
      </w:r>
      <w:r w:rsidRPr="00A26940">
        <w:rPr>
          <w:rStyle w:val="XMLAttrName"/>
        </w:rPr>
        <w:t>Type</w:t>
      </w:r>
      <w:r w:rsidRPr="001D7939">
        <w:rPr>
          <w:color w:val="0000FF"/>
        </w:rPr>
        <w:t>="</w:t>
      </w:r>
      <w:r w:rsidRPr="00AB3E3E">
        <w:rPr>
          <w:rStyle w:val="XMLAttrValue"/>
        </w:rPr>
        <w:t>Product</w:t>
      </w:r>
      <w:r w:rsidRPr="001D7939">
        <w:rPr>
          <w:color w:val="0000FF"/>
        </w:rPr>
        <w:t>"</w:t>
      </w:r>
      <w:r w:rsidRPr="001D7939">
        <w:t xml:space="preserve"> </w:t>
      </w:r>
      <w:r w:rsidRPr="00A26940">
        <w:rPr>
          <w:rStyle w:val="XMLAttrName"/>
        </w:rPr>
        <w:t>Status</w:t>
      </w:r>
      <w:r w:rsidRPr="001D7939">
        <w:rPr>
          <w:color w:val="0000FF"/>
        </w:rPr>
        <w:t>=</w:t>
      </w:r>
      <w:r w:rsidRPr="00824515">
        <w:rPr>
          <w:rStyle w:val="XMLAttrValue"/>
        </w:rPr>
        <w:t>"Waiting"</w:t>
      </w:r>
      <w:r w:rsidRPr="001D7939">
        <w:rPr>
          <w:color w:val="0000FF"/>
        </w:rPr>
        <w:t>&gt;</w:t>
      </w:r>
    </w:p>
    <w:p w:rsidR="00EB04BC" w:rsidRPr="001D7939" w:rsidRDefault="00EB04BC" w:rsidP="00780CF1">
      <w:pPr>
        <w:pStyle w:val="Samplecode06"/>
        <w:rPr>
          <w:color w:val="000000"/>
        </w:rPr>
      </w:pPr>
      <w:r w:rsidRPr="001D7939">
        <w:rPr>
          <w:color w:val="0000FF"/>
        </w:rPr>
        <w:t>&lt;</w:t>
      </w:r>
      <w:r w:rsidRPr="00AE6A77">
        <w:rPr>
          <w:rStyle w:val="XMLTag"/>
        </w:rPr>
        <w:t>ResourcePool</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Component</w:t>
      </w:r>
      <w:r w:rsidRPr="001D7939">
        <w:t xml:space="preserve"> </w:t>
      </w:r>
      <w:r w:rsidRPr="00AE6A77">
        <w:rPr>
          <w:rStyle w:val="XMLAttrName"/>
        </w:rPr>
        <w:t>ID</w:t>
      </w:r>
      <w:r w:rsidRPr="001D7939">
        <w:rPr>
          <w:color w:val="0000FF"/>
        </w:rPr>
        <w:t>=</w:t>
      </w:r>
      <w:r w:rsidRPr="00AE6A77">
        <w:rPr>
          <w:rStyle w:val="XMLAttrValue"/>
        </w:rPr>
        <w:t>"</w:t>
      </w:r>
      <w:proofErr w:type="gramStart"/>
      <w:r w:rsidRPr="00AE6A77">
        <w:rPr>
          <w:rStyle w:val="XMLAttrValue"/>
        </w:rPr>
        <w:t>Item005(</w:t>
      </w:r>
      <w:proofErr w:type="gramEnd"/>
      <w:r w:rsidRPr="00AE6A77">
        <w:rPr>
          <w:rStyle w:val="XMLAttrValue"/>
        </w:rPr>
        <w:t>SoftCover)"</w:t>
      </w:r>
      <w:r w:rsidRPr="001D7939">
        <w:t xml:space="preserve"> </w:t>
      </w:r>
      <w:r w:rsidRPr="00AE6A77">
        <w:rPr>
          <w:rStyle w:val="XMLAttrName"/>
        </w:rPr>
        <w:t>Class</w:t>
      </w:r>
      <w:r w:rsidRPr="001D7939">
        <w:rPr>
          <w:color w:val="0000FF"/>
        </w:rPr>
        <w:t>=</w:t>
      </w:r>
      <w:r w:rsidRPr="00AE6A77">
        <w:rPr>
          <w:rStyle w:val="XMLAttrValue"/>
        </w:rPr>
        <w:t>"Quantity"</w:t>
      </w:r>
      <w:r w:rsidRPr="001D7939">
        <w:t xml:space="preserve"> </w:t>
      </w:r>
      <w:r w:rsidRPr="00AE6A77">
        <w:rPr>
          <w:rStyle w:val="XMLAttrName"/>
        </w:rPr>
        <w:t>Status</w:t>
      </w:r>
      <w:r w:rsidRPr="001D7939">
        <w:rPr>
          <w:color w:val="0000FF"/>
        </w:rPr>
        <w:t>=</w:t>
      </w:r>
      <w:r w:rsidRPr="00AE6A77">
        <w:rPr>
          <w:rStyle w:val="XMLAttrValue"/>
        </w:rPr>
        <w:t>"Unavailable"</w:t>
      </w:r>
      <w:r w:rsidRPr="001D7939">
        <w:t xml:space="preserve"> </w:t>
      </w:r>
      <w:r w:rsidRPr="00AE6A77">
        <w:rPr>
          <w:rStyle w:val="XMLAttrName"/>
        </w:rPr>
        <w:t>DescriptiveName</w:t>
      </w:r>
      <w:r w:rsidRPr="001D7939">
        <w:rPr>
          <w:color w:val="0000FF"/>
        </w:rPr>
        <w:t>=</w:t>
      </w:r>
      <w:r w:rsidRPr="00AE6A77">
        <w:rPr>
          <w:rStyle w:val="XMLAttrValue"/>
        </w:rPr>
        <w:t>"soft cover"</w:t>
      </w:r>
      <w:r w:rsidRPr="001D7939">
        <w:t xml:space="preserve"> </w:t>
      </w:r>
      <w:r w:rsidR="00406767">
        <w:br/>
      </w:r>
      <w:r w:rsidRPr="00AE6A77">
        <w:rPr>
          <w:rStyle w:val="XMLAttrName"/>
        </w:rPr>
        <w:t>ComponentType</w:t>
      </w:r>
      <w:r w:rsidRPr="001D7939">
        <w:rPr>
          <w:color w:val="0000FF"/>
        </w:rPr>
        <w:t>=</w:t>
      </w:r>
      <w:r w:rsidRPr="00AE6A77">
        <w:rPr>
          <w:rStyle w:val="XMLAttrValue"/>
        </w:rPr>
        <w:t>"PartialProduct"</w:t>
      </w:r>
      <w:r w:rsidRPr="001D7939">
        <w:rPr>
          <w:color w:val="0000FF"/>
        </w:rPr>
        <w:t>/&gt;</w:t>
      </w:r>
    </w:p>
    <w:p w:rsidR="00EB04BC" w:rsidRPr="001D7939" w:rsidRDefault="00EB04BC" w:rsidP="00780CF1">
      <w:pPr>
        <w:pStyle w:val="Samplecode07"/>
        <w:rPr>
          <w:color w:val="000000"/>
        </w:rPr>
      </w:pPr>
      <w:r w:rsidRPr="001D7939">
        <w:rPr>
          <w:color w:val="0000FF"/>
        </w:rPr>
        <w:lastRenderedPageBreak/>
        <w:t>&lt;</w:t>
      </w:r>
      <w:r w:rsidRPr="00AE6A77">
        <w:rPr>
          <w:rStyle w:val="XMLTag"/>
        </w:rPr>
        <w:t>MediaIntent</w:t>
      </w:r>
      <w:r w:rsidRPr="001D7939">
        <w:t xml:space="preserve"> </w:t>
      </w:r>
      <w:r w:rsidRPr="00AE6A77">
        <w:rPr>
          <w:rStyle w:val="XMLAttrName"/>
        </w:rPr>
        <w:t>ID</w:t>
      </w:r>
      <w:r w:rsidRPr="001D7939">
        <w:rPr>
          <w:color w:val="0000FF"/>
        </w:rPr>
        <w:t>=</w:t>
      </w:r>
      <w:r w:rsidRPr="00AE6A77">
        <w:rPr>
          <w:rStyle w:val="XMLAttrValue"/>
        </w:rPr>
        <w:t>"</w:t>
      </w:r>
      <w:proofErr w:type="gramStart"/>
      <w:r w:rsidRPr="00AE6A77">
        <w:rPr>
          <w:rStyle w:val="XMLAttrValue"/>
        </w:rPr>
        <w:t>Media003(</w:t>
      </w:r>
      <w:proofErr w:type="gramEnd"/>
      <w:r w:rsidRPr="00AE6A77">
        <w:rPr>
          <w:rStyle w:val="XMLAttrValue"/>
        </w:rPr>
        <w:t>SoftCover)"</w:t>
      </w:r>
      <w:r w:rsidRPr="001D7939">
        <w:t xml:space="preserve"> </w:t>
      </w:r>
      <w:r w:rsidRPr="00AE6A77">
        <w:rPr>
          <w:rStyle w:val="XMLAttrName"/>
        </w:rPr>
        <w:t>Class</w:t>
      </w:r>
      <w:r w:rsidRPr="001D7939">
        <w:rPr>
          <w:color w:val="0000FF"/>
        </w:rPr>
        <w:t>=</w:t>
      </w:r>
      <w:r w:rsidRPr="00AE6A77">
        <w:rPr>
          <w:rStyle w:val="XMLAttrValue"/>
        </w:rPr>
        <w:t>"Intent"</w:t>
      </w:r>
      <w:r w:rsidRPr="001D7939">
        <w:t xml:space="preserve"> </w:t>
      </w:r>
      <w:r w:rsidRPr="00AE6A77">
        <w:rPr>
          <w:rStyle w:val="XMLAttrName"/>
        </w:rPr>
        <w:t>Status</w:t>
      </w:r>
      <w:r w:rsidRPr="001D7939">
        <w:rPr>
          <w:color w:val="0000FF"/>
        </w:rPr>
        <w:t>=</w:t>
      </w:r>
      <w:r w:rsidRPr="00AE6A77">
        <w:rPr>
          <w:rStyle w:val="XMLAttrValue"/>
        </w:rPr>
        <w:t>"Available"</w:t>
      </w:r>
      <w:r w:rsidRPr="001D7939">
        <w:rPr>
          <w:color w:val="0000FF"/>
        </w:rPr>
        <w:t>&gt;</w:t>
      </w:r>
    </w:p>
    <w:p w:rsidR="00EB04BC" w:rsidRPr="001D7939" w:rsidRDefault="00EB04BC" w:rsidP="00780CF1">
      <w:pPr>
        <w:pStyle w:val="Samplecode08"/>
        <w:rPr>
          <w:color w:val="000000"/>
        </w:rPr>
      </w:pPr>
      <w:r w:rsidRPr="001D7939">
        <w:rPr>
          <w:color w:val="0000FF"/>
        </w:rPr>
        <w:t>&lt;</w:t>
      </w:r>
      <w:r w:rsidRPr="00AE6A77">
        <w:rPr>
          <w:rStyle w:val="XMLTag"/>
        </w:rPr>
        <w:t>FrontCoatings</w:t>
      </w:r>
      <w:r w:rsidRPr="001D7939">
        <w:t xml:space="preserve"> </w:t>
      </w:r>
      <w:r w:rsidRPr="00AE6A77">
        <w:rPr>
          <w:rStyle w:val="XMLAttrName"/>
        </w:rPr>
        <w:t>DataType</w:t>
      </w:r>
      <w:r w:rsidRPr="001D7939">
        <w:rPr>
          <w:color w:val="0000FF"/>
        </w:rPr>
        <w:t>=</w:t>
      </w:r>
      <w:r w:rsidRPr="00AE6A77">
        <w:rPr>
          <w:rStyle w:val="XMLAttrValue"/>
        </w:rPr>
        <w:t>"NameSpan"</w:t>
      </w:r>
      <w:r w:rsidRPr="001D7939">
        <w:t xml:space="preserve"> </w:t>
      </w:r>
      <w:r w:rsidRPr="00AE6A77">
        <w:rPr>
          <w:rStyle w:val="XMLAttrName"/>
        </w:rPr>
        <w:t>Preferred</w:t>
      </w:r>
      <w:r w:rsidRPr="001D7939">
        <w:rPr>
          <w:color w:val="0000FF"/>
        </w:rPr>
        <w:t>=</w:t>
      </w:r>
      <w:r w:rsidRPr="00AE6A77">
        <w:rPr>
          <w:rStyle w:val="XMLAttrValue"/>
        </w:rPr>
        <w:t>"None"</w:t>
      </w:r>
      <w:r w:rsidRPr="001D7939">
        <w:rPr>
          <w:color w:val="0000FF"/>
        </w:rPr>
        <w:t>/&gt;</w:t>
      </w:r>
    </w:p>
    <w:p w:rsidR="00EB04BC" w:rsidRPr="001D7939" w:rsidRDefault="00EB04BC" w:rsidP="00780CF1">
      <w:pPr>
        <w:pStyle w:val="Samplecode08"/>
        <w:rPr>
          <w:color w:val="000000"/>
        </w:rPr>
      </w:pPr>
      <w:r w:rsidRPr="001D7939">
        <w:rPr>
          <w:color w:val="0000FF"/>
        </w:rPr>
        <w:t>&lt;</w:t>
      </w:r>
      <w:r w:rsidRPr="00AE6A77">
        <w:rPr>
          <w:rStyle w:val="XMLTag"/>
        </w:rPr>
        <w:t>StockType</w:t>
      </w:r>
      <w:r w:rsidRPr="001D7939">
        <w:t xml:space="preserve"> </w:t>
      </w:r>
      <w:r w:rsidRPr="00AE6A77">
        <w:rPr>
          <w:rStyle w:val="XMLAttrName"/>
        </w:rPr>
        <w:t>DataType</w:t>
      </w:r>
      <w:r w:rsidRPr="001D7939">
        <w:rPr>
          <w:color w:val="0000FF"/>
        </w:rPr>
        <w:t>=</w:t>
      </w:r>
      <w:r w:rsidRPr="00AE6A77">
        <w:rPr>
          <w:rStyle w:val="XMLAttrValue"/>
        </w:rPr>
        <w:t>"NameSpan"</w:t>
      </w:r>
      <w:r w:rsidRPr="001D7939">
        <w:t xml:space="preserve"> </w:t>
      </w:r>
      <w:r w:rsidRPr="00AE6A77">
        <w:rPr>
          <w:rStyle w:val="XMLAttrName"/>
        </w:rPr>
        <w:t>Preferred</w:t>
      </w:r>
      <w:r w:rsidRPr="001D7939">
        <w:rPr>
          <w:color w:val="0000FF"/>
        </w:rPr>
        <w:t>=</w:t>
      </w:r>
      <w:r w:rsidRPr="00AE6A77">
        <w:rPr>
          <w:rStyle w:val="XMLAttrValue"/>
        </w:rPr>
        <w:t>"offset"</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MediaIntent</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ColorIntent</w:t>
      </w:r>
      <w:r w:rsidRPr="001D7939">
        <w:t xml:space="preserve"> </w:t>
      </w:r>
      <w:r w:rsidRPr="00AE6A77">
        <w:rPr>
          <w:rStyle w:val="XMLAttrName"/>
        </w:rPr>
        <w:t>ID</w:t>
      </w:r>
      <w:r w:rsidRPr="001D7939">
        <w:rPr>
          <w:color w:val="0000FF"/>
        </w:rPr>
        <w:t>=</w:t>
      </w:r>
      <w:r w:rsidRPr="00AE6A77">
        <w:rPr>
          <w:rStyle w:val="XMLAttrValue"/>
        </w:rPr>
        <w:t>"</w:t>
      </w:r>
      <w:proofErr w:type="gramStart"/>
      <w:r w:rsidRPr="00AE6A77">
        <w:rPr>
          <w:rStyle w:val="XMLAttrValue"/>
        </w:rPr>
        <w:t>Color003(</w:t>
      </w:r>
      <w:proofErr w:type="gramEnd"/>
      <w:r w:rsidRPr="00AE6A77">
        <w:rPr>
          <w:rStyle w:val="XMLAttrValue"/>
        </w:rPr>
        <w:t>SoftCover)"</w:t>
      </w:r>
      <w:r w:rsidRPr="001D7939">
        <w:t xml:space="preserve"> </w:t>
      </w:r>
      <w:r w:rsidRPr="00AE6A77">
        <w:rPr>
          <w:rStyle w:val="XMLAttrName"/>
        </w:rPr>
        <w:t>Class</w:t>
      </w:r>
      <w:r w:rsidRPr="001D7939">
        <w:rPr>
          <w:color w:val="0000FF"/>
        </w:rPr>
        <w:t>=</w:t>
      </w:r>
      <w:r w:rsidRPr="00AE6A77">
        <w:rPr>
          <w:rStyle w:val="XMLAttrValue"/>
        </w:rPr>
        <w:t>"Intent"</w:t>
      </w:r>
      <w:r w:rsidRPr="001D7939">
        <w:t xml:space="preserve"> </w:t>
      </w:r>
      <w:r w:rsidRPr="00AE6A77">
        <w:rPr>
          <w:rStyle w:val="XMLAttrName"/>
        </w:rPr>
        <w:t>Status</w:t>
      </w:r>
      <w:r w:rsidRPr="001D7939">
        <w:rPr>
          <w:color w:val="0000FF"/>
        </w:rPr>
        <w:t>=</w:t>
      </w:r>
      <w:r w:rsidRPr="00AE6A77">
        <w:rPr>
          <w:rStyle w:val="XMLAttrValue"/>
        </w:rPr>
        <w:t>"Available"</w:t>
      </w:r>
      <w:r w:rsidRPr="001D7939">
        <w:rPr>
          <w:color w:val="0000FF"/>
        </w:rPr>
        <w:t>&gt;</w:t>
      </w:r>
    </w:p>
    <w:p w:rsidR="00EB04BC" w:rsidRPr="001D7939" w:rsidRDefault="00EB04BC" w:rsidP="00780CF1">
      <w:pPr>
        <w:pStyle w:val="Samplecode08"/>
        <w:rPr>
          <w:color w:val="000000"/>
        </w:rPr>
      </w:pPr>
      <w:r w:rsidRPr="001D7939">
        <w:rPr>
          <w:color w:val="0000FF"/>
        </w:rPr>
        <w:t>&lt;</w:t>
      </w:r>
      <w:r w:rsidRPr="00AE6A77">
        <w:rPr>
          <w:rStyle w:val="XMLTag"/>
        </w:rPr>
        <w:t>Coverage</w:t>
      </w:r>
      <w:r w:rsidRPr="001D7939">
        <w:t xml:space="preserve"> </w:t>
      </w:r>
      <w:r w:rsidRPr="00AE6A77">
        <w:rPr>
          <w:rStyle w:val="XMLAttrName"/>
        </w:rPr>
        <w:t>DataType</w:t>
      </w:r>
      <w:r w:rsidRPr="001D7939">
        <w:rPr>
          <w:color w:val="0000FF"/>
        </w:rPr>
        <w:t>=</w:t>
      </w:r>
      <w:r w:rsidRPr="00AE6A77">
        <w:rPr>
          <w:rStyle w:val="XMLAttrValue"/>
        </w:rPr>
        <w:t>"NumberSpan"</w:t>
      </w:r>
      <w:r w:rsidRPr="001D7939">
        <w:t xml:space="preserve"> </w:t>
      </w:r>
      <w:r w:rsidRPr="00AE6A77">
        <w:rPr>
          <w:rStyle w:val="XMLAttrName"/>
        </w:rPr>
        <w:t>Preferred</w:t>
      </w:r>
      <w:r w:rsidRPr="001D7939">
        <w:rPr>
          <w:color w:val="0000FF"/>
        </w:rPr>
        <w:t>=</w:t>
      </w:r>
      <w:r w:rsidRPr="00AE6A77">
        <w:rPr>
          <w:rStyle w:val="XMLAttrValue"/>
        </w:rPr>
        <w:t>"50"</w:t>
      </w:r>
      <w:r w:rsidRPr="001D7939">
        <w:rPr>
          <w:color w:val="0000FF"/>
        </w:rPr>
        <w:t>/&gt;</w:t>
      </w:r>
    </w:p>
    <w:p w:rsidR="00EB04BC" w:rsidRPr="001D7939" w:rsidRDefault="00EB04BC" w:rsidP="00780CF1">
      <w:pPr>
        <w:pStyle w:val="Samplecode08"/>
        <w:rPr>
          <w:color w:val="000000"/>
        </w:rPr>
      </w:pPr>
      <w:r w:rsidRPr="001D7939">
        <w:rPr>
          <w:color w:val="0000FF"/>
        </w:rPr>
        <w:t>&lt;</w:t>
      </w:r>
      <w:r w:rsidRPr="00AE6A77">
        <w:rPr>
          <w:rStyle w:val="XMLTag"/>
        </w:rPr>
        <w:t>ColorStandard</w:t>
      </w:r>
      <w:r w:rsidRPr="001D7939">
        <w:t xml:space="preserve"> </w:t>
      </w:r>
      <w:r w:rsidRPr="00AE6A77">
        <w:rPr>
          <w:rStyle w:val="XMLAttrName"/>
        </w:rPr>
        <w:t>Range</w:t>
      </w:r>
      <w:r w:rsidRPr="001D7939">
        <w:rPr>
          <w:color w:val="0000FF"/>
        </w:rPr>
        <w:t>=</w:t>
      </w:r>
      <w:r w:rsidRPr="00AE6A77">
        <w:rPr>
          <w:rStyle w:val="XMLAttrValue"/>
        </w:rPr>
        <w:t>"CMYK"</w:t>
      </w:r>
      <w:r w:rsidRPr="001D7939">
        <w:t xml:space="preserve"> </w:t>
      </w:r>
      <w:r w:rsidRPr="00AE6A77">
        <w:rPr>
          <w:rStyle w:val="XMLAttrName"/>
        </w:rPr>
        <w:t>DataType</w:t>
      </w:r>
      <w:r w:rsidRPr="001D7939">
        <w:rPr>
          <w:color w:val="0000FF"/>
        </w:rPr>
        <w:t>=</w:t>
      </w:r>
      <w:r w:rsidRPr="00AE6A77">
        <w:rPr>
          <w:rStyle w:val="XMLAttrValue"/>
        </w:rPr>
        <w:t>"NameSpan"</w:t>
      </w:r>
      <w:r w:rsidRPr="001D7939">
        <w:t xml:space="preserve"> </w:t>
      </w:r>
      <w:r w:rsidRPr="00AE6A77">
        <w:rPr>
          <w:rStyle w:val="XMLAttrName"/>
        </w:rPr>
        <w:t>Preferred</w:t>
      </w:r>
      <w:r w:rsidRPr="001D7939">
        <w:rPr>
          <w:color w:val="0000FF"/>
        </w:rPr>
        <w:t>=</w:t>
      </w:r>
      <w:r w:rsidRPr="00AE6A77">
        <w:rPr>
          <w:rStyle w:val="XMLAttrValue"/>
        </w:rPr>
        <w:t>"CMYK"</w:t>
      </w:r>
      <w:r w:rsidRPr="001D7939">
        <w:rPr>
          <w:color w:val="0000FF"/>
        </w:rPr>
        <w:t>/&gt;</w:t>
      </w:r>
    </w:p>
    <w:p w:rsidR="00EB04BC" w:rsidRPr="001D7939" w:rsidRDefault="00EB04BC" w:rsidP="00780CF1">
      <w:pPr>
        <w:pStyle w:val="Samplecode08"/>
        <w:rPr>
          <w:color w:val="000000"/>
        </w:rPr>
      </w:pPr>
      <w:r w:rsidRPr="001D7939">
        <w:rPr>
          <w:color w:val="0000FF"/>
        </w:rPr>
        <w:t>&lt;</w:t>
      </w:r>
      <w:r w:rsidRPr="00AE6A77">
        <w:rPr>
          <w:rStyle w:val="XMLTag"/>
        </w:rPr>
        <w:t>InkManufacturer</w:t>
      </w:r>
      <w:r w:rsidRPr="001D7939">
        <w:t xml:space="preserve"> </w:t>
      </w:r>
      <w:r w:rsidRPr="00AE6A77">
        <w:rPr>
          <w:rStyle w:val="XMLAttrName"/>
        </w:rPr>
        <w:t>Range</w:t>
      </w:r>
      <w:r w:rsidRPr="001D7939">
        <w:rPr>
          <w:color w:val="0000FF"/>
        </w:rPr>
        <w:t>=</w:t>
      </w:r>
      <w:r w:rsidRPr="00AE6A77">
        <w:rPr>
          <w:rStyle w:val="XMLAttrValue"/>
        </w:rPr>
        <w:t>"</w:t>
      </w:r>
      <w:proofErr w:type="gramStart"/>
      <w:r w:rsidRPr="00AE6A77">
        <w:rPr>
          <w:rStyle w:val="XMLAttrValue"/>
        </w:rPr>
        <w:t>ToyoCrayola "</w:t>
      </w:r>
      <w:proofErr w:type="gramEnd"/>
      <w:r w:rsidRPr="001D7939">
        <w:t xml:space="preserve"> </w:t>
      </w:r>
      <w:r w:rsidRPr="00AE6A77">
        <w:rPr>
          <w:rStyle w:val="XMLAttrName"/>
        </w:rPr>
        <w:t>DataType</w:t>
      </w:r>
      <w:r w:rsidRPr="001D7939">
        <w:rPr>
          <w:color w:val="0000FF"/>
        </w:rPr>
        <w:t>=</w:t>
      </w:r>
      <w:r w:rsidRPr="00AE6A77">
        <w:rPr>
          <w:rStyle w:val="XMLAttrValue"/>
        </w:rPr>
        <w:t>"NameSpan"</w:t>
      </w:r>
      <w:r w:rsidRPr="001D7939">
        <w:t xml:space="preserve"> </w:t>
      </w:r>
      <w:r w:rsidRPr="00AE6A77">
        <w:rPr>
          <w:rStyle w:val="XMLAttrName"/>
        </w:rPr>
        <w:t>Preferred</w:t>
      </w:r>
      <w:r w:rsidRPr="001D7939">
        <w:rPr>
          <w:color w:val="0000FF"/>
        </w:rPr>
        <w:t>=</w:t>
      </w:r>
      <w:r w:rsidRPr="00AE6A77">
        <w:rPr>
          <w:rStyle w:val="XMLAttrValue"/>
        </w:rPr>
        <w:t>"ToyoCrayola"</w:t>
      </w:r>
      <w:r w:rsidRPr="001D7939">
        <w:rPr>
          <w:color w:val="0000FF"/>
        </w:rPr>
        <w:t>/&gt;</w:t>
      </w:r>
    </w:p>
    <w:p w:rsidR="00EB04BC" w:rsidRPr="001D7939" w:rsidRDefault="00EB04BC" w:rsidP="00780CF1">
      <w:pPr>
        <w:pStyle w:val="Samplecode07"/>
      </w:pPr>
      <w:r w:rsidRPr="001D7939">
        <w:rPr>
          <w:color w:val="0000FF"/>
        </w:rPr>
        <w:t>&lt;/</w:t>
      </w:r>
      <w:r w:rsidRPr="00AE6A77">
        <w:rPr>
          <w:rStyle w:val="XMLTag"/>
        </w:rPr>
        <w:t>ColorIntent</w:t>
      </w:r>
      <w:r w:rsidRPr="001D7939">
        <w:rPr>
          <w:color w:val="0000FF"/>
        </w:rPr>
        <w:t>&gt;</w:t>
      </w:r>
    </w:p>
    <w:p w:rsidR="00EB04BC" w:rsidRPr="001D7939" w:rsidRDefault="00EB04BC" w:rsidP="00780CF1">
      <w:pPr>
        <w:pStyle w:val="Samplecode06"/>
        <w:rPr>
          <w:color w:val="000000"/>
        </w:rPr>
      </w:pPr>
      <w:r w:rsidRPr="001D7939">
        <w:rPr>
          <w:color w:val="0000FF"/>
        </w:rPr>
        <w:t>&lt;/</w:t>
      </w:r>
      <w:r w:rsidRPr="00AE6A77">
        <w:rPr>
          <w:rStyle w:val="XMLTag"/>
        </w:rPr>
        <w:t>ResourcePool</w:t>
      </w:r>
      <w:r w:rsidRPr="001D7939">
        <w:rPr>
          <w:color w:val="0000FF"/>
        </w:rPr>
        <w:t>&gt;</w:t>
      </w:r>
    </w:p>
    <w:p w:rsidR="00EB04BC" w:rsidRPr="001D7939" w:rsidRDefault="00EB04BC" w:rsidP="00780CF1">
      <w:pPr>
        <w:pStyle w:val="Samplecode06"/>
        <w:rPr>
          <w:color w:val="000000"/>
        </w:rPr>
      </w:pPr>
      <w:r w:rsidRPr="001D7939">
        <w:rPr>
          <w:color w:val="0000FF"/>
        </w:rPr>
        <w:t>&lt;</w:t>
      </w:r>
      <w:r w:rsidRPr="00AE6A77">
        <w:rPr>
          <w:rStyle w:val="XMLTag"/>
        </w:rPr>
        <w:t>ResourceLinkPool</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ComponentLink</w:t>
      </w:r>
      <w:r w:rsidRPr="001D7939">
        <w:t xml:space="preserve"> </w:t>
      </w:r>
      <w:r w:rsidRPr="00AE6A77">
        <w:rPr>
          <w:rStyle w:val="XMLAttrName"/>
        </w:rPr>
        <w:t>rRef</w:t>
      </w:r>
      <w:r w:rsidRPr="001D7939">
        <w:rPr>
          <w:color w:val="0000FF"/>
        </w:rPr>
        <w:t>=</w:t>
      </w:r>
      <w:r w:rsidRPr="00AE6A77">
        <w:rPr>
          <w:rStyle w:val="XMLAttrValue"/>
        </w:rPr>
        <w:t>"</w:t>
      </w:r>
      <w:proofErr w:type="gramStart"/>
      <w:r w:rsidRPr="00AE6A77">
        <w:rPr>
          <w:rStyle w:val="XMLAttrValue"/>
        </w:rPr>
        <w:t>Item005(</w:t>
      </w:r>
      <w:proofErr w:type="gramEnd"/>
      <w:r w:rsidRPr="00AE6A77">
        <w:rPr>
          <w:rStyle w:val="XMLAttrValue"/>
        </w:rPr>
        <w:t>SoftCover)"</w:t>
      </w:r>
      <w:r w:rsidRPr="001D7939">
        <w:t xml:space="preserve"> </w:t>
      </w:r>
      <w:r w:rsidRPr="00AE6A77">
        <w:rPr>
          <w:rStyle w:val="XMLAttrName"/>
        </w:rPr>
        <w:t>Usage</w:t>
      </w:r>
      <w:r w:rsidRPr="001D7939">
        <w:rPr>
          <w:color w:val="0000FF"/>
        </w:rPr>
        <w:t>=</w:t>
      </w:r>
      <w:r w:rsidR="00BF11B3" w:rsidRPr="00AE6A77">
        <w:rPr>
          <w:rStyle w:val="XMLAttrValue"/>
        </w:rPr>
        <w:t>"</w:t>
      </w:r>
      <w:r w:rsidR="00516E7A" w:rsidRPr="00AE6A77">
        <w:rPr>
          <w:rStyle w:val="XMLAttrValue"/>
        </w:rPr>
        <w:t>Output</w:t>
      </w:r>
      <w:r w:rsidR="00BF11B3" w:rsidRPr="00AE6A77">
        <w:rPr>
          <w:rStyle w:val="XMLAttrValue"/>
        </w:rPr>
        <w:t>"</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LayoutIntentLink</w:t>
      </w:r>
      <w:r w:rsidRPr="001D7939">
        <w:t xml:space="preserve"> </w:t>
      </w:r>
      <w:r w:rsidRPr="00AE6A77">
        <w:rPr>
          <w:rStyle w:val="XMLAttrName"/>
        </w:rPr>
        <w:t>rRef</w:t>
      </w:r>
      <w:r w:rsidRPr="001D7939">
        <w:rPr>
          <w:color w:val="0000FF"/>
        </w:rPr>
        <w:t>=</w:t>
      </w:r>
      <w:r w:rsidRPr="00AE6A77">
        <w:rPr>
          <w:rStyle w:val="XMLAttrValue"/>
        </w:rPr>
        <w:t>"</w:t>
      </w:r>
      <w:proofErr w:type="gramStart"/>
      <w:r w:rsidRPr="00AE6A77">
        <w:rPr>
          <w:rStyle w:val="XMLAttrValue"/>
        </w:rPr>
        <w:t>Size001(</w:t>
      </w:r>
      <w:proofErr w:type="gramEnd"/>
      <w:r w:rsidRPr="00AE6A77">
        <w:rPr>
          <w:rStyle w:val="XMLAttrValue"/>
        </w:rPr>
        <w:t>Finished)"</w:t>
      </w:r>
      <w:r w:rsidRPr="001D7939">
        <w:t xml:space="preserve"> </w:t>
      </w:r>
      <w:r w:rsidRPr="00AE6A77">
        <w:rPr>
          <w:rStyle w:val="XMLAttrName"/>
        </w:rPr>
        <w:t>Usage</w:t>
      </w:r>
      <w:r w:rsidRPr="001D7939">
        <w:rPr>
          <w:color w:val="0000FF"/>
        </w:rPr>
        <w:t>=</w:t>
      </w:r>
      <w:r w:rsidR="00BF11B3" w:rsidRPr="00AE6A77">
        <w:rPr>
          <w:rStyle w:val="XMLAttrValue"/>
        </w:rPr>
        <w:t>"</w:t>
      </w:r>
      <w:r w:rsidR="00516E7A" w:rsidRPr="00AE6A77">
        <w:rPr>
          <w:rStyle w:val="XMLAttrValue"/>
        </w:rPr>
        <w:t>Input</w:t>
      </w:r>
      <w:r w:rsidR="00BF11B3" w:rsidRPr="00AE6A77">
        <w:rPr>
          <w:rStyle w:val="XMLAttrValue"/>
        </w:rPr>
        <w:t>"</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ColorIntentLink</w:t>
      </w:r>
      <w:r w:rsidRPr="001D7939">
        <w:t xml:space="preserve"> </w:t>
      </w:r>
      <w:r w:rsidRPr="00AE6A77">
        <w:rPr>
          <w:rStyle w:val="XMLAttrName"/>
        </w:rPr>
        <w:t>rRef</w:t>
      </w:r>
      <w:r w:rsidRPr="001D7939">
        <w:rPr>
          <w:color w:val="0000FF"/>
        </w:rPr>
        <w:t>=</w:t>
      </w:r>
      <w:r w:rsidRPr="00AE6A77">
        <w:rPr>
          <w:rStyle w:val="XMLAttrValue"/>
        </w:rPr>
        <w:t>"</w:t>
      </w:r>
      <w:proofErr w:type="gramStart"/>
      <w:r w:rsidRPr="00AE6A77">
        <w:rPr>
          <w:rStyle w:val="XMLAttrValue"/>
        </w:rPr>
        <w:t>Color003(</w:t>
      </w:r>
      <w:proofErr w:type="gramEnd"/>
      <w:r w:rsidRPr="00AE6A77">
        <w:rPr>
          <w:rStyle w:val="XMLAttrValue"/>
        </w:rPr>
        <w:t>SoftCover)"</w:t>
      </w:r>
      <w:r w:rsidRPr="001D7939">
        <w:t xml:space="preserve"> </w:t>
      </w:r>
      <w:r w:rsidRPr="00AE6A77">
        <w:rPr>
          <w:rStyle w:val="XMLAttrName"/>
        </w:rPr>
        <w:t>Usage</w:t>
      </w:r>
      <w:r w:rsidRPr="001D7939">
        <w:rPr>
          <w:color w:val="0000FF"/>
        </w:rPr>
        <w:t>=</w:t>
      </w:r>
      <w:r w:rsidR="00BF11B3" w:rsidRPr="00AE6A77">
        <w:rPr>
          <w:rStyle w:val="XMLAttrValue"/>
        </w:rPr>
        <w:t>"</w:t>
      </w:r>
      <w:r w:rsidR="00516E7A" w:rsidRPr="00AE6A77">
        <w:rPr>
          <w:rStyle w:val="XMLAttrValue"/>
        </w:rPr>
        <w:t>Input</w:t>
      </w:r>
      <w:r w:rsidR="00BF11B3" w:rsidRPr="00AE6A77">
        <w:rPr>
          <w:rStyle w:val="XMLAttrValue"/>
        </w:rPr>
        <w:t>"</w:t>
      </w:r>
      <w:r w:rsidRPr="001D7939">
        <w:rPr>
          <w:color w:val="0000FF"/>
        </w:rPr>
        <w:t>/&gt;</w:t>
      </w:r>
    </w:p>
    <w:p w:rsidR="00EB04BC" w:rsidRPr="001D7939" w:rsidRDefault="00EB04BC" w:rsidP="00780CF1">
      <w:pPr>
        <w:pStyle w:val="Samplecode07"/>
        <w:rPr>
          <w:color w:val="000000"/>
        </w:rPr>
      </w:pPr>
      <w:r w:rsidRPr="001D7939">
        <w:rPr>
          <w:color w:val="0000FF"/>
        </w:rPr>
        <w:t>&lt;</w:t>
      </w:r>
      <w:r w:rsidRPr="00AE6A77">
        <w:rPr>
          <w:rStyle w:val="XMLTag"/>
        </w:rPr>
        <w:t>MediaIntentLink</w:t>
      </w:r>
      <w:r w:rsidRPr="001D7939">
        <w:t xml:space="preserve"> </w:t>
      </w:r>
      <w:r w:rsidRPr="00AE6A77">
        <w:rPr>
          <w:rStyle w:val="XMLAttrName"/>
        </w:rPr>
        <w:t>rRef</w:t>
      </w:r>
      <w:r w:rsidRPr="001D7939">
        <w:rPr>
          <w:color w:val="0000FF"/>
        </w:rPr>
        <w:t>=</w:t>
      </w:r>
      <w:r w:rsidRPr="00AE6A77">
        <w:rPr>
          <w:rStyle w:val="XMLAttrValue"/>
        </w:rPr>
        <w:t>"</w:t>
      </w:r>
      <w:proofErr w:type="gramStart"/>
      <w:r w:rsidRPr="00AE6A77">
        <w:rPr>
          <w:rStyle w:val="XMLAttrValue"/>
        </w:rPr>
        <w:t>Media003(</w:t>
      </w:r>
      <w:proofErr w:type="gramEnd"/>
      <w:r w:rsidRPr="00AE6A77">
        <w:rPr>
          <w:rStyle w:val="XMLAttrValue"/>
        </w:rPr>
        <w:t>SoftCover)"</w:t>
      </w:r>
      <w:r w:rsidRPr="001D7939">
        <w:t xml:space="preserve"> </w:t>
      </w:r>
      <w:r w:rsidRPr="00AE6A77">
        <w:rPr>
          <w:rStyle w:val="XMLAttrName"/>
        </w:rPr>
        <w:t>Usage</w:t>
      </w:r>
      <w:r w:rsidRPr="001D7939">
        <w:rPr>
          <w:color w:val="0000FF"/>
        </w:rPr>
        <w:t>=</w:t>
      </w:r>
      <w:r w:rsidR="00BF11B3" w:rsidRPr="00EF277C">
        <w:rPr>
          <w:rStyle w:val="XMLAttrValue"/>
        </w:rPr>
        <w:t>"</w:t>
      </w:r>
      <w:r w:rsidR="00516E7A" w:rsidRPr="00EF277C">
        <w:rPr>
          <w:rStyle w:val="XMLAttrValue"/>
        </w:rPr>
        <w:t>Input</w:t>
      </w:r>
      <w:r w:rsidR="00BF11B3" w:rsidRPr="00EF277C">
        <w:rPr>
          <w:rStyle w:val="XMLAttrValue"/>
        </w:rPr>
        <w:t>"</w:t>
      </w:r>
      <w:r w:rsidRPr="001D7939">
        <w:rPr>
          <w:color w:val="0000FF"/>
        </w:rPr>
        <w:t>/&gt;</w:t>
      </w:r>
    </w:p>
    <w:p w:rsidR="00EB04BC" w:rsidRPr="001D7939" w:rsidRDefault="00EB04BC" w:rsidP="00780CF1">
      <w:pPr>
        <w:pStyle w:val="Samplecode06"/>
        <w:rPr>
          <w:color w:val="000000"/>
        </w:rPr>
      </w:pPr>
      <w:r w:rsidRPr="001D7939">
        <w:rPr>
          <w:color w:val="0000FF"/>
        </w:rPr>
        <w:t>&lt;/</w:t>
      </w:r>
      <w:r w:rsidRPr="00AE6A77">
        <w:rPr>
          <w:rStyle w:val="XMLTag"/>
        </w:rPr>
        <w:t>ResourceLinkPool</w:t>
      </w:r>
      <w:r w:rsidRPr="001D7939">
        <w:rPr>
          <w:color w:val="0000FF"/>
        </w:rPr>
        <w:t>&gt;</w:t>
      </w:r>
    </w:p>
    <w:p w:rsidR="00EB04BC" w:rsidRPr="001D7939" w:rsidRDefault="00EB04BC" w:rsidP="00780CF1">
      <w:pPr>
        <w:pStyle w:val="Samplecode05"/>
        <w:rPr>
          <w:rFonts w:cs="Arial"/>
          <w:color w:val="000000"/>
          <w:sz w:val="17"/>
          <w:szCs w:val="17"/>
        </w:rPr>
      </w:pPr>
      <w:r w:rsidRPr="001D7939">
        <w:rPr>
          <w:rFonts w:cs="Arial"/>
          <w:color w:val="0000FF"/>
          <w:sz w:val="17"/>
          <w:szCs w:val="17"/>
        </w:rPr>
        <w:t>&lt;/</w:t>
      </w:r>
      <w:r w:rsidRPr="00AE6A77">
        <w:rPr>
          <w:rStyle w:val="XMLTag"/>
        </w:rPr>
        <w:t>JDF</w:t>
      </w:r>
      <w:r w:rsidRPr="001D7939">
        <w:rPr>
          <w:rFonts w:cs="Arial"/>
          <w:color w:val="0000FF"/>
          <w:sz w:val="17"/>
          <w:szCs w:val="17"/>
        </w:rPr>
        <w:t>&gt;</w:t>
      </w:r>
    </w:p>
    <w:p w:rsidR="00EB04BC" w:rsidRPr="001D7939" w:rsidRDefault="00EB04BC" w:rsidP="00715291">
      <w:pPr>
        <w:pStyle w:val="Samplecode04"/>
        <w:rPr>
          <w:color w:val="000000"/>
        </w:rPr>
      </w:pPr>
      <w:r w:rsidRPr="001D7939">
        <w:rPr>
          <w:color w:val="0000FF"/>
        </w:rPr>
        <w:t>&lt;/</w:t>
      </w:r>
      <w:r w:rsidRPr="00AE6A77">
        <w:rPr>
          <w:rStyle w:val="XMLTag"/>
        </w:rPr>
        <w:t>JDF</w:t>
      </w:r>
      <w:r w:rsidRPr="001D7939">
        <w:rPr>
          <w:color w:val="0000FF"/>
        </w:rPr>
        <w:t>&gt;</w:t>
      </w:r>
    </w:p>
    <w:p w:rsidR="00EB04BC" w:rsidRPr="00715291" w:rsidRDefault="00EB04BC" w:rsidP="00715291">
      <w:pPr>
        <w:pStyle w:val="Samplecode04"/>
        <w:rPr>
          <w:szCs w:val="17"/>
        </w:rPr>
      </w:pPr>
      <w:r w:rsidRPr="001D7939">
        <w:rPr>
          <w:color w:val="0000FF"/>
        </w:rPr>
        <w:t>&lt;</w:t>
      </w:r>
      <w:r w:rsidRPr="00AE6A77">
        <w:rPr>
          <w:rStyle w:val="XMLTag"/>
        </w:rPr>
        <w:t>JDF</w:t>
      </w:r>
      <w:r w:rsidRPr="00715291">
        <w:rPr>
          <w:szCs w:val="17"/>
        </w:rPr>
        <w:t xml:space="preserve"> </w:t>
      </w:r>
      <w:r w:rsidRPr="00AE6A77">
        <w:rPr>
          <w:rStyle w:val="XMLAttrName"/>
        </w:rPr>
        <w:t>DescriptiveName</w:t>
      </w:r>
      <w:r w:rsidRPr="00715291">
        <w:rPr>
          <w:szCs w:val="17"/>
        </w:rPr>
        <w:t>=</w:t>
      </w:r>
      <w:r w:rsidRPr="00EF277C">
        <w:rPr>
          <w:rStyle w:val="XMLAttrValue"/>
        </w:rPr>
        <w:t>"text for 224 page book"</w:t>
      </w:r>
      <w:r w:rsidRPr="00715291">
        <w:rPr>
          <w:szCs w:val="17"/>
        </w:rPr>
        <w:t xml:space="preserve"> </w:t>
      </w:r>
      <w:r w:rsidRPr="00AE6A77">
        <w:rPr>
          <w:rStyle w:val="XMLAttrName"/>
        </w:rPr>
        <w:t>ID</w:t>
      </w:r>
      <w:r w:rsidRPr="00715291">
        <w:rPr>
          <w:szCs w:val="17"/>
        </w:rPr>
        <w:t>=</w:t>
      </w:r>
      <w:r w:rsidRPr="00EF277C">
        <w:rPr>
          <w:rStyle w:val="XMLAttrValue"/>
        </w:rPr>
        <w:t>"</w:t>
      </w:r>
      <w:proofErr w:type="gramStart"/>
      <w:r w:rsidRPr="00EF277C">
        <w:rPr>
          <w:rStyle w:val="XMLAttrValue"/>
        </w:rPr>
        <w:t>JDF003(</w:t>
      </w:r>
      <w:proofErr w:type="gramEnd"/>
      <w:r w:rsidRPr="00EF277C">
        <w:rPr>
          <w:rStyle w:val="XMLAttrValue"/>
        </w:rPr>
        <w:t>Text)"</w:t>
      </w:r>
      <w:r w:rsidRPr="00715291">
        <w:rPr>
          <w:szCs w:val="17"/>
        </w:rPr>
        <w:t xml:space="preserve"> </w:t>
      </w:r>
      <w:r w:rsidRPr="00AE6A77">
        <w:rPr>
          <w:rStyle w:val="XMLAttrName"/>
        </w:rPr>
        <w:t>Type</w:t>
      </w:r>
      <w:r w:rsidRPr="00715291">
        <w:rPr>
          <w:szCs w:val="17"/>
        </w:rPr>
        <w:t>=</w:t>
      </w:r>
      <w:r w:rsidRPr="00EF277C">
        <w:rPr>
          <w:rStyle w:val="XMLAttrValue"/>
        </w:rPr>
        <w:t xml:space="preserve">"Product" </w:t>
      </w:r>
      <w:r w:rsidRPr="00AE6A77">
        <w:rPr>
          <w:rStyle w:val="XMLAttrName"/>
        </w:rPr>
        <w:t>Status</w:t>
      </w:r>
      <w:r w:rsidRPr="00715291">
        <w:rPr>
          <w:szCs w:val="17"/>
        </w:rPr>
        <w:t>=</w:t>
      </w:r>
      <w:r w:rsidRPr="00EF277C">
        <w:rPr>
          <w:rStyle w:val="XMLAttrValue"/>
        </w:rPr>
        <w:t>"Waiting"</w:t>
      </w:r>
      <w:r w:rsidRPr="00715291">
        <w:rPr>
          <w:szCs w:val="17"/>
        </w:rPr>
        <w:t>&gt;</w:t>
      </w:r>
    </w:p>
    <w:p w:rsidR="00EB04BC" w:rsidRPr="00715291" w:rsidRDefault="00EB04BC" w:rsidP="00715291">
      <w:pPr>
        <w:pStyle w:val="Samplecode05"/>
      </w:pPr>
      <w:r w:rsidRPr="00715291">
        <w:t>&lt;</w:t>
      </w:r>
      <w:r w:rsidRPr="00AE6A77">
        <w:rPr>
          <w:rStyle w:val="XMLTag"/>
        </w:rPr>
        <w:t>ResourcePool</w:t>
      </w:r>
      <w:r w:rsidRPr="00715291">
        <w:t>&gt;</w:t>
      </w:r>
    </w:p>
    <w:p w:rsidR="00EB04BC" w:rsidRPr="00715291" w:rsidRDefault="00EB04BC" w:rsidP="00715291">
      <w:pPr>
        <w:pStyle w:val="Samplecode06"/>
      </w:pPr>
      <w:r w:rsidRPr="00715291">
        <w:t>&lt;</w:t>
      </w:r>
      <w:r w:rsidRPr="00AE6A77">
        <w:rPr>
          <w:rStyle w:val="XMLTag"/>
        </w:rPr>
        <w:t>Component</w:t>
      </w:r>
      <w:r w:rsidRPr="00715291">
        <w:t xml:space="preserve"> </w:t>
      </w:r>
      <w:r w:rsidRPr="00AE6A77">
        <w:rPr>
          <w:rStyle w:val="XMLAttrName"/>
        </w:rPr>
        <w:t>ID</w:t>
      </w:r>
      <w:r w:rsidRPr="00715291">
        <w:t>=</w:t>
      </w:r>
      <w:r w:rsidRPr="00EF277C">
        <w:rPr>
          <w:rStyle w:val="XMLAttrValue"/>
        </w:rPr>
        <w:t>"</w:t>
      </w:r>
      <w:proofErr w:type="gramStart"/>
      <w:r w:rsidRPr="00EF277C">
        <w:rPr>
          <w:rStyle w:val="XMLAttrValue"/>
        </w:rPr>
        <w:t>Item004(</w:t>
      </w:r>
      <w:proofErr w:type="gramEnd"/>
      <w:r w:rsidRPr="00EF277C">
        <w:rPr>
          <w:rStyle w:val="XMLAttrValue"/>
        </w:rPr>
        <w:t>Text)"</w:t>
      </w:r>
      <w:r w:rsidRPr="00715291">
        <w:t xml:space="preserve"> </w:t>
      </w:r>
      <w:r w:rsidRPr="00AE6A77">
        <w:rPr>
          <w:rStyle w:val="XMLAttrName"/>
        </w:rPr>
        <w:t>Class</w:t>
      </w:r>
      <w:r w:rsidRPr="00715291">
        <w:t>=</w:t>
      </w:r>
      <w:r w:rsidRPr="00EF277C">
        <w:rPr>
          <w:rStyle w:val="XMLAttrValue"/>
        </w:rPr>
        <w:t>"Quantity"</w:t>
      </w:r>
      <w:r w:rsidRPr="00715291">
        <w:t xml:space="preserve"> </w:t>
      </w:r>
      <w:r w:rsidRPr="00AE6A77">
        <w:rPr>
          <w:rStyle w:val="XMLAttrName"/>
        </w:rPr>
        <w:t>Status</w:t>
      </w:r>
      <w:r w:rsidRPr="00715291">
        <w:t>=</w:t>
      </w:r>
      <w:r w:rsidRPr="00EF277C">
        <w:rPr>
          <w:rStyle w:val="XMLAttrValue"/>
        </w:rPr>
        <w:t>"Unavailable"</w:t>
      </w:r>
      <w:r w:rsidRPr="00715291">
        <w:t xml:space="preserve"> </w:t>
      </w:r>
      <w:r w:rsidRPr="00AE6A77">
        <w:rPr>
          <w:rStyle w:val="XMLAttrName"/>
        </w:rPr>
        <w:t>DescriptiveName</w:t>
      </w:r>
      <w:r w:rsidRPr="00715291">
        <w:t>=</w:t>
      </w:r>
      <w:r w:rsidR="00EF277C">
        <w:br/>
      </w:r>
      <w:r w:rsidRPr="00EF277C">
        <w:rPr>
          <w:rStyle w:val="XMLAttrValue"/>
        </w:rPr>
        <w:t>"Reader text for hard or soft cover 224</w:t>
      </w:r>
      <w:r w:rsidRPr="00715291">
        <w:t xml:space="preserve"> </w:t>
      </w:r>
      <w:r w:rsidRPr="00EF277C">
        <w:rPr>
          <w:rStyle w:val="XMLAttrValue"/>
        </w:rPr>
        <w:t>page book"</w:t>
      </w:r>
      <w:r w:rsidRPr="00715291">
        <w:t xml:space="preserve"> </w:t>
      </w:r>
      <w:r w:rsidRPr="00AE6A77">
        <w:rPr>
          <w:rStyle w:val="XMLAttrName"/>
        </w:rPr>
        <w:t>ComponentType</w:t>
      </w:r>
      <w:r w:rsidRPr="00715291">
        <w:t>=</w:t>
      </w:r>
      <w:r w:rsidRPr="00EF277C">
        <w:rPr>
          <w:rStyle w:val="XMLAttrValue"/>
        </w:rPr>
        <w:t>"PartialProduct"</w:t>
      </w:r>
      <w:r w:rsidRPr="00715291">
        <w:t>/&gt;</w:t>
      </w:r>
    </w:p>
    <w:p w:rsidR="00EB04BC" w:rsidRPr="00715291" w:rsidRDefault="00EB04BC" w:rsidP="00715291">
      <w:pPr>
        <w:pStyle w:val="Samplecode06"/>
      </w:pPr>
      <w:r w:rsidRPr="00715291">
        <w:t>&lt;</w:t>
      </w:r>
      <w:r w:rsidRPr="00AE6A77">
        <w:rPr>
          <w:rStyle w:val="XMLTag"/>
        </w:rPr>
        <w:t>ColorIntent</w:t>
      </w:r>
      <w:r w:rsidRPr="00715291">
        <w:t xml:space="preserve"> </w:t>
      </w:r>
      <w:r w:rsidRPr="00AE6A77">
        <w:rPr>
          <w:rStyle w:val="XMLAttrName"/>
        </w:rPr>
        <w:t>ID</w:t>
      </w:r>
      <w:r w:rsidRPr="00715291">
        <w:t>=</w:t>
      </w:r>
      <w:r w:rsidRPr="00EF277C">
        <w:rPr>
          <w:rStyle w:val="XMLAttrValue"/>
        </w:rPr>
        <w:t>"</w:t>
      </w:r>
      <w:proofErr w:type="gramStart"/>
      <w:r w:rsidRPr="00EF277C">
        <w:rPr>
          <w:rStyle w:val="XMLAttrValue"/>
        </w:rPr>
        <w:t>Color001(</w:t>
      </w:r>
      <w:proofErr w:type="gramEnd"/>
      <w:r w:rsidRPr="00EF277C">
        <w:rPr>
          <w:rStyle w:val="XMLAttrValue"/>
        </w:rPr>
        <w:t>Text)"</w:t>
      </w:r>
      <w:r w:rsidRPr="00715291">
        <w:t xml:space="preserve"> </w:t>
      </w:r>
      <w:r w:rsidRPr="00AE6A77">
        <w:rPr>
          <w:rStyle w:val="XMLAttrName"/>
        </w:rPr>
        <w:t>Class</w:t>
      </w:r>
      <w:r w:rsidRPr="00715291">
        <w:t>=</w:t>
      </w:r>
      <w:r w:rsidRPr="00EF277C">
        <w:rPr>
          <w:rStyle w:val="XMLAttrValue"/>
        </w:rPr>
        <w:t>"Intent"</w:t>
      </w:r>
      <w:r w:rsidRPr="00715291">
        <w:t xml:space="preserve"> </w:t>
      </w:r>
      <w:r w:rsidRPr="00AE6A77">
        <w:rPr>
          <w:rStyle w:val="XMLAttrName"/>
        </w:rPr>
        <w:t>Status</w:t>
      </w:r>
      <w:r w:rsidRPr="00715291">
        <w:t>=</w:t>
      </w:r>
      <w:r w:rsidRPr="00EF277C">
        <w:rPr>
          <w:rStyle w:val="XMLAttrValue"/>
        </w:rPr>
        <w:t>"Available"</w:t>
      </w:r>
      <w:r w:rsidRPr="00715291">
        <w:t>&gt;</w:t>
      </w:r>
    </w:p>
    <w:p w:rsidR="00EB04BC" w:rsidRPr="00715291" w:rsidRDefault="00EB04BC" w:rsidP="00715291">
      <w:pPr>
        <w:pStyle w:val="Samplecode07"/>
      </w:pPr>
      <w:r w:rsidRPr="00715291">
        <w:t>&lt;</w:t>
      </w:r>
      <w:r w:rsidRPr="00AE6A77">
        <w:rPr>
          <w:rStyle w:val="XMLTag"/>
        </w:rPr>
        <w:t>Coverage</w:t>
      </w:r>
      <w:r w:rsidRPr="00715291">
        <w:t xml:space="preserve"> </w:t>
      </w:r>
      <w:r w:rsidRPr="00AE6A77">
        <w:rPr>
          <w:rStyle w:val="XMLAttrName"/>
        </w:rPr>
        <w:t>DataType</w:t>
      </w:r>
      <w:r w:rsidRPr="00715291">
        <w:t>=</w:t>
      </w:r>
      <w:r w:rsidRPr="00EF277C">
        <w:rPr>
          <w:rStyle w:val="XMLAttrValue"/>
        </w:rPr>
        <w:t>"NumberSpan"</w:t>
      </w:r>
      <w:r w:rsidRPr="00715291">
        <w:t xml:space="preserve"> </w:t>
      </w:r>
      <w:r w:rsidRPr="00AE6A77">
        <w:rPr>
          <w:rStyle w:val="XMLAttrName"/>
        </w:rPr>
        <w:t>Preferred</w:t>
      </w:r>
      <w:r w:rsidRPr="00715291">
        <w:t>=</w:t>
      </w:r>
      <w:r w:rsidRPr="00EF277C">
        <w:rPr>
          <w:rStyle w:val="XMLAttrValue"/>
        </w:rPr>
        <w:t>"10"</w:t>
      </w:r>
      <w:r w:rsidRPr="00715291">
        <w:t>/&gt;</w:t>
      </w:r>
    </w:p>
    <w:p w:rsidR="00EB04BC" w:rsidRPr="00715291" w:rsidRDefault="00EB04BC" w:rsidP="00715291">
      <w:pPr>
        <w:pStyle w:val="Samplecode07"/>
      </w:pPr>
      <w:r w:rsidRPr="00715291">
        <w:t>&lt;</w:t>
      </w:r>
      <w:r w:rsidRPr="00AE6A77">
        <w:rPr>
          <w:rStyle w:val="XMLTag"/>
        </w:rPr>
        <w:t>ColorStandard</w:t>
      </w:r>
      <w:r w:rsidRPr="00715291">
        <w:t xml:space="preserve"> </w:t>
      </w:r>
      <w:r w:rsidRPr="00AE6A77">
        <w:rPr>
          <w:rStyle w:val="XMLAttrName"/>
        </w:rPr>
        <w:t>DataType</w:t>
      </w:r>
      <w:r w:rsidRPr="00715291">
        <w:t>=</w:t>
      </w:r>
      <w:r w:rsidRPr="00EF277C">
        <w:rPr>
          <w:rStyle w:val="XMLAttrValue"/>
        </w:rPr>
        <w:t>"NameSpan"</w:t>
      </w:r>
      <w:r w:rsidRPr="00715291">
        <w:t xml:space="preserve"> </w:t>
      </w:r>
      <w:r w:rsidRPr="00AE6A77">
        <w:rPr>
          <w:rStyle w:val="XMLAttrName"/>
        </w:rPr>
        <w:t>Preferred</w:t>
      </w:r>
      <w:r w:rsidRPr="00715291">
        <w:t>=</w:t>
      </w:r>
      <w:r w:rsidRPr="00EF277C">
        <w:rPr>
          <w:rStyle w:val="XMLAttrValue"/>
        </w:rPr>
        <w:t>"MonoChrome"</w:t>
      </w:r>
      <w:r w:rsidRPr="00715291">
        <w:t>/&gt;</w:t>
      </w:r>
    </w:p>
    <w:p w:rsidR="00EB04BC" w:rsidRPr="00715291" w:rsidRDefault="00EB04BC" w:rsidP="00715291">
      <w:pPr>
        <w:pStyle w:val="Samplecode07"/>
      </w:pPr>
      <w:r w:rsidRPr="00715291">
        <w:t>&lt;</w:t>
      </w:r>
      <w:r w:rsidRPr="00AE6A77">
        <w:rPr>
          <w:rStyle w:val="XMLTag"/>
        </w:rPr>
        <w:t>InkManufacturer</w:t>
      </w:r>
      <w:r w:rsidRPr="00715291">
        <w:t xml:space="preserve"> </w:t>
      </w:r>
      <w:r w:rsidRPr="00AE6A77">
        <w:rPr>
          <w:rStyle w:val="XMLAttrName"/>
        </w:rPr>
        <w:t>Range</w:t>
      </w:r>
      <w:r w:rsidRPr="00715291">
        <w:t>=</w:t>
      </w:r>
      <w:r w:rsidRPr="00EF277C">
        <w:rPr>
          <w:rStyle w:val="XMLAttrValue"/>
        </w:rPr>
        <w:t>"Black"</w:t>
      </w:r>
      <w:r w:rsidRPr="00715291">
        <w:t xml:space="preserve"> </w:t>
      </w:r>
      <w:r w:rsidRPr="00AE6A77">
        <w:rPr>
          <w:rStyle w:val="XMLAttrName"/>
        </w:rPr>
        <w:t>DataType</w:t>
      </w:r>
      <w:r w:rsidRPr="00715291">
        <w:t>=</w:t>
      </w:r>
      <w:r w:rsidRPr="00EF277C">
        <w:rPr>
          <w:rStyle w:val="XMLAttrValue"/>
        </w:rPr>
        <w:t>"NameSpan</w:t>
      </w:r>
      <w:r w:rsidRPr="00715291">
        <w:t>"/&gt;</w:t>
      </w:r>
    </w:p>
    <w:p w:rsidR="00EB04BC" w:rsidRPr="00715291" w:rsidRDefault="00EB04BC" w:rsidP="00715291">
      <w:pPr>
        <w:pStyle w:val="Samplecode06"/>
      </w:pPr>
      <w:r w:rsidRPr="00715291">
        <w:t>&lt;/</w:t>
      </w:r>
      <w:r w:rsidRPr="00AE6A77">
        <w:rPr>
          <w:rStyle w:val="XMLTag"/>
        </w:rPr>
        <w:t>ColorIntent</w:t>
      </w:r>
      <w:r w:rsidRPr="00715291">
        <w:t>&gt;</w:t>
      </w:r>
    </w:p>
    <w:p w:rsidR="00EB04BC" w:rsidRPr="00715291" w:rsidRDefault="00EB04BC" w:rsidP="00715291">
      <w:pPr>
        <w:pStyle w:val="Samplecode06"/>
      </w:pPr>
      <w:r w:rsidRPr="00715291">
        <w:t>&lt;</w:t>
      </w:r>
      <w:r w:rsidRPr="00AE6A77">
        <w:rPr>
          <w:rStyle w:val="XMLTag"/>
        </w:rPr>
        <w:t>MediaIntent</w:t>
      </w:r>
      <w:r w:rsidRPr="00715291">
        <w:t xml:space="preserve"> </w:t>
      </w:r>
      <w:r w:rsidRPr="00AE6A77">
        <w:rPr>
          <w:rStyle w:val="XMLAttrName"/>
        </w:rPr>
        <w:t>ID</w:t>
      </w:r>
      <w:r w:rsidRPr="00715291">
        <w:t>=</w:t>
      </w:r>
      <w:r w:rsidRPr="00EF277C">
        <w:rPr>
          <w:rStyle w:val="XMLAttrValue"/>
        </w:rPr>
        <w:t>"</w:t>
      </w:r>
      <w:proofErr w:type="gramStart"/>
      <w:r w:rsidRPr="00EF277C">
        <w:rPr>
          <w:rStyle w:val="XMLAttrValue"/>
        </w:rPr>
        <w:t>Media001(</w:t>
      </w:r>
      <w:proofErr w:type="gramEnd"/>
      <w:r w:rsidRPr="00EF277C">
        <w:rPr>
          <w:rStyle w:val="XMLAttrValue"/>
        </w:rPr>
        <w:t>Text)"</w:t>
      </w:r>
      <w:r w:rsidRPr="00715291">
        <w:t xml:space="preserve"> </w:t>
      </w:r>
      <w:r w:rsidRPr="00AE6A77">
        <w:rPr>
          <w:rStyle w:val="XMLAttrName"/>
        </w:rPr>
        <w:t>Class</w:t>
      </w:r>
      <w:r w:rsidRPr="00715291">
        <w:t>=</w:t>
      </w:r>
      <w:r w:rsidRPr="00EF277C">
        <w:rPr>
          <w:rStyle w:val="XMLAttrValue"/>
        </w:rPr>
        <w:t>"Intent"</w:t>
      </w:r>
      <w:r w:rsidRPr="00715291">
        <w:t xml:space="preserve"> </w:t>
      </w:r>
      <w:r w:rsidRPr="00AE6A77">
        <w:rPr>
          <w:rStyle w:val="XMLAttrName"/>
        </w:rPr>
        <w:t>Status</w:t>
      </w:r>
      <w:r w:rsidRPr="00715291">
        <w:t>="Available"&gt;</w:t>
      </w:r>
    </w:p>
    <w:p w:rsidR="00EB04BC" w:rsidRPr="00715291" w:rsidRDefault="00EB04BC" w:rsidP="00715291">
      <w:pPr>
        <w:pStyle w:val="Samplecode07"/>
      </w:pPr>
      <w:r w:rsidRPr="00715291">
        <w:t>&lt;</w:t>
      </w:r>
      <w:r w:rsidRPr="00AE6A77">
        <w:rPr>
          <w:rStyle w:val="XMLTag"/>
        </w:rPr>
        <w:t>FrontCoatings</w:t>
      </w:r>
      <w:r w:rsidRPr="00715291">
        <w:t xml:space="preserve"> </w:t>
      </w:r>
      <w:r w:rsidRPr="00AE6A77">
        <w:rPr>
          <w:rStyle w:val="XMLAttrName"/>
        </w:rPr>
        <w:t>DataType</w:t>
      </w:r>
      <w:r w:rsidRPr="00715291">
        <w:t xml:space="preserve">="NameSpan" </w:t>
      </w:r>
      <w:r w:rsidRPr="00AE6A77">
        <w:rPr>
          <w:rStyle w:val="XMLAttrName"/>
        </w:rPr>
        <w:t>Preferred</w:t>
      </w:r>
      <w:r w:rsidRPr="00715291">
        <w:t>="None"/&gt;</w:t>
      </w:r>
    </w:p>
    <w:p w:rsidR="00EB04BC" w:rsidRPr="00715291" w:rsidRDefault="00EB04BC" w:rsidP="00715291">
      <w:pPr>
        <w:pStyle w:val="Samplecode07"/>
      </w:pPr>
      <w:r w:rsidRPr="00715291">
        <w:t>&lt;</w:t>
      </w:r>
      <w:r w:rsidRPr="00AE6A77">
        <w:rPr>
          <w:rStyle w:val="XMLTag"/>
        </w:rPr>
        <w:t>StockType</w:t>
      </w:r>
      <w:r w:rsidRPr="00715291">
        <w:t xml:space="preserve"> </w:t>
      </w:r>
      <w:r w:rsidRPr="00AE6A77">
        <w:rPr>
          <w:rStyle w:val="XMLAttrName"/>
        </w:rPr>
        <w:t>DataType</w:t>
      </w:r>
      <w:r w:rsidRPr="00715291">
        <w:t>=</w:t>
      </w:r>
      <w:r w:rsidRPr="00EF277C">
        <w:rPr>
          <w:rStyle w:val="XMLAttrValue"/>
        </w:rPr>
        <w:t>"NameSpan"</w:t>
      </w:r>
      <w:r w:rsidRPr="00715291">
        <w:t xml:space="preserve"> </w:t>
      </w:r>
      <w:r w:rsidRPr="00AE6A77">
        <w:rPr>
          <w:rStyle w:val="XMLAttrName"/>
        </w:rPr>
        <w:t>Preferred</w:t>
      </w:r>
      <w:r w:rsidRPr="00715291">
        <w:t>=</w:t>
      </w:r>
      <w:r w:rsidRPr="00EF277C">
        <w:rPr>
          <w:rStyle w:val="XMLAttrValue"/>
        </w:rPr>
        <w:t>"bond"</w:t>
      </w:r>
      <w:r w:rsidRPr="00715291">
        <w:t>/&gt;</w:t>
      </w:r>
    </w:p>
    <w:p w:rsidR="00EB04BC" w:rsidRPr="00715291" w:rsidRDefault="00EB04BC" w:rsidP="00715291">
      <w:pPr>
        <w:pStyle w:val="Samplecode07"/>
      </w:pPr>
      <w:r w:rsidRPr="00715291">
        <w:t>&lt;</w:t>
      </w:r>
      <w:r w:rsidRPr="00AE6A77">
        <w:rPr>
          <w:rStyle w:val="XMLTag"/>
        </w:rPr>
        <w:t>USWeight</w:t>
      </w:r>
      <w:r w:rsidRPr="00715291">
        <w:t xml:space="preserve"> </w:t>
      </w:r>
      <w:r w:rsidRPr="00AE6A77">
        <w:rPr>
          <w:rStyle w:val="XMLAttrName"/>
        </w:rPr>
        <w:t>DataType</w:t>
      </w:r>
      <w:r w:rsidRPr="00715291">
        <w:t>=</w:t>
      </w:r>
      <w:r w:rsidRPr="00EF277C">
        <w:rPr>
          <w:rStyle w:val="XMLAttrValue"/>
        </w:rPr>
        <w:t>"NumberSpan"</w:t>
      </w:r>
      <w:r w:rsidRPr="00715291">
        <w:t xml:space="preserve"> </w:t>
      </w:r>
      <w:r w:rsidRPr="00AE6A77">
        <w:rPr>
          <w:rStyle w:val="XMLAttrName"/>
        </w:rPr>
        <w:t>Preferred</w:t>
      </w:r>
      <w:r w:rsidRPr="00715291">
        <w:t>=</w:t>
      </w:r>
      <w:r w:rsidRPr="00EF277C">
        <w:rPr>
          <w:rStyle w:val="XMLAttrValue"/>
        </w:rPr>
        <w:t>"9"</w:t>
      </w:r>
      <w:r w:rsidRPr="00715291">
        <w:t>/&gt;</w:t>
      </w:r>
    </w:p>
    <w:p w:rsidR="00EB04BC" w:rsidRPr="00715291" w:rsidRDefault="00EB04BC" w:rsidP="00715291">
      <w:pPr>
        <w:pStyle w:val="Samplecode07"/>
      </w:pPr>
      <w:r w:rsidRPr="00715291">
        <w:t>&lt;</w:t>
      </w:r>
      <w:r w:rsidRPr="00AE6A77">
        <w:rPr>
          <w:rStyle w:val="XMLTag"/>
        </w:rPr>
        <w:t>Opacity</w:t>
      </w:r>
      <w:r w:rsidRPr="00715291">
        <w:t xml:space="preserve"> </w:t>
      </w:r>
      <w:r w:rsidRPr="00AE6A77">
        <w:rPr>
          <w:rStyle w:val="XMLAttrName"/>
        </w:rPr>
        <w:t>DataType</w:t>
      </w:r>
      <w:r w:rsidRPr="00715291">
        <w:t>=</w:t>
      </w:r>
      <w:r w:rsidRPr="00EF277C">
        <w:rPr>
          <w:rStyle w:val="XMLAttrValue"/>
        </w:rPr>
        <w:t>"EnumerationSpan"</w:t>
      </w:r>
      <w:r w:rsidRPr="00715291">
        <w:t xml:space="preserve"> </w:t>
      </w:r>
      <w:r w:rsidRPr="00AE6A77">
        <w:rPr>
          <w:rStyle w:val="XMLAttrName"/>
        </w:rPr>
        <w:t>Preferred</w:t>
      </w:r>
      <w:r w:rsidRPr="00715291">
        <w:t>=</w:t>
      </w:r>
      <w:r w:rsidRPr="00EF277C">
        <w:rPr>
          <w:rStyle w:val="XMLAttrValue"/>
        </w:rPr>
        <w:t>"Opaque"</w:t>
      </w:r>
      <w:r w:rsidRPr="00715291">
        <w:t>/&gt;</w:t>
      </w:r>
    </w:p>
    <w:p w:rsidR="00EB04BC" w:rsidRPr="00715291" w:rsidRDefault="00EB04BC" w:rsidP="00715291">
      <w:pPr>
        <w:pStyle w:val="Samplecode06"/>
      </w:pPr>
      <w:r w:rsidRPr="00715291">
        <w:t>&lt;/</w:t>
      </w:r>
      <w:r w:rsidRPr="00AE6A77">
        <w:rPr>
          <w:rStyle w:val="XMLTag"/>
        </w:rPr>
        <w:t>MediaIntent</w:t>
      </w:r>
      <w:r w:rsidRPr="00715291">
        <w:t>&gt;</w:t>
      </w:r>
    </w:p>
    <w:p w:rsidR="00EB04BC" w:rsidRPr="00715291" w:rsidRDefault="00EB04BC" w:rsidP="00715291">
      <w:pPr>
        <w:pStyle w:val="Samplecode05"/>
      </w:pPr>
      <w:r w:rsidRPr="00715291">
        <w:t>&lt;/</w:t>
      </w:r>
      <w:r w:rsidRPr="00AE6A77">
        <w:rPr>
          <w:rStyle w:val="XMLTag"/>
        </w:rPr>
        <w:t>ResourcePool</w:t>
      </w:r>
      <w:r w:rsidRPr="00715291">
        <w:t>&gt;</w:t>
      </w:r>
    </w:p>
    <w:p w:rsidR="00EB04BC" w:rsidRPr="00715291" w:rsidRDefault="00EB04BC" w:rsidP="00715291">
      <w:pPr>
        <w:pStyle w:val="Samplecode05"/>
      </w:pPr>
      <w:r w:rsidRPr="00715291">
        <w:t>&lt;</w:t>
      </w:r>
      <w:r w:rsidRPr="00AE6A77">
        <w:rPr>
          <w:rStyle w:val="XMLTag"/>
        </w:rPr>
        <w:t>ResourceLinkPool</w:t>
      </w:r>
      <w:r w:rsidRPr="00715291">
        <w:t>&gt;</w:t>
      </w:r>
    </w:p>
    <w:p w:rsidR="00EB04BC" w:rsidRPr="00715291" w:rsidRDefault="00EB04BC" w:rsidP="00715291">
      <w:pPr>
        <w:pStyle w:val="Samplecode06"/>
      </w:pPr>
      <w:r w:rsidRPr="00715291">
        <w:t>&lt;</w:t>
      </w:r>
      <w:r w:rsidRPr="00AE6A77">
        <w:rPr>
          <w:rStyle w:val="XMLTag"/>
        </w:rPr>
        <w:t>ComponentLink</w:t>
      </w:r>
      <w:r w:rsidRPr="00715291">
        <w:t xml:space="preserve"> </w:t>
      </w:r>
      <w:r w:rsidRPr="00AE6A77">
        <w:rPr>
          <w:rStyle w:val="XMLAttrName"/>
        </w:rPr>
        <w:t>rRef</w:t>
      </w:r>
      <w:r w:rsidRPr="00715291">
        <w:t>=</w:t>
      </w:r>
      <w:r w:rsidRPr="00EF277C">
        <w:rPr>
          <w:rStyle w:val="XMLAttrValue"/>
        </w:rPr>
        <w:t>"</w:t>
      </w:r>
      <w:proofErr w:type="gramStart"/>
      <w:r w:rsidRPr="00EF277C">
        <w:rPr>
          <w:rStyle w:val="XMLAttrValue"/>
        </w:rPr>
        <w:t>Item004(</w:t>
      </w:r>
      <w:proofErr w:type="gramEnd"/>
      <w:r w:rsidRPr="00EF277C">
        <w:rPr>
          <w:rStyle w:val="XMLAttrValue"/>
        </w:rPr>
        <w:t>Text)"</w:t>
      </w:r>
      <w:r w:rsidRPr="00715291">
        <w:t xml:space="preserve"> </w:t>
      </w:r>
      <w:r w:rsidRPr="00AE6A77">
        <w:rPr>
          <w:rStyle w:val="XMLAttrName"/>
        </w:rPr>
        <w:t>Usage</w:t>
      </w:r>
      <w:r w:rsidRPr="00715291">
        <w:t>=</w:t>
      </w:r>
      <w:r w:rsidR="00BF11B3" w:rsidRPr="00EF277C">
        <w:rPr>
          <w:rStyle w:val="XMLAttrValue"/>
        </w:rPr>
        <w:t>"</w:t>
      </w:r>
      <w:r w:rsidR="00516E7A" w:rsidRPr="00EF277C">
        <w:rPr>
          <w:rStyle w:val="XMLAttrValue"/>
        </w:rPr>
        <w:t>Output</w:t>
      </w:r>
      <w:r w:rsidR="00BF11B3" w:rsidRPr="00EF277C">
        <w:rPr>
          <w:rStyle w:val="XMLAttrValue"/>
        </w:rPr>
        <w:t>"</w:t>
      </w:r>
      <w:r w:rsidRPr="00715291">
        <w:t>/&gt;</w:t>
      </w:r>
    </w:p>
    <w:p w:rsidR="00EB04BC" w:rsidRPr="00715291" w:rsidRDefault="00EB04BC" w:rsidP="00715291">
      <w:pPr>
        <w:pStyle w:val="Samplecode06"/>
      </w:pPr>
      <w:r w:rsidRPr="00715291">
        <w:t>&lt;</w:t>
      </w:r>
      <w:r w:rsidRPr="00AE6A77">
        <w:rPr>
          <w:rStyle w:val="XMLTag"/>
        </w:rPr>
        <w:t>ColorIntentLink</w:t>
      </w:r>
      <w:r w:rsidRPr="00715291">
        <w:t xml:space="preserve"> </w:t>
      </w:r>
      <w:r w:rsidRPr="00AE6A77">
        <w:rPr>
          <w:rStyle w:val="XMLAttrName"/>
        </w:rPr>
        <w:t>rRef</w:t>
      </w:r>
      <w:r w:rsidRPr="00715291">
        <w:t>=</w:t>
      </w:r>
      <w:r w:rsidRPr="00EF277C">
        <w:rPr>
          <w:rStyle w:val="XMLAttrValue"/>
        </w:rPr>
        <w:t>"</w:t>
      </w:r>
      <w:proofErr w:type="gramStart"/>
      <w:r w:rsidRPr="00EF277C">
        <w:rPr>
          <w:rStyle w:val="XMLAttrValue"/>
        </w:rPr>
        <w:t>Color001(</w:t>
      </w:r>
      <w:proofErr w:type="gramEnd"/>
      <w:r w:rsidRPr="00EF277C">
        <w:rPr>
          <w:rStyle w:val="XMLAttrValue"/>
        </w:rPr>
        <w:t>Text)"</w:t>
      </w:r>
      <w:r w:rsidRPr="00715291">
        <w:t xml:space="preserve"> </w:t>
      </w:r>
      <w:r w:rsidRPr="00AE6A77">
        <w:rPr>
          <w:rStyle w:val="XMLAttrName"/>
        </w:rPr>
        <w:t>Usage</w:t>
      </w:r>
      <w:r w:rsidRPr="00715291">
        <w:t>=</w:t>
      </w:r>
      <w:r w:rsidR="00BF11B3" w:rsidRPr="00EF277C">
        <w:rPr>
          <w:rStyle w:val="XMLAttrValue"/>
        </w:rPr>
        <w:t>"</w:t>
      </w:r>
      <w:r w:rsidR="00516E7A" w:rsidRPr="00EF277C">
        <w:rPr>
          <w:rStyle w:val="XMLAttrValue"/>
        </w:rPr>
        <w:t>Input</w:t>
      </w:r>
      <w:r w:rsidR="00BF11B3" w:rsidRPr="00EF277C">
        <w:rPr>
          <w:rStyle w:val="XMLAttrValue"/>
        </w:rPr>
        <w:t>"</w:t>
      </w:r>
      <w:r w:rsidRPr="00715291">
        <w:t>/&gt;</w:t>
      </w:r>
    </w:p>
    <w:p w:rsidR="00EB04BC" w:rsidRPr="00715291" w:rsidRDefault="00EB04BC" w:rsidP="00715291">
      <w:pPr>
        <w:pStyle w:val="Samplecode06"/>
      </w:pPr>
      <w:r w:rsidRPr="00715291">
        <w:t>&lt;</w:t>
      </w:r>
      <w:r w:rsidRPr="00AE6A77">
        <w:rPr>
          <w:rStyle w:val="XMLTag"/>
        </w:rPr>
        <w:t>MediaIntentLink</w:t>
      </w:r>
      <w:r w:rsidRPr="00715291">
        <w:t xml:space="preserve"> </w:t>
      </w:r>
      <w:r w:rsidRPr="00AE6A77">
        <w:rPr>
          <w:rStyle w:val="XMLAttrName"/>
        </w:rPr>
        <w:t>rRef</w:t>
      </w:r>
      <w:r w:rsidRPr="00715291">
        <w:t>=</w:t>
      </w:r>
      <w:r w:rsidRPr="00EF277C">
        <w:rPr>
          <w:rStyle w:val="XMLAttrValue"/>
        </w:rPr>
        <w:t>"</w:t>
      </w:r>
      <w:proofErr w:type="gramStart"/>
      <w:r w:rsidRPr="00EF277C">
        <w:rPr>
          <w:rStyle w:val="XMLAttrValue"/>
        </w:rPr>
        <w:t>Media001(</w:t>
      </w:r>
      <w:proofErr w:type="gramEnd"/>
      <w:r w:rsidRPr="00EF277C">
        <w:rPr>
          <w:rStyle w:val="XMLAttrValue"/>
        </w:rPr>
        <w:t>Text)"</w:t>
      </w:r>
      <w:r w:rsidRPr="00715291">
        <w:t xml:space="preserve"> </w:t>
      </w:r>
      <w:r w:rsidRPr="00AE6A77">
        <w:rPr>
          <w:rStyle w:val="XMLAttrName"/>
        </w:rPr>
        <w:t>Usage</w:t>
      </w:r>
      <w:r w:rsidRPr="00715291">
        <w:t>=</w:t>
      </w:r>
      <w:r w:rsidR="00BF11B3" w:rsidRPr="00EF277C">
        <w:rPr>
          <w:rStyle w:val="XMLAttrValue"/>
        </w:rPr>
        <w:t>"</w:t>
      </w:r>
      <w:r w:rsidR="00516E7A" w:rsidRPr="00EF277C">
        <w:rPr>
          <w:rStyle w:val="XMLAttrValue"/>
        </w:rPr>
        <w:t>Input</w:t>
      </w:r>
      <w:r w:rsidR="00BF11B3" w:rsidRPr="00EF277C">
        <w:rPr>
          <w:rStyle w:val="XMLAttrValue"/>
        </w:rPr>
        <w:t>"</w:t>
      </w:r>
      <w:r w:rsidRPr="00715291">
        <w:t>/&gt;</w:t>
      </w:r>
    </w:p>
    <w:p w:rsidR="00EB04BC" w:rsidRPr="00715291" w:rsidRDefault="00EB04BC" w:rsidP="00715291">
      <w:pPr>
        <w:pStyle w:val="Samplecode06"/>
      </w:pPr>
      <w:r w:rsidRPr="00715291">
        <w:t>&lt;</w:t>
      </w:r>
      <w:r w:rsidRPr="00AE6A77">
        <w:rPr>
          <w:rStyle w:val="XMLTag"/>
        </w:rPr>
        <w:t>LayoutIntentLink</w:t>
      </w:r>
      <w:r w:rsidRPr="00715291">
        <w:t xml:space="preserve"> </w:t>
      </w:r>
      <w:r w:rsidRPr="00AE6A77">
        <w:rPr>
          <w:rStyle w:val="XMLAttrName"/>
        </w:rPr>
        <w:t>rRef</w:t>
      </w:r>
      <w:r w:rsidRPr="00715291">
        <w:t>=</w:t>
      </w:r>
      <w:r w:rsidRPr="00EF277C">
        <w:rPr>
          <w:rStyle w:val="XMLAttrValue"/>
        </w:rPr>
        <w:t>"</w:t>
      </w:r>
      <w:proofErr w:type="gramStart"/>
      <w:r w:rsidRPr="00EF277C">
        <w:rPr>
          <w:rStyle w:val="XMLAttrValue"/>
        </w:rPr>
        <w:t>Size001(</w:t>
      </w:r>
      <w:proofErr w:type="gramEnd"/>
      <w:r w:rsidRPr="00EF277C">
        <w:rPr>
          <w:rStyle w:val="XMLAttrValue"/>
        </w:rPr>
        <w:t>Finished)"</w:t>
      </w:r>
      <w:r w:rsidRPr="00715291">
        <w:t xml:space="preserve"> </w:t>
      </w:r>
      <w:r w:rsidRPr="00AE6A77">
        <w:rPr>
          <w:rStyle w:val="XMLAttrName"/>
        </w:rPr>
        <w:t>Usage</w:t>
      </w:r>
      <w:r w:rsidRPr="00715291">
        <w:t>=</w:t>
      </w:r>
      <w:r w:rsidR="00BF11B3" w:rsidRPr="00EF277C">
        <w:rPr>
          <w:rStyle w:val="XMLAttrValue"/>
        </w:rPr>
        <w:t>"</w:t>
      </w:r>
      <w:r w:rsidR="00516E7A" w:rsidRPr="00EF277C">
        <w:rPr>
          <w:rStyle w:val="XMLAttrValue"/>
        </w:rPr>
        <w:t>Input</w:t>
      </w:r>
      <w:r w:rsidR="00BF11B3" w:rsidRPr="00EF277C">
        <w:rPr>
          <w:rStyle w:val="XMLAttrValue"/>
        </w:rPr>
        <w:t>"</w:t>
      </w:r>
      <w:r w:rsidRPr="00715291">
        <w:t>/&gt;</w:t>
      </w:r>
    </w:p>
    <w:p w:rsidR="00EB04BC" w:rsidRPr="00715291" w:rsidRDefault="00EB04BC" w:rsidP="00715291">
      <w:pPr>
        <w:pStyle w:val="Samplecode05"/>
      </w:pPr>
      <w:r w:rsidRPr="00715291">
        <w:t>&lt;/</w:t>
      </w:r>
      <w:r w:rsidRPr="00AE6A77">
        <w:rPr>
          <w:rStyle w:val="XMLTag"/>
        </w:rPr>
        <w:t>ResourceLinkPool</w:t>
      </w:r>
      <w:r w:rsidRPr="00715291">
        <w:t>&gt;</w:t>
      </w:r>
    </w:p>
    <w:p w:rsidR="00EB04BC" w:rsidRPr="00715291" w:rsidRDefault="00EB04BC" w:rsidP="00715291">
      <w:pPr>
        <w:pStyle w:val="Samplecode04"/>
        <w:rPr>
          <w:szCs w:val="17"/>
        </w:rPr>
      </w:pPr>
      <w:r w:rsidRPr="00715291">
        <w:rPr>
          <w:szCs w:val="17"/>
        </w:rPr>
        <w:t>&lt;/</w:t>
      </w:r>
      <w:r w:rsidRPr="00AE6A77">
        <w:rPr>
          <w:rStyle w:val="XMLTag"/>
        </w:rPr>
        <w:t>JDF</w:t>
      </w:r>
      <w:r w:rsidRPr="00715291">
        <w:rPr>
          <w:szCs w:val="17"/>
        </w:rPr>
        <w:t>&gt;</w:t>
      </w:r>
    </w:p>
    <w:p w:rsidR="00EB04BC" w:rsidRPr="001D7939" w:rsidRDefault="00EB04BC" w:rsidP="00715291">
      <w:pPr>
        <w:pStyle w:val="Samplecode03"/>
      </w:pPr>
      <w:r w:rsidRPr="001D7939">
        <w:rPr>
          <w:color w:val="0000FF"/>
        </w:rPr>
        <w:t>&lt;/</w:t>
      </w:r>
      <w:r w:rsidRPr="00AE6A77">
        <w:rPr>
          <w:rStyle w:val="XMLTag"/>
        </w:rPr>
        <w:t>jdf</w:t>
      </w:r>
      <w:proofErr w:type="gramStart"/>
      <w:r w:rsidRPr="00AE6A77">
        <w:rPr>
          <w:rStyle w:val="XMLTag"/>
        </w:rPr>
        <w:t>:JDF</w:t>
      </w:r>
      <w:proofErr w:type="gramEnd"/>
      <w:r w:rsidRPr="001D7939">
        <w:rPr>
          <w:color w:val="0000FF"/>
        </w:rPr>
        <w:t>&gt;</w:t>
      </w:r>
    </w:p>
    <w:p w:rsidR="00EB04BC" w:rsidRPr="001D7939" w:rsidRDefault="00EB04BC" w:rsidP="0058178C">
      <w:pPr>
        <w:pStyle w:val="Samplecode02"/>
        <w:rPr>
          <w:color w:val="000000"/>
        </w:rPr>
      </w:pPr>
      <w:r w:rsidRPr="001D7939">
        <w:t>&lt;/</w:t>
      </w:r>
      <w:r w:rsidRPr="00AE6A77">
        <w:rPr>
          <w:rStyle w:val="XMLTag"/>
        </w:rPr>
        <w:t>RFQ</w:t>
      </w:r>
      <w:r w:rsidRPr="001D7939">
        <w:t>&gt;</w:t>
      </w:r>
    </w:p>
    <w:p w:rsidR="00EB04BC" w:rsidRPr="001D7939" w:rsidRDefault="00EB04BC" w:rsidP="0058178C">
      <w:pPr>
        <w:pStyle w:val="Samplecode01"/>
        <w:rPr>
          <w:color w:val="000000"/>
        </w:rPr>
      </w:pPr>
      <w:r w:rsidRPr="001D7939">
        <w:rPr>
          <w:color w:val="0000FF"/>
        </w:rPr>
        <w:t>&lt;/</w:t>
      </w:r>
      <w:r w:rsidRPr="00AE6A77">
        <w:rPr>
          <w:rStyle w:val="XMLTag"/>
        </w:rPr>
        <w:t>Request</w:t>
      </w:r>
      <w:r w:rsidRPr="001D7939">
        <w:rPr>
          <w:color w:val="0000FF"/>
        </w:rPr>
        <w:t>&gt;</w:t>
      </w:r>
    </w:p>
    <w:p w:rsidR="0002753A" w:rsidRDefault="00EB04BC" w:rsidP="0058178C">
      <w:pPr>
        <w:pStyle w:val="Samplecode"/>
        <w:rPr>
          <w:color w:val="0000FF"/>
        </w:rPr>
      </w:pPr>
      <w:r w:rsidRPr="001D7939">
        <w:rPr>
          <w:color w:val="0000FF"/>
        </w:rPr>
        <w:t>&lt;/</w:t>
      </w:r>
      <w:r w:rsidRPr="00AE6A77">
        <w:rPr>
          <w:rStyle w:val="XMLTag"/>
        </w:rPr>
        <w:t>PrintTalk</w:t>
      </w:r>
      <w:r w:rsidRPr="001D7939">
        <w:rPr>
          <w:color w:val="0000FF"/>
        </w:rPr>
        <w:t>&gt;</w:t>
      </w:r>
    </w:p>
    <w:p w:rsidR="0002753A" w:rsidRDefault="0002753A">
      <w:pPr>
        <w:rPr>
          <w:rFonts w:ascii="Courier New" w:hAnsi="Courier New"/>
          <w:color w:val="0000FF"/>
          <w:sz w:val="18"/>
          <w:szCs w:val="24"/>
        </w:rPr>
      </w:pPr>
      <w:r>
        <w:rPr>
          <w:color w:val="0000FF"/>
        </w:rPr>
        <w:br w:type="page"/>
      </w:r>
    </w:p>
    <w:p w:rsidR="00EB04BC" w:rsidRPr="00394D0D" w:rsidRDefault="00EB04BC" w:rsidP="0058178C">
      <w:pPr>
        <w:pStyle w:val="Samplecode"/>
        <w:rPr>
          <w:color w:val="000000"/>
        </w:rPr>
      </w:pPr>
    </w:p>
    <w:p w:rsidR="00EB04BC" w:rsidRPr="0018189C" w:rsidRDefault="00394D0D" w:rsidP="008E14D7">
      <w:pPr>
        <w:pStyle w:val="Heading3"/>
      </w:pPr>
      <w:bookmarkStart w:id="450" w:name="_Toc411174943"/>
      <w:r>
        <w:t>PrintTalk Version of Quotation</w:t>
      </w:r>
      <w:bookmarkEnd w:id="450"/>
    </w:p>
    <w:p w:rsidR="00EB04BC" w:rsidRPr="00890E52" w:rsidRDefault="00EB04BC" w:rsidP="00E425CA">
      <w:pPr>
        <w:pStyle w:val="Samplecode"/>
      </w:pPr>
      <w:proofErr w:type="gramStart"/>
      <w:r w:rsidRPr="00890E52">
        <w:t>&lt;?</w:t>
      </w:r>
      <w:r w:rsidRPr="00DD27D5">
        <w:rPr>
          <w:rStyle w:val="XMLTag"/>
        </w:rPr>
        <w:t>xml</w:t>
      </w:r>
      <w:proofErr w:type="gramEnd"/>
      <w:r w:rsidRPr="00890E52">
        <w:t xml:space="preserve"> </w:t>
      </w:r>
      <w:r w:rsidRPr="00DD27D5">
        <w:rPr>
          <w:rStyle w:val="XMLAttrName"/>
        </w:rPr>
        <w:t>version</w:t>
      </w:r>
      <w:r w:rsidRPr="00890E52">
        <w:t>=</w:t>
      </w:r>
      <w:r w:rsidRPr="003A4D7C">
        <w:rPr>
          <w:rStyle w:val="XMLAttrValue"/>
        </w:rPr>
        <w:t>"1.0"</w:t>
      </w:r>
      <w:r w:rsidRPr="00890E52">
        <w:t xml:space="preserve"> </w:t>
      </w:r>
      <w:r w:rsidRPr="00DD27D5">
        <w:rPr>
          <w:rStyle w:val="XMLAttrName"/>
        </w:rPr>
        <w:t>encoding</w:t>
      </w:r>
      <w:r w:rsidRPr="00890E52">
        <w:t>=</w:t>
      </w:r>
      <w:r w:rsidRPr="003A4D7C">
        <w:rPr>
          <w:rStyle w:val="XMLAttrValue"/>
        </w:rPr>
        <w:t>"utf-8"</w:t>
      </w:r>
      <w:r w:rsidRPr="00890E52">
        <w:t>?&gt;</w:t>
      </w:r>
    </w:p>
    <w:p w:rsidR="00EB04BC" w:rsidRPr="001D7939" w:rsidRDefault="00EB04BC" w:rsidP="00E425CA">
      <w:pPr>
        <w:pStyle w:val="Samplecode"/>
        <w:rPr>
          <w:rFonts w:cs="Arial"/>
          <w:color w:val="000000"/>
          <w:sz w:val="17"/>
          <w:szCs w:val="17"/>
        </w:rPr>
      </w:pPr>
      <w:r w:rsidRPr="001D7939">
        <w:rPr>
          <w:rFonts w:cs="Arial"/>
          <w:color w:val="0000FF"/>
          <w:sz w:val="17"/>
          <w:szCs w:val="17"/>
        </w:rPr>
        <w:t>&lt;</w:t>
      </w:r>
      <w:r w:rsidRPr="00DD27D5">
        <w:rPr>
          <w:rStyle w:val="XMLTag"/>
        </w:rPr>
        <w:t>PrintTalk</w:t>
      </w:r>
      <w:r w:rsidRPr="001D7939">
        <w:rPr>
          <w:rFonts w:cs="Arial"/>
          <w:color w:val="FF0000"/>
          <w:sz w:val="17"/>
          <w:szCs w:val="17"/>
        </w:rPr>
        <w:t xml:space="preserve"> </w:t>
      </w:r>
      <w:r w:rsidRPr="00DD27D5">
        <w:rPr>
          <w:rStyle w:val="XMLAttrName"/>
        </w:rPr>
        <w:t>xmlns:xsi</w:t>
      </w:r>
      <w:r w:rsidRPr="001D7939">
        <w:rPr>
          <w:rFonts w:cs="Arial"/>
          <w:color w:val="0000FF"/>
          <w:sz w:val="17"/>
          <w:szCs w:val="17"/>
        </w:rPr>
        <w:t>=</w:t>
      </w:r>
      <w:r w:rsidRPr="003A4D7C">
        <w:rPr>
          <w:rStyle w:val="XMLAttrValue"/>
        </w:rPr>
        <w:t>"http://www.w3.org/2001/XMLSchema-instance"</w:t>
      </w:r>
      <w:r w:rsidRPr="001D7939">
        <w:rPr>
          <w:rFonts w:cs="Arial"/>
          <w:color w:val="FF0000"/>
          <w:sz w:val="17"/>
          <w:szCs w:val="17"/>
        </w:rPr>
        <w:t xml:space="preserve"> </w:t>
      </w:r>
      <w:r w:rsidRPr="00DD27D5">
        <w:rPr>
          <w:rStyle w:val="XMLAttrName"/>
        </w:rPr>
        <w:t>xmlns</w:t>
      </w:r>
      <w:r w:rsidRPr="001D7939">
        <w:rPr>
          <w:rFonts w:cs="Arial"/>
          <w:color w:val="0000FF"/>
          <w:sz w:val="17"/>
          <w:szCs w:val="17"/>
        </w:rPr>
        <w:t>=</w:t>
      </w:r>
      <w:r w:rsidRPr="003A4D7C">
        <w:rPr>
          <w:rStyle w:val="XMLAttrValue"/>
        </w:rPr>
        <w:t>"http://www.printtalk.org/schema"</w:t>
      </w:r>
      <w:r w:rsidRPr="001D7939">
        <w:rPr>
          <w:rFonts w:cs="Arial"/>
          <w:color w:val="FF0000"/>
          <w:sz w:val="17"/>
          <w:szCs w:val="17"/>
        </w:rPr>
        <w:t xml:space="preserve"> </w:t>
      </w:r>
      <w:r w:rsidR="00406767">
        <w:rPr>
          <w:rFonts w:cs="Arial"/>
          <w:color w:val="FF0000"/>
          <w:sz w:val="17"/>
          <w:szCs w:val="17"/>
        </w:rPr>
        <w:br/>
      </w:r>
      <w:r w:rsidRPr="00DD27D5">
        <w:rPr>
          <w:rStyle w:val="XMLAttrName"/>
        </w:rPr>
        <w:t>xmlns:jdf</w:t>
      </w:r>
      <w:r w:rsidRPr="001D7939">
        <w:rPr>
          <w:rFonts w:cs="Arial"/>
          <w:color w:val="0000FF"/>
          <w:sz w:val="17"/>
          <w:szCs w:val="17"/>
        </w:rPr>
        <w:t>=</w:t>
      </w:r>
      <w:r w:rsidRPr="003A4D7C">
        <w:rPr>
          <w:rStyle w:val="XMLAttrValue"/>
        </w:rPr>
        <w:t>"http://www.CIP4.org/JDFSchema_1_1"</w:t>
      </w:r>
      <w:r w:rsidRPr="001D7939">
        <w:rPr>
          <w:rFonts w:cs="Arial"/>
          <w:color w:val="FF0000"/>
          <w:sz w:val="17"/>
          <w:szCs w:val="17"/>
        </w:rPr>
        <w:t xml:space="preserve"> </w:t>
      </w:r>
      <w:r w:rsidR="00406767">
        <w:rPr>
          <w:rFonts w:cs="Arial"/>
          <w:color w:val="FF0000"/>
          <w:sz w:val="17"/>
          <w:szCs w:val="17"/>
        </w:rPr>
        <w:br/>
      </w:r>
      <w:r w:rsidRPr="003A4D7C">
        <w:rPr>
          <w:rStyle w:val="XMLAttrName"/>
        </w:rPr>
        <w:t>xsi:schemaLocation</w:t>
      </w:r>
      <w:r w:rsidRPr="001D7939">
        <w:rPr>
          <w:rFonts w:cs="Arial"/>
          <w:color w:val="0000FF"/>
          <w:sz w:val="17"/>
          <w:szCs w:val="17"/>
        </w:rPr>
        <w:t>=</w:t>
      </w:r>
      <w:r w:rsidRPr="003A4D7C">
        <w:rPr>
          <w:rStyle w:val="XMLAttrValue"/>
        </w:rPr>
        <w:t>"http://www.printtalk.org/schema PrintTalk_1_1.xsd"</w:t>
      </w:r>
      <w:r w:rsidRPr="001D7939">
        <w:rPr>
          <w:rFonts w:cs="Arial"/>
          <w:color w:val="FF0000"/>
          <w:sz w:val="17"/>
          <w:szCs w:val="17"/>
        </w:rPr>
        <w:t xml:space="preserve"> </w:t>
      </w:r>
      <w:r w:rsidRPr="003A4D7C">
        <w:rPr>
          <w:rStyle w:val="XMLAttrName"/>
        </w:rPr>
        <w:t>version</w:t>
      </w:r>
      <w:r w:rsidRPr="001D7939">
        <w:rPr>
          <w:rFonts w:cs="Arial"/>
          <w:color w:val="0000FF"/>
          <w:sz w:val="17"/>
          <w:szCs w:val="17"/>
        </w:rPr>
        <w:t>=</w:t>
      </w:r>
      <w:r w:rsidRPr="003A4D7C">
        <w:rPr>
          <w:rStyle w:val="XMLAttrValue"/>
        </w:rPr>
        <w:t>"1.1"</w:t>
      </w:r>
      <w:r w:rsidRPr="001D7939">
        <w:rPr>
          <w:rFonts w:cs="Arial"/>
          <w:color w:val="FF0000"/>
          <w:sz w:val="17"/>
          <w:szCs w:val="17"/>
        </w:rPr>
        <w:t xml:space="preserve"> </w:t>
      </w:r>
      <w:r w:rsidRPr="003A4D7C">
        <w:rPr>
          <w:rStyle w:val="XMLAttrName"/>
        </w:rPr>
        <w:t>payloadID</w:t>
      </w:r>
      <w:r w:rsidRPr="001D7939">
        <w:rPr>
          <w:rFonts w:cs="Arial"/>
          <w:color w:val="0000FF"/>
          <w:sz w:val="17"/>
          <w:szCs w:val="17"/>
        </w:rPr>
        <w:t>=</w:t>
      </w:r>
      <w:r w:rsidRPr="003A4D7C">
        <w:rPr>
          <w:rStyle w:val="XMLAttrValue"/>
        </w:rPr>
        <w:t>"107778"</w:t>
      </w:r>
      <w:r w:rsidRPr="001D7939">
        <w:rPr>
          <w:rFonts w:cs="Arial"/>
          <w:color w:val="FF0000"/>
          <w:sz w:val="17"/>
          <w:szCs w:val="17"/>
        </w:rPr>
        <w:t xml:space="preserve"> </w:t>
      </w:r>
      <w:r w:rsidR="00406767">
        <w:rPr>
          <w:rFonts w:cs="Arial"/>
          <w:color w:val="FF0000"/>
          <w:sz w:val="17"/>
          <w:szCs w:val="17"/>
        </w:rPr>
        <w:br/>
      </w:r>
      <w:r w:rsidRPr="003A4D7C">
        <w:rPr>
          <w:rStyle w:val="XMLAttrName"/>
        </w:rPr>
        <w:t>timestamp</w:t>
      </w:r>
      <w:r w:rsidRPr="001D7939">
        <w:rPr>
          <w:rFonts w:cs="Arial"/>
          <w:color w:val="0000FF"/>
          <w:sz w:val="17"/>
          <w:szCs w:val="17"/>
        </w:rPr>
        <w:t>=</w:t>
      </w:r>
      <w:r w:rsidRPr="003A4D7C">
        <w:rPr>
          <w:rStyle w:val="XMLAttrValue"/>
        </w:rPr>
        <w:t>"</w:t>
      </w:r>
      <w:r w:rsidR="00C80FB3" w:rsidRPr="003A4D7C">
        <w:rPr>
          <w:rStyle w:val="XMLAttrValue"/>
        </w:rPr>
        <w:t>2013</w:t>
      </w:r>
      <w:r w:rsidRPr="003A4D7C">
        <w:rPr>
          <w:rStyle w:val="XMLAttrValue"/>
        </w:rPr>
        <w:t>-07-25T22:39-08:00"</w:t>
      </w:r>
      <w:r w:rsidRPr="001D7939">
        <w:rPr>
          <w:rFonts w:cs="Arial"/>
          <w:color w:val="0000FF"/>
          <w:sz w:val="17"/>
          <w:szCs w:val="17"/>
        </w:rPr>
        <w:t>&gt;</w:t>
      </w:r>
    </w:p>
    <w:p w:rsidR="00EB04BC" w:rsidRPr="00902AD5" w:rsidRDefault="00EB04BC" w:rsidP="0040291C">
      <w:pPr>
        <w:pStyle w:val="Samplecode02"/>
        <w:rPr>
          <w:rStyle w:val="XMLComment"/>
        </w:rPr>
      </w:pPr>
      <w:r w:rsidRPr="00902AD5">
        <w:rPr>
          <w:rStyle w:val="XMLComment"/>
        </w:rPr>
        <w:t>&lt;!--version: This is the PrintTalk version; borrowed from cXML</w:t>
      </w:r>
      <w:proofErr w:type="gramStart"/>
      <w:r w:rsidRPr="00902AD5">
        <w:rPr>
          <w:rStyle w:val="XMLComment"/>
        </w:rPr>
        <w:t>.--&gt;</w:t>
      </w:r>
      <w:proofErr w:type="gramEnd"/>
    </w:p>
    <w:p w:rsidR="00EB04BC" w:rsidRPr="00902AD5" w:rsidRDefault="00EB04BC" w:rsidP="0040291C">
      <w:pPr>
        <w:pStyle w:val="Samplecode02"/>
        <w:rPr>
          <w:rStyle w:val="XMLComment"/>
        </w:rPr>
      </w:pPr>
      <w:r w:rsidRPr="00902AD5">
        <w:rPr>
          <w:rStyle w:val="XMLComment"/>
        </w:rPr>
        <w:t>&lt;!--payloadID: This is transport unique ID of the message; borrowed from cXML</w:t>
      </w:r>
      <w:proofErr w:type="gramStart"/>
      <w:r w:rsidRPr="00902AD5">
        <w:rPr>
          <w:rStyle w:val="XMLComment"/>
        </w:rPr>
        <w:t>.--&gt;</w:t>
      </w:r>
      <w:proofErr w:type="gramEnd"/>
    </w:p>
    <w:p w:rsidR="00EB04BC" w:rsidRPr="001D7939" w:rsidRDefault="00EB04BC" w:rsidP="0040291C">
      <w:pPr>
        <w:pStyle w:val="Samplecode01"/>
        <w:rPr>
          <w:color w:val="000000"/>
        </w:rPr>
      </w:pPr>
      <w:r w:rsidRPr="001D7939">
        <w:rPr>
          <w:color w:val="0000FF"/>
        </w:rPr>
        <w:t>&lt;</w:t>
      </w:r>
      <w:r w:rsidRPr="00DD27D5">
        <w:rPr>
          <w:rStyle w:val="XMLTag"/>
        </w:rPr>
        <w:t>Header</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From</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"ECompany.com"</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JJ Printing</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"DUNS"</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06-358-9998</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From</w:t>
      </w:r>
      <w:r w:rsidRPr="001D7939">
        <w:rPr>
          <w:color w:val="0000FF"/>
        </w:rPr>
        <w:t>&gt;</w:t>
      </w:r>
    </w:p>
    <w:p w:rsidR="00E425CA" w:rsidRDefault="00EB04BC" w:rsidP="0040291C">
      <w:pPr>
        <w:pStyle w:val="Samplecode02"/>
        <w:rPr>
          <w:color w:val="0000FF"/>
        </w:rPr>
      </w:pPr>
      <w:r w:rsidRPr="001D7939">
        <w:rPr>
          <w:color w:val="0000FF"/>
        </w:rPr>
        <w:t>&lt;</w:t>
      </w:r>
      <w:r w:rsidRPr="00DD27D5">
        <w:rPr>
          <w:rStyle w:val="XMLTag"/>
        </w:rPr>
        <w:t>To</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"DNS"</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www.billsfinebooks.com</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ECompany.com"</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Bill's Fine Books</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"DUNS</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06-388-7745</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To</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Sender</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FF0000"/>
        </w:rPr>
        <w:t xml:space="preserve"> </w:t>
      </w:r>
      <w:r w:rsidRPr="003A4D7C">
        <w:rPr>
          <w:rStyle w:val="XMLAttrName"/>
        </w:rPr>
        <w:t>domain</w:t>
      </w:r>
      <w:r w:rsidRPr="001D7939">
        <w:rPr>
          <w:color w:val="0000FF"/>
        </w:rPr>
        <w:t>=</w:t>
      </w:r>
      <w:r w:rsidRPr="003A4D7C">
        <w:rPr>
          <w:rStyle w:val="XMLAttrValue"/>
        </w:rPr>
        <w:t>"DNS"</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Identity</w:t>
      </w:r>
      <w:r w:rsidRPr="001D7939">
        <w:rPr>
          <w:color w:val="0000FF"/>
        </w:rPr>
        <w:t>&gt;</w:t>
      </w:r>
      <w:r w:rsidRPr="001D7939">
        <w:rPr>
          <w:color w:val="000000"/>
        </w:rPr>
        <w:t>www.JJPrinting.com</w:t>
      </w:r>
      <w:r w:rsidRPr="001D7939">
        <w:rPr>
          <w:color w:val="0000FF"/>
        </w:rPr>
        <w:t>&lt;/</w:t>
      </w:r>
      <w:r w:rsidRPr="00DD27D5">
        <w:rPr>
          <w:rStyle w:val="XMLTag"/>
        </w:rPr>
        <w:t>Identity</w:t>
      </w:r>
      <w:r w:rsidRPr="001D7939">
        <w:rPr>
          <w:color w:val="0000FF"/>
        </w:rPr>
        <w:t>&gt;</w:t>
      </w:r>
    </w:p>
    <w:p w:rsidR="00EB04BC" w:rsidRPr="001D7939" w:rsidRDefault="00EB04BC" w:rsidP="0040291C">
      <w:pPr>
        <w:pStyle w:val="Samplecode04"/>
        <w:rPr>
          <w:color w:val="000000"/>
        </w:rPr>
      </w:pPr>
      <w:r w:rsidRPr="001D7939">
        <w:rPr>
          <w:color w:val="0000FF"/>
        </w:rPr>
        <w:t>&lt;</w:t>
      </w:r>
      <w:r w:rsidRPr="00DD27D5">
        <w:rPr>
          <w:rStyle w:val="XMLTag"/>
        </w:rPr>
        <w:t>SharedSecret</w:t>
      </w:r>
      <w:r w:rsidRPr="001D7939">
        <w:rPr>
          <w:color w:val="0000FF"/>
        </w:rPr>
        <w:t>&gt;</w:t>
      </w:r>
      <w:r w:rsidRPr="001D7939">
        <w:rPr>
          <w:color w:val="000000"/>
        </w:rPr>
        <w:t>rosebud</w:t>
      </w:r>
      <w:r w:rsidRPr="001D7939">
        <w:rPr>
          <w:color w:val="0000FF"/>
        </w:rPr>
        <w:t>&lt;/</w:t>
      </w:r>
      <w:r w:rsidRPr="00DD27D5">
        <w:rPr>
          <w:rStyle w:val="XMLTag"/>
        </w:rPr>
        <w:t>SharedSecret</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Credential</w:t>
      </w:r>
      <w:r w:rsidRPr="001D7939">
        <w:rPr>
          <w:color w:val="0000FF"/>
        </w:rPr>
        <w:t>&gt;</w:t>
      </w:r>
    </w:p>
    <w:p w:rsidR="00EB04BC" w:rsidRPr="001D7939" w:rsidRDefault="00EB04BC" w:rsidP="0040291C">
      <w:pPr>
        <w:pStyle w:val="Samplecode03"/>
        <w:rPr>
          <w:color w:val="000000"/>
        </w:rPr>
      </w:pPr>
      <w:r w:rsidRPr="001D7939">
        <w:rPr>
          <w:color w:val="0000FF"/>
        </w:rPr>
        <w:t>&lt;</w:t>
      </w:r>
      <w:r w:rsidRPr="00DD27D5">
        <w:rPr>
          <w:rStyle w:val="XMLTag"/>
        </w:rPr>
        <w:t>UserAgent</w:t>
      </w:r>
      <w:r w:rsidRPr="001D7939">
        <w:rPr>
          <w:color w:val="0000FF"/>
        </w:rPr>
        <w:t>&gt;</w:t>
      </w:r>
      <w:r w:rsidRPr="001D7939">
        <w:rPr>
          <w:color w:val="000000"/>
        </w:rPr>
        <w:t>EFD 6.0</w:t>
      </w:r>
      <w:r w:rsidRPr="001D7939">
        <w:rPr>
          <w:color w:val="0000FF"/>
        </w:rPr>
        <w:t>&lt;/</w:t>
      </w:r>
      <w:r w:rsidRPr="00DD27D5">
        <w:rPr>
          <w:rStyle w:val="XMLTag"/>
        </w:rPr>
        <w:t>UserAgent</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Sender</w:t>
      </w:r>
      <w:r w:rsidRPr="001D7939">
        <w:rPr>
          <w:color w:val="0000FF"/>
        </w:rPr>
        <w:t>&gt;</w:t>
      </w:r>
    </w:p>
    <w:p w:rsidR="00EB04BC" w:rsidRPr="001D7939" w:rsidRDefault="00EB04BC" w:rsidP="0040291C">
      <w:pPr>
        <w:pStyle w:val="Samplecode01"/>
        <w:rPr>
          <w:color w:val="000000"/>
        </w:rPr>
      </w:pPr>
      <w:r w:rsidRPr="001D7939">
        <w:rPr>
          <w:color w:val="0000FF"/>
        </w:rPr>
        <w:t>&lt;/</w:t>
      </w:r>
      <w:r w:rsidRPr="00DD27D5">
        <w:rPr>
          <w:rStyle w:val="XMLTag"/>
        </w:rPr>
        <w:t>Header</w:t>
      </w:r>
      <w:r w:rsidRPr="001D7939">
        <w:rPr>
          <w:color w:val="0000FF"/>
        </w:rPr>
        <w:t>&gt;</w:t>
      </w:r>
    </w:p>
    <w:p w:rsidR="00EB04BC" w:rsidRPr="001D7939" w:rsidRDefault="00EB04BC" w:rsidP="0040291C">
      <w:pPr>
        <w:pStyle w:val="Samplecode01"/>
        <w:rPr>
          <w:color w:val="000000"/>
        </w:rPr>
      </w:pPr>
      <w:r w:rsidRPr="001D7939">
        <w:rPr>
          <w:color w:val="0000FF"/>
        </w:rPr>
        <w:t>&lt;</w:t>
      </w:r>
      <w:r w:rsidRPr="00DD27D5">
        <w:rPr>
          <w:rStyle w:val="XMLTag"/>
        </w:rPr>
        <w:t>Request</w:t>
      </w:r>
      <w:r w:rsidRPr="001D7939">
        <w:rPr>
          <w:color w:val="0000FF"/>
        </w:rPr>
        <w:t>&gt;</w:t>
      </w:r>
    </w:p>
    <w:p w:rsidR="00EB04BC" w:rsidRPr="001D7939" w:rsidRDefault="00EB04BC" w:rsidP="0040291C">
      <w:pPr>
        <w:pStyle w:val="Samplecode02"/>
        <w:rPr>
          <w:color w:val="000000"/>
        </w:rPr>
      </w:pPr>
      <w:r w:rsidRPr="001D7939">
        <w:rPr>
          <w:color w:val="0000FF"/>
        </w:rPr>
        <w:t>&lt;</w:t>
      </w:r>
      <w:r w:rsidRPr="00DD27D5">
        <w:rPr>
          <w:rStyle w:val="XMLTag"/>
        </w:rPr>
        <w:t>Quot</w:t>
      </w:r>
      <w:r w:rsidR="00406767" w:rsidRPr="00DD27D5">
        <w:rPr>
          <w:rStyle w:val="XMLTag"/>
        </w:rPr>
        <w:t>ation</w:t>
      </w:r>
      <w:r w:rsidRPr="001D7939">
        <w:rPr>
          <w:color w:val="FF0000"/>
        </w:rPr>
        <w:t xml:space="preserve"> </w:t>
      </w:r>
      <w:r w:rsidRPr="003A4D7C">
        <w:rPr>
          <w:rStyle w:val="XMLAttrName"/>
        </w:rPr>
        <w:t>AgentID</w:t>
      </w:r>
      <w:r w:rsidRPr="001D7939">
        <w:rPr>
          <w:color w:val="0000FF"/>
        </w:rPr>
        <w:t>=</w:t>
      </w:r>
      <w:r w:rsidRPr="003A4D7C">
        <w:rPr>
          <w:rStyle w:val="XMLAttrValue"/>
        </w:rPr>
        <w:t>"Carlos"</w:t>
      </w:r>
      <w:r w:rsidRPr="001D7939">
        <w:rPr>
          <w:color w:val="FF0000"/>
        </w:rPr>
        <w:t xml:space="preserve"> </w:t>
      </w:r>
      <w:r w:rsidRPr="003A4D7C">
        <w:rPr>
          <w:rStyle w:val="XMLAttrName"/>
        </w:rPr>
        <w:t>AgentDisplayName</w:t>
      </w:r>
      <w:r w:rsidRPr="001D7939">
        <w:rPr>
          <w:color w:val="0000FF"/>
        </w:rPr>
        <w:t>=</w:t>
      </w:r>
      <w:r w:rsidRPr="003A4D7C">
        <w:rPr>
          <w:rStyle w:val="XMLAttrValue"/>
        </w:rPr>
        <w:t>"Carlos Chavez"</w:t>
      </w:r>
      <w:r w:rsidRPr="001D7939">
        <w:rPr>
          <w:color w:val="FF0000"/>
        </w:rPr>
        <w:t xml:space="preserve"> </w:t>
      </w:r>
      <w:r w:rsidRPr="003A4D7C">
        <w:rPr>
          <w:rStyle w:val="XMLAttrName"/>
        </w:rPr>
        <w:t>RequestDate</w:t>
      </w:r>
      <w:r w:rsidRPr="001D7939">
        <w:rPr>
          <w:color w:val="0000FF"/>
        </w:rPr>
        <w:t>="</w:t>
      </w:r>
      <w:r w:rsidR="00C80FB3" w:rsidRPr="003A4D7C">
        <w:rPr>
          <w:rStyle w:val="XMLAttrValue"/>
        </w:rPr>
        <w:t>2013</w:t>
      </w:r>
      <w:r w:rsidRPr="003A4D7C">
        <w:rPr>
          <w:rStyle w:val="XMLAttrValue"/>
        </w:rPr>
        <w:t xml:space="preserve">-07-25T10:00-08:00" </w:t>
      </w:r>
      <w:r w:rsidR="00902AD5" w:rsidRPr="003A4D7C">
        <w:rPr>
          <w:rStyle w:val="XMLAttrValue"/>
        </w:rPr>
        <w:br/>
      </w:r>
      <w:r w:rsidRPr="003A4D7C">
        <w:rPr>
          <w:rStyle w:val="XMLAttrName"/>
        </w:rPr>
        <w:t>BusinessID</w:t>
      </w:r>
      <w:r w:rsidRPr="001D7939">
        <w:rPr>
          <w:color w:val="0000FF"/>
        </w:rPr>
        <w:t>=</w:t>
      </w:r>
      <w:r w:rsidRPr="003A4D7C">
        <w:rPr>
          <w:rStyle w:val="XMLAttrValue"/>
        </w:rPr>
        <w:t>"Quote744910"</w:t>
      </w:r>
      <w:r w:rsidRPr="001D7939">
        <w:rPr>
          <w:color w:val="FF0000"/>
        </w:rPr>
        <w:t xml:space="preserve"> </w:t>
      </w:r>
      <w:r w:rsidRPr="003A4D7C">
        <w:rPr>
          <w:rStyle w:val="XMLAttrName"/>
        </w:rPr>
        <w:t>BusinessRefID</w:t>
      </w:r>
      <w:r w:rsidRPr="001D7939">
        <w:rPr>
          <w:color w:val="0000FF"/>
        </w:rPr>
        <w:t>=</w:t>
      </w:r>
      <w:r w:rsidRPr="003A4D7C">
        <w:rPr>
          <w:rStyle w:val="XMLAttrValue"/>
        </w:rPr>
        <w:t>"RFQ_A3317"</w:t>
      </w:r>
      <w:r w:rsidRPr="001D7939">
        <w:rPr>
          <w:color w:val="FF0000"/>
        </w:rPr>
        <w:t xml:space="preserve"> </w:t>
      </w:r>
      <w:r w:rsidRPr="003A4D7C">
        <w:rPr>
          <w:rStyle w:val="XMLAttrName"/>
        </w:rPr>
        <w:t>Currency</w:t>
      </w:r>
      <w:r w:rsidRPr="001D7939">
        <w:rPr>
          <w:color w:val="0000FF"/>
        </w:rPr>
        <w:t>=</w:t>
      </w:r>
      <w:r w:rsidRPr="003A4D7C">
        <w:rPr>
          <w:rStyle w:val="XMLAttrValue"/>
        </w:rPr>
        <w:t>"</w:t>
      </w:r>
      <w:r w:rsidRPr="001D7939">
        <w:rPr>
          <w:color w:val="000000"/>
        </w:rPr>
        <w:t>USD</w:t>
      </w:r>
      <w:r w:rsidRPr="003A4D7C">
        <w:rPr>
          <w:rStyle w:val="XMLAttrValue"/>
        </w:rPr>
        <w:t>"</w:t>
      </w:r>
      <w:r w:rsidRPr="001D7939">
        <w:rPr>
          <w:color w:val="FF0000"/>
        </w:rPr>
        <w:t xml:space="preserve"> </w:t>
      </w:r>
      <w:r w:rsidRPr="003A4D7C">
        <w:rPr>
          <w:rStyle w:val="XMLAttrName"/>
        </w:rPr>
        <w:t>Estimate</w:t>
      </w:r>
      <w:r w:rsidRPr="001D7939">
        <w:rPr>
          <w:color w:val="0000FF"/>
        </w:rPr>
        <w:t>="</w:t>
      </w:r>
      <w:r w:rsidRPr="003A4D7C">
        <w:rPr>
          <w:rStyle w:val="XMLAttrValue"/>
        </w:rPr>
        <w:t>true"</w:t>
      </w:r>
      <w:r w:rsidRPr="001D7939">
        <w:rPr>
          <w:color w:val="FF0000"/>
        </w:rPr>
        <w:t xml:space="preserve"> </w:t>
      </w:r>
      <w:r w:rsidRPr="003A4D7C">
        <w:rPr>
          <w:rStyle w:val="XMLAttrName"/>
        </w:rPr>
        <w:t>Expires</w:t>
      </w:r>
      <w:r w:rsidRPr="001D7939">
        <w:rPr>
          <w:color w:val="0000FF"/>
        </w:rPr>
        <w:t>=</w:t>
      </w:r>
      <w:r w:rsidRPr="003A4D7C">
        <w:rPr>
          <w:rStyle w:val="XMLAttrValue"/>
        </w:rPr>
        <w:t>"</w:t>
      </w:r>
      <w:r w:rsidR="00C80FB3" w:rsidRPr="003A4D7C">
        <w:rPr>
          <w:rStyle w:val="XMLAttrValue"/>
        </w:rPr>
        <w:t>2013</w:t>
      </w:r>
      <w:r w:rsidRPr="003A4D7C">
        <w:rPr>
          <w:rStyle w:val="XMLAttrValue"/>
        </w:rPr>
        <w:t>-08-26T1700-0800"</w:t>
      </w:r>
      <w:r w:rsidRPr="001D7939">
        <w:rPr>
          <w:color w:val="0000FF"/>
        </w:rPr>
        <w:t>&gt;</w:t>
      </w:r>
    </w:p>
    <w:p w:rsidR="00EB04BC" w:rsidRPr="00132793" w:rsidRDefault="00EB04BC" w:rsidP="00902AD5">
      <w:pPr>
        <w:pStyle w:val="Samplecode04"/>
        <w:rPr>
          <w:rStyle w:val="XMLComment"/>
        </w:rPr>
      </w:pPr>
      <w:r w:rsidRPr="00132793">
        <w:rPr>
          <w:rStyle w:val="XMLComment"/>
        </w:rPr>
        <w:t>&lt;!--</w:t>
      </w:r>
      <w:r w:rsidR="00C11F7E" w:rsidRPr="00132793">
        <w:rPr>
          <w:rStyle w:val="XMLComment"/>
        </w:rPr>
        <w:t xml:space="preserve">Print </w:t>
      </w:r>
      <w:r w:rsidR="00A057D1" w:rsidRPr="00132793">
        <w:rPr>
          <w:rStyle w:val="XMLComment"/>
        </w:rPr>
        <w:t>Provider</w:t>
      </w:r>
      <w:r w:rsidRPr="00132793">
        <w:rPr>
          <w:rStyle w:val="XMLComment"/>
        </w:rPr>
        <w:t xml:space="preserve"> sends a non-binding price.  Just an estimate</w:t>
      </w:r>
      <w:r w:rsidR="00C11F7E" w:rsidRPr="00132793">
        <w:rPr>
          <w:rStyle w:val="XMLComment"/>
        </w:rPr>
        <w:t>--&gt;</w:t>
      </w:r>
    </w:p>
    <w:p w:rsidR="00E52217" w:rsidRDefault="00E52217" w:rsidP="00902AD5">
      <w:pPr>
        <w:pStyle w:val="Samplecode03"/>
      </w:pPr>
      <w:r>
        <w:t>&lt;</w:t>
      </w:r>
      <w:r w:rsidRPr="00DD27D5">
        <w:rPr>
          <w:rStyle w:val="XMLTag"/>
        </w:rPr>
        <w:t>Quote</w:t>
      </w:r>
      <w:r w:rsidRPr="001D7939">
        <w:rPr>
          <w:color w:val="FF0000"/>
        </w:rPr>
        <w:t xml:space="preserve"> </w:t>
      </w:r>
      <w:r w:rsidR="004B6D2F" w:rsidRPr="003A4D7C">
        <w:rPr>
          <w:rStyle w:val="XMLAttrName"/>
        </w:rPr>
        <w:t>QuoteID</w:t>
      </w:r>
      <w:r w:rsidR="004B6D2F" w:rsidRPr="001D7939">
        <w:t>=</w:t>
      </w:r>
      <w:r w:rsidR="004B6D2F" w:rsidRPr="003A4D7C">
        <w:rPr>
          <w:rStyle w:val="XMLAttrValue"/>
        </w:rPr>
        <w:t>"Quote_1"</w:t>
      </w:r>
      <w:r>
        <w:t>&gt;</w:t>
      </w:r>
    </w:p>
    <w:p w:rsidR="00E52217" w:rsidRDefault="00E52217" w:rsidP="00902AD5">
      <w:pPr>
        <w:pStyle w:val="Samplecode04"/>
        <w:rPr>
          <w:color w:val="0000FF"/>
        </w:rPr>
      </w:pPr>
      <w:r>
        <w:rPr>
          <w:color w:val="0000FF"/>
        </w:rPr>
        <w:t>&lt;</w:t>
      </w:r>
      <w:r w:rsidRPr="00DD27D5">
        <w:rPr>
          <w:rStyle w:val="XMLTag"/>
        </w:rPr>
        <w:t>Pricing</w:t>
      </w:r>
      <w:r>
        <w:rPr>
          <w:color w:val="0000FF"/>
        </w:rPr>
        <w:t>&gt;</w:t>
      </w:r>
    </w:p>
    <w:p w:rsidR="00E52217" w:rsidRDefault="0047194F" w:rsidP="00902AD5">
      <w:pPr>
        <w:pStyle w:val="Samplecode05"/>
        <w:rPr>
          <w:color w:val="0000FF"/>
        </w:rPr>
      </w:pPr>
      <w:r w:rsidRPr="001D7939">
        <w:rPr>
          <w:color w:val="0000FF"/>
        </w:rPr>
        <w:t>&lt;</w:t>
      </w:r>
      <w:r w:rsidRPr="00DD27D5">
        <w:rPr>
          <w:rStyle w:val="XMLTag"/>
        </w:rPr>
        <w:t>Price</w:t>
      </w:r>
      <w:r w:rsidRPr="001D7939">
        <w:t xml:space="preserve"> </w:t>
      </w:r>
      <w:r w:rsidR="00CF6C53" w:rsidRPr="003A4D7C">
        <w:rPr>
          <w:rStyle w:val="XMLAttrName"/>
        </w:rPr>
        <w:t>LineID</w:t>
      </w:r>
      <w:r w:rsidR="00CF6C53" w:rsidRPr="001D7939">
        <w:rPr>
          <w:color w:val="0000FF"/>
        </w:rPr>
        <w:t>=</w:t>
      </w:r>
      <w:r w:rsidR="00CF6C53" w:rsidRPr="003A4D7C">
        <w:rPr>
          <w:rStyle w:val="XMLAttrValue"/>
        </w:rPr>
        <w:t>"DI1_1"</w:t>
      </w:r>
      <w:r w:rsidR="00CF6C53" w:rsidRPr="001D7939">
        <w:t xml:space="preserve"> </w:t>
      </w:r>
      <w:r w:rsidRPr="003A4D7C">
        <w:rPr>
          <w:rStyle w:val="XMLAttrName"/>
        </w:rPr>
        <w:t>DescriptiveName</w:t>
      </w:r>
      <w:r w:rsidRPr="001D7939">
        <w:rPr>
          <w:color w:val="0000FF"/>
        </w:rPr>
        <w:t>=</w:t>
      </w:r>
      <w:r w:rsidRPr="003A4D7C">
        <w:rPr>
          <w:rStyle w:val="XMLAttrValue"/>
        </w:rPr>
        <w:t>"</w:t>
      </w:r>
      <w:r w:rsidR="006C5AA6" w:rsidRPr="003A4D7C">
        <w:rPr>
          <w:rStyle w:val="XMLAttrValue"/>
        </w:rPr>
        <w:t>Hard Cover Books</w:t>
      </w:r>
      <w:r w:rsidR="00890E52" w:rsidRPr="003A4D7C">
        <w:rPr>
          <w:rStyle w:val="XMLAttrValue"/>
        </w:rPr>
        <w:t>"</w:t>
      </w:r>
      <w:r w:rsidR="006C5AA6" w:rsidRPr="006C5AA6">
        <w:t xml:space="preserve"> </w:t>
      </w:r>
      <w:r w:rsidR="006C5AA6" w:rsidRPr="003A4D7C">
        <w:rPr>
          <w:rStyle w:val="XMLAttrName"/>
        </w:rPr>
        <w:t>Amount</w:t>
      </w:r>
      <w:r w:rsidR="006C5AA6" w:rsidRPr="001D7939">
        <w:rPr>
          <w:color w:val="0000FF"/>
        </w:rPr>
        <w:t>=</w:t>
      </w:r>
      <w:r w:rsidR="006C5AA6" w:rsidRPr="003A4D7C">
        <w:rPr>
          <w:rStyle w:val="XMLAttrValue"/>
        </w:rPr>
        <w:t>"7500"</w:t>
      </w:r>
      <w:r w:rsidRPr="001D7939">
        <w:t xml:space="preserve"> </w:t>
      </w:r>
      <w:r w:rsidR="00334F8A" w:rsidRPr="003A4D7C">
        <w:rPr>
          <w:rStyle w:val="XMLAttrName"/>
        </w:rPr>
        <w:t>Unit</w:t>
      </w:r>
      <w:r w:rsidR="00334F8A" w:rsidRPr="001D7939">
        <w:rPr>
          <w:color w:val="0000FF"/>
        </w:rPr>
        <w:t>=</w:t>
      </w:r>
      <w:r w:rsidR="00334F8A" w:rsidRPr="003A4D7C">
        <w:rPr>
          <w:rStyle w:val="XMLAttrValue"/>
        </w:rPr>
        <w:t>"</w:t>
      </w:r>
      <w:r w:rsidR="00CF6C53" w:rsidRPr="003A4D7C">
        <w:rPr>
          <w:rStyle w:val="XMLAttrValue"/>
        </w:rPr>
        <w:t>copies</w:t>
      </w:r>
      <w:r w:rsidR="00334F8A" w:rsidRPr="003A4D7C">
        <w:rPr>
          <w:rStyle w:val="XMLAttrValue"/>
        </w:rPr>
        <w:t>"</w:t>
      </w:r>
      <w:r w:rsidR="00334F8A" w:rsidRPr="001D7939">
        <w:t xml:space="preserve"> </w:t>
      </w:r>
      <w:r w:rsidRPr="003A4D7C">
        <w:rPr>
          <w:rStyle w:val="XMLAttrName"/>
        </w:rPr>
        <w:t>Price</w:t>
      </w:r>
      <w:r w:rsidRPr="001D7939">
        <w:rPr>
          <w:color w:val="0000FF"/>
        </w:rPr>
        <w:t>=</w:t>
      </w:r>
      <w:r w:rsidRPr="003A4D7C">
        <w:rPr>
          <w:rStyle w:val="XMLAttrValue"/>
        </w:rPr>
        <w:t>"</w:t>
      </w:r>
      <w:r w:rsidR="006C5AA6" w:rsidRPr="003A4D7C">
        <w:rPr>
          <w:rStyle w:val="XMLAttrValue"/>
        </w:rPr>
        <w:t>24150.00"</w:t>
      </w:r>
      <w:r w:rsidRPr="001D7939">
        <w:rPr>
          <w:color w:val="0000FF"/>
        </w:rPr>
        <w:t>&gt;</w:t>
      </w:r>
    </w:p>
    <w:p w:rsidR="006C5AA6" w:rsidRDefault="006C5AA6" w:rsidP="00902AD5">
      <w:pPr>
        <w:pStyle w:val="Samplecode06"/>
        <w:rPr>
          <w:color w:val="0000FF"/>
        </w:rPr>
      </w:pPr>
      <w:r w:rsidRPr="001D7939">
        <w:rPr>
          <w:color w:val="0000FF"/>
        </w:rPr>
        <w:t>&lt;</w:t>
      </w:r>
      <w:r w:rsidRPr="00DD27D5">
        <w:rPr>
          <w:rStyle w:val="XMLTag"/>
        </w:rPr>
        <w:t>Additional</w:t>
      </w:r>
      <w:r>
        <w:t xml:space="preserve"> </w:t>
      </w:r>
      <w:r w:rsidRPr="003A4D7C">
        <w:rPr>
          <w:rStyle w:val="XMLAttrName"/>
        </w:rPr>
        <w:t>Amount</w:t>
      </w:r>
      <w:r w:rsidRPr="001D7939">
        <w:rPr>
          <w:color w:val="0000FF"/>
        </w:rPr>
        <w:t>=</w:t>
      </w:r>
      <w:r w:rsidRPr="003A4D7C">
        <w:rPr>
          <w:rStyle w:val="XMLAttrValue"/>
        </w:rPr>
        <w:t>"1000"</w:t>
      </w:r>
      <w:r w:rsidRPr="001D7939">
        <w:t xml:space="preserve"> </w:t>
      </w:r>
      <w:r w:rsidRPr="003A4D7C">
        <w:rPr>
          <w:rStyle w:val="XMLAttrName"/>
        </w:rPr>
        <w:t>Price</w:t>
      </w:r>
      <w:r w:rsidRPr="001D7939">
        <w:rPr>
          <w:color w:val="0000FF"/>
        </w:rPr>
        <w:t>=</w:t>
      </w:r>
      <w:r w:rsidRPr="003A4D7C">
        <w:rPr>
          <w:rStyle w:val="XMLAttrValue"/>
        </w:rPr>
        <w:t>"2650.00"</w:t>
      </w:r>
      <w:r w:rsidRPr="001D7939">
        <w:rPr>
          <w:color w:val="0000FF"/>
        </w:rPr>
        <w:t>/&gt;</w:t>
      </w:r>
    </w:p>
    <w:p w:rsidR="006C5AA6" w:rsidRDefault="006C5AA6" w:rsidP="00902AD5">
      <w:pPr>
        <w:pStyle w:val="Samplecode06"/>
        <w:rPr>
          <w:color w:val="0000FF"/>
        </w:rPr>
      </w:pPr>
      <w:r w:rsidRPr="001D7939">
        <w:rPr>
          <w:color w:val="0000FF"/>
        </w:rPr>
        <w:t>&lt;</w:t>
      </w:r>
      <w:r w:rsidRPr="00DD27D5">
        <w:rPr>
          <w:rStyle w:val="XMLTag"/>
        </w:rPr>
        <w:t>jdf</w:t>
      </w:r>
      <w:proofErr w:type="gramStart"/>
      <w:r w:rsidRPr="00DD27D5">
        <w:rPr>
          <w:rStyle w:val="XMLTag"/>
        </w:rPr>
        <w:t>:Comment</w:t>
      </w:r>
      <w:proofErr w:type="gramEnd"/>
      <w:r w:rsidRPr="001D7939">
        <w:rPr>
          <w:color w:val="0000FF"/>
        </w:rPr>
        <w:t>&gt;</w:t>
      </w:r>
      <w:r w:rsidRPr="001D7939">
        <w:rPr>
          <w:color w:val="000000"/>
        </w:rPr>
        <w:t>Estimated price $3.22 per book.  Additional price $2.65 per book + shipping</w:t>
      </w:r>
      <w:r w:rsidRPr="001D7939">
        <w:rPr>
          <w:color w:val="0000FF"/>
        </w:rPr>
        <w:t>&lt;/</w:t>
      </w:r>
      <w:r w:rsidRPr="00132793">
        <w:rPr>
          <w:rStyle w:val="XMLTag"/>
        </w:rPr>
        <w:t>Comment</w:t>
      </w:r>
      <w:r w:rsidRPr="001D7939">
        <w:rPr>
          <w:color w:val="0000FF"/>
        </w:rPr>
        <w:t>&gt;</w:t>
      </w:r>
    </w:p>
    <w:p w:rsidR="006C5AA6" w:rsidRDefault="006C5AA6" w:rsidP="00902AD5">
      <w:pPr>
        <w:pStyle w:val="Samplecode05"/>
        <w:rPr>
          <w:color w:val="0000FF"/>
        </w:rPr>
      </w:pPr>
      <w:r w:rsidRPr="001D7939">
        <w:rPr>
          <w:color w:val="0000FF"/>
        </w:rPr>
        <w:t>&lt;</w:t>
      </w:r>
      <w:r>
        <w:rPr>
          <w:color w:val="0000FF"/>
        </w:rPr>
        <w:t>/</w:t>
      </w:r>
      <w:r w:rsidRPr="00DD27D5">
        <w:rPr>
          <w:rStyle w:val="XMLTag"/>
        </w:rPr>
        <w:t>Price</w:t>
      </w:r>
      <w:r w:rsidRPr="001D7939">
        <w:rPr>
          <w:color w:val="0000FF"/>
        </w:rPr>
        <w:t>&gt;</w:t>
      </w:r>
    </w:p>
    <w:p w:rsidR="006C5AA6" w:rsidRDefault="006C5AA6" w:rsidP="00902AD5">
      <w:pPr>
        <w:pStyle w:val="Samplecode05"/>
        <w:rPr>
          <w:color w:val="0000FF"/>
        </w:rPr>
      </w:pPr>
      <w:r w:rsidRPr="001D7939">
        <w:rPr>
          <w:color w:val="0000FF"/>
        </w:rPr>
        <w:t>&lt;</w:t>
      </w:r>
      <w:r w:rsidRPr="00DD27D5">
        <w:rPr>
          <w:rStyle w:val="XMLTag"/>
        </w:rPr>
        <w:t>Price</w:t>
      </w:r>
      <w:r w:rsidRPr="001D7939">
        <w:t xml:space="preserve"> </w:t>
      </w:r>
      <w:r w:rsidR="00CF6C53" w:rsidRPr="003A4D7C">
        <w:rPr>
          <w:rStyle w:val="XMLAttrName"/>
        </w:rPr>
        <w:t>LineID</w:t>
      </w:r>
      <w:r w:rsidR="00CF6C53" w:rsidRPr="001D7939">
        <w:rPr>
          <w:color w:val="0000FF"/>
        </w:rPr>
        <w:t>=</w:t>
      </w:r>
      <w:r w:rsidR="00CF6C53" w:rsidRPr="003A4D7C">
        <w:rPr>
          <w:rStyle w:val="XMLAttrValue"/>
        </w:rPr>
        <w:t>"DI1_2"</w:t>
      </w:r>
      <w:r w:rsidR="00CF6C53" w:rsidRPr="001D7939">
        <w:t xml:space="preserve"> </w:t>
      </w:r>
      <w:r w:rsidRPr="003A4D7C">
        <w:rPr>
          <w:rStyle w:val="XMLAttrName"/>
        </w:rPr>
        <w:t>DescriptiveName</w:t>
      </w:r>
      <w:r w:rsidRPr="001D7939">
        <w:rPr>
          <w:color w:val="0000FF"/>
        </w:rPr>
        <w:t>=</w:t>
      </w:r>
      <w:r w:rsidRPr="003A4D7C">
        <w:rPr>
          <w:rStyle w:val="XMLAttrValue"/>
        </w:rPr>
        <w:t>"Shipping</w:t>
      </w:r>
      <w:r w:rsidR="00890E52" w:rsidRPr="003A4D7C">
        <w:rPr>
          <w:rStyle w:val="XMLAttrValue"/>
        </w:rPr>
        <w:t>"</w:t>
      </w:r>
      <w:r w:rsidRPr="006C5AA6">
        <w:t xml:space="preserve"> </w:t>
      </w:r>
      <w:r w:rsidRPr="003A4D7C">
        <w:rPr>
          <w:rStyle w:val="XMLAttrName"/>
        </w:rPr>
        <w:t>Price</w:t>
      </w:r>
      <w:r w:rsidRPr="001D7939">
        <w:rPr>
          <w:color w:val="0000FF"/>
        </w:rPr>
        <w:t>=</w:t>
      </w:r>
      <w:r w:rsidRPr="003A4D7C">
        <w:rPr>
          <w:rStyle w:val="XMLAttrValue"/>
        </w:rPr>
        <w:t>"1233.00"</w:t>
      </w:r>
      <w:r w:rsidRPr="001D7939">
        <w:rPr>
          <w:color w:val="0000FF"/>
        </w:rPr>
        <w:t>&gt;</w:t>
      </w:r>
    </w:p>
    <w:p w:rsidR="006C5AA6" w:rsidRDefault="006C5AA6" w:rsidP="00902AD5">
      <w:pPr>
        <w:pStyle w:val="Samplecode06"/>
        <w:rPr>
          <w:color w:val="0000FF"/>
        </w:rPr>
      </w:pPr>
      <w:r w:rsidRPr="001D7939">
        <w:rPr>
          <w:color w:val="0000FF"/>
        </w:rPr>
        <w:t>&lt;</w:t>
      </w:r>
      <w:r w:rsidRPr="006C5AA6">
        <w:t xml:space="preserve"> </w:t>
      </w:r>
      <w:proofErr w:type="gramStart"/>
      <w:r w:rsidRPr="00DD27D5">
        <w:rPr>
          <w:rStyle w:val="XMLTag"/>
        </w:rPr>
        <w:t>jdf:</w:t>
      </w:r>
      <w:proofErr w:type="gramEnd"/>
      <w:r w:rsidRPr="00DD27D5">
        <w:rPr>
          <w:rStyle w:val="XMLTag"/>
        </w:rPr>
        <w:t>Comment</w:t>
      </w:r>
      <w:r w:rsidRPr="001D7939">
        <w:rPr>
          <w:color w:val="0000FF"/>
        </w:rPr>
        <w:t>&gt;</w:t>
      </w:r>
      <w:r w:rsidRPr="001D7939">
        <w:rPr>
          <w:color w:val="000000"/>
        </w:rPr>
        <w:t>Shipped UPS bookrate</w:t>
      </w:r>
      <w:r w:rsidRPr="001D7939">
        <w:rPr>
          <w:color w:val="0000FF"/>
        </w:rPr>
        <w:t>&lt;/</w:t>
      </w:r>
      <w:r w:rsidRPr="003A4D7C">
        <w:rPr>
          <w:rStyle w:val="XMLTag"/>
        </w:rPr>
        <w:t>Comment</w:t>
      </w:r>
      <w:r w:rsidRPr="001D7939">
        <w:rPr>
          <w:color w:val="0000FF"/>
        </w:rPr>
        <w:t>&gt;</w:t>
      </w:r>
    </w:p>
    <w:p w:rsidR="006C5AA6" w:rsidRDefault="006C5AA6" w:rsidP="00902AD5">
      <w:pPr>
        <w:pStyle w:val="Samplecode05"/>
        <w:rPr>
          <w:color w:val="0000FF"/>
        </w:rPr>
      </w:pPr>
      <w:r w:rsidRPr="001D7939">
        <w:rPr>
          <w:color w:val="0000FF"/>
        </w:rPr>
        <w:t>&lt;</w:t>
      </w:r>
      <w:r>
        <w:rPr>
          <w:color w:val="0000FF"/>
        </w:rPr>
        <w:t>/</w:t>
      </w:r>
      <w:r w:rsidRPr="00DD27D5">
        <w:rPr>
          <w:rStyle w:val="XMLTag"/>
        </w:rPr>
        <w:t>Price</w:t>
      </w:r>
      <w:r w:rsidRPr="001D7939">
        <w:rPr>
          <w:color w:val="0000FF"/>
        </w:rPr>
        <w:t>&gt;</w:t>
      </w:r>
    </w:p>
    <w:p w:rsidR="00CF6C53" w:rsidRDefault="00CF6C53" w:rsidP="00902AD5">
      <w:pPr>
        <w:pStyle w:val="Samplecode05"/>
        <w:rPr>
          <w:color w:val="0000FF"/>
        </w:rPr>
      </w:pPr>
      <w:r w:rsidRPr="001D7939">
        <w:rPr>
          <w:color w:val="0000FF"/>
        </w:rPr>
        <w:t>&lt;</w:t>
      </w:r>
      <w:r w:rsidRPr="00DD27D5">
        <w:rPr>
          <w:rStyle w:val="XMLTag"/>
        </w:rPr>
        <w:t>Price</w:t>
      </w:r>
      <w:r w:rsidRPr="001D7939">
        <w:t xml:space="preserve"> </w:t>
      </w:r>
      <w:r w:rsidRPr="003A4D7C">
        <w:rPr>
          <w:rStyle w:val="XMLAttrName"/>
        </w:rPr>
        <w:t>LineID</w:t>
      </w:r>
      <w:r w:rsidRPr="001D7939">
        <w:rPr>
          <w:color w:val="0000FF"/>
        </w:rPr>
        <w:t>=</w:t>
      </w:r>
      <w:r w:rsidRPr="003A4D7C">
        <w:rPr>
          <w:rStyle w:val="XMLAttrValue"/>
        </w:rPr>
        <w:t>"DI2_1"</w:t>
      </w:r>
      <w:r w:rsidRPr="001D7939">
        <w:t xml:space="preserve"> </w:t>
      </w:r>
      <w:r w:rsidRPr="003A4D7C">
        <w:rPr>
          <w:rStyle w:val="XMLAttrName"/>
        </w:rPr>
        <w:t>DescriptiveName</w:t>
      </w:r>
      <w:r w:rsidRPr="001D7939">
        <w:rPr>
          <w:color w:val="0000FF"/>
        </w:rPr>
        <w:t>=</w:t>
      </w:r>
      <w:r w:rsidRPr="003A4D7C">
        <w:rPr>
          <w:rStyle w:val="XMLAttrValue"/>
        </w:rPr>
        <w:t>"Soft Cover Book</w:t>
      </w:r>
      <w:r w:rsidR="00890E52" w:rsidRPr="003A4D7C">
        <w:rPr>
          <w:rStyle w:val="XMLAttrValue"/>
        </w:rPr>
        <w:t>"</w:t>
      </w:r>
      <w:r w:rsidRPr="006C5AA6">
        <w:t xml:space="preserve"> </w:t>
      </w:r>
      <w:r w:rsidRPr="003A4D7C">
        <w:rPr>
          <w:rStyle w:val="XMLAttrName"/>
        </w:rPr>
        <w:t>Amount</w:t>
      </w:r>
      <w:r w:rsidRPr="001D7939">
        <w:rPr>
          <w:color w:val="0000FF"/>
        </w:rPr>
        <w:t>="</w:t>
      </w:r>
      <w:r w:rsidRPr="001D7939">
        <w:rPr>
          <w:color w:val="000000"/>
        </w:rPr>
        <w:t>7500</w:t>
      </w:r>
      <w:r w:rsidRPr="001D7939">
        <w:rPr>
          <w:color w:val="0000FF"/>
        </w:rPr>
        <w:t>"</w:t>
      </w:r>
      <w:r w:rsidRPr="001D7939">
        <w:t xml:space="preserve"> </w:t>
      </w:r>
      <w:r w:rsidRPr="003A4D7C">
        <w:rPr>
          <w:rStyle w:val="XMLAttrName"/>
        </w:rPr>
        <w:t>Unit</w:t>
      </w:r>
      <w:r w:rsidRPr="001D7939">
        <w:rPr>
          <w:color w:val="0000FF"/>
        </w:rPr>
        <w:t>=</w:t>
      </w:r>
      <w:r w:rsidRPr="003A4D7C">
        <w:rPr>
          <w:rStyle w:val="XMLAttrValue"/>
        </w:rPr>
        <w:t>"copies"</w:t>
      </w:r>
      <w:r w:rsidRPr="001D7939">
        <w:t xml:space="preserve"> </w:t>
      </w:r>
      <w:r w:rsidRPr="003A4D7C">
        <w:rPr>
          <w:rStyle w:val="XMLAttrName"/>
        </w:rPr>
        <w:t>Price</w:t>
      </w:r>
      <w:r w:rsidRPr="001D7939">
        <w:rPr>
          <w:color w:val="0000FF"/>
        </w:rPr>
        <w:t>=</w:t>
      </w:r>
      <w:r w:rsidRPr="003A4D7C">
        <w:rPr>
          <w:rStyle w:val="XMLAttrValue"/>
        </w:rPr>
        <w:t>"8800.00"</w:t>
      </w:r>
      <w:r w:rsidRPr="001D7939">
        <w:rPr>
          <w:color w:val="0000FF"/>
        </w:rPr>
        <w:t>&gt;</w:t>
      </w:r>
    </w:p>
    <w:p w:rsidR="00CF6C53" w:rsidRDefault="00CF6C53" w:rsidP="00902AD5">
      <w:pPr>
        <w:pStyle w:val="Samplecode06"/>
        <w:rPr>
          <w:color w:val="0000FF"/>
        </w:rPr>
      </w:pPr>
      <w:r w:rsidRPr="001D7939">
        <w:rPr>
          <w:color w:val="0000FF"/>
        </w:rPr>
        <w:t>&lt;</w:t>
      </w:r>
      <w:r w:rsidRPr="00DD27D5">
        <w:rPr>
          <w:rStyle w:val="XMLTag"/>
        </w:rPr>
        <w:t>Additional</w:t>
      </w:r>
      <w:r>
        <w:t xml:space="preserve"> </w:t>
      </w:r>
      <w:r w:rsidRPr="003A4D7C">
        <w:rPr>
          <w:rStyle w:val="XMLAttrName"/>
        </w:rPr>
        <w:t>Amount</w:t>
      </w:r>
      <w:r w:rsidRPr="001D7939">
        <w:rPr>
          <w:color w:val="0000FF"/>
        </w:rPr>
        <w:t>=</w:t>
      </w:r>
      <w:r w:rsidRPr="00F17CEA">
        <w:rPr>
          <w:rStyle w:val="XMLAttrValue"/>
        </w:rPr>
        <w:t>"1000</w:t>
      </w:r>
      <w:r w:rsidRPr="001D7939">
        <w:rPr>
          <w:color w:val="0000FF"/>
        </w:rPr>
        <w:t>"</w:t>
      </w:r>
      <w:r w:rsidRPr="001D7939">
        <w:t xml:space="preserve"> </w:t>
      </w:r>
      <w:r w:rsidRPr="003A4D7C">
        <w:rPr>
          <w:rStyle w:val="XMLAttrName"/>
        </w:rPr>
        <w:t>Price</w:t>
      </w:r>
      <w:r w:rsidRPr="001D7939">
        <w:rPr>
          <w:color w:val="0000FF"/>
        </w:rPr>
        <w:t>=</w:t>
      </w:r>
      <w:r w:rsidRPr="00F17CEA">
        <w:rPr>
          <w:rStyle w:val="XMLAttrValue"/>
        </w:rPr>
        <w:t>"1230.00"</w:t>
      </w:r>
      <w:r w:rsidRPr="001D7939">
        <w:rPr>
          <w:color w:val="0000FF"/>
        </w:rPr>
        <w:t>/&gt;</w:t>
      </w:r>
    </w:p>
    <w:p w:rsidR="00CF6C53" w:rsidRDefault="00CF6C53" w:rsidP="00902AD5">
      <w:pPr>
        <w:pStyle w:val="Samplecode06"/>
        <w:rPr>
          <w:color w:val="0000FF"/>
        </w:rPr>
      </w:pPr>
      <w:r w:rsidRPr="001D7939">
        <w:rPr>
          <w:color w:val="0000FF"/>
        </w:rPr>
        <w:lastRenderedPageBreak/>
        <w:t>&lt;</w:t>
      </w:r>
      <w:r w:rsidRPr="00DD27D5">
        <w:rPr>
          <w:rStyle w:val="XMLTag"/>
        </w:rPr>
        <w:t>jdf</w:t>
      </w:r>
      <w:proofErr w:type="gramStart"/>
      <w:r w:rsidRPr="00DD27D5">
        <w:rPr>
          <w:rStyle w:val="XMLTag"/>
        </w:rPr>
        <w:t>:Comment</w:t>
      </w:r>
      <w:proofErr w:type="gramEnd"/>
      <w:r w:rsidRPr="001D7939">
        <w:rPr>
          <w:color w:val="0000FF"/>
        </w:rPr>
        <w:t>&gt;</w:t>
      </w:r>
      <w:r w:rsidRPr="001D7939">
        <w:rPr>
          <w:color w:val="000000"/>
        </w:rPr>
        <w:t>Estimated price $1.76 per book.  Additional price $1.23 per book + shipping</w:t>
      </w:r>
      <w:r w:rsidRPr="001D7939">
        <w:rPr>
          <w:color w:val="0000FF"/>
        </w:rPr>
        <w:t xml:space="preserve"> &lt;/</w:t>
      </w:r>
      <w:r w:rsidRPr="00F17CEA">
        <w:rPr>
          <w:rStyle w:val="XMLTag"/>
        </w:rPr>
        <w:t>Comment</w:t>
      </w:r>
      <w:r w:rsidRPr="001D7939">
        <w:rPr>
          <w:color w:val="0000FF"/>
        </w:rPr>
        <w:t>&gt;</w:t>
      </w:r>
    </w:p>
    <w:p w:rsidR="00CF6C53" w:rsidRDefault="00CF6C53" w:rsidP="00902AD5">
      <w:pPr>
        <w:pStyle w:val="Samplecode05"/>
        <w:rPr>
          <w:color w:val="0000FF"/>
        </w:rPr>
      </w:pPr>
      <w:r w:rsidRPr="001D7939">
        <w:rPr>
          <w:color w:val="0000FF"/>
        </w:rPr>
        <w:t>&lt;</w:t>
      </w:r>
      <w:r>
        <w:rPr>
          <w:color w:val="0000FF"/>
        </w:rPr>
        <w:t>/</w:t>
      </w:r>
      <w:r w:rsidRPr="00DD27D5">
        <w:rPr>
          <w:rStyle w:val="XMLTag"/>
        </w:rPr>
        <w:t>Price</w:t>
      </w:r>
      <w:r w:rsidRPr="001D7939">
        <w:rPr>
          <w:color w:val="0000FF"/>
        </w:rPr>
        <w:t>&gt;</w:t>
      </w:r>
    </w:p>
    <w:p w:rsidR="00CF6C53" w:rsidRDefault="00CF6C53" w:rsidP="00902AD5">
      <w:pPr>
        <w:pStyle w:val="Samplecode05"/>
        <w:rPr>
          <w:color w:val="0000FF"/>
        </w:rPr>
      </w:pPr>
      <w:r w:rsidRPr="001D7939">
        <w:rPr>
          <w:color w:val="0000FF"/>
        </w:rPr>
        <w:t>&lt;</w:t>
      </w:r>
      <w:r w:rsidRPr="00F17CEA">
        <w:rPr>
          <w:rStyle w:val="XMLTag"/>
        </w:rPr>
        <w:t>Price</w:t>
      </w:r>
      <w:r w:rsidRPr="001D7939">
        <w:t xml:space="preserve"> </w:t>
      </w:r>
      <w:r w:rsidRPr="00F17CEA">
        <w:rPr>
          <w:rStyle w:val="XMLAttrName"/>
        </w:rPr>
        <w:t>LineID</w:t>
      </w:r>
      <w:r w:rsidRPr="001D7939">
        <w:rPr>
          <w:color w:val="0000FF"/>
        </w:rPr>
        <w:t>="</w:t>
      </w:r>
      <w:r w:rsidRPr="00F17CEA">
        <w:rPr>
          <w:rStyle w:val="XMLAttrValue"/>
        </w:rPr>
        <w:t>DI2_2</w:t>
      </w:r>
      <w:r w:rsidRPr="001D7939">
        <w:rPr>
          <w:color w:val="0000FF"/>
        </w:rPr>
        <w:t>"</w:t>
      </w:r>
      <w:r w:rsidRPr="001D7939">
        <w:t xml:space="preserve"> </w:t>
      </w:r>
      <w:r w:rsidRPr="00F17CEA">
        <w:rPr>
          <w:rStyle w:val="XMLAttrName"/>
        </w:rPr>
        <w:t>DescriptiveName</w:t>
      </w:r>
      <w:r w:rsidRPr="001D7939">
        <w:rPr>
          <w:color w:val="0000FF"/>
        </w:rPr>
        <w:t>=</w:t>
      </w:r>
      <w:r w:rsidRPr="00F17CEA">
        <w:rPr>
          <w:rStyle w:val="XMLAttrValue"/>
        </w:rPr>
        <w:t>"Shipping</w:t>
      </w:r>
      <w:r w:rsidR="00890E52" w:rsidRPr="00F17CEA">
        <w:rPr>
          <w:rStyle w:val="XMLAttrValue"/>
        </w:rPr>
        <w:t>"</w:t>
      </w:r>
      <w:r w:rsidRPr="006C5AA6">
        <w:t xml:space="preserve"> </w:t>
      </w:r>
      <w:r w:rsidRPr="00F17CEA">
        <w:rPr>
          <w:rStyle w:val="XMLAttrName"/>
        </w:rPr>
        <w:t>Price</w:t>
      </w:r>
      <w:r w:rsidRPr="001D7939">
        <w:rPr>
          <w:color w:val="0000FF"/>
        </w:rPr>
        <w:t>=</w:t>
      </w:r>
      <w:r w:rsidRPr="00AC68BE">
        <w:rPr>
          <w:rStyle w:val="XMLAttrValue"/>
        </w:rPr>
        <w:t>"</w:t>
      </w:r>
      <w:r w:rsidRPr="00F17CEA">
        <w:rPr>
          <w:rStyle w:val="XMLAttrValue"/>
        </w:rPr>
        <w:t>783.00"</w:t>
      </w:r>
      <w:r w:rsidRPr="001D7939">
        <w:rPr>
          <w:color w:val="0000FF"/>
        </w:rPr>
        <w:t>&gt;</w:t>
      </w:r>
    </w:p>
    <w:p w:rsidR="00CF6C53" w:rsidRDefault="00CF6C53" w:rsidP="00DD27D5">
      <w:pPr>
        <w:pStyle w:val="Samplecode06"/>
        <w:rPr>
          <w:color w:val="0000FF"/>
        </w:rPr>
      </w:pPr>
      <w:r w:rsidRPr="001D7939">
        <w:rPr>
          <w:color w:val="0000FF"/>
        </w:rPr>
        <w:t>&lt;</w:t>
      </w:r>
      <w:r w:rsidRPr="006C5AA6">
        <w:t xml:space="preserve"> </w:t>
      </w:r>
      <w:proofErr w:type="gramStart"/>
      <w:r w:rsidRPr="00F17CEA">
        <w:rPr>
          <w:rStyle w:val="XMLTag"/>
        </w:rPr>
        <w:t>jdf:</w:t>
      </w:r>
      <w:proofErr w:type="gramEnd"/>
      <w:r w:rsidRPr="00F17CEA">
        <w:rPr>
          <w:rStyle w:val="XMLTag"/>
        </w:rPr>
        <w:t>Comment</w:t>
      </w:r>
      <w:r w:rsidRPr="001D7939">
        <w:rPr>
          <w:color w:val="0000FF"/>
        </w:rPr>
        <w:t>&gt;</w:t>
      </w:r>
      <w:r w:rsidRPr="001D7939">
        <w:rPr>
          <w:color w:val="000000"/>
        </w:rPr>
        <w:t>Shipped UPS bookrate</w:t>
      </w:r>
      <w:r w:rsidRPr="001D7939">
        <w:rPr>
          <w:color w:val="0000FF"/>
        </w:rPr>
        <w:t>&lt;/</w:t>
      </w:r>
      <w:r w:rsidRPr="00F17CEA">
        <w:rPr>
          <w:rStyle w:val="XMLTag"/>
        </w:rPr>
        <w:t>Comment</w:t>
      </w:r>
      <w:r w:rsidRPr="001D7939">
        <w:rPr>
          <w:color w:val="0000FF"/>
        </w:rPr>
        <w:t>&gt;</w:t>
      </w:r>
    </w:p>
    <w:p w:rsidR="00CF6C53" w:rsidRDefault="00CF6C53" w:rsidP="00902AD5">
      <w:pPr>
        <w:pStyle w:val="Samplecode05"/>
        <w:rPr>
          <w:color w:val="0000FF"/>
        </w:rPr>
      </w:pPr>
      <w:r w:rsidRPr="001D7939">
        <w:rPr>
          <w:color w:val="0000FF"/>
        </w:rPr>
        <w:t>&lt;</w:t>
      </w:r>
      <w:r>
        <w:rPr>
          <w:color w:val="0000FF"/>
        </w:rPr>
        <w:t>/</w:t>
      </w:r>
      <w:r w:rsidRPr="00F17CEA">
        <w:rPr>
          <w:rStyle w:val="XMLTag"/>
        </w:rPr>
        <w:t>Price</w:t>
      </w:r>
      <w:r w:rsidRPr="001D7939">
        <w:rPr>
          <w:color w:val="0000FF"/>
        </w:rPr>
        <w:t>&gt;</w:t>
      </w:r>
    </w:p>
    <w:p w:rsidR="00E52217" w:rsidRPr="001D7939" w:rsidRDefault="00E52217" w:rsidP="00902AD5">
      <w:pPr>
        <w:pStyle w:val="Samplecode04"/>
        <w:rPr>
          <w:color w:val="000000"/>
        </w:rPr>
      </w:pPr>
      <w:r>
        <w:rPr>
          <w:color w:val="0000FF"/>
        </w:rPr>
        <w:t>&lt;/</w:t>
      </w:r>
      <w:r w:rsidRPr="00F17CEA">
        <w:rPr>
          <w:rStyle w:val="XMLTag"/>
        </w:rPr>
        <w:t>Pricing</w:t>
      </w:r>
      <w:r>
        <w:rPr>
          <w:color w:val="0000FF"/>
        </w:rPr>
        <w:t>&gt;</w:t>
      </w:r>
    </w:p>
    <w:p w:rsidR="00EB04BC" w:rsidRPr="001D7939" w:rsidRDefault="00EB04BC" w:rsidP="00FF0662">
      <w:pPr>
        <w:pStyle w:val="Samplecode04"/>
        <w:rPr>
          <w:color w:val="000000"/>
        </w:rPr>
      </w:pPr>
      <w:r w:rsidRPr="001D7939">
        <w:t>&lt;</w:t>
      </w:r>
      <w:r w:rsidRPr="00F17CEA">
        <w:rPr>
          <w:rStyle w:val="XMLTag"/>
        </w:rPr>
        <w:t>jdf</w:t>
      </w:r>
      <w:proofErr w:type="gramStart"/>
      <w:r w:rsidRPr="00F17CEA">
        <w:rPr>
          <w:rStyle w:val="XMLTag"/>
        </w:rPr>
        <w:t>:JDF</w:t>
      </w:r>
      <w:proofErr w:type="gramEnd"/>
      <w:r w:rsidRPr="001D7939">
        <w:rPr>
          <w:color w:val="FF0000"/>
        </w:rPr>
        <w:t xml:space="preserve"> </w:t>
      </w:r>
      <w:r w:rsidRPr="00F17CEA">
        <w:rPr>
          <w:rStyle w:val="XMLAttrName"/>
        </w:rPr>
        <w:t>DescriptiveName</w:t>
      </w:r>
      <w:r w:rsidRPr="001D7939">
        <w:t>=</w:t>
      </w:r>
      <w:r w:rsidRPr="00AC68BE">
        <w:rPr>
          <w:rStyle w:val="XMLAttrValue"/>
        </w:rPr>
        <w:t>"224 page hard and soft cover book"</w:t>
      </w:r>
      <w:r w:rsidRPr="001D7939">
        <w:rPr>
          <w:color w:val="FF0000"/>
        </w:rPr>
        <w:t xml:space="preserve"> </w:t>
      </w:r>
      <w:r w:rsidRPr="00F17CEA">
        <w:rPr>
          <w:rStyle w:val="XMLAttrName"/>
        </w:rPr>
        <w:t>ID</w:t>
      </w:r>
      <w:r w:rsidRPr="001D7939">
        <w:t>=</w:t>
      </w:r>
      <w:r w:rsidRPr="00AC68BE">
        <w:rPr>
          <w:rStyle w:val="XMLAttrValue"/>
        </w:rPr>
        <w:t>"JDF000-Root"</w:t>
      </w:r>
      <w:r w:rsidRPr="001D7939">
        <w:rPr>
          <w:color w:val="FF0000"/>
        </w:rPr>
        <w:t xml:space="preserve"> </w:t>
      </w:r>
      <w:r w:rsidRPr="00F17CEA">
        <w:rPr>
          <w:rStyle w:val="XMLAttrName"/>
        </w:rPr>
        <w:t>JobID</w:t>
      </w:r>
      <w:r w:rsidRPr="001D7939">
        <w:t>=</w:t>
      </w:r>
      <w:r w:rsidRPr="00AC68BE">
        <w:rPr>
          <w:rStyle w:val="XMLAttrValue"/>
        </w:rPr>
        <w:t>"BuyerJob001"</w:t>
      </w:r>
      <w:r w:rsidRPr="001D7939">
        <w:rPr>
          <w:color w:val="FF0000"/>
        </w:rPr>
        <w:t xml:space="preserve"> </w:t>
      </w:r>
      <w:r w:rsidR="00FF0662">
        <w:rPr>
          <w:color w:val="FF0000"/>
        </w:rPr>
        <w:br/>
      </w:r>
      <w:r w:rsidRPr="00F17CEA">
        <w:rPr>
          <w:rStyle w:val="XMLAttrName"/>
        </w:rPr>
        <w:t>Type</w:t>
      </w:r>
      <w:r w:rsidRPr="001D7939">
        <w:t>=</w:t>
      </w:r>
      <w:r w:rsidRPr="00AC68BE">
        <w:rPr>
          <w:rStyle w:val="XMLAttrValue"/>
        </w:rPr>
        <w:t>"Product"</w:t>
      </w:r>
      <w:r w:rsidRPr="001D7939">
        <w:rPr>
          <w:color w:val="FF0000"/>
        </w:rPr>
        <w:t xml:space="preserve"> </w:t>
      </w:r>
      <w:r w:rsidRPr="00F17CEA">
        <w:rPr>
          <w:rStyle w:val="XMLAttrName"/>
        </w:rPr>
        <w:t>Status</w:t>
      </w:r>
      <w:r w:rsidRPr="001D7939">
        <w:t>=</w:t>
      </w:r>
      <w:r w:rsidRPr="00AC68BE">
        <w:rPr>
          <w:rStyle w:val="XMLAttrValue"/>
        </w:rPr>
        <w:t>"Waiting"</w:t>
      </w:r>
      <w:r w:rsidRPr="001D7939">
        <w:rPr>
          <w:color w:val="FF0000"/>
        </w:rPr>
        <w:t xml:space="preserve"> </w:t>
      </w:r>
      <w:r w:rsidRPr="00F17CEA">
        <w:rPr>
          <w:rStyle w:val="XMLAttrName"/>
        </w:rPr>
        <w:t>Version</w:t>
      </w:r>
      <w:r w:rsidRPr="001D7939">
        <w:t>=</w:t>
      </w:r>
      <w:r w:rsidRPr="00AC68BE">
        <w:rPr>
          <w:rStyle w:val="XMLAttrValue"/>
        </w:rPr>
        <w:t>"1.1"</w:t>
      </w:r>
      <w:r w:rsidRPr="001D7939">
        <w:t xml:space="preserve"> </w:t>
      </w:r>
      <w:r w:rsidRPr="00F17CEA">
        <w:rPr>
          <w:rStyle w:val="XMLAttrName"/>
        </w:rPr>
        <w:t>xmlns</w:t>
      </w:r>
      <w:r w:rsidRPr="001D7939">
        <w:t>=</w:t>
      </w:r>
      <w:r w:rsidRPr="00AC68BE">
        <w:rPr>
          <w:rStyle w:val="XMLAttrValue"/>
        </w:rPr>
        <w:t>"http://www.CIP4.org/JDFSchema_1_1"</w:t>
      </w:r>
      <w:r w:rsidRPr="001D7939">
        <w:t>&gt;</w:t>
      </w:r>
    </w:p>
    <w:p w:rsidR="00EB04BC" w:rsidRPr="00AC68BE" w:rsidRDefault="00EB04BC" w:rsidP="00FF0662">
      <w:pPr>
        <w:pStyle w:val="Samplecode06"/>
        <w:rPr>
          <w:rStyle w:val="XMLComment"/>
        </w:rPr>
      </w:pPr>
      <w:r w:rsidRPr="00AC68BE">
        <w:rPr>
          <w:rStyle w:val="XMLComment"/>
        </w:rPr>
        <w:t>&lt;!--JobID: sender's reference to a job/project</w:t>
      </w:r>
      <w:proofErr w:type="gramStart"/>
      <w:r w:rsidRPr="00AC68BE">
        <w:rPr>
          <w:rStyle w:val="XMLComment"/>
        </w:rPr>
        <w:t>.--&gt;</w:t>
      </w:r>
      <w:proofErr w:type="gramEnd"/>
    </w:p>
    <w:p w:rsidR="00EB04BC" w:rsidRPr="00AC68BE" w:rsidRDefault="00EB04BC" w:rsidP="00FF0662">
      <w:pPr>
        <w:pStyle w:val="Samplecode06"/>
        <w:rPr>
          <w:rStyle w:val="XMLComment"/>
        </w:rPr>
      </w:pPr>
      <w:r w:rsidRPr="00AC68BE">
        <w:rPr>
          <w:rStyle w:val="XMLComment"/>
        </w:rPr>
        <w:t>&lt;!--Version: JDF version</w:t>
      </w:r>
      <w:proofErr w:type="gramStart"/>
      <w:r w:rsidRPr="00AC68BE">
        <w:rPr>
          <w:rStyle w:val="XMLComment"/>
        </w:rPr>
        <w:t>.--&gt;</w:t>
      </w:r>
      <w:proofErr w:type="gramEnd"/>
    </w:p>
    <w:p w:rsidR="00EB04BC" w:rsidRPr="001D7939" w:rsidRDefault="00EB04BC" w:rsidP="00FF0662">
      <w:pPr>
        <w:pStyle w:val="Samplecode05"/>
      </w:pPr>
      <w:r w:rsidRPr="001D7939">
        <w:rPr>
          <w:color w:val="0000FF"/>
        </w:rPr>
        <w:t>&lt;</w:t>
      </w:r>
      <w:r w:rsidRPr="00F17CEA">
        <w:rPr>
          <w:rStyle w:val="XMLTag"/>
        </w:rPr>
        <w:t>AuditPool</w:t>
      </w:r>
      <w:r w:rsidRPr="001D7939">
        <w:rPr>
          <w:color w:val="0000FF"/>
        </w:rPr>
        <w:t>&gt;</w:t>
      </w:r>
    </w:p>
    <w:p w:rsidR="00EB04BC" w:rsidRPr="00AC68BE" w:rsidRDefault="00EB04BC" w:rsidP="00FF0662">
      <w:pPr>
        <w:pStyle w:val="Samplecode06"/>
        <w:rPr>
          <w:rStyle w:val="XMLComment"/>
        </w:rPr>
      </w:pPr>
      <w:r w:rsidRPr="00AC68BE">
        <w:rPr>
          <w:rStyle w:val="XMLComment"/>
        </w:rPr>
        <w:t>&lt;!--Not required by PrintTalk, may be used at the discretion of the document creator</w:t>
      </w:r>
      <w:proofErr w:type="gramStart"/>
      <w:r w:rsidRPr="00AC68BE">
        <w:rPr>
          <w:rStyle w:val="XMLComment"/>
        </w:rPr>
        <w:t>.--&gt;</w:t>
      </w:r>
      <w:proofErr w:type="gramEnd"/>
    </w:p>
    <w:p w:rsidR="00EB04BC" w:rsidRPr="001D7939" w:rsidRDefault="00EB04BC" w:rsidP="00FF0662">
      <w:pPr>
        <w:pStyle w:val="Samplecode06"/>
      </w:pPr>
      <w:r w:rsidRPr="001D7939">
        <w:rPr>
          <w:color w:val="0000FF"/>
        </w:rPr>
        <w:t>&lt;</w:t>
      </w:r>
      <w:r w:rsidRPr="00F17CEA">
        <w:rPr>
          <w:rStyle w:val="XMLTag"/>
        </w:rPr>
        <w:t>Created</w:t>
      </w:r>
      <w:r w:rsidRPr="001D7939">
        <w:rPr>
          <w:color w:val="FF0000"/>
        </w:rPr>
        <w:t xml:space="preserve"> </w:t>
      </w:r>
      <w:r w:rsidRPr="00F17CEA">
        <w:rPr>
          <w:rStyle w:val="XMLAttrName"/>
        </w:rPr>
        <w:t>Author</w:t>
      </w:r>
      <w:r w:rsidRPr="001D7939">
        <w:rPr>
          <w:color w:val="0000FF"/>
        </w:rPr>
        <w:t>=</w:t>
      </w:r>
      <w:r w:rsidRPr="00AC68BE">
        <w:rPr>
          <w:rStyle w:val="XMLAttrValue"/>
        </w:rPr>
        <w:t>"PrintTalk"</w:t>
      </w:r>
      <w:r w:rsidRPr="001D7939">
        <w:rPr>
          <w:color w:val="FF0000"/>
        </w:rPr>
        <w:t xml:space="preserve"> </w:t>
      </w:r>
      <w:r w:rsidR="00AC68BE">
        <w:rPr>
          <w:color w:val="FF0000"/>
        </w:rPr>
        <w:br/>
      </w:r>
      <w:r w:rsidRPr="00F17CEA">
        <w:rPr>
          <w:rStyle w:val="XMLAttrName"/>
        </w:rPr>
        <w:t>TimeStamp</w:t>
      </w:r>
      <w:r w:rsidRPr="001D7939">
        <w:rPr>
          <w:color w:val="0000FF"/>
        </w:rPr>
        <w:t>=</w:t>
      </w:r>
      <w:r w:rsidRPr="00AC68BE">
        <w:rPr>
          <w:rStyle w:val="XMLAttrValue"/>
        </w:rPr>
        <w:t>"</w:t>
      </w:r>
      <w:r w:rsidR="00C80FB3" w:rsidRPr="00AC68BE">
        <w:rPr>
          <w:rStyle w:val="XMLAttrValue"/>
        </w:rPr>
        <w:t>2013</w:t>
      </w:r>
      <w:r w:rsidRPr="00AC68BE">
        <w:rPr>
          <w:rStyle w:val="XMLAttrValue"/>
        </w:rPr>
        <w:t>-07-1T11:20-08:00</w:t>
      </w:r>
      <w:r w:rsidRPr="001D7939">
        <w:rPr>
          <w:color w:val="0000FF"/>
        </w:rPr>
        <w:t>"/&gt;</w:t>
      </w:r>
    </w:p>
    <w:p w:rsidR="00EB04BC" w:rsidRPr="001D7939" w:rsidRDefault="00EB04BC" w:rsidP="00FF0662">
      <w:pPr>
        <w:pStyle w:val="Samplecode05"/>
      </w:pPr>
      <w:r w:rsidRPr="001D7939">
        <w:rPr>
          <w:color w:val="0000FF"/>
        </w:rPr>
        <w:t>&lt;/</w:t>
      </w:r>
      <w:r w:rsidRPr="00F17CEA">
        <w:rPr>
          <w:rStyle w:val="XMLTag"/>
        </w:rPr>
        <w:t>AuditPool</w:t>
      </w:r>
      <w:r w:rsidRPr="001D7939">
        <w:rPr>
          <w:color w:val="0000FF"/>
        </w:rPr>
        <w:t>&gt;</w:t>
      </w:r>
    </w:p>
    <w:p w:rsidR="00EB04BC" w:rsidRDefault="00EB04BC" w:rsidP="00FF0662">
      <w:pPr>
        <w:pStyle w:val="Samplecode05"/>
        <w:rPr>
          <w:color w:val="0000FF"/>
        </w:rPr>
      </w:pPr>
      <w:r w:rsidRPr="001D7939">
        <w:rPr>
          <w:color w:val="0000FF"/>
        </w:rPr>
        <w:t>&lt;</w:t>
      </w:r>
      <w:r w:rsidRPr="00F17CEA">
        <w:rPr>
          <w:rStyle w:val="XMLTag"/>
        </w:rPr>
        <w:t>ResourcePool</w:t>
      </w:r>
      <w:r w:rsidRPr="001D7939">
        <w:rPr>
          <w:color w:val="0000FF"/>
        </w:rPr>
        <w:t>&gt;</w:t>
      </w:r>
    </w:p>
    <w:p w:rsidR="00DC74EF" w:rsidRPr="001D7939" w:rsidRDefault="00DC74EF" w:rsidP="00FF0662">
      <w:pPr>
        <w:pStyle w:val="Samplecode06"/>
      </w:pPr>
      <w:r w:rsidRPr="001D7939">
        <w:rPr>
          <w:color w:val="0000FF"/>
        </w:rPr>
        <w:t>&lt;</w:t>
      </w:r>
      <w:r w:rsidRPr="00F17CEA">
        <w:rPr>
          <w:rStyle w:val="XMLTag"/>
        </w:rPr>
        <w:t>CustomerInfo</w:t>
      </w:r>
      <w:r w:rsidRPr="001D7939">
        <w:rPr>
          <w:color w:val="FF0000"/>
        </w:rPr>
        <w:t xml:space="preserve"> </w:t>
      </w:r>
      <w:r w:rsidRPr="00F17CEA">
        <w:rPr>
          <w:rStyle w:val="XMLAttrName"/>
        </w:rPr>
        <w:t>CustomerID</w:t>
      </w:r>
      <w:r w:rsidRPr="001D7939">
        <w:rPr>
          <w:color w:val="0000FF"/>
        </w:rPr>
        <w:t>=</w:t>
      </w:r>
      <w:r w:rsidRPr="00AC68BE">
        <w:rPr>
          <w:rStyle w:val="XMLAttrValue"/>
        </w:rPr>
        <w:t>"pb4653/99"</w:t>
      </w:r>
      <w:r w:rsidRPr="001D7939">
        <w:rPr>
          <w:color w:val="0000FF"/>
        </w:rPr>
        <w:t>&gt;</w:t>
      </w:r>
    </w:p>
    <w:p w:rsidR="00DC74EF" w:rsidRPr="001D7939" w:rsidRDefault="00DC74EF" w:rsidP="00FF0662">
      <w:pPr>
        <w:pStyle w:val="Samplecode07"/>
      </w:pPr>
      <w:r w:rsidRPr="001D7939">
        <w:rPr>
          <w:color w:val="0000FF"/>
        </w:rPr>
        <w:t>&lt;</w:t>
      </w:r>
      <w:r w:rsidRPr="00F17CEA">
        <w:rPr>
          <w:rStyle w:val="XMLTag"/>
        </w:rPr>
        <w:t>ContactRef</w:t>
      </w:r>
      <w:r w:rsidRPr="001D7939">
        <w:rPr>
          <w:color w:val="FF0000"/>
        </w:rPr>
        <w:t xml:space="preserve"> </w:t>
      </w:r>
      <w:r w:rsidRPr="00F17CEA">
        <w:rPr>
          <w:rStyle w:val="XMLAttrName"/>
        </w:rPr>
        <w:t>rRef</w:t>
      </w:r>
      <w:r w:rsidRPr="001D7939">
        <w:rPr>
          <w:color w:val="0000FF"/>
        </w:rPr>
        <w:t>=</w:t>
      </w:r>
      <w:r w:rsidRPr="00AC68BE">
        <w:rPr>
          <w:rStyle w:val="XMLAttrValue"/>
        </w:rPr>
        <w:t>"Contact01"</w:t>
      </w:r>
      <w:r w:rsidRPr="001D7939">
        <w:rPr>
          <w:color w:val="0000FF"/>
        </w:rPr>
        <w:t>/&gt;</w:t>
      </w:r>
    </w:p>
    <w:p w:rsidR="00DC74EF" w:rsidRPr="001D7939" w:rsidRDefault="00DC74EF" w:rsidP="00FF0662">
      <w:pPr>
        <w:pStyle w:val="Samplecode06"/>
      </w:pPr>
      <w:r w:rsidRPr="001D7939">
        <w:rPr>
          <w:color w:val="0000FF"/>
        </w:rPr>
        <w:t>&lt;/</w:t>
      </w:r>
      <w:r w:rsidRPr="00F17CEA">
        <w:rPr>
          <w:rStyle w:val="XMLTag"/>
        </w:rPr>
        <w:t>CustomerInfo</w:t>
      </w:r>
      <w:r w:rsidRPr="001D7939">
        <w:rPr>
          <w:color w:val="0000FF"/>
        </w:rPr>
        <w:t>&gt;</w:t>
      </w:r>
    </w:p>
    <w:p w:rsidR="00EB04BC" w:rsidRPr="001D7939" w:rsidRDefault="00EB04BC" w:rsidP="00FF0662">
      <w:pPr>
        <w:pStyle w:val="Samplecode06"/>
      </w:pPr>
      <w:r w:rsidRPr="001D7939">
        <w:rPr>
          <w:color w:val="0000FF"/>
        </w:rPr>
        <w:t>&lt;</w:t>
      </w:r>
      <w:r w:rsidRPr="00F17CEA">
        <w:rPr>
          <w:rStyle w:val="XMLTag"/>
        </w:rPr>
        <w:t>DeliveryIntent</w:t>
      </w:r>
      <w:r w:rsidRPr="001D7939">
        <w:rPr>
          <w:color w:val="FF0000"/>
        </w:rPr>
        <w:t xml:space="preserve"> </w:t>
      </w:r>
      <w:r w:rsidRPr="00F17CEA">
        <w:rPr>
          <w:rStyle w:val="XMLAttrName"/>
        </w:rPr>
        <w:t>ID</w:t>
      </w:r>
      <w:r w:rsidRPr="001D7939">
        <w:rPr>
          <w:color w:val="0000FF"/>
        </w:rPr>
        <w:t>=</w:t>
      </w:r>
      <w:r w:rsidRPr="00AC68BE">
        <w:rPr>
          <w:rStyle w:val="XMLAttrValue"/>
        </w:rPr>
        <w:t>"Delivery001"</w:t>
      </w:r>
      <w:r w:rsidRPr="001D7939">
        <w:rPr>
          <w:color w:val="FF0000"/>
        </w:rPr>
        <w:t xml:space="preserve"> </w:t>
      </w:r>
      <w:r w:rsidRPr="00F17CEA">
        <w:rPr>
          <w:rStyle w:val="XMLAttrName"/>
        </w:rPr>
        <w:t>Class</w:t>
      </w:r>
      <w:r w:rsidRPr="001D7939">
        <w:rPr>
          <w:color w:val="0000FF"/>
        </w:rPr>
        <w:t>=</w:t>
      </w:r>
      <w:r w:rsidRPr="00AC68BE">
        <w:rPr>
          <w:rStyle w:val="XMLAttrValue"/>
        </w:rPr>
        <w:t>"Intent"</w:t>
      </w:r>
      <w:r w:rsidRPr="001D7939">
        <w:rPr>
          <w:color w:val="FF0000"/>
        </w:rPr>
        <w:t xml:space="preserve"> </w:t>
      </w:r>
      <w:r w:rsidR="00406767">
        <w:rPr>
          <w:color w:val="FF0000"/>
        </w:rPr>
        <w:br/>
      </w:r>
      <w:r w:rsidRPr="00F17CEA">
        <w:rPr>
          <w:rStyle w:val="XMLAttrName"/>
        </w:rPr>
        <w:t>Status</w:t>
      </w:r>
      <w:r w:rsidRPr="001D7939">
        <w:rPr>
          <w:color w:val="0000FF"/>
        </w:rPr>
        <w:t>=</w:t>
      </w:r>
      <w:r w:rsidRPr="00AC68BE">
        <w:rPr>
          <w:rStyle w:val="XMLAttrValue"/>
        </w:rPr>
        <w:t>"Available"</w:t>
      </w:r>
      <w:r w:rsidRPr="001D7939">
        <w:rPr>
          <w:color w:val="0000FF"/>
        </w:rPr>
        <w:t>&gt;</w:t>
      </w:r>
    </w:p>
    <w:p w:rsidR="00EB04BC" w:rsidRPr="001D7939" w:rsidRDefault="00EB04BC" w:rsidP="00FF0662">
      <w:pPr>
        <w:pStyle w:val="Samplecode07"/>
      </w:pPr>
      <w:r w:rsidRPr="001D7939">
        <w:rPr>
          <w:color w:val="0000FF"/>
        </w:rPr>
        <w:t>&lt;</w:t>
      </w:r>
      <w:r w:rsidRPr="00F17CEA">
        <w:rPr>
          <w:rStyle w:val="XMLTag"/>
        </w:rPr>
        <w:t>DropIntent</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Required</w:t>
      </w:r>
      <w:r w:rsidRPr="001D7939">
        <w:rPr>
          <w:color w:val="FF0000"/>
        </w:rPr>
        <w:t xml:space="preserve"> </w:t>
      </w:r>
      <w:r w:rsidRPr="00F17CEA">
        <w:rPr>
          <w:rStyle w:val="XMLAttrName"/>
        </w:rPr>
        <w:t>DataType</w:t>
      </w:r>
      <w:r w:rsidRPr="001D7939">
        <w:rPr>
          <w:color w:val="0000FF"/>
        </w:rPr>
        <w:t>=</w:t>
      </w:r>
      <w:r w:rsidRPr="00AC68BE">
        <w:rPr>
          <w:rStyle w:val="XMLAttrValue"/>
        </w:rPr>
        <w:t>"TimeSpan"</w:t>
      </w:r>
      <w:r w:rsidRPr="001D7939">
        <w:rPr>
          <w:color w:val="FF0000"/>
        </w:rPr>
        <w:t xml:space="preserve"> </w:t>
      </w:r>
      <w:r w:rsidR="00AC68BE">
        <w:rPr>
          <w:color w:val="FF0000"/>
        </w:rPr>
        <w:br/>
      </w:r>
      <w:r w:rsidRPr="00F17CEA">
        <w:rPr>
          <w:rStyle w:val="XMLAttrName"/>
        </w:rPr>
        <w:t>Preferred</w:t>
      </w:r>
      <w:r w:rsidRPr="001D7939">
        <w:rPr>
          <w:color w:val="0000FF"/>
        </w:rPr>
        <w:t>=</w:t>
      </w:r>
      <w:r w:rsidRPr="00AC68BE">
        <w:rPr>
          <w:rStyle w:val="XMLAttrValue"/>
        </w:rPr>
        <w:t>"</w:t>
      </w:r>
      <w:r w:rsidR="00C80FB3" w:rsidRPr="00AC68BE">
        <w:rPr>
          <w:rStyle w:val="XMLAttrValue"/>
        </w:rPr>
        <w:t>2013</w:t>
      </w:r>
      <w:r w:rsidRPr="00AC68BE">
        <w:rPr>
          <w:rStyle w:val="XMLAttrValue"/>
        </w:rPr>
        <w:t>-09-30T09:30-8:00"</w:t>
      </w:r>
      <w:r w:rsidRPr="001D7939">
        <w:rPr>
          <w:color w:val="0000FF"/>
        </w:rPr>
        <w:t>/&gt;</w:t>
      </w:r>
    </w:p>
    <w:p w:rsidR="00EB04BC" w:rsidRPr="001D7939" w:rsidRDefault="00EB04BC" w:rsidP="00FF0662">
      <w:pPr>
        <w:pStyle w:val="Samplecode08"/>
      </w:pPr>
      <w:r w:rsidRPr="001D7939">
        <w:rPr>
          <w:color w:val="0000FF"/>
        </w:rPr>
        <w:t>&lt;!--</w:t>
      </w:r>
      <w:r w:rsidRPr="001D7939">
        <w:rPr>
          <w:color w:val="808080"/>
        </w:rPr>
        <w:t>Date by which the product is to be delivered</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ContactRef</w:t>
      </w:r>
      <w:r w:rsidRPr="001D7939">
        <w:rPr>
          <w:color w:val="FF0000"/>
        </w:rPr>
        <w:t xml:space="preserve"> </w:t>
      </w:r>
      <w:r w:rsidRPr="00F17CEA">
        <w:rPr>
          <w:rStyle w:val="XMLAttrName"/>
        </w:rPr>
        <w:t>rRef</w:t>
      </w:r>
      <w:r w:rsidRPr="001D7939">
        <w:rPr>
          <w:color w:val="0000FF"/>
        </w:rPr>
        <w:t>=</w:t>
      </w:r>
      <w:r w:rsidRPr="00AC68BE">
        <w:rPr>
          <w:rStyle w:val="XMLAttrValue"/>
        </w:rPr>
        <w:t>"Contact02"</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DropItemIntent</w:t>
      </w:r>
      <w:r w:rsidRPr="001D7939">
        <w:rPr>
          <w:color w:val="FF0000"/>
        </w:rPr>
        <w:t xml:space="preserve"> Amount</w:t>
      </w:r>
      <w:r w:rsidRPr="001D7939">
        <w:rPr>
          <w:color w:val="0000FF"/>
        </w:rPr>
        <w:t>=</w:t>
      </w:r>
      <w:r w:rsidRPr="00AC68BE">
        <w:rPr>
          <w:rStyle w:val="XMLAttrValue"/>
        </w:rPr>
        <w:t>"7500"</w:t>
      </w:r>
      <w:r w:rsidRPr="001D7939">
        <w:rPr>
          <w:color w:val="FF0000"/>
        </w:rPr>
        <w:t xml:space="preserve"> </w:t>
      </w:r>
      <w:r w:rsidRPr="001D7939">
        <w:rPr>
          <w:color w:val="0000FF"/>
        </w:rPr>
        <w:t>&gt;</w:t>
      </w:r>
    </w:p>
    <w:p w:rsidR="00EB04BC" w:rsidRDefault="00EB04BC" w:rsidP="00543170">
      <w:pPr>
        <w:pStyle w:val="Samplecode09"/>
        <w:rPr>
          <w:color w:val="0000FF"/>
        </w:rPr>
      </w:pPr>
      <w:r w:rsidRPr="001D7939">
        <w:rPr>
          <w:color w:val="0000FF"/>
        </w:rPr>
        <w:t>&lt;</w:t>
      </w:r>
      <w:r w:rsidRPr="00F17CEA">
        <w:rPr>
          <w:rStyle w:val="XMLTag"/>
        </w:rPr>
        <w:t>ComponentRef</w:t>
      </w:r>
      <w:r w:rsidRPr="001D7939">
        <w:rPr>
          <w:color w:val="FF0000"/>
        </w:rPr>
        <w:t xml:space="preserve"> </w:t>
      </w:r>
      <w:r w:rsidRPr="00F17CEA">
        <w:rPr>
          <w:rStyle w:val="XMLAttrName"/>
        </w:rPr>
        <w:t>rRef</w:t>
      </w:r>
      <w:r w:rsidRPr="001D7939">
        <w:rPr>
          <w:color w:val="0000FF"/>
        </w:rPr>
        <w:t>=</w:t>
      </w:r>
      <w:r w:rsidRPr="00AC68BE">
        <w:rPr>
          <w:rStyle w:val="XMLAttrValue"/>
        </w:rPr>
        <w:t>"</w:t>
      </w:r>
      <w:proofErr w:type="gramStart"/>
      <w:r w:rsidRPr="00AC68BE">
        <w:rPr>
          <w:rStyle w:val="XMLAttrValue"/>
        </w:rPr>
        <w:t>Item001(</w:t>
      </w:r>
      <w:proofErr w:type="gramEnd"/>
      <w:r w:rsidRPr="00AC68BE">
        <w:rPr>
          <w:rStyle w:val="XMLAttrValue"/>
        </w:rPr>
        <w:t>HardBook)"</w:t>
      </w:r>
      <w:r w:rsidRPr="001D7939">
        <w:rPr>
          <w:color w:val="0000FF"/>
        </w:rPr>
        <w:t>/&gt;</w:t>
      </w:r>
    </w:p>
    <w:p w:rsidR="00CF6C53" w:rsidRDefault="00CF6C53" w:rsidP="00543170">
      <w:pPr>
        <w:pStyle w:val="Samplecode09"/>
        <w:rPr>
          <w:color w:val="0000FF"/>
        </w:rPr>
      </w:pPr>
      <w:r w:rsidRPr="001D7939">
        <w:rPr>
          <w:color w:val="0000FF"/>
        </w:rPr>
        <w:t>&lt;</w:t>
      </w:r>
      <w:r w:rsidR="00E20F76" w:rsidRPr="00F17CEA">
        <w:rPr>
          <w:rStyle w:val="XMLTag"/>
        </w:rPr>
        <w:t>jdf</w:t>
      </w:r>
      <w:proofErr w:type="gramStart"/>
      <w:r w:rsidR="00E20F76" w:rsidRPr="00F17CEA">
        <w:rPr>
          <w:rStyle w:val="XMLTag"/>
        </w:rPr>
        <w:t>:</w:t>
      </w:r>
      <w:r w:rsidRPr="00F17CEA">
        <w:rPr>
          <w:rStyle w:val="XMLTag"/>
        </w:rPr>
        <w:t>GeneralID</w:t>
      </w:r>
      <w:proofErr w:type="gramEnd"/>
      <w:r>
        <w:t xml:space="preserve"> </w:t>
      </w:r>
      <w:r w:rsidR="00E20F76" w:rsidRPr="00F17CEA">
        <w:rPr>
          <w:rStyle w:val="XMLAttrName"/>
        </w:rPr>
        <w:t>IDUsage</w:t>
      </w:r>
      <w:r w:rsidRPr="001D7939">
        <w:rPr>
          <w:color w:val="0000FF"/>
        </w:rPr>
        <w:t>=</w:t>
      </w:r>
      <w:r w:rsidRPr="00AC68BE">
        <w:rPr>
          <w:rStyle w:val="XMLAttrValue"/>
        </w:rPr>
        <w:t>"</w:t>
      </w:r>
      <w:r w:rsidR="00E20F76" w:rsidRPr="00AC68BE">
        <w:rPr>
          <w:rStyle w:val="XMLAttrValue"/>
        </w:rPr>
        <w:t>LineID</w:t>
      </w:r>
      <w:r w:rsidRPr="00AC68BE">
        <w:rPr>
          <w:rStyle w:val="XMLAttrValue"/>
        </w:rPr>
        <w:t>"</w:t>
      </w:r>
      <w:r w:rsidR="00E20F76" w:rsidRPr="00E20F76">
        <w:rPr>
          <w:color w:val="FF0000"/>
        </w:rPr>
        <w:t xml:space="preserve"> </w:t>
      </w:r>
      <w:r w:rsidR="00E20F76" w:rsidRPr="00F17CEA">
        <w:rPr>
          <w:rStyle w:val="XMLAttrName"/>
        </w:rPr>
        <w:t>IDValue</w:t>
      </w:r>
      <w:r w:rsidR="00E20F76" w:rsidRPr="001D7939">
        <w:rPr>
          <w:color w:val="0000FF"/>
        </w:rPr>
        <w:t>=</w:t>
      </w:r>
      <w:r w:rsidR="00E20F76" w:rsidRPr="00AC68BE">
        <w:rPr>
          <w:rStyle w:val="XMLAttrValue"/>
        </w:rPr>
        <w:t>"</w:t>
      </w:r>
      <w:r w:rsidR="00A61798" w:rsidRPr="00A61798">
        <w:t xml:space="preserve"> </w:t>
      </w:r>
      <w:r w:rsidR="00A61798" w:rsidRPr="00AC68BE">
        <w:rPr>
          <w:rStyle w:val="XMLAttrValue"/>
        </w:rPr>
        <w:t>DI1_1</w:t>
      </w:r>
      <w:r w:rsidR="00E20F76" w:rsidRPr="00AC68BE">
        <w:rPr>
          <w:rStyle w:val="XMLAttrValue"/>
        </w:rPr>
        <w:t>"</w:t>
      </w:r>
      <w:r w:rsidRPr="001D7939">
        <w:rPr>
          <w:color w:val="0000FF"/>
        </w:rPr>
        <w:t>/&gt;</w:t>
      </w:r>
    </w:p>
    <w:p w:rsidR="00A61798" w:rsidRPr="001D7939" w:rsidRDefault="00A61798" w:rsidP="00543170">
      <w:pPr>
        <w:pStyle w:val="Samplecode09"/>
      </w:pPr>
      <w:r w:rsidRPr="001D7939">
        <w:rPr>
          <w:color w:val="0000FF"/>
        </w:rPr>
        <w:t>&lt;</w:t>
      </w:r>
      <w:r w:rsidRPr="00F17CEA">
        <w:rPr>
          <w:rStyle w:val="XMLTag"/>
        </w:rPr>
        <w:t>jdf</w:t>
      </w:r>
      <w:proofErr w:type="gramStart"/>
      <w:r w:rsidRPr="00F17CEA">
        <w:rPr>
          <w:rStyle w:val="XMLTag"/>
        </w:rPr>
        <w:t>:GeneralID</w:t>
      </w:r>
      <w:proofErr w:type="gramEnd"/>
      <w:r>
        <w:t xml:space="preserve"> </w:t>
      </w:r>
      <w:r w:rsidRPr="00F17CEA">
        <w:rPr>
          <w:rStyle w:val="XMLAttrName"/>
        </w:rPr>
        <w:t>IDUsage</w:t>
      </w:r>
      <w:r w:rsidRPr="001D7939">
        <w:rPr>
          <w:color w:val="0000FF"/>
        </w:rPr>
        <w:t>=</w:t>
      </w:r>
      <w:r w:rsidRPr="00AC68BE">
        <w:rPr>
          <w:rStyle w:val="XMLAttrValue"/>
        </w:rPr>
        <w:t>"LineID"</w:t>
      </w:r>
      <w:r w:rsidRPr="00E20F76">
        <w:rPr>
          <w:color w:val="FF0000"/>
        </w:rPr>
        <w:t xml:space="preserve"> </w:t>
      </w:r>
      <w:r w:rsidRPr="00F17CEA">
        <w:rPr>
          <w:rStyle w:val="XMLAttrName"/>
        </w:rPr>
        <w:t>IDValue</w:t>
      </w:r>
      <w:r w:rsidRPr="001D7939">
        <w:rPr>
          <w:color w:val="0000FF"/>
        </w:rPr>
        <w:t>="</w:t>
      </w:r>
      <w:r w:rsidRPr="00A61798">
        <w:t xml:space="preserve"> </w:t>
      </w:r>
      <w:r w:rsidRPr="00AC68BE">
        <w:rPr>
          <w:rStyle w:val="XMLAttrValue"/>
        </w:rPr>
        <w:t>DI1_2"</w:t>
      </w:r>
      <w:r w:rsidRPr="001D7939">
        <w:rPr>
          <w:color w:val="0000FF"/>
        </w:rPr>
        <w:t>/&gt;</w:t>
      </w:r>
    </w:p>
    <w:p w:rsidR="00EB04BC" w:rsidRPr="001D7939" w:rsidRDefault="00EB04BC" w:rsidP="00F17CEA">
      <w:pPr>
        <w:pStyle w:val="Samplecode08"/>
      </w:pPr>
      <w:r w:rsidRPr="001D7939">
        <w:rPr>
          <w:color w:val="0000FF"/>
        </w:rPr>
        <w:t>&lt;/</w:t>
      </w:r>
      <w:r w:rsidRPr="00F17CEA">
        <w:rPr>
          <w:rStyle w:val="XMLTag"/>
        </w:rPr>
        <w:t>DropItemIntent</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DropItemIntent</w:t>
      </w:r>
      <w:r w:rsidRPr="001D7939">
        <w:rPr>
          <w:color w:val="FF0000"/>
        </w:rPr>
        <w:t xml:space="preserve"> </w:t>
      </w:r>
      <w:r w:rsidRPr="00F17CEA">
        <w:rPr>
          <w:rStyle w:val="XMLAttrName"/>
        </w:rPr>
        <w:t>Amount</w:t>
      </w:r>
      <w:r w:rsidRPr="001D7939">
        <w:rPr>
          <w:color w:val="0000FF"/>
        </w:rPr>
        <w:t>="</w:t>
      </w:r>
      <w:r w:rsidRPr="00AC68BE">
        <w:rPr>
          <w:rStyle w:val="XMLAttrValue"/>
        </w:rPr>
        <w:t>5000"</w:t>
      </w:r>
      <w:r w:rsidRPr="001D7939">
        <w:rPr>
          <w:color w:val="FF0000"/>
        </w:rPr>
        <w:t xml:space="preserve"> </w:t>
      </w:r>
      <w:r w:rsidRPr="001D7939">
        <w:rPr>
          <w:color w:val="0000FF"/>
        </w:rPr>
        <w:t>&gt;</w:t>
      </w:r>
    </w:p>
    <w:p w:rsidR="00EB04BC" w:rsidRDefault="00EB04BC" w:rsidP="00543170">
      <w:pPr>
        <w:pStyle w:val="Samplecode09"/>
        <w:rPr>
          <w:color w:val="0000FF"/>
        </w:rPr>
      </w:pPr>
      <w:r w:rsidRPr="001D7939">
        <w:rPr>
          <w:color w:val="0000FF"/>
        </w:rPr>
        <w:t>&lt;</w:t>
      </w:r>
      <w:r w:rsidRPr="00F17CEA">
        <w:rPr>
          <w:rStyle w:val="XMLTag"/>
        </w:rPr>
        <w:t>ComponentRef</w:t>
      </w:r>
      <w:r w:rsidRPr="001D7939">
        <w:rPr>
          <w:color w:val="FF0000"/>
        </w:rPr>
        <w:t xml:space="preserve"> </w:t>
      </w:r>
      <w:r w:rsidRPr="00F17CEA">
        <w:rPr>
          <w:rStyle w:val="XMLAttrName"/>
        </w:rPr>
        <w:t>rRef</w:t>
      </w:r>
      <w:r w:rsidRPr="001D7939">
        <w:rPr>
          <w:color w:val="0000FF"/>
        </w:rPr>
        <w:t>=</w:t>
      </w:r>
      <w:r w:rsidRPr="00AC68BE">
        <w:rPr>
          <w:rStyle w:val="XMLAttrValue"/>
        </w:rPr>
        <w:t>"</w:t>
      </w:r>
      <w:proofErr w:type="gramStart"/>
      <w:r w:rsidRPr="00AC68BE">
        <w:rPr>
          <w:rStyle w:val="XMLAttrValue"/>
        </w:rPr>
        <w:t>Item003(</w:t>
      </w:r>
      <w:proofErr w:type="gramEnd"/>
      <w:r w:rsidRPr="00AC68BE">
        <w:rPr>
          <w:rStyle w:val="XMLAttrValue"/>
        </w:rPr>
        <w:t>SoftBook)"</w:t>
      </w:r>
      <w:r w:rsidRPr="001D7939">
        <w:rPr>
          <w:color w:val="0000FF"/>
        </w:rPr>
        <w:t>/&gt;</w:t>
      </w:r>
    </w:p>
    <w:p w:rsidR="00A61798" w:rsidRDefault="00A61798" w:rsidP="00543170">
      <w:pPr>
        <w:pStyle w:val="Samplecode09"/>
        <w:rPr>
          <w:color w:val="0000FF"/>
        </w:rPr>
      </w:pPr>
      <w:r w:rsidRPr="001D7939">
        <w:rPr>
          <w:color w:val="0000FF"/>
        </w:rPr>
        <w:t>&lt;</w:t>
      </w:r>
      <w:r w:rsidRPr="00F17CEA">
        <w:rPr>
          <w:rStyle w:val="XMLTag"/>
        </w:rPr>
        <w:t>jdf</w:t>
      </w:r>
      <w:proofErr w:type="gramStart"/>
      <w:r w:rsidRPr="00F17CEA">
        <w:rPr>
          <w:rStyle w:val="XMLTag"/>
        </w:rPr>
        <w:t>:GeneralID</w:t>
      </w:r>
      <w:proofErr w:type="gramEnd"/>
      <w:r>
        <w:t xml:space="preserve"> </w:t>
      </w:r>
      <w:r w:rsidRPr="00F17CEA">
        <w:rPr>
          <w:rStyle w:val="XMLAttrName"/>
        </w:rPr>
        <w:t>IDUsage</w:t>
      </w:r>
      <w:r w:rsidRPr="001D7939">
        <w:rPr>
          <w:color w:val="0000FF"/>
        </w:rPr>
        <w:t>=</w:t>
      </w:r>
      <w:r w:rsidRPr="00AC68BE">
        <w:rPr>
          <w:rStyle w:val="XMLAttrValue"/>
        </w:rPr>
        <w:t>"LineID"</w:t>
      </w:r>
      <w:r w:rsidRPr="00E20F76">
        <w:rPr>
          <w:color w:val="FF0000"/>
        </w:rPr>
        <w:t xml:space="preserve"> </w:t>
      </w:r>
      <w:r w:rsidRPr="00F17CEA">
        <w:rPr>
          <w:rStyle w:val="XMLAttrName"/>
        </w:rPr>
        <w:t>IDValue</w:t>
      </w:r>
      <w:r w:rsidRPr="001D7939">
        <w:rPr>
          <w:color w:val="0000FF"/>
        </w:rPr>
        <w:t>=</w:t>
      </w:r>
      <w:r w:rsidRPr="00AC68BE">
        <w:rPr>
          <w:rStyle w:val="XMLAttrValue"/>
        </w:rPr>
        <w:t>"</w:t>
      </w:r>
      <w:r w:rsidRPr="00A61798">
        <w:t xml:space="preserve"> </w:t>
      </w:r>
      <w:r w:rsidRPr="00AC68BE">
        <w:rPr>
          <w:rStyle w:val="XMLAttrValue"/>
        </w:rPr>
        <w:t>DI2_1"</w:t>
      </w:r>
      <w:r w:rsidRPr="001D7939">
        <w:rPr>
          <w:color w:val="0000FF"/>
        </w:rPr>
        <w:t>/&gt;</w:t>
      </w:r>
    </w:p>
    <w:p w:rsidR="00A61798" w:rsidRPr="001D7939" w:rsidRDefault="00A61798" w:rsidP="00543170">
      <w:pPr>
        <w:pStyle w:val="Samplecode09"/>
      </w:pPr>
      <w:r w:rsidRPr="001D7939">
        <w:rPr>
          <w:color w:val="0000FF"/>
        </w:rPr>
        <w:t>&lt;</w:t>
      </w:r>
      <w:r w:rsidRPr="00F17CEA">
        <w:rPr>
          <w:rStyle w:val="XMLTag"/>
        </w:rPr>
        <w:t>jdf</w:t>
      </w:r>
      <w:proofErr w:type="gramStart"/>
      <w:r w:rsidRPr="00F17CEA">
        <w:rPr>
          <w:rStyle w:val="XMLTag"/>
        </w:rPr>
        <w:t>:GeneralID</w:t>
      </w:r>
      <w:proofErr w:type="gramEnd"/>
      <w:r>
        <w:t xml:space="preserve"> </w:t>
      </w:r>
      <w:r w:rsidRPr="00F17CEA">
        <w:rPr>
          <w:rStyle w:val="XMLAttrName"/>
        </w:rPr>
        <w:t>IDUsage</w:t>
      </w:r>
      <w:r w:rsidRPr="001D7939">
        <w:rPr>
          <w:color w:val="0000FF"/>
        </w:rPr>
        <w:t>=</w:t>
      </w:r>
      <w:r w:rsidRPr="00AC68BE">
        <w:rPr>
          <w:rStyle w:val="XMLAttrValue"/>
        </w:rPr>
        <w:t>"LineID"</w:t>
      </w:r>
      <w:r w:rsidRPr="00E20F76">
        <w:rPr>
          <w:color w:val="FF0000"/>
        </w:rPr>
        <w:t xml:space="preserve"> </w:t>
      </w:r>
      <w:r w:rsidRPr="00F17CEA">
        <w:rPr>
          <w:rStyle w:val="XMLAttrName"/>
        </w:rPr>
        <w:t>IDValue</w:t>
      </w:r>
      <w:r w:rsidRPr="001D7939">
        <w:rPr>
          <w:color w:val="0000FF"/>
        </w:rPr>
        <w:t>=</w:t>
      </w:r>
      <w:r w:rsidRPr="00AC68BE">
        <w:rPr>
          <w:rStyle w:val="XMLAttrValue"/>
        </w:rPr>
        <w:t>"</w:t>
      </w:r>
      <w:r w:rsidRPr="00A61798">
        <w:t xml:space="preserve"> </w:t>
      </w:r>
      <w:r w:rsidRPr="00AC68BE">
        <w:rPr>
          <w:rStyle w:val="XMLAttrValue"/>
        </w:rPr>
        <w:t>DI2_2"</w:t>
      </w:r>
      <w:r w:rsidRPr="001D7939">
        <w:rPr>
          <w:color w:val="0000FF"/>
        </w:rPr>
        <w:t>/&gt;</w:t>
      </w:r>
    </w:p>
    <w:p w:rsidR="00EB04BC" w:rsidRPr="001D7939" w:rsidRDefault="00EB04BC" w:rsidP="00FF0662">
      <w:pPr>
        <w:pStyle w:val="Samplecode08"/>
      </w:pPr>
      <w:r w:rsidRPr="001D7939">
        <w:rPr>
          <w:color w:val="0000FF"/>
        </w:rPr>
        <w:t>&lt;/</w:t>
      </w:r>
      <w:r w:rsidRPr="00F17CEA">
        <w:rPr>
          <w:rStyle w:val="XMLTag"/>
        </w:rPr>
        <w:t>DropItemIntent</w:t>
      </w:r>
      <w:r w:rsidRPr="001D7939">
        <w:rPr>
          <w:color w:val="0000FF"/>
        </w:rPr>
        <w:t>&gt;</w:t>
      </w:r>
    </w:p>
    <w:p w:rsidR="00EB04BC" w:rsidRPr="001D7939" w:rsidRDefault="00EB04BC" w:rsidP="00FF0662">
      <w:pPr>
        <w:pStyle w:val="Samplecode07"/>
      </w:pPr>
      <w:r w:rsidRPr="001D7939">
        <w:rPr>
          <w:color w:val="0000FF"/>
        </w:rPr>
        <w:t>&lt;/</w:t>
      </w:r>
      <w:r w:rsidRPr="00F17CEA">
        <w:rPr>
          <w:rStyle w:val="XMLTag"/>
        </w:rPr>
        <w:t>DropIntent</w:t>
      </w:r>
      <w:r w:rsidRPr="001D7939">
        <w:rPr>
          <w:color w:val="0000FF"/>
        </w:rPr>
        <w:t>&gt;</w:t>
      </w:r>
    </w:p>
    <w:p w:rsidR="00EB04BC" w:rsidRPr="001D7939" w:rsidRDefault="00EB04BC" w:rsidP="00FF0662">
      <w:pPr>
        <w:pStyle w:val="Samplecode07"/>
      </w:pPr>
      <w:r w:rsidRPr="001D7939">
        <w:rPr>
          <w:color w:val="0000FF"/>
        </w:rPr>
        <w:t>&lt;</w:t>
      </w:r>
      <w:r w:rsidRPr="00F17CEA">
        <w:rPr>
          <w:rStyle w:val="XMLTag"/>
        </w:rPr>
        <w:t>Comment</w:t>
      </w:r>
      <w:r w:rsidRPr="001D7939">
        <w:rPr>
          <w:color w:val="0000FF"/>
        </w:rPr>
        <w:t>&gt;</w:t>
      </w:r>
      <w:r w:rsidRPr="001D7939">
        <w:t>Delivery of hardcover and softcover job</w:t>
      </w:r>
      <w:r w:rsidRPr="001D7939">
        <w:rPr>
          <w:color w:val="0000FF"/>
        </w:rPr>
        <w:t>&lt;/</w:t>
      </w:r>
      <w:r w:rsidRPr="00F17CEA">
        <w:rPr>
          <w:rStyle w:val="XMLTag"/>
        </w:rPr>
        <w:t>Comment</w:t>
      </w:r>
      <w:r w:rsidRPr="001D7939">
        <w:rPr>
          <w:color w:val="0000FF"/>
        </w:rPr>
        <w:t>&gt;</w:t>
      </w:r>
    </w:p>
    <w:p w:rsidR="00EB04BC" w:rsidRPr="001D7939" w:rsidRDefault="00EB04BC" w:rsidP="00FF0662">
      <w:pPr>
        <w:pStyle w:val="Samplecode06"/>
      </w:pPr>
      <w:r w:rsidRPr="001D7939">
        <w:rPr>
          <w:color w:val="0000FF"/>
        </w:rPr>
        <w:t>&lt;/</w:t>
      </w:r>
      <w:r w:rsidRPr="00F17CEA">
        <w:rPr>
          <w:rStyle w:val="XMLTag"/>
        </w:rPr>
        <w:t>DeliveryIntent</w:t>
      </w:r>
      <w:r w:rsidRPr="001D7939">
        <w:rPr>
          <w:color w:val="0000FF"/>
        </w:rPr>
        <w:t>&gt;</w:t>
      </w:r>
    </w:p>
    <w:p w:rsidR="00EB04BC" w:rsidRPr="001D7939" w:rsidRDefault="00EB04BC" w:rsidP="00FF0662">
      <w:pPr>
        <w:pStyle w:val="Samplecode06"/>
      </w:pPr>
      <w:r w:rsidRPr="001D7939">
        <w:rPr>
          <w:color w:val="0000FF"/>
        </w:rPr>
        <w:t>&lt;</w:t>
      </w:r>
      <w:r w:rsidRPr="00F17CEA">
        <w:rPr>
          <w:rStyle w:val="XMLTag"/>
        </w:rPr>
        <w:t>Company</w:t>
      </w:r>
      <w:r w:rsidRPr="001D7939">
        <w:rPr>
          <w:color w:val="FF0000"/>
        </w:rPr>
        <w:t xml:space="preserve"> </w:t>
      </w:r>
      <w:r w:rsidRPr="00F17CEA">
        <w:rPr>
          <w:rStyle w:val="XMLAttrName"/>
        </w:rPr>
        <w:t>ID</w:t>
      </w:r>
      <w:r w:rsidRPr="001D7939">
        <w:rPr>
          <w:color w:val="0000FF"/>
        </w:rPr>
        <w:t>=</w:t>
      </w:r>
      <w:r w:rsidRPr="00AC68BE">
        <w:rPr>
          <w:rStyle w:val="XMLAttrValue"/>
        </w:rPr>
        <w:t>"Company01"</w:t>
      </w:r>
      <w:r w:rsidRPr="001D7939">
        <w:rPr>
          <w:color w:val="FF0000"/>
        </w:rPr>
        <w:t xml:space="preserve"> </w:t>
      </w:r>
      <w:r w:rsidRPr="00F17CEA">
        <w:rPr>
          <w:rStyle w:val="XMLAttrName"/>
        </w:rPr>
        <w:t>Class</w:t>
      </w:r>
      <w:r w:rsidRPr="001D7939">
        <w:rPr>
          <w:color w:val="0000FF"/>
        </w:rPr>
        <w:t>=</w:t>
      </w:r>
      <w:r w:rsidRPr="00AC68BE">
        <w:rPr>
          <w:rStyle w:val="XMLAttrValue"/>
        </w:rPr>
        <w:t>"Parameter"</w:t>
      </w:r>
      <w:r w:rsidRPr="001D7939">
        <w:rPr>
          <w:color w:val="FF0000"/>
        </w:rPr>
        <w:t xml:space="preserve"> Status</w:t>
      </w:r>
      <w:r w:rsidRPr="001D7939">
        <w:rPr>
          <w:color w:val="0000FF"/>
        </w:rPr>
        <w:t>=</w:t>
      </w:r>
      <w:r w:rsidRPr="00AC68BE">
        <w:rPr>
          <w:rStyle w:val="XMLAttrValue"/>
        </w:rPr>
        <w:t>"Available"</w:t>
      </w:r>
      <w:r w:rsidRPr="001D7939">
        <w:rPr>
          <w:color w:val="FF0000"/>
        </w:rPr>
        <w:t xml:space="preserve"> </w:t>
      </w:r>
      <w:r w:rsidRPr="00F17CEA">
        <w:rPr>
          <w:rStyle w:val="XMLAttrName"/>
        </w:rPr>
        <w:t>OrganizationName</w:t>
      </w:r>
      <w:r w:rsidRPr="001D7939">
        <w:rPr>
          <w:color w:val="0000FF"/>
        </w:rPr>
        <w:t>=</w:t>
      </w:r>
      <w:r w:rsidRPr="00AC68BE">
        <w:rPr>
          <w:rStyle w:val="XMLAttrValue"/>
        </w:rPr>
        <w:t>"Mega Corp"</w:t>
      </w:r>
      <w:r w:rsidRPr="001D7939">
        <w:rPr>
          <w:color w:val="0000FF"/>
        </w:rPr>
        <w:t>/&gt;</w:t>
      </w:r>
    </w:p>
    <w:p w:rsidR="00EB04BC" w:rsidRPr="001D7939" w:rsidRDefault="00EB04BC" w:rsidP="00543170">
      <w:pPr>
        <w:pStyle w:val="Samplecode06"/>
      </w:pPr>
      <w:r w:rsidRPr="001D7939">
        <w:rPr>
          <w:color w:val="0000FF"/>
        </w:rPr>
        <w:t>&lt;</w:t>
      </w:r>
      <w:r w:rsidRPr="00F17CEA">
        <w:rPr>
          <w:rStyle w:val="XMLTag"/>
        </w:rPr>
        <w:t>Contact</w:t>
      </w:r>
      <w:r w:rsidRPr="001D7939">
        <w:rPr>
          <w:color w:val="FF0000"/>
        </w:rPr>
        <w:t xml:space="preserve"> </w:t>
      </w:r>
      <w:r w:rsidRPr="00F17CEA">
        <w:rPr>
          <w:rStyle w:val="XMLAttrName"/>
        </w:rPr>
        <w:t>ID</w:t>
      </w:r>
      <w:r w:rsidRPr="001D7939">
        <w:rPr>
          <w:color w:val="0000FF"/>
        </w:rPr>
        <w:t>="</w:t>
      </w:r>
      <w:r w:rsidRPr="001D7939">
        <w:t>Contact01</w:t>
      </w:r>
      <w:r w:rsidRPr="001D7939">
        <w:rPr>
          <w:color w:val="0000FF"/>
        </w:rPr>
        <w:t>"</w:t>
      </w:r>
      <w:r w:rsidRPr="001D7939">
        <w:rPr>
          <w:color w:val="FF0000"/>
        </w:rPr>
        <w:t xml:space="preserve"> </w:t>
      </w:r>
      <w:r w:rsidRPr="00F17CEA">
        <w:rPr>
          <w:rStyle w:val="XMLAttrName"/>
        </w:rPr>
        <w:t>Class</w:t>
      </w:r>
      <w:r w:rsidRPr="001D7939">
        <w:rPr>
          <w:color w:val="0000FF"/>
        </w:rPr>
        <w:t>=</w:t>
      </w:r>
      <w:r w:rsidRPr="00AC68BE">
        <w:rPr>
          <w:rStyle w:val="XMLAttrValue"/>
        </w:rPr>
        <w:t>"Parameter"</w:t>
      </w:r>
      <w:r w:rsidRPr="001D7939">
        <w:rPr>
          <w:color w:val="FF0000"/>
        </w:rPr>
        <w:t xml:space="preserve"> </w:t>
      </w:r>
      <w:r w:rsidRPr="00F17CEA">
        <w:rPr>
          <w:rStyle w:val="XMLAttrName"/>
        </w:rPr>
        <w:t>Status</w:t>
      </w:r>
      <w:r w:rsidRPr="001D7939">
        <w:rPr>
          <w:color w:val="0000FF"/>
        </w:rPr>
        <w:t>=</w:t>
      </w:r>
      <w:r w:rsidRPr="00AC68BE">
        <w:rPr>
          <w:rStyle w:val="XMLAttrValue"/>
        </w:rPr>
        <w:t>"Available</w:t>
      </w:r>
      <w:proofErr w:type="gramStart"/>
      <w:r w:rsidRPr="00AC68BE">
        <w:rPr>
          <w:rStyle w:val="XMLAttrValue"/>
        </w:rPr>
        <w:t>"</w:t>
      </w:r>
      <w:r w:rsidRPr="001D7939">
        <w:rPr>
          <w:color w:val="FF0000"/>
        </w:rPr>
        <w:t xml:space="preserve">  </w:t>
      </w:r>
      <w:r w:rsidRPr="00F17CEA">
        <w:rPr>
          <w:rStyle w:val="XMLAttrName"/>
        </w:rPr>
        <w:t>ContactTypes</w:t>
      </w:r>
      <w:proofErr w:type="gramEnd"/>
      <w:r w:rsidRPr="001D7939">
        <w:rPr>
          <w:color w:val="0000FF"/>
        </w:rPr>
        <w:t>=</w:t>
      </w:r>
      <w:r w:rsidRPr="00AC68BE">
        <w:rPr>
          <w:rStyle w:val="XMLAttrValue"/>
        </w:rPr>
        <w:t>"Customer Billing"</w:t>
      </w:r>
      <w:r w:rsidRPr="001D7939">
        <w:rPr>
          <w:color w:val="0000FF"/>
        </w:rPr>
        <w:t>&gt;</w:t>
      </w:r>
    </w:p>
    <w:p w:rsidR="00EB04BC" w:rsidRPr="00F17CEA" w:rsidRDefault="00EB04BC" w:rsidP="00543170">
      <w:pPr>
        <w:pStyle w:val="Samplecode07"/>
        <w:rPr>
          <w:rStyle w:val="XMLTag"/>
        </w:rPr>
      </w:pPr>
      <w:r w:rsidRPr="001D7939">
        <w:rPr>
          <w:color w:val="0000FF"/>
        </w:rPr>
        <w:t>&lt;</w:t>
      </w:r>
      <w:r w:rsidRPr="00F17CEA">
        <w:rPr>
          <w:rStyle w:val="XMLTag"/>
        </w:rPr>
        <w:t>Address</w:t>
      </w:r>
      <w:r w:rsidRPr="001D7939">
        <w:rPr>
          <w:color w:val="FF0000"/>
        </w:rPr>
        <w:t xml:space="preserve"> </w:t>
      </w:r>
      <w:r w:rsidRPr="00F17CEA">
        <w:rPr>
          <w:rStyle w:val="XMLAttrName"/>
        </w:rPr>
        <w:t>Street</w:t>
      </w:r>
      <w:r w:rsidRPr="001D7939">
        <w:rPr>
          <w:color w:val="0000FF"/>
        </w:rPr>
        <w:t>=</w:t>
      </w:r>
      <w:r w:rsidRPr="00AC68BE">
        <w:rPr>
          <w:rStyle w:val="XMLAttrValue"/>
        </w:rPr>
        <w:t>"820 N. French Street"</w:t>
      </w:r>
      <w:r w:rsidRPr="001D7939">
        <w:rPr>
          <w:color w:val="FF0000"/>
        </w:rPr>
        <w:t xml:space="preserve"> </w:t>
      </w:r>
      <w:r w:rsidRPr="00F17CEA">
        <w:rPr>
          <w:rStyle w:val="XMLAttrName"/>
        </w:rPr>
        <w:t>City</w:t>
      </w:r>
      <w:r w:rsidRPr="001D7939">
        <w:rPr>
          <w:color w:val="0000FF"/>
        </w:rPr>
        <w:t>=</w:t>
      </w:r>
      <w:r w:rsidRPr="00AC68BE">
        <w:rPr>
          <w:rStyle w:val="XMLAttrValue"/>
        </w:rPr>
        <w:t>"Wilmington"</w:t>
      </w:r>
      <w:r w:rsidRPr="001D7939">
        <w:rPr>
          <w:color w:val="FF0000"/>
        </w:rPr>
        <w:t xml:space="preserve"> </w:t>
      </w:r>
      <w:r w:rsidRPr="00F17CEA">
        <w:rPr>
          <w:rStyle w:val="XMLAttrName"/>
        </w:rPr>
        <w:t>Region</w:t>
      </w:r>
      <w:r w:rsidRPr="00F17CEA">
        <w:t>=</w:t>
      </w:r>
      <w:r w:rsidRPr="00AC68BE">
        <w:rPr>
          <w:rStyle w:val="XMLAttrValue"/>
        </w:rPr>
        <w:t>"DE"</w:t>
      </w:r>
      <w:r w:rsidRPr="00F17CEA">
        <w:t xml:space="preserve"> </w:t>
      </w:r>
      <w:r w:rsidRPr="00F17CEA">
        <w:rPr>
          <w:rStyle w:val="XMLAttrName"/>
        </w:rPr>
        <w:t>PostalCode</w:t>
      </w:r>
      <w:r w:rsidRPr="00F17CEA">
        <w:t>=</w:t>
      </w:r>
      <w:r w:rsidRPr="00AC68BE">
        <w:rPr>
          <w:rStyle w:val="XMLAttrValue"/>
        </w:rPr>
        <w:t>"19801"</w:t>
      </w:r>
      <w:r w:rsidRPr="00F17CEA">
        <w:t>&gt;</w:t>
      </w:r>
    </w:p>
    <w:p w:rsidR="00EB04BC" w:rsidRPr="001D7939" w:rsidRDefault="00EB04BC" w:rsidP="00543170">
      <w:pPr>
        <w:pStyle w:val="Samplecode08"/>
      </w:pPr>
      <w:r w:rsidRPr="001D7939">
        <w:rPr>
          <w:color w:val="0000FF"/>
        </w:rPr>
        <w:t>&lt;</w:t>
      </w:r>
      <w:r w:rsidRPr="00F17CEA">
        <w:rPr>
          <w:rStyle w:val="XMLTag"/>
        </w:rPr>
        <w:t>ExtendedAddress</w:t>
      </w:r>
      <w:r w:rsidRPr="001D7939">
        <w:rPr>
          <w:color w:val="0000FF"/>
        </w:rPr>
        <w:t>&gt;</w:t>
      </w:r>
      <w:r w:rsidRPr="00AC68BE">
        <w:t>Attention</w:t>
      </w:r>
      <w:r w:rsidRPr="001D7939">
        <w:t>: Accounts Payable</w:t>
      </w:r>
      <w:r w:rsidRPr="001D7939">
        <w:rPr>
          <w:color w:val="0000FF"/>
        </w:rPr>
        <w:t>&lt;/</w:t>
      </w:r>
      <w:r w:rsidRPr="00F17CEA">
        <w:rPr>
          <w:rStyle w:val="XMLTag"/>
        </w:rPr>
        <w:t>ExtendedAddress</w:t>
      </w:r>
      <w:r w:rsidRPr="001D7939">
        <w:rPr>
          <w:color w:val="0000FF"/>
        </w:rPr>
        <w:t>&gt;</w:t>
      </w:r>
    </w:p>
    <w:p w:rsidR="00EB04BC" w:rsidRPr="001D7939" w:rsidRDefault="00EB04BC" w:rsidP="00543170">
      <w:pPr>
        <w:pStyle w:val="Samplecode07"/>
      </w:pPr>
      <w:r w:rsidRPr="001D7939">
        <w:rPr>
          <w:color w:val="0000FF"/>
        </w:rPr>
        <w:t>&lt;/</w:t>
      </w:r>
      <w:r w:rsidRPr="00F17CEA">
        <w:rPr>
          <w:rStyle w:val="XMLTag"/>
        </w:rPr>
        <w:t>Address</w:t>
      </w:r>
      <w:r w:rsidRPr="001D7939">
        <w:rPr>
          <w:color w:val="0000FF"/>
        </w:rPr>
        <w:t>&gt;</w:t>
      </w:r>
    </w:p>
    <w:p w:rsidR="00EB04BC" w:rsidRPr="001D7939" w:rsidRDefault="00EB04BC" w:rsidP="00543170">
      <w:pPr>
        <w:pStyle w:val="Samplecode07"/>
      </w:pPr>
      <w:r w:rsidRPr="001D7939">
        <w:rPr>
          <w:color w:val="0000FF"/>
        </w:rPr>
        <w:t>&lt;</w:t>
      </w:r>
      <w:r w:rsidRPr="00F17CEA">
        <w:rPr>
          <w:rStyle w:val="XMLTag"/>
        </w:rPr>
        <w:t>Person</w:t>
      </w:r>
      <w:r w:rsidRPr="001D7939">
        <w:rPr>
          <w:color w:val="FF0000"/>
        </w:rPr>
        <w:t xml:space="preserve"> </w:t>
      </w:r>
      <w:r w:rsidRPr="00F17CEA">
        <w:rPr>
          <w:rStyle w:val="XMLAttrName"/>
        </w:rPr>
        <w:t>JobTitle</w:t>
      </w:r>
      <w:r w:rsidRPr="001D7939">
        <w:rPr>
          <w:color w:val="0000FF"/>
        </w:rPr>
        <w:t>=</w:t>
      </w:r>
      <w:r w:rsidRPr="008350FA">
        <w:rPr>
          <w:rStyle w:val="XMLAttrValue"/>
        </w:rPr>
        <w:t>"Purchasing Manager"</w:t>
      </w:r>
      <w:r w:rsidRPr="001D7939">
        <w:rPr>
          <w:color w:val="FF0000"/>
        </w:rPr>
        <w:t xml:space="preserve"> </w:t>
      </w:r>
      <w:r w:rsidRPr="00F17CEA">
        <w:rPr>
          <w:rStyle w:val="XMLAttrName"/>
        </w:rPr>
        <w:t>FirstName</w:t>
      </w:r>
      <w:r w:rsidRPr="001D7939">
        <w:rPr>
          <w:color w:val="0000FF"/>
        </w:rPr>
        <w:t>=</w:t>
      </w:r>
      <w:r w:rsidRPr="008350FA">
        <w:rPr>
          <w:rStyle w:val="XMLAttrValue"/>
        </w:rPr>
        <w:t>"Lisa"</w:t>
      </w:r>
      <w:r w:rsidRPr="001D7939">
        <w:rPr>
          <w:color w:val="FF0000"/>
        </w:rPr>
        <w:t xml:space="preserve"> </w:t>
      </w:r>
      <w:r w:rsidRPr="00F17CEA">
        <w:rPr>
          <w:rStyle w:val="XMLAttrName"/>
        </w:rPr>
        <w:t>FamilyName</w:t>
      </w:r>
      <w:r w:rsidRPr="001D7939">
        <w:rPr>
          <w:color w:val="0000FF"/>
        </w:rPr>
        <w:t>=</w:t>
      </w:r>
      <w:r w:rsidRPr="008350FA">
        <w:rPr>
          <w:rStyle w:val="XMLAttrValue"/>
        </w:rPr>
        <w:t>"Luft"</w:t>
      </w:r>
      <w:r w:rsidRPr="001D7939">
        <w:rPr>
          <w:color w:val="0000FF"/>
        </w:rPr>
        <w:t>/&gt;</w:t>
      </w:r>
    </w:p>
    <w:p w:rsidR="00EB04BC" w:rsidRPr="001D7939" w:rsidRDefault="00EB04BC" w:rsidP="00543170">
      <w:pPr>
        <w:pStyle w:val="Samplecode07"/>
      </w:pPr>
      <w:r w:rsidRPr="001D7939">
        <w:rPr>
          <w:color w:val="0000FF"/>
        </w:rPr>
        <w:t>&lt;</w:t>
      </w:r>
      <w:r w:rsidRPr="00F17CEA">
        <w:rPr>
          <w:rStyle w:val="XMLTag"/>
        </w:rPr>
        <w:t>CompanyRef</w:t>
      </w:r>
      <w:r w:rsidRPr="001D7939">
        <w:rPr>
          <w:color w:val="FF0000"/>
        </w:rPr>
        <w:t xml:space="preserve"> </w:t>
      </w:r>
      <w:r w:rsidRPr="00F17CEA">
        <w:rPr>
          <w:rStyle w:val="XMLAttrName"/>
        </w:rPr>
        <w:t>rRef</w:t>
      </w:r>
      <w:r w:rsidRPr="001D7939">
        <w:rPr>
          <w:color w:val="0000FF"/>
        </w:rPr>
        <w:t>=</w:t>
      </w:r>
      <w:r w:rsidRPr="008350FA">
        <w:rPr>
          <w:rStyle w:val="XMLAttrValue"/>
        </w:rPr>
        <w:t>"Company01"</w:t>
      </w:r>
      <w:r w:rsidRPr="001D7939">
        <w:rPr>
          <w:color w:val="0000FF"/>
        </w:rPr>
        <w:t>/&gt;</w:t>
      </w:r>
    </w:p>
    <w:p w:rsidR="00EB04BC" w:rsidRPr="001D7939" w:rsidRDefault="00EB04BC" w:rsidP="00543170">
      <w:pPr>
        <w:pStyle w:val="Samplecode06"/>
        <w:rPr>
          <w:rFonts w:cs="Arial"/>
          <w:color w:val="000000"/>
          <w:sz w:val="17"/>
          <w:szCs w:val="17"/>
        </w:rPr>
      </w:pPr>
      <w:r w:rsidRPr="001D7939">
        <w:rPr>
          <w:rFonts w:cs="Arial"/>
          <w:color w:val="0000FF"/>
          <w:sz w:val="17"/>
          <w:szCs w:val="17"/>
        </w:rPr>
        <w:t>&lt;/</w:t>
      </w:r>
      <w:r w:rsidRPr="00F17CEA">
        <w:rPr>
          <w:rStyle w:val="XMLTag"/>
        </w:rPr>
        <w:t>Contact</w:t>
      </w:r>
      <w:r w:rsidRPr="001D7939">
        <w:rPr>
          <w:rFonts w:cs="Arial"/>
          <w:color w:val="0000FF"/>
          <w:sz w:val="17"/>
          <w:szCs w:val="17"/>
        </w:rPr>
        <w:t>&gt;</w:t>
      </w:r>
    </w:p>
    <w:p w:rsidR="00EB04BC" w:rsidRPr="00543170" w:rsidRDefault="00EB04BC" w:rsidP="00543170">
      <w:pPr>
        <w:pStyle w:val="Samplecode06"/>
        <w:rPr>
          <w:szCs w:val="17"/>
        </w:rPr>
      </w:pPr>
      <w:r w:rsidRPr="001D7939">
        <w:rPr>
          <w:color w:val="0000FF"/>
        </w:rPr>
        <w:t>&lt;</w:t>
      </w:r>
      <w:r w:rsidRPr="00F17CEA">
        <w:rPr>
          <w:rStyle w:val="XMLTag"/>
        </w:rPr>
        <w:t>Contact</w:t>
      </w:r>
      <w:r w:rsidRPr="00543170">
        <w:rPr>
          <w:szCs w:val="17"/>
        </w:rPr>
        <w:t xml:space="preserve"> </w:t>
      </w:r>
      <w:r w:rsidRPr="00F17CEA">
        <w:rPr>
          <w:rStyle w:val="XMLAttrName"/>
        </w:rPr>
        <w:t>ID</w:t>
      </w:r>
      <w:r w:rsidRPr="00543170">
        <w:rPr>
          <w:szCs w:val="17"/>
        </w:rPr>
        <w:t xml:space="preserve">="Contact02" </w:t>
      </w:r>
      <w:r w:rsidRPr="00F17CEA">
        <w:rPr>
          <w:rStyle w:val="XMLAttrName"/>
        </w:rPr>
        <w:t>Class</w:t>
      </w:r>
      <w:r w:rsidRPr="00543170">
        <w:rPr>
          <w:szCs w:val="17"/>
        </w:rPr>
        <w:t>=</w:t>
      </w:r>
      <w:r w:rsidRPr="008350FA">
        <w:rPr>
          <w:rStyle w:val="XMLAttrValue"/>
        </w:rPr>
        <w:t>"Parameter"</w:t>
      </w:r>
      <w:r w:rsidRPr="00543170">
        <w:rPr>
          <w:szCs w:val="17"/>
        </w:rPr>
        <w:t xml:space="preserve"> </w:t>
      </w:r>
      <w:r w:rsidRPr="00F17CEA">
        <w:rPr>
          <w:rStyle w:val="XMLAttrName"/>
        </w:rPr>
        <w:t>Status</w:t>
      </w:r>
      <w:r w:rsidRPr="00543170">
        <w:rPr>
          <w:szCs w:val="17"/>
        </w:rPr>
        <w:t>=</w:t>
      </w:r>
      <w:r w:rsidRPr="008350FA">
        <w:rPr>
          <w:rStyle w:val="XMLAttrValue"/>
        </w:rPr>
        <w:t>"Available"</w:t>
      </w:r>
      <w:r w:rsidRPr="00543170">
        <w:rPr>
          <w:szCs w:val="17"/>
        </w:rPr>
        <w:t xml:space="preserve"> </w:t>
      </w:r>
      <w:r w:rsidRPr="00F17CEA">
        <w:rPr>
          <w:rStyle w:val="XMLAttrName"/>
        </w:rPr>
        <w:t>ContactTypes</w:t>
      </w:r>
      <w:r w:rsidRPr="00543170">
        <w:rPr>
          <w:szCs w:val="17"/>
        </w:rPr>
        <w:t>=</w:t>
      </w:r>
      <w:r w:rsidRPr="008350FA">
        <w:rPr>
          <w:rStyle w:val="XMLAttrValue"/>
        </w:rPr>
        <w:t>"Delivery"</w:t>
      </w:r>
      <w:r w:rsidRPr="00543170">
        <w:rPr>
          <w:szCs w:val="17"/>
        </w:rPr>
        <w:t>&gt;</w:t>
      </w:r>
    </w:p>
    <w:p w:rsidR="00EB04BC" w:rsidRPr="00543170" w:rsidRDefault="00EB04BC" w:rsidP="00543170">
      <w:pPr>
        <w:pStyle w:val="Samplecode07"/>
      </w:pPr>
      <w:r w:rsidRPr="00543170">
        <w:t>&lt;</w:t>
      </w:r>
      <w:r w:rsidRPr="00F17CEA">
        <w:rPr>
          <w:rStyle w:val="XMLTag"/>
        </w:rPr>
        <w:t>Address</w:t>
      </w:r>
      <w:r w:rsidRPr="00543170">
        <w:t xml:space="preserve"> </w:t>
      </w:r>
      <w:r w:rsidRPr="00F17CEA">
        <w:rPr>
          <w:rStyle w:val="XMLAttrName"/>
        </w:rPr>
        <w:t>Street</w:t>
      </w:r>
      <w:r w:rsidRPr="00543170">
        <w:t>=</w:t>
      </w:r>
      <w:r w:rsidRPr="008350FA">
        <w:rPr>
          <w:rStyle w:val="XMLAttrValue"/>
        </w:rPr>
        <w:t>"555 Maple Drive"</w:t>
      </w:r>
      <w:r w:rsidRPr="00543170">
        <w:t xml:space="preserve"> </w:t>
      </w:r>
      <w:r w:rsidRPr="00F17CEA">
        <w:rPr>
          <w:rStyle w:val="XMLAttrName"/>
        </w:rPr>
        <w:t>City</w:t>
      </w:r>
      <w:r w:rsidRPr="00543170">
        <w:t>=</w:t>
      </w:r>
      <w:r w:rsidRPr="008350FA">
        <w:rPr>
          <w:rStyle w:val="XMLAttrValue"/>
        </w:rPr>
        <w:t>"San Mateo"</w:t>
      </w:r>
      <w:r w:rsidRPr="00543170">
        <w:t xml:space="preserve"> </w:t>
      </w:r>
      <w:r w:rsidRPr="00F17CEA">
        <w:rPr>
          <w:rStyle w:val="XMLAttrName"/>
        </w:rPr>
        <w:t>Region</w:t>
      </w:r>
      <w:r w:rsidRPr="00543170">
        <w:t>=</w:t>
      </w:r>
      <w:r w:rsidRPr="008350FA">
        <w:rPr>
          <w:rStyle w:val="XMLAttrValue"/>
        </w:rPr>
        <w:t>"CA"</w:t>
      </w:r>
      <w:r w:rsidRPr="00543170">
        <w:t xml:space="preserve"> </w:t>
      </w:r>
      <w:r w:rsidRPr="00F17CEA">
        <w:rPr>
          <w:rStyle w:val="XMLAttrName"/>
        </w:rPr>
        <w:t>PostalCode</w:t>
      </w:r>
      <w:r w:rsidRPr="00543170">
        <w:t>=</w:t>
      </w:r>
      <w:r w:rsidRPr="008350FA">
        <w:rPr>
          <w:rStyle w:val="XMLAttrValue"/>
        </w:rPr>
        <w:t>"94403"</w:t>
      </w:r>
      <w:r w:rsidRPr="00543170">
        <w:t>&gt;</w:t>
      </w:r>
    </w:p>
    <w:p w:rsidR="00EB04BC" w:rsidRPr="00543170" w:rsidRDefault="00EB04BC" w:rsidP="00543170">
      <w:pPr>
        <w:pStyle w:val="Samplecode08"/>
      </w:pPr>
      <w:r w:rsidRPr="00543170">
        <w:t>&lt;</w:t>
      </w:r>
      <w:r w:rsidRPr="00F17CEA">
        <w:rPr>
          <w:rStyle w:val="XMLTag"/>
        </w:rPr>
        <w:t>ExtendedAddress</w:t>
      </w:r>
      <w:r w:rsidRPr="00543170">
        <w:t>&gt;Suite 245&lt;/</w:t>
      </w:r>
      <w:r w:rsidRPr="008350FA">
        <w:rPr>
          <w:rStyle w:val="XMLTag"/>
        </w:rPr>
        <w:t>ExtendedAddress</w:t>
      </w:r>
      <w:r w:rsidRPr="00543170">
        <w:t>&gt;</w:t>
      </w:r>
    </w:p>
    <w:p w:rsidR="00EB04BC" w:rsidRPr="00543170" w:rsidRDefault="00EB04BC" w:rsidP="00543170">
      <w:pPr>
        <w:pStyle w:val="Samplecode07"/>
      </w:pPr>
      <w:r w:rsidRPr="00543170">
        <w:t>&lt;/</w:t>
      </w:r>
      <w:r w:rsidRPr="00F17CEA">
        <w:rPr>
          <w:rStyle w:val="XMLTag"/>
        </w:rPr>
        <w:t>Address</w:t>
      </w:r>
      <w:r w:rsidRPr="00543170">
        <w:t>&gt;</w:t>
      </w:r>
    </w:p>
    <w:p w:rsidR="00EB04BC" w:rsidRPr="00543170" w:rsidRDefault="00EB04BC" w:rsidP="00543170">
      <w:pPr>
        <w:pStyle w:val="Samplecode07"/>
      </w:pPr>
      <w:r w:rsidRPr="00543170">
        <w:lastRenderedPageBreak/>
        <w:t>&lt;</w:t>
      </w:r>
      <w:r w:rsidRPr="00F17CEA">
        <w:rPr>
          <w:rStyle w:val="XMLTag"/>
        </w:rPr>
        <w:t>Person</w:t>
      </w:r>
      <w:r w:rsidRPr="00543170">
        <w:t xml:space="preserve"> </w:t>
      </w:r>
      <w:r w:rsidRPr="00F17CEA">
        <w:rPr>
          <w:rStyle w:val="XMLAttrName"/>
        </w:rPr>
        <w:t>JobTitle</w:t>
      </w:r>
      <w:r w:rsidRPr="00543170">
        <w:t>=</w:t>
      </w:r>
      <w:r w:rsidRPr="00132793">
        <w:rPr>
          <w:rStyle w:val="XMLAttrValue"/>
        </w:rPr>
        <w:t>"Head of Book Division"</w:t>
      </w:r>
      <w:r w:rsidRPr="00543170">
        <w:t xml:space="preserve"> </w:t>
      </w:r>
      <w:r w:rsidRPr="00F17CEA">
        <w:rPr>
          <w:rStyle w:val="XMLAttrName"/>
        </w:rPr>
        <w:t>FirstName</w:t>
      </w:r>
      <w:r w:rsidRPr="00543170">
        <w:t>=</w:t>
      </w:r>
      <w:r w:rsidRPr="008350FA">
        <w:rPr>
          <w:rStyle w:val="XMLAttrValue"/>
        </w:rPr>
        <w:t>"William"</w:t>
      </w:r>
      <w:r w:rsidRPr="00543170">
        <w:t xml:space="preserve"> </w:t>
      </w:r>
      <w:r w:rsidRPr="00F17CEA">
        <w:rPr>
          <w:rStyle w:val="XMLAttrName"/>
        </w:rPr>
        <w:t>FamilyName</w:t>
      </w:r>
      <w:r w:rsidRPr="00543170">
        <w:t>=</w:t>
      </w:r>
      <w:r w:rsidRPr="008350FA">
        <w:rPr>
          <w:rStyle w:val="XMLAttrValue"/>
        </w:rPr>
        <w:t>"Johnson"</w:t>
      </w:r>
      <w:r w:rsidRPr="00543170">
        <w:t>/&gt;</w:t>
      </w:r>
    </w:p>
    <w:p w:rsidR="00EB04BC" w:rsidRPr="00543170" w:rsidRDefault="00EB04BC" w:rsidP="00543170">
      <w:pPr>
        <w:pStyle w:val="Samplecode07"/>
      </w:pPr>
      <w:r w:rsidRPr="00543170">
        <w:t>&lt;</w:t>
      </w:r>
      <w:r w:rsidRPr="00F17CEA">
        <w:rPr>
          <w:rStyle w:val="XMLTag"/>
        </w:rPr>
        <w:t>CompanyRef</w:t>
      </w:r>
      <w:r w:rsidRPr="00543170">
        <w:t xml:space="preserve"> </w:t>
      </w:r>
      <w:r w:rsidRPr="00F17CEA">
        <w:rPr>
          <w:rStyle w:val="XMLAttrName"/>
        </w:rPr>
        <w:t>rRef</w:t>
      </w:r>
      <w:r w:rsidRPr="00543170">
        <w:t>=</w:t>
      </w:r>
      <w:r w:rsidRPr="008350FA">
        <w:rPr>
          <w:rStyle w:val="XMLAttrValue"/>
        </w:rPr>
        <w:t>"Company01"</w:t>
      </w:r>
      <w:r w:rsidRPr="00543170">
        <w:t>/&gt;</w:t>
      </w:r>
    </w:p>
    <w:p w:rsidR="00EB04BC" w:rsidRPr="001D7939" w:rsidRDefault="00EB04BC" w:rsidP="00543170">
      <w:pPr>
        <w:pStyle w:val="Samplecode06"/>
      </w:pPr>
      <w:r w:rsidRPr="00543170">
        <w:rPr>
          <w:szCs w:val="17"/>
        </w:rPr>
        <w:t>&lt;/</w:t>
      </w:r>
      <w:r w:rsidRPr="008350FA">
        <w:rPr>
          <w:rStyle w:val="XMLTag"/>
        </w:rPr>
        <w:t>Contact</w:t>
      </w:r>
      <w:r w:rsidRPr="001D7939">
        <w:rPr>
          <w:color w:val="0000FF"/>
        </w:rPr>
        <w:t>&gt;</w:t>
      </w:r>
    </w:p>
    <w:p w:rsidR="00EB04BC" w:rsidRPr="00543170" w:rsidRDefault="00EB04BC" w:rsidP="00543170">
      <w:pPr>
        <w:pStyle w:val="Samplecode05"/>
        <w:rPr>
          <w:szCs w:val="17"/>
        </w:rPr>
      </w:pPr>
      <w:r w:rsidRPr="001D7939">
        <w:rPr>
          <w:color w:val="0000FF"/>
        </w:rPr>
        <w:t>&lt;/</w:t>
      </w:r>
      <w:r w:rsidRPr="008350FA">
        <w:rPr>
          <w:rStyle w:val="XMLTag"/>
        </w:rPr>
        <w:t>ResourcePool</w:t>
      </w:r>
      <w:r w:rsidRPr="00543170">
        <w:rPr>
          <w:szCs w:val="17"/>
        </w:rPr>
        <w:t>&gt;</w:t>
      </w:r>
    </w:p>
    <w:p w:rsidR="00EB04BC" w:rsidRPr="00543170" w:rsidRDefault="00EB04BC" w:rsidP="004A262F">
      <w:pPr>
        <w:pStyle w:val="Samplecode05"/>
      </w:pPr>
      <w:r w:rsidRPr="00543170">
        <w:t>&lt;</w:t>
      </w:r>
      <w:r w:rsidRPr="008350FA">
        <w:rPr>
          <w:rStyle w:val="XMLTag"/>
        </w:rPr>
        <w:t>ResourceLinkPool</w:t>
      </w:r>
      <w:r w:rsidRPr="00543170">
        <w:t>&gt;</w:t>
      </w:r>
    </w:p>
    <w:p w:rsidR="00EB04BC" w:rsidRPr="00543170" w:rsidRDefault="00EB04BC" w:rsidP="004A262F">
      <w:pPr>
        <w:pStyle w:val="Samplecode06"/>
      </w:pPr>
      <w:r w:rsidRPr="00543170">
        <w:t>&lt;</w:t>
      </w:r>
      <w:r w:rsidRPr="008350FA">
        <w:rPr>
          <w:rStyle w:val="XMLTag"/>
        </w:rPr>
        <w:t>DeliveryIntentLink</w:t>
      </w:r>
      <w:r w:rsidRPr="00543170">
        <w:t xml:space="preserve"> </w:t>
      </w:r>
      <w:r w:rsidRPr="008350FA">
        <w:rPr>
          <w:rStyle w:val="XMLAttrName"/>
        </w:rPr>
        <w:t>rRef</w:t>
      </w:r>
      <w:r w:rsidRPr="00543170">
        <w:t>=</w:t>
      </w:r>
      <w:r w:rsidRPr="008350FA">
        <w:rPr>
          <w:rStyle w:val="XMLAttrValue"/>
        </w:rPr>
        <w:t>"Delivery001"</w:t>
      </w:r>
      <w:r w:rsidRPr="00543170">
        <w:t xml:space="preserve"> </w:t>
      </w:r>
      <w:r w:rsidRPr="008350FA">
        <w:rPr>
          <w:rStyle w:val="XMLAttrName"/>
        </w:rPr>
        <w:t>Usage</w:t>
      </w:r>
      <w:r w:rsidRPr="00543170">
        <w:t>=</w:t>
      </w:r>
      <w:r w:rsidR="00A26994" w:rsidRPr="008350FA">
        <w:rPr>
          <w:rStyle w:val="XMLAttrValue"/>
        </w:rPr>
        <w:t>"</w:t>
      </w:r>
      <w:r w:rsidR="00516E7A" w:rsidRPr="008350FA">
        <w:rPr>
          <w:rStyle w:val="XMLAttrValue"/>
        </w:rPr>
        <w:t>Input</w:t>
      </w:r>
      <w:r w:rsidR="00A26994" w:rsidRPr="008350FA">
        <w:rPr>
          <w:rStyle w:val="XMLAttrValue"/>
        </w:rPr>
        <w:t>"</w:t>
      </w:r>
      <w:r w:rsidRPr="00543170">
        <w:t>/&gt;</w:t>
      </w:r>
    </w:p>
    <w:p w:rsidR="00DC74EF" w:rsidRPr="00543170" w:rsidRDefault="00DC74EF" w:rsidP="004A262F">
      <w:pPr>
        <w:pStyle w:val="Samplecode06"/>
      </w:pPr>
      <w:r w:rsidRPr="00543170">
        <w:t>&lt;</w:t>
      </w:r>
      <w:r w:rsidRPr="008350FA">
        <w:rPr>
          <w:rStyle w:val="XMLTag"/>
        </w:rPr>
        <w:t>Customer</w:t>
      </w:r>
      <w:r w:rsidR="009D3B3E" w:rsidRPr="008350FA">
        <w:rPr>
          <w:rStyle w:val="XMLTag"/>
        </w:rPr>
        <w:t>Info</w:t>
      </w:r>
      <w:r w:rsidRPr="008350FA">
        <w:rPr>
          <w:rStyle w:val="XMLTag"/>
        </w:rPr>
        <w:t>Link</w:t>
      </w:r>
      <w:r w:rsidRPr="00543170">
        <w:t xml:space="preserve"> </w:t>
      </w:r>
      <w:r w:rsidRPr="008350FA">
        <w:rPr>
          <w:rStyle w:val="XMLAttrName"/>
        </w:rPr>
        <w:t>rRef</w:t>
      </w:r>
      <w:r w:rsidRPr="00543170">
        <w:t>=</w:t>
      </w:r>
      <w:r w:rsidRPr="008350FA">
        <w:rPr>
          <w:rStyle w:val="XMLAttrValue"/>
        </w:rPr>
        <w:t>"pb4653/99"</w:t>
      </w:r>
      <w:r w:rsidRPr="00543170">
        <w:t xml:space="preserve"> </w:t>
      </w:r>
      <w:r w:rsidRPr="008350FA">
        <w:rPr>
          <w:rStyle w:val="XMLAttrName"/>
        </w:rPr>
        <w:t>Usage</w:t>
      </w:r>
      <w:r w:rsidRPr="00543170">
        <w:t>=</w:t>
      </w:r>
      <w:r w:rsidRPr="008350FA">
        <w:rPr>
          <w:rStyle w:val="XMLAttrValue"/>
        </w:rPr>
        <w:t>"Input"</w:t>
      </w:r>
      <w:r w:rsidRPr="00543170">
        <w:t>/&gt;</w:t>
      </w:r>
    </w:p>
    <w:p w:rsidR="00EB04BC" w:rsidRPr="00543170" w:rsidRDefault="00EB04BC" w:rsidP="00543170">
      <w:pPr>
        <w:pStyle w:val="Samplecode05"/>
        <w:rPr>
          <w:szCs w:val="17"/>
        </w:rPr>
      </w:pPr>
      <w:r w:rsidRPr="00543170">
        <w:rPr>
          <w:szCs w:val="17"/>
        </w:rPr>
        <w:t>&lt;/</w:t>
      </w:r>
      <w:r w:rsidRPr="008350FA">
        <w:rPr>
          <w:rStyle w:val="XMLTag"/>
        </w:rPr>
        <w:t>ResourceLinkPool</w:t>
      </w:r>
      <w:r w:rsidRPr="00543170">
        <w:rPr>
          <w:szCs w:val="17"/>
        </w:rPr>
        <w:t>&gt;</w:t>
      </w:r>
    </w:p>
    <w:p w:rsidR="00EB04BC" w:rsidRPr="00543170" w:rsidRDefault="00EB04BC" w:rsidP="00543170">
      <w:pPr>
        <w:pStyle w:val="Samplecode05"/>
        <w:rPr>
          <w:szCs w:val="17"/>
        </w:rPr>
      </w:pPr>
      <w:r w:rsidRPr="00543170">
        <w:rPr>
          <w:szCs w:val="17"/>
        </w:rPr>
        <w:t xml:space="preserve">&lt;JDF </w:t>
      </w:r>
      <w:r w:rsidRPr="008350FA">
        <w:rPr>
          <w:rStyle w:val="XMLTag"/>
        </w:rPr>
        <w:t>DescriptiveName</w:t>
      </w:r>
      <w:r w:rsidRPr="00543170">
        <w:rPr>
          <w:szCs w:val="17"/>
        </w:rPr>
        <w:t>=</w:t>
      </w:r>
      <w:r w:rsidR="008350FA">
        <w:rPr>
          <w:szCs w:val="17"/>
        </w:rPr>
        <w:br/>
      </w:r>
      <w:r w:rsidRPr="00441762">
        <w:rPr>
          <w:rStyle w:val="XMLAttrValue"/>
        </w:rPr>
        <w:t>"224 page hard case bound book with a 4/0 dust jacket"</w:t>
      </w:r>
      <w:r w:rsidRPr="00543170">
        <w:rPr>
          <w:szCs w:val="17"/>
        </w:rPr>
        <w:t xml:space="preserve"> </w:t>
      </w:r>
      <w:r w:rsidRPr="008350FA">
        <w:rPr>
          <w:rStyle w:val="XMLAttrName"/>
        </w:rPr>
        <w:t>ID</w:t>
      </w:r>
      <w:r w:rsidRPr="00543170">
        <w:rPr>
          <w:szCs w:val="17"/>
        </w:rPr>
        <w:t>=</w:t>
      </w:r>
      <w:r w:rsidRPr="00441762">
        <w:rPr>
          <w:rStyle w:val="XMLAttrValue"/>
        </w:rPr>
        <w:t>"</w:t>
      </w:r>
      <w:proofErr w:type="gramStart"/>
      <w:r w:rsidRPr="00441762">
        <w:rPr>
          <w:rStyle w:val="XMLAttrValue"/>
        </w:rPr>
        <w:t>JDF001(</w:t>
      </w:r>
      <w:proofErr w:type="gramEnd"/>
      <w:r w:rsidRPr="00441762">
        <w:rPr>
          <w:rStyle w:val="XMLAttrValue"/>
        </w:rPr>
        <w:t>HardBook)"</w:t>
      </w:r>
      <w:r w:rsidRPr="00543170">
        <w:rPr>
          <w:szCs w:val="17"/>
        </w:rPr>
        <w:t xml:space="preserve"> </w:t>
      </w:r>
      <w:r w:rsidRPr="008350FA">
        <w:rPr>
          <w:rStyle w:val="XMLAttrName"/>
        </w:rPr>
        <w:t>Type</w:t>
      </w:r>
      <w:r w:rsidRPr="00543170">
        <w:rPr>
          <w:szCs w:val="17"/>
        </w:rPr>
        <w:t>=</w:t>
      </w:r>
      <w:r w:rsidRPr="00441762">
        <w:rPr>
          <w:rStyle w:val="XMLAttrValue"/>
        </w:rPr>
        <w:t>"Product"</w:t>
      </w:r>
      <w:r w:rsidRPr="00543170">
        <w:rPr>
          <w:szCs w:val="17"/>
        </w:rPr>
        <w:t xml:space="preserve"> </w:t>
      </w:r>
      <w:r w:rsidRPr="008350FA">
        <w:rPr>
          <w:rStyle w:val="XMLAttrName"/>
        </w:rPr>
        <w:t>Status</w:t>
      </w:r>
      <w:r w:rsidRPr="00543170">
        <w:rPr>
          <w:szCs w:val="17"/>
        </w:rPr>
        <w:t>=</w:t>
      </w:r>
      <w:r w:rsidRPr="00441762">
        <w:rPr>
          <w:rStyle w:val="XMLAttrValue"/>
        </w:rPr>
        <w:t>"Waiting"</w:t>
      </w:r>
      <w:r w:rsidRPr="00543170">
        <w:rPr>
          <w:szCs w:val="17"/>
        </w:rPr>
        <w:t>&gt;</w:t>
      </w:r>
    </w:p>
    <w:p w:rsidR="00EB04BC" w:rsidRPr="008350FA" w:rsidRDefault="00EB04BC" w:rsidP="004A262F">
      <w:pPr>
        <w:pStyle w:val="Samplecode07"/>
        <w:rPr>
          <w:rStyle w:val="XMLComment"/>
        </w:rPr>
      </w:pPr>
      <w:r w:rsidRPr="008350FA">
        <w:rPr>
          <w:rStyle w:val="XMLComment"/>
        </w:rPr>
        <w:t>&lt;!--For Quote, whatever JDF "Product" elements necessary to specify components to be delivered</w:t>
      </w:r>
      <w:proofErr w:type="gramStart"/>
      <w:r w:rsidRPr="008350FA">
        <w:rPr>
          <w:rStyle w:val="XMLComment"/>
        </w:rPr>
        <w:t>.--&gt;</w:t>
      </w:r>
      <w:proofErr w:type="gramEnd"/>
    </w:p>
    <w:p w:rsidR="00EB04BC" w:rsidRPr="00543170" w:rsidRDefault="00EB04BC" w:rsidP="004A262F">
      <w:pPr>
        <w:pStyle w:val="Samplecode06"/>
      </w:pPr>
      <w:r w:rsidRPr="00543170">
        <w:t>&lt;</w:t>
      </w:r>
      <w:r w:rsidRPr="008350FA">
        <w:rPr>
          <w:rStyle w:val="XMLTag"/>
        </w:rPr>
        <w:t>ResourcePool</w:t>
      </w:r>
      <w:r w:rsidRPr="00543170">
        <w:t>&gt;</w:t>
      </w:r>
    </w:p>
    <w:p w:rsidR="00EB04BC" w:rsidRPr="001D7939" w:rsidRDefault="00EB04BC" w:rsidP="00180ED9">
      <w:pPr>
        <w:pStyle w:val="Samplecode07"/>
        <w:rPr>
          <w:color w:val="000000"/>
        </w:rPr>
      </w:pPr>
      <w:r w:rsidRPr="001D7939">
        <w:t>&lt;</w:t>
      </w:r>
      <w:r w:rsidRPr="008350FA">
        <w:rPr>
          <w:rStyle w:val="XMLTag"/>
        </w:rPr>
        <w:t>Component</w:t>
      </w:r>
      <w:r w:rsidRPr="001D7939">
        <w:t xml:space="preserve"> </w:t>
      </w:r>
      <w:r w:rsidRPr="008350FA">
        <w:rPr>
          <w:rStyle w:val="XMLAttrName"/>
        </w:rPr>
        <w:t>ID</w:t>
      </w:r>
      <w:r w:rsidRPr="001D7939">
        <w:t>=</w:t>
      </w:r>
      <w:r w:rsidRPr="00441762">
        <w:rPr>
          <w:rStyle w:val="XMLAttrValue"/>
        </w:rPr>
        <w:t>"</w:t>
      </w:r>
      <w:proofErr w:type="gramStart"/>
      <w:r w:rsidRPr="00441762">
        <w:rPr>
          <w:rStyle w:val="XMLAttrValue"/>
        </w:rPr>
        <w:t>Item001(</w:t>
      </w:r>
      <w:proofErr w:type="gramEnd"/>
      <w:r w:rsidRPr="00441762">
        <w:rPr>
          <w:rStyle w:val="XMLAttrValue"/>
        </w:rPr>
        <w:t>HardBook)"</w:t>
      </w:r>
      <w:r w:rsidRPr="001D7939">
        <w:t xml:space="preserve"> </w:t>
      </w:r>
      <w:r w:rsidRPr="00441762">
        <w:rPr>
          <w:rStyle w:val="XMLAttrName"/>
        </w:rPr>
        <w:t>Class</w:t>
      </w:r>
      <w:r w:rsidRPr="001D7939">
        <w:t>="</w:t>
      </w:r>
      <w:r w:rsidRPr="00441762">
        <w:rPr>
          <w:rStyle w:val="XMLAttrValue"/>
        </w:rPr>
        <w:t>Quantity</w:t>
      </w:r>
      <w:r w:rsidRPr="001D7939">
        <w:t xml:space="preserve">" </w:t>
      </w:r>
      <w:r w:rsidRPr="008350FA">
        <w:rPr>
          <w:rStyle w:val="XMLAttrName"/>
        </w:rPr>
        <w:t>Status</w:t>
      </w:r>
      <w:r w:rsidRPr="001D7939">
        <w:t>=</w:t>
      </w:r>
      <w:r w:rsidRPr="00441762">
        <w:rPr>
          <w:rStyle w:val="XMLAttrValue"/>
        </w:rPr>
        <w:t>"Unavailable"</w:t>
      </w:r>
      <w:r w:rsidRPr="001D7939">
        <w:t xml:space="preserve"> </w:t>
      </w:r>
      <w:r w:rsidR="00E52217">
        <w:br/>
      </w:r>
      <w:r w:rsidRPr="008350FA">
        <w:rPr>
          <w:rStyle w:val="XMLAttrName"/>
        </w:rPr>
        <w:t>DescriptiveName</w:t>
      </w:r>
      <w:r w:rsidRPr="001D7939">
        <w:t>=</w:t>
      </w:r>
      <w:r w:rsidRPr="00441762">
        <w:rPr>
          <w:rStyle w:val="XMLAttrValue"/>
        </w:rPr>
        <w:t>"224 page hard case bound book with</w:t>
      </w:r>
      <w:r w:rsidRPr="001D7939">
        <w:rPr>
          <w:color w:val="000000"/>
        </w:rPr>
        <w:t xml:space="preserve"> </w:t>
      </w:r>
      <w:r w:rsidRPr="00441762">
        <w:rPr>
          <w:rStyle w:val="XMLAttrValue"/>
        </w:rPr>
        <w:t>a 4/0 dust jacket"</w:t>
      </w:r>
      <w:r w:rsidRPr="001D7939">
        <w:t xml:space="preserve"> </w:t>
      </w:r>
      <w:r w:rsidRPr="008350FA">
        <w:rPr>
          <w:rStyle w:val="XMLAttrName"/>
        </w:rPr>
        <w:t>ComponentType</w:t>
      </w:r>
      <w:r w:rsidRPr="001D7939">
        <w:t>=</w:t>
      </w:r>
      <w:r w:rsidRPr="00441762">
        <w:rPr>
          <w:rStyle w:val="XMLAttrValue"/>
        </w:rPr>
        <w:t>"FinalProduct"</w:t>
      </w:r>
      <w:r w:rsidRPr="001D7939">
        <w:t>/&gt;</w:t>
      </w:r>
    </w:p>
    <w:p w:rsidR="00EB04BC" w:rsidRPr="00180ED9" w:rsidRDefault="00EB04BC" w:rsidP="00180ED9">
      <w:pPr>
        <w:pStyle w:val="Samplecode07"/>
      </w:pPr>
      <w:r w:rsidRPr="001D7939">
        <w:rPr>
          <w:color w:val="0000FF"/>
        </w:rPr>
        <w:t>&lt;</w:t>
      </w:r>
      <w:r w:rsidRPr="008350FA">
        <w:rPr>
          <w:rStyle w:val="XMLTag"/>
        </w:rPr>
        <w:t>LayoutIntent</w:t>
      </w:r>
      <w:r w:rsidRPr="00180ED9">
        <w:t xml:space="preserve"> </w:t>
      </w:r>
      <w:r w:rsidRPr="008350FA">
        <w:rPr>
          <w:rStyle w:val="XMLAttrName"/>
        </w:rPr>
        <w:t>ID</w:t>
      </w:r>
      <w:r w:rsidRPr="00180ED9">
        <w:t>=</w:t>
      </w:r>
      <w:r w:rsidRPr="00441762">
        <w:rPr>
          <w:rStyle w:val="XMLAttrValue"/>
        </w:rPr>
        <w:t>"</w:t>
      </w:r>
      <w:proofErr w:type="gramStart"/>
      <w:r w:rsidRPr="00441762">
        <w:rPr>
          <w:rStyle w:val="XMLAttrValue"/>
        </w:rPr>
        <w:t>Size001(</w:t>
      </w:r>
      <w:proofErr w:type="gramEnd"/>
      <w:r w:rsidRPr="00441762">
        <w:rPr>
          <w:rStyle w:val="XMLAttrValue"/>
        </w:rPr>
        <w:t>Finished)</w:t>
      </w:r>
      <w:r w:rsidRPr="00180ED9">
        <w:t xml:space="preserve">" </w:t>
      </w:r>
      <w:r w:rsidRPr="008350FA">
        <w:rPr>
          <w:rStyle w:val="XMLAttrName"/>
        </w:rPr>
        <w:t>Class</w:t>
      </w:r>
      <w:r w:rsidRPr="00180ED9">
        <w:t>=</w:t>
      </w:r>
      <w:r w:rsidRPr="00441762">
        <w:rPr>
          <w:rStyle w:val="XMLAttrValue"/>
        </w:rPr>
        <w:t>"Intent"</w:t>
      </w:r>
      <w:r w:rsidRPr="00180ED9">
        <w:t xml:space="preserve"> </w:t>
      </w:r>
      <w:r w:rsidRPr="008350FA">
        <w:rPr>
          <w:rStyle w:val="XMLAttrName"/>
        </w:rPr>
        <w:t>Status</w:t>
      </w:r>
      <w:r w:rsidRPr="00180ED9">
        <w:t>=</w:t>
      </w:r>
      <w:r w:rsidRPr="00441762">
        <w:rPr>
          <w:rStyle w:val="XMLAttrValue"/>
        </w:rPr>
        <w:t>"Available"</w:t>
      </w:r>
      <w:r w:rsidRPr="00180ED9">
        <w:t>&gt;</w:t>
      </w:r>
    </w:p>
    <w:p w:rsidR="00EB04BC" w:rsidRPr="00180ED9" w:rsidRDefault="00EB04BC" w:rsidP="00180ED9">
      <w:pPr>
        <w:pStyle w:val="Samplecode08"/>
      </w:pPr>
      <w:r w:rsidRPr="00180ED9">
        <w:t>&lt;</w:t>
      </w:r>
      <w:r w:rsidRPr="008350FA">
        <w:rPr>
          <w:rStyle w:val="XMLTag"/>
        </w:rPr>
        <w:t>Dimensions</w:t>
      </w:r>
      <w:r w:rsidRPr="00180ED9">
        <w:t xml:space="preserve"> </w:t>
      </w:r>
      <w:r w:rsidRPr="008350FA">
        <w:rPr>
          <w:rStyle w:val="XMLAttrName"/>
        </w:rPr>
        <w:t>DataType</w:t>
      </w:r>
      <w:r w:rsidRPr="00180ED9">
        <w:t>=</w:t>
      </w:r>
      <w:r w:rsidRPr="00441762">
        <w:rPr>
          <w:rStyle w:val="XMLAttrValue"/>
        </w:rPr>
        <w:t>"XYPairSpan"</w:t>
      </w:r>
      <w:r w:rsidRPr="00180ED9">
        <w:t xml:space="preserve"> </w:t>
      </w:r>
      <w:r w:rsidRPr="008350FA">
        <w:rPr>
          <w:rStyle w:val="XMLAttrName"/>
        </w:rPr>
        <w:t>Preferred</w:t>
      </w:r>
      <w:r w:rsidRPr="00180ED9">
        <w:t>=</w:t>
      </w:r>
      <w:r w:rsidRPr="00441762">
        <w:rPr>
          <w:rStyle w:val="XMLAttrValue"/>
        </w:rPr>
        <w:t>"612 792"</w:t>
      </w:r>
      <w:r w:rsidRPr="00180ED9">
        <w:t xml:space="preserve"> </w:t>
      </w:r>
      <w:r w:rsidRPr="008350FA">
        <w:rPr>
          <w:rStyle w:val="XMLAttrName"/>
        </w:rPr>
        <w:t>Range</w:t>
      </w:r>
      <w:r w:rsidRPr="00180ED9">
        <w:t>=</w:t>
      </w:r>
      <w:r w:rsidRPr="00441762">
        <w:rPr>
          <w:rStyle w:val="XMLAttrValue"/>
        </w:rPr>
        <w:t>"576 720~648 864"</w:t>
      </w:r>
      <w:r w:rsidRPr="00180ED9">
        <w:t>/&gt;</w:t>
      </w:r>
    </w:p>
    <w:p w:rsidR="00EB04BC" w:rsidRPr="00180ED9" w:rsidRDefault="00EB04BC" w:rsidP="00180ED9">
      <w:pPr>
        <w:pStyle w:val="Samplecode08"/>
      </w:pPr>
      <w:r w:rsidRPr="00180ED9">
        <w:t>&lt;</w:t>
      </w:r>
      <w:r w:rsidRPr="008350FA">
        <w:rPr>
          <w:rStyle w:val="XMLTag"/>
        </w:rPr>
        <w:t>Pages</w:t>
      </w:r>
      <w:r w:rsidRPr="00180ED9">
        <w:t xml:space="preserve"> </w:t>
      </w:r>
      <w:r w:rsidRPr="008350FA">
        <w:rPr>
          <w:rStyle w:val="XMLAttrName"/>
        </w:rPr>
        <w:t>DataType</w:t>
      </w:r>
      <w:r w:rsidRPr="00180ED9">
        <w:t>=</w:t>
      </w:r>
      <w:r w:rsidRPr="00441762">
        <w:rPr>
          <w:rStyle w:val="XMLAttrValue"/>
        </w:rPr>
        <w:t>"IntegerSpan"</w:t>
      </w:r>
      <w:r w:rsidRPr="00180ED9">
        <w:t xml:space="preserve"> </w:t>
      </w:r>
      <w:r w:rsidRPr="008350FA">
        <w:rPr>
          <w:rStyle w:val="XMLAttrName"/>
        </w:rPr>
        <w:t>Preferred</w:t>
      </w:r>
      <w:r w:rsidRPr="00180ED9">
        <w:t>=</w:t>
      </w:r>
      <w:r w:rsidRPr="00441762">
        <w:rPr>
          <w:rStyle w:val="XMLAttrValue"/>
        </w:rPr>
        <w:t>"224"</w:t>
      </w:r>
      <w:r w:rsidRPr="00180ED9">
        <w:t>/&gt;</w:t>
      </w:r>
    </w:p>
    <w:p w:rsidR="00EB04BC" w:rsidRPr="00180ED9" w:rsidRDefault="00EB04BC" w:rsidP="00180ED9">
      <w:pPr>
        <w:pStyle w:val="Samplecode07"/>
      </w:pPr>
      <w:r w:rsidRPr="00180ED9">
        <w:t>&lt;/</w:t>
      </w:r>
      <w:r w:rsidRPr="008350FA">
        <w:rPr>
          <w:rStyle w:val="XMLTag"/>
        </w:rPr>
        <w:t>LayoutIntent</w:t>
      </w:r>
      <w:r w:rsidRPr="00180ED9">
        <w:t>&gt;</w:t>
      </w:r>
    </w:p>
    <w:p w:rsidR="00EB04BC" w:rsidRPr="00180ED9" w:rsidRDefault="00EB04BC" w:rsidP="00180ED9">
      <w:pPr>
        <w:pStyle w:val="Samplecode07"/>
      </w:pPr>
      <w:r w:rsidRPr="00180ED9">
        <w:t>&lt;</w:t>
      </w:r>
      <w:r w:rsidRPr="008350FA">
        <w:rPr>
          <w:rStyle w:val="XMLTag"/>
        </w:rPr>
        <w:t>BindingIntent</w:t>
      </w:r>
      <w:r w:rsidRPr="00180ED9">
        <w:t xml:space="preserve"> </w:t>
      </w:r>
      <w:r w:rsidRPr="008350FA">
        <w:rPr>
          <w:rStyle w:val="XMLAttrName"/>
        </w:rPr>
        <w:t>ID</w:t>
      </w:r>
      <w:r w:rsidRPr="00180ED9">
        <w:t>=</w:t>
      </w:r>
      <w:r w:rsidRPr="00441762">
        <w:rPr>
          <w:rStyle w:val="XMLAttrValue"/>
        </w:rPr>
        <w:t>"</w:t>
      </w:r>
      <w:proofErr w:type="gramStart"/>
      <w:r w:rsidRPr="00441762">
        <w:rPr>
          <w:rStyle w:val="XMLAttrValue"/>
        </w:rPr>
        <w:t>Bind001(</w:t>
      </w:r>
      <w:proofErr w:type="gramEnd"/>
      <w:r w:rsidRPr="00441762">
        <w:rPr>
          <w:rStyle w:val="XMLAttrValue"/>
        </w:rPr>
        <w:t>HardCover)"</w:t>
      </w:r>
      <w:r w:rsidRPr="00180ED9">
        <w:t xml:space="preserve"> </w:t>
      </w:r>
      <w:r w:rsidRPr="008350FA">
        <w:rPr>
          <w:rStyle w:val="XMLAttrName"/>
        </w:rPr>
        <w:t>Class</w:t>
      </w:r>
      <w:r w:rsidRPr="00180ED9">
        <w:t>=</w:t>
      </w:r>
      <w:r w:rsidRPr="00441762">
        <w:rPr>
          <w:rStyle w:val="XMLAttrValue"/>
        </w:rPr>
        <w:t>"Intent"</w:t>
      </w:r>
      <w:r w:rsidRPr="00180ED9">
        <w:t xml:space="preserve"> </w:t>
      </w:r>
      <w:r w:rsidRPr="008350FA">
        <w:rPr>
          <w:rStyle w:val="XMLAttrName"/>
        </w:rPr>
        <w:t>Status</w:t>
      </w:r>
      <w:r w:rsidRPr="00180ED9">
        <w:t>=</w:t>
      </w:r>
      <w:r w:rsidRPr="00441762">
        <w:rPr>
          <w:rStyle w:val="XMLAttrValue"/>
        </w:rPr>
        <w:t>"Available"</w:t>
      </w:r>
      <w:r w:rsidRPr="00180ED9">
        <w:t>&gt;</w:t>
      </w:r>
    </w:p>
    <w:p w:rsidR="00EB04BC" w:rsidRPr="00180ED9" w:rsidRDefault="00EB04BC" w:rsidP="00180ED9">
      <w:pPr>
        <w:pStyle w:val="Samplecode08"/>
      </w:pPr>
      <w:r w:rsidRPr="00180ED9">
        <w:t>&lt;</w:t>
      </w:r>
      <w:r w:rsidRPr="008350FA">
        <w:rPr>
          <w:rStyle w:val="XMLTag"/>
        </w:rPr>
        <w:t>BindingType</w:t>
      </w:r>
      <w:r w:rsidRPr="00180ED9">
        <w:t xml:space="preserve"> </w:t>
      </w:r>
      <w:r w:rsidRPr="008350FA">
        <w:rPr>
          <w:rStyle w:val="XMLAttrName"/>
        </w:rPr>
        <w:t>DataType</w:t>
      </w:r>
      <w:r w:rsidRPr="00180ED9">
        <w:t>=</w:t>
      </w:r>
      <w:r w:rsidRPr="00441762">
        <w:rPr>
          <w:rStyle w:val="XMLAttrValue"/>
        </w:rPr>
        <w:t>"EnumerationSpan"</w:t>
      </w:r>
      <w:r w:rsidRPr="00180ED9">
        <w:t xml:space="preserve"> </w:t>
      </w:r>
      <w:r w:rsidRPr="008350FA">
        <w:rPr>
          <w:rStyle w:val="XMLAttrName"/>
        </w:rPr>
        <w:t>Preferred</w:t>
      </w:r>
      <w:r w:rsidRPr="00180ED9">
        <w:t>="</w:t>
      </w:r>
      <w:r w:rsidRPr="00441762">
        <w:rPr>
          <w:rStyle w:val="XMLAttrValue"/>
        </w:rPr>
        <w:t>HardCover"</w:t>
      </w:r>
      <w:r w:rsidRPr="00180ED9">
        <w:t>/&gt;</w:t>
      </w:r>
    </w:p>
    <w:p w:rsidR="00EB04BC" w:rsidRPr="00180ED9" w:rsidRDefault="00EB04BC" w:rsidP="00180ED9">
      <w:pPr>
        <w:pStyle w:val="Samplecode08"/>
      </w:pPr>
      <w:r w:rsidRPr="00180ED9">
        <w:t>&lt;</w:t>
      </w:r>
      <w:r w:rsidRPr="008350FA">
        <w:rPr>
          <w:rStyle w:val="XMLTag"/>
        </w:rPr>
        <w:t>BindingLength</w:t>
      </w:r>
      <w:r w:rsidRPr="00180ED9">
        <w:t xml:space="preserve"> </w:t>
      </w:r>
      <w:r w:rsidRPr="008350FA">
        <w:rPr>
          <w:rStyle w:val="XMLAttrName"/>
        </w:rPr>
        <w:t>DataType</w:t>
      </w:r>
      <w:r w:rsidRPr="00180ED9">
        <w:t>=</w:t>
      </w:r>
      <w:r w:rsidRPr="00441762">
        <w:rPr>
          <w:rStyle w:val="XMLAttrValue"/>
        </w:rPr>
        <w:t>"EnumerationSpan"</w:t>
      </w:r>
      <w:r w:rsidRPr="00180ED9">
        <w:t xml:space="preserve"> </w:t>
      </w:r>
      <w:r w:rsidRPr="008350FA">
        <w:rPr>
          <w:rStyle w:val="XMLAttrName"/>
        </w:rPr>
        <w:t>Preferred</w:t>
      </w:r>
      <w:r w:rsidRPr="00180ED9">
        <w:t>=</w:t>
      </w:r>
      <w:r w:rsidRPr="00441762">
        <w:rPr>
          <w:rStyle w:val="XMLAttrValue"/>
        </w:rPr>
        <w:t>"Long"</w:t>
      </w:r>
      <w:r w:rsidRPr="00180ED9">
        <w:t>/&gt;</w:t>
      </w:r>
    </w:p>
    <w:p w:rsidR="00EB04BC" w:rsidRPr="001D7939" w:rsidRDefault="00EB04BC" w:rsidP="00180ED9">
      <w:pPr>
        <w:pStyle w:val="Samplecode07"/>
        <w:rPr>
          <w:color w:val="000000"/>
        </w:rPr>
      </w:pPr>
      <w:r w:rsidRPr="00180ED9">
        <w:t>&lt;/</w:t>
      </w:r>
      <w:r w:rsidRPr="008350FA">
        <w:rPr>
          <w:rStyle w:val="XMLTag"/>
        </w:rPr>
        <w:t>BindingIntent</w:t>
      </w:r>
      <w:r w:rsidRPr="001D7939">
        <w:rPr>
          <w:color w:val="0000FF"/>
        </w:rPr>
        <w:t>&gt;</w:t>
      </w:r>
    </w:p>
    <w:p w:rsidR="00EB04BC" w:rsidRPr="00180ED9" w:rsidRDefault="00EB04BC" w:rsidP="00180ED9">
      <w:pPr>
        <w:pStyle w:val="Samplecode06"/>
      </w:pPr>
      <w:r w:rsidRPr="001D7939">
        <w:rPr>
          <w:color w:val="0000FF"/>
        </w:rPr>
        <w:t>&lt;/</w:t>
      </w:r>
      <w:r w:rsidRPr="008350FA">
        <w:rPr>
          <w:rStyle w:val="XMLTag"/>
        </w:rPr>
        <w:t>ResourcePool</w:t>
      </w:r>
      <w:r w:rsidRPr="00180ED9">
        <w:t>&gt;</w:t>
      </w:r>
    </w:p>
    <w:p w:rsidR="00EB04BC" w:rsidRPr="00180ED9" w:rsidRDefault="00EB04BC" w:rsidP="00180ED9">
      <w:pPr>
        <w:pStyle w:val="Samplecode06"/>
      </w:pPr>
      <w:r w:rsidRPr="00180ED9">
        <w:t>&lt;</w:t>
      </w:r>
      <w:r w:rsidRPr="008350FA">
        <w:rPr>
          <w:rStyle w:val="XMLTag"/>
        </w:rPr>
        <w:t>ResourceLinkPool</w:t>
      </w:r>
      <w:r w:rsidRPr="00180ED9">
        <w:t>&gt;</w:t>
      </w:r>
    </w:p>
    <w:p w:rsidR="00EB04BC" w:rsidRPr="00180ED9" w:rsidRDefault="00EB04BC" w:rsidP="00180ED9">
      <w:pPr>
        <w:pStyle w:val="Samplecode07"/>
      </w:pPr>
      <w:r w:rsidRPr="00180ED9">
        <w:t>&lt;</w:t>
      </w:r>
      <w:r w:rsidRPr="008350FA">
        <w:rPr>
          <w:rStyle w:val="XMLTag"/>
        </w:rPr>
        <w:t>ComponentLink</w:t>
      </w:r>
      <w:r w:rsidRPr="00180ED9">
        <w:t xml:space="preserve"> </w:t>
      </w:r>
      <w:r w:rsidRPr="008350FA">
        <w:rPr>
          <w:rStyle w:val="XMLAttrName"/>
        </w:rPr>
        <w:t>rRef</w:t>
      </w:r>
      <w:r w:rsidRPr="00180ED9">
        <w:t>=</w:t>
      </w:r>
      <w:r w:rsidRPr="00441762">
        <w:rPr>
          <w:rStyle w:val="XMLAttrValue"/>
        </w:rPr>
        <w:t>"</w:t>
      </w:r>
      <w:proofErr w:type="gramStart"/>
      <w:r w:rsidRPr="00441762">
        <w:rPr>
          <w:rStyle w:val="XMLAttrValue"/>
        </w:rPr>
        <w:t>Item001(</w:t>
      </w:r>
      <w:proofErr w:type="gramEnd"/>
      <w:r w:rsidRPr="00441762">
        <w:rPr>
          <w:rStyle w:val="XMLAttrValue"/>
        </w:rPr>
        <w:t>HardBook)"</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Output</w:t>
      </w:r>
      <w:r w:rsidR="00A26994" w:rsidRPr="00441762">
        <w:rPr>
          <w:rStyle w:val="XMLAttrValue"/>
        </w:rPr>
        <w:t>"</w:t>
      </w:r>
      <w:r w:rsidRPr="00180ED9">
        <w:t>/&gt;</w:t>
      </w:r>
    </w:p>
    <w:p w:rsidR="00EB04BC" w:rsidRPr="00180ED9" w:rsidRDefault="00EB04BC" w:rsidP="00180ED9">
      <w:pPr>
        <w:pStyle w:val="Samplecode07"/>
      </w:pPr>
      <w:r w:rsidRPr="00180ED9">
        <w:t>&lt;</w:t>
      </w:r>
      <w:r w:rsidRPr="008350FA">
        <w:rPr>
          <w:rStyle w:val="XMLTag"/>
        </w:rPr>
        <w:t>ComponentLink</w:t>
      </w:r>
      <w:r w:rsidRPr="00180ED9">
        <w:t xml:space="preserve"> </w:t>
      </w:r>
      <w:r w:rsidRPr="008350FA">
        <w:rPr>
          <w:rStyle w:val="XMLAttrName"/>
        </w:rPr>
        <w:t>rRef</w:t>
      </w:r>
      <w:r w:rsidRPr="00180ED9">
        <w:t>=</w:t>
      </w:r>
      <w:r w:rsidRPr="00441762">
        <w:rPr>
          <w:rStyle w:val="XMLAttrValue"/>
        </w:rPr>
        <w:t>"</w:t>
      </w:r>
      <w:proofErr w:type="gramStart"/>
      <w:r w:rsidRPr="00441762">
        <w:rPr>
          <w:rStyle w:val="XMLAttrValue"/>
        </w:rPr>
        <w:t>Item002(</w:t>
      </w:r>
      <w:proofErr w:type="gramEnd"/>
      <w:r w:rsidRPr="00441762">
        <w:rPr>
          <w:rStyle w:val="XMLAttrValue"/>
        </w:rPr>
        <w:t>HardCase)"</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180ED9">
        <w:t xml:space="preserve">" </w:t>
      </w:r>
      <w:r w:rsidRPr="008350FA">
        <w:rPr>
          <w:rStyle w:val="XMLAttrName"/>
        </w:rPr>
        <w:t>ProcessUsage</w:t>
      </w:r>
      <w:r w:rsidRPr="00180ED9">
        <w:t>=</w:t>
      </w:r>
      <w:r w:rsidRPr="00441762">
        <w:rPr>
          <w:rStyle w:val="XMLAttrValue"/>
        </w:rPr>
        <w:t>"Cover</w:t>
      </w:r>
      <w:r w:rsidRPr="00180ED9">
        <w:t>"/&gt;</w:t>
      </w:r>
    </w:p>
    <w:p w:rsidR="00EB04BC" w:rsidRPr="00180ED9" w:rsidRDefault="00EB04BC" w:rsidP="00180ED9">
      <w:pPr>
        <w:pStyle w:val="Samplecode07"/>
      </w:pPr>
      <w:r w:rsidRPr="00180ED9">
        <w:t>&lt;</w:t>
      </w:r>
      <w:r w:rsidRPr="008350FA">
        <w:rPr>
          <w:rStyle w:val="XMLTag"/>
        </w:rPr>
        <w:t>ComponentLink</w:t>
      </w:r>
      <w:r w:rsidRPr="00180ED9">
        <w:t xml:space="preserve"> </w:t>
      </w:r>
      <w:r w:rsidRPr="008350FA">
        <w:rPr>
          <w:rStyle w:val="XMLAttrName"/>
        </w:rPr>
        <w:t>rRef</w:t>
      </w:r>
      <w:r w:rsidRPr="00180ED9">
        <w:t>=</w:t>
      </w:r>
      <w:r w:rsidRPr="00441762">
        <w:rPr>
          <w:rStyle w:val="XMLAttrValue"/>
        </w:rPr>
        <w:t>"</w:t>
      </w:r>
      <w:proofErr w:type="gramStart"/>
      <w:r w:rsidRPr="00441762">
        <w:rPr>
          <w:rStyle w:val="XMLAttrValue"/>
        </w:rPr>
        <w:t>Item004(</w:t>
      </w:r>
      <w:proofErr w:type="gramEnd"/>
      <w:r w:rsidRPr="00441762">
        <w:rPr>
          <w:rStyle w:val="XMLAttrValue"/>
        </w:rPr>
        <w:t>Text)"</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441762">
        <w:rPr>
          <w:rStyle w:val="XMLAttrValue"/>
        </w:rPr>
        <w:t>"</w:t>
      </w:r>
      <w:r w:rsidRPr="00180ED9">
        <w:t>/&gt;</w:t>
      </w:r>
    </w:p>
    <w:p w:rsidR="00EB04BC" w:rsidRPr="00180ED9" w:rsidRDefault="00EB04BC" w:rsidP="00180ED9">
      <w:pPr>
        <w:pStyle w:val="Samplecode07"/>
      </w:pPr>
      <w:r w:rsidRPr="00180ED9">
        <w:t>&lt;</w:t>
      </w:r>
      <w:r w:rsidRPr="008350FA">
        <w:rPr>
          <w:rStyle w:val="XMLTag"/>
        </w:rPr>
        <w:t>ComponentLink</w:t>
      </w:r>
      <w:r w:rsidRPr="00180ED9">
        <w:t xml:space="preserve"> </w:t>
      </w:r>
      <w:r w:rsidRPr="008350FA">
        <w:rPr>
          <w:rStyle w:val="XMLAttrName"/>
        </w:rPr>
        <w:t>rRef</w:t>
      </w:r>
      <w:r w:rsidRPr="00180ED9">
        <w:t>=</w:t>
      </w:r>
      <w:r w:rsidRPr="00441762">
        <w:rPr>
          <w:rStyle w:val="XMLAttrValue"/>
        </w:rPr>
        <w:t>"</w:t>
      </w:r>
      <w:proofErr w:type="gramStart"/>
      <w:r w:rsidRPr="00441762">
        <w:rPr>
          <w:rStyle w:val="XMLAttrValue"/>
        </w:rPr>
        <w:t>Item006(</w:t>
      </w:r>
      <w:proofErr w:type="gramEnd"/>
      <w:r w:rsidRPr="00441762">
        <w:rPr>
          <w:rStyle w:val="XMLAttrValue"/>
        </w:rPr>
        <w:t>DustJacket)"</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441762">
        <w:rPr>
          <w:rStyle w:val="XMLAttrValue"/>
        </w:rPr>
        <w:t>"</w:t>
      </w:r>
      <w:r w:rsidRPr="00180ED9">
        <w:t>/&gt;</w:t>
      </w:r>
    </w:p>
    <w:p w:rsidR="00EB04BC" w:rsidRPr="00180ED9" w:rsidRDefault="00EB04BC" w:rsidP="00180ED9">
      <w:pPr>
        <w:pStyle w:val="Samplecode07"/>
      </w:pPr>
      <w:r w:rsidRPr="00180ED9">
        <w:t>&lt;</w:t>
      </w:r>
      <w:r w:rsidRPr="008350FA">
        <w:rPr>
          <w:rStyle w:val="XMLTag"/>
        </w:rPr>
        <w:t>BindingIntentLink</w:t>
      </w:r>
      <w:r w:rsidRPr="00180ED9">
        <w:t xml:space="preserve"> </w:t>
      </w:r>
      <w:r w:rsidRPr="008350FA">
        <w:rPr>
          <w:rStyle w:val="XMLAttrName"/>
        </w:rPr>
        <w:t>rRef</w:t>
      </w:r>
      <w:r w:rsidRPr="00180ED9">
        <w:t>=</w:t>
      </w:r>
      <w:r w:rsidRPr="00441762">
        <w:rPr>
          <w:rStyle w:val="XMLAttrValue"/>
        </w:rPr>
        <w:t>"</w:t>
      </w:r>
      <w:proofErr w:type="gramStart"/>
      <w:r w:rsidRPr="00441762">
        <w:rPr>
          <w:rStyle w:val="XMLAttrValue"/>
        </w:rPr>
        <w:t>Bind001(</w:t>
      </w:r>
      <w:proofErr w:type="gramEnd"/>
      <w:r w:rsidRPr="00441762">
        <w:rPr>
          <w:rStyle w:val="XMLAttrValue"/>
        </w:rPr>
        <w:t>HardCover)"</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180ED9">
        <w:t>"</w:t>
      </w:r>
      <w:r w:rsidRPr="00180ED9">
        <w:t>/&gt;</w:t>
      </w:r>
    </w:p>
    <w:p w:rsidR="00EB04BC" w:rsidRPr="00180ED9" w:rsidRDefault="00EB04BC" w:rsidP="00180ED9">
      <w:pPr>
        <w:pStyle w:val="Samplecode07"/>
      </w:pPr>
      <w:r w:rsidRPr="00180ED9">
        <w:t>&lt;</w:t>
      </w:r>
      <w:r w:rsidRPr="008350FA">
        <w:rPr>
          <w:rStyle w:val="XMLTag"/>
        </w:rPr>
        <w:t>LayoutIntentLink</w:t>
      </w:r>
      <w:r w:rsidRPr="00180ED9">
        <w:t xml:space="preserve"> </w:t>
      </w:r>
      <w:r w:rsidRPr="008350FA">
        <w:rPr>
          <w:rStyle w:val="XMLAttrName"/>
        </w:rPr>
        <w:t>rRef</w:t>
      </w:r>
      <w:r w:rsidRPr="00180ED9">
        <w:t>=</w:t>
      </w:r>
      <w:r w:rsidRPr="00441762">
        <w:rPr>
          <w:rStyle w:val="XMLAttrValue"/>
        </w:rPr>
        <w:t>"</w:t>
      </w:r>
      <w:proofErr w:type="gramStart"/>
      <w:r w:rsidRPr="00441762">
        <w:rPr>
          <w:rStyle w:val="XMLAttrValue"/>
        </w:rPr>
        <w:t>Size001(</w:t>
      </w:r>
      <w:proofErr w:type="gramEnd"/>
      <w:r w:rsidRPr="00441762">
        <w:rPr>
          <w:rStyle w:val="XMLAttrValue"/>
        </w:rPr>
        <w:t>Finished)"</w:t>
      </w:r>
      <w:r w:rsidRPr="00180ED9">
        <w:t xml:space="preserve"> </w:t>
      </w:r>
      <w:r w:rsidRPr="008350FA">
        <w:rPr>
          <w:rStyle w:val="XMLAttrName"/>
        </w:rPr>
        <w:t>Usage</w:t>
      </w:r>
      <w:r w:rsidRPr="00180ED9">
        <w:t>=</w:t>
      </w:r>
      <w:r w:rsidR="00A26994" w:rsidRPr="00441762">
        <w:rPr>
          <w:rStyle w:val="XMLAttrValue"/>
        </w:rPr>
        <w:t>"</w:t>
      </w:r>
      <w:r w:rsidR="00516E7A" w:rsidRPr="00441762">
        <w:rPr>
          <w:rStyle w:val="XMLAttrValue"/>
        </w:rPr>
        <w:t>Input</w:t>
      </w:r>
      <w:r w:rsidR="00A26994" w:rsidRPr="00441762">
        <w:rPr>
          <w:rStyle w:val="XMLAttrValue"/>
        </w:rPr>
        <w:t>"</w:t>
      </w:r>
      <w:r w:rsidRPr="00180ED9">
        <w:t>/&gt;</w:t>
      </w:r>
    </w:p>
    <w:p w:rsidR="00EB04BC" w:rsidRPr="001D7939" w:rsidRDefault="00EB04BC" w:rsidP="00180ED9">
      <w:pPr>
        <w:pStyle w:val="Samplecode06"/>
        <w:rPr>
          <w:color w:val="000000"/>
        </w:rPr>
      </w:pPr>
      <w:r w:rsidRPr="00180ED9">
        <w:rPr>
          <w:szCs w:val="17"/>
        </w:rPr>
        <w:t>&lt;/</w:t>
      </w:r>
      <w:r w:rsidRPr="008350FA">
        <w:rPr>
          <w:rStyle w:val="XMLTag"/>
        </w:rPr>
        <w:t>ResourceLinkPool</w:t>
      </w:r>
      <w:r w:rsidRPr="001D7939">
        <w:rPr>
          <w:color w:val="0000FF"/>
        </w:rPr>
        <w:t>&gt;</w:t>
      </w:r>
    </w:p>
    <w:p w:rsidR="00EB04BC" w:rsidRPr="001D7939" w:rsidRDefault="00EB04BC" w:rsidP="00180ED9">
      <w:pPr>
        <w:pStyle w:val="Samplecode06"/>
        <w:rPr>
          <w:color w:val="000000"/>
        </w:rPr>
      </w:pPr>
      <w:r w:rsidRPr="001D7939">
        <w:rPr>
          <w:color w:val="0000FF"/>
        </w:rPr>
        <w:t>&lt;</w:t>
      </w:r>
      <w:r w:rsidRPr="008350FA">
        <w:rPr>
          <w:rStyle w:val="XMLTag"/>
        </w:rPr>
        <w:t>JDF</w:t>
      </w:r>
      <w:r w:rsidRPr="001D7939">
        <w:t xml:space="preserve"> </w:t>
      </w:r>
      <w:r w:rsidRPr="00441762">
        <w:rPr>
          <w:rStyle w:val="XMLAttrName"/>
        </w:rPr>
        <w:t>DescriptiveName</w:t>
      </w:r>
      <w:r w:rsidRPr="001D7939">
        <w:rPr>
          <w:color w:val="0000FF"/>
        </w:rPr>
        <w:t>=</w:t>
      </w:r>
      <w:r w:rsidRPr="00441762">
        <w:rPr>
          <w:rStyle w:val="XMLAttrValue"/>
        </w:rPr>
        <w:t>"DustJacket for Hard Cover"</w:t>
      </w:r>
      <w:r w:rsidRPr="001D7939">
        <w:t xml:space="preserve"> </w:t>
      </w:r>
      <w:r w:rsidRPr="008350FA">
        <w:rPr>
          <w:rStyle w:val="XMLAttrName"/>
        </w:rPr>
        <w:t>ID</w:t>
      </w:r>
      <w:r w:rsidRPr="001D7939">
        <w:rPr>
          <w:color w:val="0000FF"/>
        </w:rPr>
        <w:t>=</w:t>
      </w:r>
      <w:r w:rsidRPr="00441762">
        <w:rPr>
          <w:rStyle w:val="XMLAttrValue"/>
        </w:rPr>
        <w:t>"</w:t>
      </w:r>
      <w:proofErr w:type="gramStart"/>
      <w:r w:rsidRPr="00441762">
        <w:rPr>
          <w:rStyle w:val="XMLAttrValue"/>
        </w:rPr>
        <w:t>JDF004(</w:t>
      </w:r>
      <w:proofErr w:type="gramEnd"/>
      <w:r w:rsidRPr="00441762">
        <w:rPr>
          <w:rStyle w:val="XMLAttrValue"/>
        </w:rPr>
        <w:t>DustJacket)"</w:t>
      </w:r>
      <w:r w:rsidRPr="001D7939">
        <w:t xml:space="preserve"> </w:t>
      </w:r>
      <w:r w:rsidRPr="008350FA">
        <w:rPr>
          <w:rStyle w:val="XMLAttrName"/>
        </w:rPr>
        <w:t>Type</w:t>
      </w:r>
      <w:r w:rsidRPr="001D7939">
        <w:rPr>
          <w:color w:val="0000FF"/>
        </w:rPr>
        <w:t>=</w:t>
      </w:r>
      <w:r w:rsidRPr="00441762">
        <w:rPr>
          <w:rStyle w:val="XMLAttrValue"/>
        </w:rPr>
        <w:t>"Product"</w:t>
      </w:r>
      <w:r w:rsidRPr="001D7939">
        <w:t xml:space="preserve"> </w:t>
      </w:r>
      <w:r w:rsidRPr="008350FA">
        <w:rPr>
          <w:rStyle w:val="XMLAttrName"/>
        </w:rPr>
        <w:t>Status</w:t>
      </w:r>
      <w:r w:rsidRPr="001D7939">
        <w:rPr>
          <w:color w:val="0000FF"/>
        </w:rPr>
        <w:t>=</w:t>
      </w:r>
      <w:r w:rsidRPr="00441762">
        <w:rPr>
          <w:rStyle w:val="XMLAttrValue"/>
        </w:rPr>
        <w:t>"Waiting"</w:t>
      </w:r>
      <w:r w:rsidRPr="001D7939">
        <w:rPr>
          <w:color w:val="0000FF"/>
        </w:rPr>
        <w:t>&gt;</w:t>
      </w:r>
    </w:p>
    <w:p w:rsidR="00EB04BC" w:rsidRPr="001D7939" w:rsidRDefault="00EB04BC" w:rsidP="006D3F3F">
      <w:pPr>
        <w:pStyle w:val="Samplecode07"/>
        <w:rPr>
          <w:color w:val="000000"/>
        </w:rPr>
      </w:pPr>
      <w:r w:rsidRPr="001D7939">
        <w:rPr>
          <w:color w:val="0000FF"/>
        </w:rPr>
        <w:t>&lt;</w:t>
      </w:r>
      <w:r w:rsidRPr="008350FA">
        <w:rPr>
          <w:rStyle w:val="XMLTag"/>
        </w:rPr>
        <w:t>ResourcePool</w:t>
      </w:r>
      <w:r w:rsidRPr="001D7939">
        <w:rPr>
          <w:color w:val="0000FF"/>
        </w:rPr>
        <w:t>&gt;</w:t>
      </w:r>
    </w:p>
    <w:p w:rsidR="00EB04BC" w:rsidRPr="001D7939" w:rsidRDefault="00EB04BC" w:rsidP="006D3F3F">
      <w:pPr>
        <w:pStyle w:val="Samplecode08"/>
        <w:rPr>
          <w:color w:val="000000"/>
        </w:rPr>
      </w:pPr>
      <w:r w:rsidRPr="001D7939">
        <w:rPr>
          <w:color w:val="0000FF"/>
        </w:rPr>
        <w:t>&lt;</w:t>
      </w:r>
      <w:r w:rsidRPr="008350FA">
        <w:rPr>
          <w:rStyle w:val="XMLTag"/>
        </w:rPr>
        <w:t>Component</w:t>
      </w:r>
      <w:r w:rsidRPr="001D7939">
        <w:t xml:space="preserve"> </w:t>
      </w:r>
      <w:r w:rsidRPr="008350FA">
        <w:rPr>
          <w:rStyle w:val="XMLAttrName"/>
        </w:rPr>
        <w:t>ID</w:t>
      </w:r>
      <w:r w:rsidRPr="001D7939">
        <w:rPr>
          <w:color w:val="0000FF"/>
        </w:rPr>
        <w:t>=</w:t>
      </w:r>
      <w:r w:rsidRPr="00441762">
        <w:rPr>
          <w:rStyle w:val="XMLAttrValue"/>
        </w:rPr>
        <w:t>"</w:t>
      </w:r>
      <w:proofErr w:type="gramStart"/>
      <w:r w:rsidRPr="00441762">
        <w:rPr>
          <w:rStyle w:val="XMLAttrValue"/>
        </w:rPr>
        <w:t>Item006(</w:t>
      </w:r>
      <w:proofErr w:type="gramEnd"/>
      <w:r w:rsidRPr="00441762">
        <w:rPr>
          <w:rStyle w:val="XMLAttrValue"/>
        </w:rPr>
        <w:t>DustJacket)"</w:t>
      </w:r>
      <w:r w:rsidRPr="001D7939">
        <w:t xml:space="preserve"> </w:t>
      </w:r>
      <w:r w:rsidRPr="008350FA">
        <w:rPr>
          <w:rStyle w:val="XMLAttrName"/>
        </w:rPr>
        <w:t>Class</w:t>
      </w:r>
      <w:r w:rsidRPr="001D7939">
        <w:rPr>
          <w:color w:val="0000FF"/>
        </w:rPr>
        <w:t>=</w:t>
      </w:r>
      <w:r w:rsidRPr="00441762">
        <w:rPr>
          <w:rStyle w:val="XMLAttrValue"/>
        </w:rPr>
        <w:t>"Quantity"</w:t>
      </w:r>
      <w:r w:rsidRPr="001D7939">
        <w:t xml:space="preserve"> </w:t>
      </w:r>
      <w:r w:rsidRPr="008350FA">
        <w:rPr>
          <w:rStyle w:val="XMLAttrName"/>
        </w:rPr>
        <w:t>Status</w:t>
      </w:r>
      <w:r w:rsidRPr="001D7939">
        <w:rPr>
          <w:color w:val="0000FF"/>
        </w:rPr>
        <w:t>=</w:t>
      </w:r>
      <w:r w:rsidRPr="00441762">
        <w:rPr>
          <w:rStyle w:val="XMLAttrValue"/>
        </w:rPr>
        <w:t>"Unavailable</w:t>
      </w:r>
      <w:r w:rsidRPr="001D7939">
        <w:rPr>
          <w:color w:val="0000FF"/>
        </w:rPr>
        <w:t>"</w:t>
      </w:r>
      <w:r w:rsidRPr="001D7939">
        <w:t xml:space="preserve"> </w:t>
      </w:r>
      <w:r w:rsidR="00E52217">
        <w:br/>
      </w:r>
      <w:r w:rsidRPr="008350FA">
        <w:rPr>
          <w:rStyle w:val="XMLAttrName"/>
        </w:rPr>
        <w:t>DescriptiveName</w:t>
      </w:r>
      <w:r w:rsidRPr="001D7939">
        <w:rPr>
          <w:color w:val="0000FF"/>
        </w:rPr>
        <w:t>=</w:t>
      </w:r>
      <w:r w:rsidRPr="00441762">
        <w:rPr>
          <w:rStyle w:val="XMLAttrValue"/>
        </w:rPr>
        <w:t>"Dust Jacket"</w:t>
      </w:r>
      <w:r w:rsidRPr="001D7939">
        <w:t xml:space="preserve"> </w:t>
      </w:r>
      <w:r w:rsidRPr="008350FA">
        <w:rPr>
          <w:rStyle w:val="XMLAttrName"/>
        </w:rPr>
        <w:t>ComponentType</w:t>
      </w:r>
      <w:r w:rsidRPr="001D7939">
        <w:rPr>
          <w:color w:val="0000FF"/>
        </w:rPr>
        <w:t>=</w:t>
      </w:r>
      <w:r w:rsidRPr="00441762">
        <w:rPr>
          <w:rStyle w:val="XMLAttrValue"/>
        </w:rPr>
        <w:t>"PartialProduct"</w:t>
      </w:r>
      <w:r w:rsidRPr="001D7939">
        <w:rPr>
          <w:color w:val="0000FF"/>
        </w:rPr>
        <w:t>/&gt;</w:t>
      </w:r>
    </w:p>
    <w:p w:rsidR="00EB04BC" w:rsidRPr="001D7939" w:rsidRDefault="00EB04BC" w:rsidP="006D3F3F">
      <w:pPr>
        <w:pStyle w:val="Samplecode08"/>
        <w:rPr>
          <w:color w:val="000000"/>
        </w:rPr>
      </w:pPr>
      <w:r w:rsidRPr="001D7939">
        <w:rPr>
          <w:color w:val="0000FF"/>
        </w:rPr>
        <w:t>&lt;</w:t>
      </w:r>
      <w:r w:rsidRPr="008350FA">
        <w:rPr>
          <w:rStyle w:val="XMLTag"/>
        </w:rPr>
        <w:t>ColorIntent</w:t>
      </w:r>
      <w:r w:rsidRPr="001D7939">
        <w:t xml:space="preserve"> </w:t>
      </w:r>
      <w:r w:rsidRPr="008350FA">
        <w:rPr>
          <w:rStyle w:val="XMLAttrName"/>
        </w:rPr>
        <w:t>ID</w:t>
      </w:r>
      <w:r w:rsidRPr="001D7939">
        <w:rPr>
          <w:color w:val="0000FF"/>
        </w:rPr>
        <w:t>=</w:t>
      </w:r>
      <w:r w:rsidRPr="00441762">
        <w:rPr>
          <w:rStyle w:val="XMLAttrValue"/>
        </w:rPr>
        <w:t>"</w:t>
      </w:r>
      <w:proofErr w:type="gramStart"/>
      <w:r w:rsidRPr="00441762">
        <w:rPr>
          <w:rStyle w:val="XMLAttrValue"/>
        </w:rPr>
        <w:t>Color002(</w:t>
      </w:r>
      <w:proofErr w:type="gramEnd"/>
      <w:r w:rsidRPr="00441762">
        <w:rPr>
          <w:rStyle w:val="XMLAttrValue"/>
        </w:rPr>
        <w:t>DustJacket)"</w:t>
      </w:r>
      <w:r w:rsidRPr="001D7939">
        <w:t xml:space="preserve"> </w:t>
      </w:r>
      <w:r w:rsidRPr="008350FA">
        <w:rPr>
          <w:rStyle w:val="XMLAttrName"/>
        </w:rPr>
        <w:t>Class</w:t>
      </w:r>
      <w:r w:rsidRPr="001D7939">
        <w:rPr>
          <w:color w:val="0000FF"/>
        </w:rPr>
        <w:t>=</w:t>
      </w:r>
      <w:r w:rsidRPr="00441762">
        <w:rPr>
          <w:rStyle w:val="XMLAttrValue"/>
        </w:rPr>
        <w:t>"Intent</w:t>
      </w:r>
      <w:r w:rsidRPr="001D7939">
        <w:rPr>
          <w:color w:val="0000FF"/>
        </w:rPr>
        <w:t>"</w:t>
      </w:r>
      <w:r w:rsidRPr="001D7939">
        <w:t xml:space="preserve"> </w:t>
      </w:r>
      <w:r w:rsidRPr="008350FA">
        <w:rPr>
          <w:rStyle w:val="XMLAttrName"/>
        </w:rPr>
        <w:t>Status</w:t>
      </w:r>
      <w:r w:rsidRPr="001D7939">
        <w:rPr>
          <w:color w:val="0000FF"/>
        </w:rPr>
        <w:t>=</w:t>
      </w:r>
      <w:r w:rsidRPr="00441762">
        <w:rPr>
          <w:rStyle w:val="XMLAttrValue"/>
        </w:rPr>
        <w:t>"Available"</w:t>
      </w:r>
      <w:r w:rsidRPr="001D7939">
        <w:rPr>
          <w:color w:val="0000FF"/>
        </w:rPr>
        <w:t>&gt;</w:t>
      </w:r>
    </w:p>
    <w:p w:rsidR="00EB04BC" w:rsidRPr="001D7939" w:rsidRDefault="00EB04BC" w:rsidP="006D3F3F">
      <w:pPr>
        <w:pStyle w:val="Samplecode09"/>
        <w:rPr>
          <w:color w:val="000000"/>
        </w:rPr>
      </w:pPr>
      <w:r w:rsidRPr="001D7939">
        <w:rPr>
          <w:color w:val="0000FF"/>
        </w:rPr>
        <w:t>&lt;</w:t>
      </w:r>
      <w:r w:rsidRPr="008350FA">
        <w:rPr>
          <w:rStyle w:val="XMLTag"/>
        </w:rPr>
        <w:t>Coverage</w:t>
      </w:r>
      <w:r w:rsidRPr="001D7939">
        <w:t xml:space="preserve"> </w:t>
      </w:r>
      <w:r w:rsidRPr="008350FA">
        <w:rPr>
          <w:rStyle w:val="XMLAttrName"/>
        </w:rPr>
        <w:t>DataType</w:t>
      </w:r>
      <w:r w:rsidRPr="001D7939">
        <w:rPr>
          <w:color w:val="0000FF"/>
        </w:rPr>
        <w:t>=</w:t>
      </w:r>
      <w:r w:rsidRPr="00441762">
        <w:rPr>
          <w:rStyle w:val="XMLAttrValue"/>
        </w:rPr>
        <w:t>"NumberSpan"</w:t>
      </w:r>
      <w:r w:rsidRPr="001D7939">
        <w:t xml:space="preserve"> </w:t>
      </w:r>
      <w:r w:rsidRPr="008350FA">
        <w:rPr>
          <w:rStyle w:val="XMLAttrName"/>
        </w:rPr>
        <w:t>Preferred</w:t>
      </w:r>
      <w:r w:rsidRPr="001D7939">
        <w:rPr>
          <w:color w:val="0000FF"/>
        </w:rPr>
        <w:t>=</w:t>
      </w:r>
      <w:r w:rsidRPr="00441762">
        <w:rPr>
          <w:rStyle w:val="XMLAttrValue"/>
        </w:rPr>
        <w:t>"50"</w:t>
      </w:r>
      <w:r w:rsidRPr="001D7939">
        <w:rPr>
          <w:color w:val="0000FF"/>
        </w:rPr>
        <w:t>/&gt;</w:t>
      </w:r>
    </w:p>
    <w:p w:rsidR="00EB04BC" w:rsidRPr="001D7939" w:rsidRDefault="00EB04BC" w:rsidP="006D3F3F">
      <w:pPr>
        <w:pStyle w:val="Samplecode09"/>
        <w:rPr>
          <w:color w:val="000000"/>
        </w:rPr>
      </w:pPr>
      <w:r w:rsidRPr="001D7939">
        <w:rPr>
          <w:color w:val="0000FF"/>
        </w:rPr>
        <w:t>&lt;</w:t>
      </w:r>
      <w:r w:rsidRPr="008350FA">
        <w:rPr>
          <w:rStyle w:val="XMLTag"/>
        </w:rPr>
        <w:t>ColorStandard</w:t>
      </w:r>
      <w:r w:rsidRPr="001D7939">
        <w:t xml:space="preserve"> </w:t>
      </w:r>
      <w:r w:rsidRPr="008350FA">
        <w:rPr>
          <w:rStyle w:val="XMLAttrName"/>
        </w:rPr>
        <w:t>DataType</w:t>
      </w:r>
      <w:r w:rsidRPr="001D7939">
        <w:rPr>
          <w:color w:val="0000FF"/>
        </w:rPr>
        <w:t>=</w:t>
      </w:r>
      <w:r w:rsidRPr="00441762">
        <w:rPr>
          <w:rStyle w:val="XMLAttrValue"/>
        </w:rPr>
        <w:t>"NameSpan"</w:t>
      </w:r>
      <w:r w:rsidRPr="001D7939">
        <w:t xml:space="preserve"> </w:t>
      </w:r>
      <w:r w:rsidRPr="008350FA">
        <w:rPr>
          <w:rStyle w:val="XMLAttrName"/>
        </w:rPr>
        <w:t>Preferred</w:t>
      </w:r>
      <w:r w:rsidRPr="001D7939">
        <w:rPr>
          <w:color w:val="0000FF"/>
        </w:rPr>
        <w:t>=</w:t>
      </w:r>
      <w:r w:rsidRPr="00441762">
        <w:rPr>
          <w:rStyle w:val="XMLAttrValue"/>
        </w:rPr>
        <w:t>"CMYK"</w:t>
      </w:r>
      <w:r w:rsidRPr="001D7939">
        <w:t xml:space="preserve"> </w:t>
      </w:r>
      <w:r w:rsidRPr="008350FA">
        <w:rPr>
          <w:rStyle w:val="XMLAttrName"/>
        </w:rPr>
        <w:t>Priority</w:t>
      </w:r>
      <w:r w:rsidRPr="001D7939">
        <w:rPr>
          <w:color w:val="0000FF"/>
        </w:rPr>
        <w:t>=</w:t>
      </w:r>
      <w:r w:rsidRPr="00441762">
        <w:rPr>
          <w:rStyle w:val="XMLAttrValue"/>
        </w:rPr>
        <w:t>"Required"</w:t>
      </w:r>
      <w:r w:rsidRPr="001D7939">
        <w:rPr>
          <w:color w:val="0000FF"/>
        </w:rPr>
        <w:t>/&gt;</w:t>
      </w:r>
    </w:p>
    <w:p w:rsidR="00EB04BC" w:rsidRPr="001D7939" w:rsidRDefault="00EB04BC" w:rsidP="006D3F3F">
      <w:pPr>
        <w:pStyle w:val="Samplecode09"/>
        <w:rPr>
          <w:color w:val="000000"/>
        </w:rPr>
      </w:pPr>
      <w:r w:rsidRPr="001D7939">
        <w:rPr>
          <w:color w:val="0000FF"/>
        </w:rPr>
        <w:t>&lt;</w:t>
      </w:r>
      <w:r w:rsidRPr="008350FA">
        <w:rPr>
          <w:rStyle w:val="XMLTag"/>
        </w:rPr>
        <w:t>InkManufacturer</w:t>
      </w:r>
      <w:r w:rsidRPr="001D7939">
        <w:t xml:space="preserve"> </w:t>
      </w:r>
      <w:r w:rsidRPr="008350FA">
        <w:rPr>
          <w:rStyle w:val="XMLAttrName"/>
        </w:rPr>
        <w:t>DataType</w:t>
      </w:r>
      <w:r w:rsidRPr="001D7939">
        <w:rPr>
          <w:color w:val="0000FF"/>
        </w:rPr>
        <w:t>=</w:t>
      </w:r>
      <w:r w:rsidRPr="00441762">
        <w:rPr>
          <w:rStyle w:val="XMLAttrValue"/>
        </w:rPr>
        <w:t>"NameSpan"</w:t>
      </w:r>
      <w:r w:rsidRPr="001D7939">
        <w:t xml:space="preserve"> </w:t>
      </w:r>
      <w:r w:rsidRPr="008350FA">
        <w:rPr>
          <w:rStyle w:val="XMLAttrName"/>
        </w:rPr>
        <w:t>Preferred</w:t>
      </w:r>
      <w:r w:rsidRPr="001D7939">
        <w:rPr>
          <w:color w:val="0000FF"/>
        </w:rPr>
        <w:t>=</w:t>
      </w:r>
      <w:r w:rsidRPr="00441762">
        <w:rPr>
          <w:rStyle w:val="XMLAttrValue"/>
        </w:rPr>
        <w:t>"ToyoCrayola"</w:t>
      </w:r>
      <w:r w:rsidRPr="001D7939">
        <w:t xml:space="preserve"> </w:t>
      </w:r>
      <w:r w:rsidRPr="008350FA">
        <w:rPr>
          <w:rStyle w:val="XMLAttrName"/>
        </w:rPr>
        <w:t>Priority</w:t>
      </w:r>
      <w:r w:rsidRPr="001D7939">
        <w:rPr>
          <w:color w:val="0000FF"/>
        </w:rPr>
        <w:t>="</w:t>
      </w:r>
      <w:r w:rsidRPr="00441762">
        <w:rPr>
          <w:rStyle w:val="XMLAttrValue"/>
        </w:rPr>
        <w:t>Required"</w:t>
      </w:r>
      <w:r w:rsidRPr="001D7939">
        <w:rPr>
          <w:color w:val="0000FF"/>
        </w:rPr>
        <w:t>/&gt;</w:t>
      </w:r>
    </w:p>
    <w:p w:rsidR="00EB04BC" w:rsidRPr="001D7939" w:rsidRDefault="00EB04BC" w:rsidP="006D3F3F">
      <w:pPr>
        <w:pStyle w:val="Samplecode08"/>
        <w:rPr>
          <w:color w:val="000000"/>
        </w:rPr>
      </w:pPr>
      <w:r w:rsidRPr="001D7939">
        <w:rPr>
          <w:color w:val="0000FF"/>
        </w:rPr>
        <w:t>&lt;/</w:t>
      </w:r>
      <w:r w:rsidRPr="008350FA">
        <w:rPr>
          <w:rStyle w:val="XMLTag"/>
        </w:rPr>
        <w:t>ColorIntent</w:t>
      </w:r>
      <w:r w:rsidRPr="001D7939">
        <w:rPr>
          <w:color w:val="0000FF"/>
        </w:rPr>
        <w:t>&gt;</w:t>
      </w:r>
    </w:p>
    <w:p w:rsidR="00EB04BC" w:rsidRPr="001D7939" w:rsidRDefault="00EB04BC" w:rsidP="006D3F3F">
      <w:pPr>
        <w:pStyle w:val="Samplecode08"/>
        <w:rPr>
          <w:color w:val="000000"/>
        </w:rPr>
      </w:pPr>
      <w:r w:rsidRPr="001D7939">
        <w:rPr>
          <w:color w:val="0000FF"/>
        </w:rPr>
        <w:t>&lt;</w:t>
      </w:r>
      <w:r w:rsidRPr="008350FA">
        <w:rPr>
          <w:rStyle w:val="XMLTag"/>
        </w:rPr>
        <w:t>MediaIntent</w:t>
      </w:r>
      <w:r w:rsidRPr="001D7939">
        <w:t xml:space="preserve"> </w:t>
      </w:r>
      <w:r w:rsidRPr="008350FA">
        <w:rPr>
          <w:rStyle w:val="XMLAttrName"/>
        </w:rPr>
        <w:t>ID</w:t>
      </w:r>
      <w:r w:rsidRPr="001D7939">
        <w:rPr>
          <w:color w:val="0000FF"/>
        </w:rPr>
        <w:t>=</w:t>
      </w:r>
      <w:r w:rsidRPr="00441762">
        <w:rPr>
          <w:rStyle w:val="XMLAttrValue"/>
        </w:rPr>
        <w:t>"</w:t>
      </w:r>
      <w:proofErr w:type="gramStart"/>
      <w:r w:rsidRPr="00441762">
        <w:rPr>
          <w:rStyle w:val="XMLAttrValue"/>
        </w:rPr>
        <w:t>Media002(</w:t>
      </w:r>
      <w:proofErr w:type="gramEnd"/>
      <w:r w:rsidRPr="00441762">
        <w:rPr>
          <w:rStyle w:val="XMLAttrValue"/>
        </w:rPr>
        <w:t>DustJacket)"</w:t>
      </w:r>
      <w:r w:rsidRPr="001D7939">
        <w:t xml:space="preserve"> </w:t>
      </w:r>
      <w:r w:rsidRPr="008350FA">
        <w:rPr>
          <w:rStyle w:val="XMLAttrName"/>
        </w:rPr>
        <w:t>Class</w:t>
      </w:r>
      <w:r w:rsidRPr="001D7939">
        <w:rPr>
          <w:color w:val="0000FF"/>
        </w:rPr>
        <w:t>=</w:t>
      </w:r>
      <w:r w:rsidRPr="00441762">
        <w:rPr>
          <w:rStyle w:val="XMLAttrValue"/>
        </w:rPr>
        <w:t>"Intent"</w:t>
      </w:r>
      <w:r w:rsidRPr="001D7939">
        <w:t xml:space="preserve"> </w:t>
      </w:r>
      <w:r w:rsidRPr="008350FA">
        <w:rPr>
          <w:rStyle w:val="XMLAttrName"/>
        </w:rPr>
        <w:t>Status</w:t>
      </w:r>
      <w:r w:rsidRPr="001D7939">
        <w:rPr>
          <w:color w:val="0000FF"/>
        </w:rPr>
        <w:t>=</w:t>
      </w:r>
      <w:r w:rsidRPr="00441762">
        <w:rPr>
          <w:rStyle w:val="XMLAttrValue"/>
        </w:rPr>
        <w:t>"Available"</w:t>
      </w:r>
      <w:r w:rsidRPr="001D7939">
        <w:rPr>
          <w:color w:val="0000FF"/>
        </w:rPr>
        <w:t>&gt;</w:t>
      </w:r>
    </w:p>
    <w:p w:rsidR="00EB04BC" w:rsidRPr="001D7939" w:rsidRDefault="00EB04BC" w:rsidP="006D3F3F">
      <w:pPr>
        <w:pStyle w:val="Samplecode09"/>
        <w:rPr>
          <w:color w:val="000000"/>
        </w:rPr>
      </w:pPr>
      <w:r w:rsidRPr="001D7939">
        <w:rPr>
          <w:color w:val="0000FF"/>
        </w:rPr>
        <w:t>&lt;</w:t>
      </w:r>
      <w:r w:rsidRPr="008350FA">
        <w:rPr>
          <w:rStyle w:val="XMLTag"/>
        </w:rPr>
        <w:t>FrontCoatings</w:t>
      </w:r>
      <w:r w:rsidRPr="001D7939">
        <w:t xml:space="preserve"> </w:t>
      </w:r>
      <w:r w:rsidRPr="008350FA">
        <w:rPr>
          <w:rStyle w:val="XMLAttrName"/>
        </w:rPr>
        <w:t>DataType</w:t>
      </w:r>
      <w:r w:rsidRPr="001D7939">
        <w:rPr>
          <w:color w:val="0000FF"/>
        </w:rPr>
        <w:t>=</w:t>
      </w:r>
      <w:r w:rsidRPr="00441762">
        <w:rPr>
          <w:rStyle w:val="XMLAttrValue"/>
        </w:rPr>
        <w:t>"EnumerationSpan"</w:t>
      </w:r>
      <w:r w:rsidRPr="001D7939">
        <w:t xml:space="preserve"> </w:t>
      </w:r>
      <w:r w:rsidRPr="008350FA">
        <w:rPr>
          <w:rStyle w:val="XMLAttrName"/>
        </w:rPr>
        <w:t>Preferred</w:t>
      </w:r>
      <w:r w:rsidRPr="001D7939">
        <w:rPr>
          <w:color w:val="0000FF"/>
        </w:rPr>
        <w:t>=</w:t>
      </w:r>
      <w:r w:rsidRPr="00441762">
        <w:rPr>
          <w:rStyle w:val="XMLAttrValue"/>
        </w:rPr>
        <w:t>"None"</w:t>
      </w:r>
      <w:r w:rsidRPr="001D7939">
        <w:rPr>
          <w:color w:val="0000FF"/>
        </w:rPr>
        <w:t>/&gt;</w:t>
      </w:r>
    </w:p>
    <w:p w:rsidR="00EB04BC" w:rsidRPr="001D7939" w:rsidRDefault="00EB04BC" w:rsidP="006D3F3F">
      <w:pPr>
        <w:pStyle w:val="Samplecode09"/>
        <w:rPr>
          <w:color w:val="000000"/>
        </w:rPr>
      </w:pPr>
      <w:r w:rsidRPr="001D7939">
        <w:rPr>
          <w:color w:val="0000FF"/>
        </w:rPr>
        <w:t>&lt;</w:t>
      </w:r>
      <w:r w:rsidRPr="008350FA">
        <w:rPr>
          <w:rStyle w:val="XMLTag"/>
        </w:rPr>
        <w:t>StockType</w:t>
      </w:r>
      <w:r w:rsidRPr="001D7939">
        <w:t xml:space="preserve"> </w:t>
      </w:r>
      <w:r w:rsidRPr="008350FA">
        <w:rPr>
          <w:rStyle w:val="XMLAttrName"/>
        </w:rPr>
        <w:t>DataType</w:t>
      </w:r>
      <w:r w:rsidRPr="001D7939">
        <w:rPr>
          <w:color w:val="0000FF"/>
        </w:rPr>
        <w:t>=</w:t>
      </w:r>
      <w:r w:rsidRPr="00441762">
        <w:rPr>
          <w:rStyle w:val="XMLAttrValue"/>
        </w:rPr>
        <w:t>"NameSpan"</w:t>
      </w:r>
      <w:r w:rsidRPr="001D7939">
        <w:t xml:space="preserve"> </w:t>
      </w:r>
      <w:r w:rsidRPr="008350FA">
        <w:rPr>
          <w:rStyle w:val="XMLAttrName"/>
        </w:rPr>
        <w:t>Preferred</w:t>
      </w:r>
      <w:r w:rsidRPr="001D7939">
        <w:rPr>
          <w:color w:val="0000FF"/>
        </w:rPr>
        <w:t>=</w:t>
      </w:r>
      <w:r w:rsidRPr="00441762">
        <w:rPr>
          <w:rStyle w:val="XMLAttrValue"/>
        </w:rPr>
        <w:t>"Offset"</w:t>
      </w:r>
      <w:r w:rsidRPr="001D7939">
        <w:rPr>
          <w:color w:val="0000FF"/>
        </w:rPr>
        <w:t>/&gt;</w:t>
      </w:r>
    </w:p>
    <w:p w:rsidR="00EB04BC" w:rsidRPr="001D7939" w:rsidRDefault="00EB04BC" w:rsidP="006D3F3F">
      <w:pPr>
        <w:pStyle w:val="Samplecode08"/>
        <w:rPr>
          <w:color w:val="000000"/>
        </w:rPr>
      </w:pPr>
      <w:r w:rsidRPr="001D7939">
        <w:rPr>
          <w:color w:val="0000FF"/>
        </w:rPr>
        <w:t>&lt;/</w:t>
      </w:r>
      <w:r w:rsidRPr="008350FA">
        <w:rPr>
          <w:rStyle w:val="XMLTag"/>
        </w:rPr>
        <w:t>MediaIntent</w:t>
      </w:r>
      <w:r w:rsidRPr="001D7939">
        <w:rPr>
          <w:color w:val="0000FF"/>
        </w:rPr>
        <w:t>&gt;</w:t>
      </w:r>
    </w:p>
    <w:p w:rsidR="00EB04BC" w:rsidRPr="001D7939" w:rsidRDefault="00EB04BC" w:rsidP="006D3F3F">
      <w:pPr>
        <w:pStyle w:val="Samplecode07"/>
        <w:rPr>
          <w:color w:val="000000"/>
        </w:rPr>
      </w:pPr>
      <w:r w:rsidRPr="001D7939">
        <w:rPr>
          <w:color w:val="0000FF"/>
        </w:rPr>
        <w:lastRenderedPageBreak/>
        <w:t>&lt;/</w:t>
      </w:r>
      <w:r w:rsidRPr="006C3F34">
        <w:rPr>
          <w:rStyle w:val="XMLTag"/>
        </w:rPr>
        <w:t>ResourcePool</w:t>
      </w:r>
      <w:r w:rsidRPr="001D7939">
        <w:rPr>
          <w:color w:val="0000FF"/>
        </w:rPr>
        <w:t>&gt;</w:t>
      </w:r>
    </w:p>
    <w:p w:rsidR="00EB04BC" w:rsidRPr="001D7939" w:rsidRDefault="00EB04BC" w:rsidP="006D3F3F">
      <w:pPr>
        <w:pStyle w:val="Samplecode07"/>
        <w:rPr>
          <w:color w:val="000000"/>
        </w:rPr>
      </w:pPr>
      <w:r w:rsidRPr="001D7939">
        <w:rPr>
          <w:color w:val="0000FF"/>
        </w:rPr>
        <w:t>&lt;</w:t>
      </w:r>
      <w:r w:rsidRPr="006C3F34">
        <w:rPr>
          <w:rStyle w:val="XMLTag"/>
        </w:rPr>
        <w:t>ResourceLinkPool</w:t>
      </w:r>
      <w:r w:rsidRPr="001D7939">
        <w:rPr>
          <w:color w:val="0000FF"/>
        </w:rPr>
        <w:t>&gt;</w:t>
      </w:r>
    </w:p>
    <w:p w:rsidR="00EB04BC" w:rsidRPr="001D7939" w:rsidRDefault="00EB04BC" w:rsidP="006D3F3F">
      <w:pPr>
        <w:pStyle w:val="Samplecode08"/>
        <w:rPr>
          <w:color w:val="000000"/>
        </w:rPr>
      </w:pPr>
      <w:r w:rsidRPr="001D7939">
        <w:rPr>
          <w:color w:val="0000FF"/>
        </w:rPr>
        <w:t>&lt;</w:t>
      </w:r>
      <w:r w:rsidRPr="006C3F34">
        <w:rPr>
          <w:rStyle w:val="XMLTag"/>
        </w:rPr>
        <w:t>ComponentLink</w:t>
      </w:r>
      <w:r w:rsidRPr="001D7939">
        <w:t xml:space="preserve"> </w:t>
      </w:r>
      <w:r w:rsidRPr="006C3F34">
        <w:rPr>
          <w:rStyle w:val="XMLAttrName"/>
        </w:rPr>
        <w:t>rRef</w:t>
      </w:r>
      <w:r w:rsidRPr="001D7939">
        <w:rPr>
          <w:color w:val="0000FF"/>
        </w:rPr>
        <w:t>=</w:t>
      </w:r>
      <w:r w:rsidRPr="006C3F34">
        <w:rPr>
          <w:rStyle w:val="XMLAttrValue"/>
        </w:rPr>
        <w:t>"</w:t>
      </w:r>
      <w:proofErr w:type="gramStart"/>
      <w:r w:rsidRPr="006C3F34">
        <w:rPr>
          <w:rStyle w:val="XMLAttrValue"/>
        </w:rPr>
        <w:t>Item006(</w:t>
      </w:r>
      <w:proofErr w:type="gramEnd"/>
      <w:r w:rsidRPr="006C3F34">
        <w:rPr>
          <w:rStyle w:val="XMLAttrValue"/>
        </w:rPr>
        <w:t>DustJacket)"</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Output</w:t>
      </w:r>
      <w:r w:rsidR="00A61798" w:rsidRPr="006C3F34">
        <w:rPr>
          <w:rStyle w:val="XMLAttrValue"/>
        </w:rPr>
        <w:t>"</w:t>
      </w:r>
      <w:r w:rsidRPr="001D7939">
        <w:rPr>
          <w:color w:val="0000FF"/>
        </w:rPr>
        <w:t>/&gt;</w:t>
      </w:r>
    </w:p>
    <w:p w:rsidR="00EB04BC" w:rsidRPr="001D7939" w:rsidRDefault="00EB04BC" w:rsidP="006D3F3F">
      <w:pPr>
        <w:pStyle w:val="Samplecode08"/>
        <w:rPr>
          <w:color w:val="000000"/>
        </w:rPr>
      </w:pPr>
      <w:r w:rsidRPr="001D7939">
        <w:rPr>
          <w:color w:val="0000FF"/>
        </w:rPr>
        <w:t>&lt;</w:t>
      </w:r>
      <w:r w:rsidRPr="006C3F34">
        <w:rPr>
          <w:rStyle w:val="XMLTag"/>
        </w:rPr>
        <w:t>ColorIntentLink</w:t>
      </w:r>
      <w:r w:rsidRPr="001D7939">
        <w:t xml:space="preserve"> </w:t>
      </w:r>
      <w:r w:rsidRPr="006C3F34">
        <w:rPr>
          <w:rStyle w:val="XMLAttrName"/>
        </w:rPr>
        <w:t>rRef</w:t>
      </w:r>
      <w:r w:rsidRPr="001D7939">
        <w:rPr>
          <w:color w:val="0000FF"/>
        </w:rPr>
        <w:t>=</w:t>
      </w:r>
      <w:r w:rsidRPr="006C3F34">
        <w:rPr>
          <w:rStyle w:val="XMLAttrValue"/>
        </w:rPr>
        <w:t>"</w:t>
      </w:r>
      <w:proofErr w:type="gramStart"/>
      <w:r w:rsidRPr="006C3F34">
        <w:rPr>
          <w:rStyle w:val="XMLAttrValue"/>
        </w:rPr>
        <w:t>Color002(</w:t>
      </w:r>
      <w:proofErr w:type="gramEnd"/>
      <w:r w:rsidRPr="006C3F34">
        <w:rPr>
          <w:rStyle w:val="XMLAttrValue"/>
        </w:rPr>
        <w:t xml:space="preserve">DustJacket)"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6D3F3F">
      <w:pPr>
        <w:pStyle w:val="Samplecode08"/>
        <w:rPr>
          <w:color w:val="000000"/>
        </w:rPr>
      </w:pPr>
      <w:r w:rsidRPr="001D7939">
        <w:rPr>
          <w:color w:val="0000FF"/>
        </w:rPr>
        <w:t>&lt;</w:t>
      </w:r>
      <w:r w:rsidRPr="006C3F34">
        <w:rPr>
          <w:rStyle w:val="XMLTag"/>
        </w:rPr>
        <w:t>LayoutIntentLink</w:t>
      </w:r>
      <w:r w:rsidRPr="001D7939">
        <w:t xml:space="preserve"> </w:t>
      </w:r>
      <w:r w:rsidRPr="006C3F34">
        <w:rPr>
          <w:rStyle w:val="XMLAttrName"/>
        </w:rPr>
        <w:t>rRef</w:t>
      </w:r>
      <w:r w:rsidRPr="001D7939">
        <w:rPr>
          <w:color w:val="0000FF"/>
        </w:rPr>
        <w:t>=</w:t>
      </w:r>
      <w:r w:rsidRPr="006C3F34">
        <w:rPr>
          <w:rStyle w:val="XMLAttrValue"/>
        </w:rPr>
        <w:t>"</w:t>
      </w:r>
      <w:proofErr w:type="gramStart"/>
      <w:r w:rsidRPr="006C3F34">
        <w:rPr>
          <w:rStyle w:val="XMLAttrValue"/>
        </w:rPr>
        <w:t>Size001(</w:t>
      </w:r>
      <w:proofErr w:type="gramEnd"/>
      <w:r w:rsidRPr="006C3F34">
        <w:rPr>
          <w:rStyle w:val="XMLAttrValue"/>
        </w:rPr>
        <w:t>Finished)"</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6D3F3F">
      <w:pPr>
        <w:pStyle w:val="Samplecode08"/>
        <w:rPr>
          <w:color w:val="000000"/>
        </w:rPr>
      </w:pPr>
      <w:r w:rsidRPr="001D7939">
        <w:rPr>
          <w:color w:val="0000FF"/>
        </w:rPr>
        <w:t>&lt;</w:t>
      </w:r>
      <w:r w:rsidRPr="006C3F34">
        <w:rPr>
          <w:rStyle w:val="XMLTag"/>
        </w:rPr>
        <w:t>MediaIntentLink</w:t>
      </w:r>
      <w:r w:rsidRPr="001D7939">
        <w:t xml:space="preserve"> </w:t>
      </w:r>
      <w:r w:rsidRPr="006C3F34">
        <w:rPr>
          <w:rStyle w:val="XMLAttrName"/>
        </w:rPr>
        <w:t>rRef</w:t>
      </w:r>
      <w:r w:rsidRPr="001D7939">
        <w:rPr>
          <w:color w:val="0000FF"/>
        </w:rPr>
        <w:t>=</w:t>
      </w:r>
      <w:r w:rsidRPr="006C3F34">
        <w:rPr>
          <w:rStyle w:val="XMLAttrValue"/>
        </w:rPr>
        <w:t>"</w:t>
      </w:r>
      <w:proofErr w:type="gramStart"/>
      <w:r w:rsidRPr="006C3F34">
        <w:rPr>
          <w:rStyle w:val="XMLAttrValue"/>
        </w:rPr>
        <w:t>Media002(</w:t>
      </w:r>
      <w:proofErr w:type="gramEnd"/>
      <w:r w:rsidRPr="006C3F34">
        <w:rPr>
          <w:rStyle w:val="XMLAttrValue"/>
        </w:rPr>
        <w:t>DustJacket)"</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6D3F3F">
      <w:pPr>
        <w:pStyle w:val="Samplecode07"/>
        <w:rPr>
          <w:color w:val="000000"/>
        </w:rPr>
      </w:pPr>
      <w:r w:rsidRPr="001D7939">
        <w:rPr>
          <w:color w:val="0000FF"/>
        </w:rPr>
        <w:t>&lt;/</w:t>
      </w:r>
      <w:r w:rsidRPr="006C3F34">
        <w:rPr>
          <w:rStyle w:val="XMLTag"/>
        </w:rPr>
        <w:t>ResourceLinkPool</w:t>
      </w:r>
      <w:r w:rsidRPr="001D7939">
        <w:rPr>
          <w:color w:val="0000FF"/>
        </w:rPr>
        <w:t>&gt;</w:t>
      </w:r>
    </w:p>
    <w:p w:rsidR="00EB04BC" w:rsidRPr="001D7939" w:rsidRDefault="00EB04BC" w:rsidP="00180ED9">
      <w:pPr>
        <w:pStyle w:val="Samplecode06"/>
        <w:rPr>
          <w:color w:val="000000"/>
        </w:rPr>
      </w:pPr>
      <w:r w:rsidRPr="001D7939">
        <w:rPr>
          <w:color w:val="0000FF"/>
        </w:rPr>
        <w:t>&lt;/</w:t>
      </w:r>
      <w:r w:rsidRPr="006C3F34">
        <w:rPr>
          <w:rStyle w:val="XMLTag"/>
        </w:rPr>
        <w:t>JDF</w:t>
      </w:r>
      <w:r w:rsidRPr="001D7939">
        <w:rPr>
          <w:color w:val="0000FF"/>
        </w:rPr>
        <w:t>&gt;</w:t>
      </w:r>
    </w:p>
    <w:p w:rsidR="00EB04BC" w:rsidRPr="001D7939" w:rsidRDefault="00EB04BC" w:rsidP="006D3F3F">
      <w:pPr>
        <w:pStyle w:val="Samplecode06"/>
        <w:rPr>
          <w:color w:val="000000"/>
        </w:rPr>
      </w:pPr>
      <w:r w:rsidRPr="001D7939">
        <w:rPr>
          <w:color w:val="0000FF"/>
        </w:rPr>
        <w:t>&lt;</w:t>
      </w:r>
      <w:r w:rsidRPr="006C3F34">
        <w:rPr>
          <w:rStyle w:val="XMLTag"/>
        </w:rPr>
        <w:t>JDF</w:t>
      </w:r>
      <w:r w:rsidRPr="001D7939">
        <w:t xml:space="preserve"> </w:t>
      </w:r>
      <w:r w:rsidRPr="006C3F34">
        <w:rPr>
          <w:rStyle w:val="XMLAttrName"/>
        </w:rPr>
        <w:t>DescriptiveName</w:t>
      </w:r>
      <w:r w:rsidRPr="001D7939">
        <w:rPr>
          <w:color w:val="0000FF"/>
        </w:rPr>
        <w:t>=</w:t>
      </w:r>
      <w:r w:rsidRPr="006C3F34">
        <w:rPr>
          <w:rStyle w:val="XMLAttrValue"/>
        </w:rPr>
        <w:t>"Case for Hard Cover"</w:t>
      </w:r>
      <w:r w:rsidRPr="001D7939">
        <w:t xml:space="preserve"> </w:t>
      </w:r>
      <w:r w:rsidRPr="006C3F34">
        <w:rPr>
          <w:rStyle w:val="XMLAttrName"/>
        </w:rPr>
        <w:t>ID</w:t>
      </w:r>
      <w:r w:rsidRPr="001D7939">
        <w:rPr>
          <w:color w:val="0000FF"/>
        </w:rPr>
        <w:t>=</w:t>
      </w:r>
      <w:r w:rsidRPr="006C3F34">
        <w:rPr>
          <w:rStyle w:val="XMLAttrValue"/>
        </w:rPr>
        <w:t>"</w:t>
      </w:r>
      <w:proofErr w:type="gramStart"/>
      <w:r w:rsidRPr="006C3F34">
        <w:rPr>
          <w:rStyle w:val="XMLAttrValue"/>
        </w:rPr>
        <w:t>JDF006(</w:t>
      </w:r>
      <w:proofErr w:type="gramEnd"/>
      <w:r w:rsidRPr="006C3F34">
        <w:rPr>
          <w:rStyle w:val="XMLAttrValue"/>
        </w:rPr>
        <w:t>Case)"</w:t>
      </w:r>
      <w:r w:rsidRPr="001D7939">
        <w:t xml:space="preserve"> </w:t>
      </w:r>
      <w:r w:rsidRPr="006C3F34">
        <w:rPr>
          <w:rStyle w:val="XMLAttrName"/>
        </w:rPr>
        <w:t>Type</w:t>
      </w:r>
      <w:r w:rsidRPr="001D7939">
        <w:rPr>
          <w:color w:val="0000FF"/>
        </w:rPr>
        <w:t>=</w:t>
      </w:r>
      <w:r w:rsidRPr="006C3F34">
        <w:rPr>
          <w:rStyle w:val="XMLAttrValue"/>
        </w:rPr>
        <w:t>"Product"</w:t>
      </w:r>
      <w:r w:rsidRPr="001D7939">
        <w:t xml:space="preserve"> </w:t>
      </w:r>
      <w:r w:rsidRPr="006C3F34">
        <w:rPr>
          <w:rStyle w:val="XMLAttrName"/>
        </w:rPr>
        <w:t>Status</w:t>
      </w:r>
      <w:r w:rsidRPr="001D7939">
        <w:rPr>
          <w:color w:val="0000FF"/>
        </w:rPr>
        <w:t>=</w:t>
      </w:r>
      <w:r w:rsidRPr="006C3F34">
        <w:rPr>
          <w:rStyle w:val="XMLAttrValue"/>
        </w:rPr>
        <w:t>"Waiting"</w:t>
      </w:r>
      <w:r w:rsidRPr="001D7939">
        <w:rPr>
          <w:color w:val="0000FF"/>
        </w:rPr>
        <w:t>&gt;</w:t>
      </w:r>
    </w:p>
    <w:p w:rsidR="00EB04BC" w:rsidRPr="001D7939" w:rsidRDefault="00EB04BC" w:rsidP="007B4945">
      <w:pPr>
        <w:pStyle w:val="Samplecode07"/>
        <w:rPr>
          <w:color w:val="000000"/>
        </w:rPr>
      </w:pPr>
      <w:r w:rsidRPr="001D7939">
        <w:rPr>
          <w:color w:val="0000FF"/>
        </w:rPr>
        <w:t>&lt;</w:t>
      </w:r>
      <w:r w:rsidRPr="006C3F34">
        <w:rPr>
          <w:rStyle w:val="XMLTag"/>
        </w:rPr>
        <w:t>ResourcePool</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Component</w:t>
      </w:r>
      <w:r w:rsidRPr="001D7939">
        <w:t xml:space="preserve"> </w:t>
      </w:r>
      <w:r w:rsidRPr="006C3F34">
        <w:rPr>
          <w:rStyle w:val="XMLAttrName"/>
        </w:rPr>
        <w:t>ID</w:t>
      </w:r>
      <w:r w:rsidRPr="001D7939">
        <w:rPr>
          <w:color w:val="0000FF"/>
        </w:rPr>
        <w:t>=</w:t>
      </w:r>
      <w:r w:rsidRPr="006C3F34">
        <w:rPr>
          <w:rStyle w:val="XMLAttrValue"/>
        </w:rPr>
        <w:t>"</w:t>
      </w:r>
      <w:proofErr w:type="gramStart"/>
      <w:r w:rsidRPr="006C3F34">
        <w:rPr>
          <w:rStyle w:val="XMLAttrValue"/>
        </w:rPr>
        <w:t>Item002(</w:t>
      </w:r>
      <w:proofErr w:type="gramEnd"/>
      <w:r w:rsidRPr="006C3F34">
        <w:rPr>
          <w:rStyle w:val="XMLAttrValue"/>
        </w:rPr>
        <w:t>HardCase)</w:t>
      </w:r>
      <w:r w:rsidRPr="001D7939">
        <w:rPr>
          <w:color w:val="0000FF"/>
        </w:rPr>
        <w:t>"</w:t>
      </w:r>
      <w:r w:rsidRPr="001D7939">
        <w:t xml:space="preserve"> </w:t>
      </w:r>
      <w:r w:rsidRPr="006C3F34">
        <w:rPr>
          <w:rStyle w:val="XMLAttrName"/>
        </w:rPr>
        <w:t>Class</w:t>
      </w:r>
      <w:r w:rsidRPr="001D7939">
        <w:rPr>
          <w:color w:val="0000FF"/>
        </w:rPr>
        <w:t>=</w:t>
      </w:r>
      <w:r w:rsidRPr="006C3F34">
        <w:rPr>
          <w:rStyle w:val="XMLAttrValue"/>
        </w:rPr>
        <w:t>"Quantity"</w:t>
      </w:r>
      <w:r w:rsidRPr="001D7939">
        <w:t xml:space="preserve"> </w:t>
      </w:r>
      <w:r w:rsidRPr="006C3F34">
        <w:rPr>
          <w:rStyle w:val="XMLAttrName"/>
        </w:rPr>
        <w:t>Status</w:t>
      </w:r>
      <w:r w:rsidRPr="001D7939">
        <w:rPr>
          <w:color w:val="0000FF"/>
        </w:rPr>
        <w:t>=</w:t>
      </w:r>
      <w:r w:rsidRPr="006C3F34">
        <w:rPr>
          <w:rStyle w:val="XMLAttrValue"/>
        </w:rPr>
        <w:t>"Unavailable"</w:t>
      </w:r>
      <w:r w:rsidRPr="001D7939">
        <w:t xml:space="preserve"> </w:t>
      </w:r>
      <w:r w:rsidRPr="006C3F34">
        <w:rPr>
          <w:rStyle w:val="XMLAttrName"/>
        </w:rPr>
        <w:t>DescriptiveName</w:t>
      </w:r>
      <w:r w:rsidRPr="001D7939">
        <w:rPr>
          <w:color w:val="0000FF"/>
        </w:rPr>
        <w:t>=</w:t>
      </w:r>
      <w:r w:rsidRPr="006C3F34">
        <w:rPr>
          <w:rStyle w:val="XMLAttrValue"/>
        </w:rPr>
        <w:t>"Book Case"</w:t>
      </w:r>
      <w:r w:rsidRPr="001D7939">
        <w:t xml:space="preserve"> </w:t>
      </w:r>
      <w:r w:rsidR="006D3F3F">
        <w:br/>
      </w:r>
      <w:r w:rsidRPr="006C3F34">
        <w:rPr>
          <w:rStyle w:val="XMLAttrName"/>
        </w:rPr>
        <w:t>ComponentType</w:t>
      </w:r>
      <w:r w:rsidRPr="001D7939">
        <w:rPr>
          <w:color w:val="0000FF"/>
        </w:rPr>
        <w:t>=</w:t>
      </w:r>
      <w:r w:rsidRPr="006C3F34">
        <w:rPr>
          <w:rStyle w:val="XMLAttrValue"/>
        </w:rPr>
        <w:t>"PartialProduct"</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MediaIntent</w:t>
      </w:r>
      <w:r w:rsidRPr="001D7939">
        <w:t xml:space="preserve"> </w:t>
      </w:r>
      <w:r w:rsidRPr="006C3F34">
        <w:rPr>
          <w:rStyle w:val="XMLAttrName"/>
        </w:rPr>
        <w:t>ID</w:t>
      </w:r>
      <w:r w:rsidRPr="001D7939">
        <w:rPr>
          <w:color w:val="0000FF"/>
        </w:rPr>
        <w:t>=</w:t>
      </w:r>
      <w:r w:rsidRPr="006C3F34">
        <w:rPr>
          <w:rStyle w:val="XMLAttrValue"/>
        </w:rPr>
        <w:t>"</w:t>
      </w:r>
      <w:proofErr w:type="gramStart"/>
      <w:r w:rsidRPr="006C3F34">
        <w:rPr>
          <w:rStyle w:val="XMLAttrValue"/>
        </w:rPr>
        <w:t>Media001(</w:t>
      </w:r>
      <w:proofErr w:type="gramEnd"/>
      <w:r w:rsidRPr="006C3F34">
        <w:rPr>
          <w:rStyle w:val="XMLAttrValue"/>
        </w:rPr>
        <w:t>Case)"</w:t>
      </w:r>
      <w:r w:rsidRPr="001D7939">
        <w:t xml:space="preserve"> </w:t>
      </w:r>
      <w:r w:rsidRPr="006C3F34">
        <w:rPr>
          <w:rStyle w:val="XMLAttrName"/>
        </w:rPr>
        <w:t>Class</w:t>
      </w:r>
      <w:r w:rsidRPr="001D7939">
        <w:rPr>
          <w:color w:val="0000FF"/>
        </w:rPr>
        <w:t>=</w:t>
      </w:r>
      <w:r w:rsidRPr="006C3F34">
        <w:rPr>
          <w:rStyle w:val="XMLAttrValue"/>
        </w:rPr>
        <w:t>"Intent"</w:t>
      </w:r>
      <w:r w:rsidRPr="001D7939">
        <w:t xml:space="preserve"> </w:t>
      </w:r>
      <w:r w:rsidRPr="006C3F34">
        <w:rPr>
          <w:rStyle w:val="XMLAttrName"/>
        </w:rPr>
        <w:t>Status</w:t>
      </w:r>
      <w:r w:rsidRPr="001D7939">
        <w:rPr>
          <w:color w:val="0000FF"/>
        </w:rPr>
        <w:t>=</w:t>
      </w:r>
      <w:r w:rsidRPr="006C3F34">
        <w:rPr>
          <w:rStyle w:val="XMLAttrValue"/>
        </w:rPr>
        <w:t>"Available"</w:t>
      </w:r>
      <w:r w:rsidRPr="001D7939">
        <w:rPr>
          <w:color w:val="0000FF"/>
        </w:rPr>
        <w:t>&gt;</w:t>
      </w:r>
    </w:p>
    <w:p w:rsidR="00EB04BC" w:rsidRPr="001D7939" w:rsidRDefault="00EB04BC" w:rsidP="007B4945">
      <w:pPr>
        <w:pStyle w:val="Samplecode09"/>
      </w:pPr>
      <w:r w:rsidRPr="001D7939">
        <w:rPr>
          <w:color w:val="0000FF"/>
        </w:rPr>
        <w:t>&lt;</w:t>
      </w:r>
      <w:r w:rsidRPr="006C3F34">
        <w:rPr>
          <w:rStyle w:val="XMLTag"/>
        </w:rPr>
        <w:t>MediaColor</w:t>
      </w:r>
      <w:r w:rsidRPr="001D7939">
        <w:t xml:space="preserve"> </w:t>
      </w:r>
      <w:r w:rsidRPr="006C3F34">
        <w:rPr>
          <w:rStyle w:val="XMLAttrName"/>
        </w:rPr>
        <w:t>DataType</w:t>
      </w:r>
      <w:r w:rsidRPr="001D7939">
        <w:rPr>
          <w:color w:val="0000FF"/>
        </w:rPr>
        <w:t>=</w:t>
      </w:r>
      <w:r w:rsidRPr="006C3F34">
        <w:rPr>
          <w:rStyle w:val="XMLAttrValue"/>
        </w:rPr>
        <w:t>"EnumerationSpan"</w:t>
      </w:r>
      <w:r w:rsidRPr="001D7939">
        <w:t xml:space="preserve"> </w:t>
      </w:r>
      <w:r w:rsidRPr="006C3F34">
        <w:rPr>
          <w:rStyle w:val="XMLAttrName"/>
        </w:rPr>
        <w:t>Preferred</w:t>
      </w:r>
      <w:r w:rsidRPr="001D7939">
        <w:rPr>
          <w:color w:val="0000FF"/>
        </w:rPr>
        <w:t>=</w:t>
      </w:r>
      <w:r w:rsidRPr="006C3F34">
        <w:rPr>
          <w:rStyle w:val="XMLAttrValue"/>
        </w:rPr>
        <w:t>"Black"</w:t>
      </w:r>
      <w:r w:rsidRPr="001D7939">
        <w:rPr>
          <w:color w:val="0000FF"/>
        </w:rPr>
        <w:t>/&gt;</w:t>
      </w:r>
    </w:p>
    <w:p w:rsidR="00EB04BC" w:rsidRPr="001D7939" w:rsidRDefault="00EB04BC" w:rsidP="007B4945">
      <w:pPr>
        <w:pStyle w:val="Samplecode09"/>
      </w:pPr>
      <w:r w:rsidRPr="001D7939">
        <w:rPr>
          <w:color w:val="0000FF"/>
        </w:rPr>
        <w:t>&lt;</w:t>
      </w:r>
      <w:r w:rsidRPr="006C3F34">
        <w:rPr>
          <w:rStyle w:val="XMLTag"/>
        </w:rPr>
        <w:t>StockType</w:t>
      </w:r>
      <w:r w:rsidRPr="001D7939">
        <w:t xml:space="preserve"> </w:t>
      </w:r>
      <w:r w:rsidRPr="006C3F34">
        <w:rPr>
          <w:rStyle w:val="XMLAttrName"/>
        </w:rPr>
        <w:t>DataType</w:t>
      </w:r>
      <w:r w:rsidRPr="001D7939">
        <w:rPr>
          <w:color w:val="0000FF"/>
        </w:rPr>
        <w:t>=</w:t>
      </w:r>
      <w:r w:rsidRPr="006C3F34">
        <w:rPr>
          <w:rStyle w:val="XMLAttrValue"/>
        </w:rPr>
        <w:t>"NameSpan"</w:t>
      </w:r>
      <w:r w:rsidRPr="001D7939">
        <w:t xml:space="preserve"> </w:t>
      </w:r>
      <w:r w:rsidRPr="006C3F34">
        <w:rPr>
          <w:rStyle w:val="XMLAttrName"/>
        </w:rPr>
        <w:t>Preferred</w:t>
      </w:r>
      <w:r w:rsidRPr="001D7939">
        <w:rPr>
          <w:color w:val="0000FF"/>
        </w:rPr>
        <w:t>=</w:t>
      </w:r>
      <w:r w:rsidRPr="006C3F34">
        <w:rPr>
          <w:rStyle w:val="XMLAttrValue"/>
        </w:rPr>
        <w:t>"Cloth"</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MediaIntent</w:t>
      </w:r>
      <w:r w:rsidRPr="001D7939">
        <w:rPr>
          <w:color w:val="0000FF"/>
        </w:rPr>
        <w:t>&gt;</w:t>
      </w:r>
    </w:p>
    <w:p w:rsidR="00EB04BC" w:rsidRPr="001D7939" w:rsidRDefault="00EB04BC" w:rsidP="007B4945">
      <w:pPr>
        <w:pStyle w:val="Samplecode07"/>
        <w:rPr>
          <w:color w:val="000000"/>
        </w:rPr>
      </w:pPr>
      <w:r w:rsidRPr="001D7939">
        <w:rPr>
          <w:color w:val="0000FF"/>
        </w:rPr>
        <w:t>&lt;/</w:t>
      </w:r>
      <w:r w:rsidRPr="006C3F34">
        <w:rPr>
          <w:rStyle w:val="XMLTag"/>
        </w:rPr>
        <w:t>ResourcePool</w:t>
      </w:r>
      <w:r w:rsidRPr="001D7939">
        <w:rPr>
          <w:color w:val="0000FF"/>
        </w:rPr>
        <w:t>&gt;</w:t>
      </w:r>
    </w:p>
    <w:p w:rsidR="00EB04BC" w:rsidRPr="001D7939" w:rsidRDefault="00EB04BC" w:rsidP="007B4945">
      <w:pPr>
        <w:pStyle w:val="Samplecode07"/>
        <w:rPr>
          <w:color w:val="000000"/>
        </w:rPr>
      </w:pPr>
      <w:r w:rsidRPr="001D7939">
        <w:rPr>
          <w:color w:val="0000FF"/>
        </w:rPr>
        <w:t>&lt;</w:t>
      </w:r>
      <w:r w:rsidRPr="006C3F34">
        <w:rPr>
          <w:rStyle w:val="XMLTag"/>
        </w:rPr>
        <w:t>ResourceLinkPool</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ComponentLink</w:t>
      </w:r>
      <w:r w:rsidRPr="001D7939">
        <w:t xml:space="preserve"> </w:t>
      </w:r>
      <w:r w:rsidRPr="006C3F34">
        <w:rPr>
          <w:rStyle w:val="XMLAttrName"/>
        </w:rPr>
        <w:t>rRef</w:t>
      </w:r>
      <w:r w:rsidRPr="001D7939">
        <w:rPr>
          <w:color w:val="0000FF"/>
        </w:rPr>
        <w:t>=</w:t>
      </w:r>
      <w:r w:rsidRPr="006C3F34">
        <w:rPr>
          <w:rStyle w:val="XMLAttrValue"/>
        </w:rPr>
        <w:t>"</w:t>
      </w:r>
      <w:proofErr w:type="gramStart"/>
      <w:r w:rsidRPr="006C3F34">
        <w:rPr>
          <w:rStyle w:val="XMLAttrValue"/>
        </w:rPr>
        <w:t>Item002(</w:t>
      </w:r>
      <w:proofErr w:type="gramEnd"/>
      <w:r w:rsidRPr="006C3F34">
        <w:rPr>
          <w:rStyle w:val="XMLAttrValue"/>
        </w:rPr>
        <w:t>HardCase)"</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Output</w:t>
      </w:r>
      <w:r w:rsidR="00A61798" w:rsidRPr="006C3F34">
        <w:rPr>
          <w:rStyle w:val="XMLAttrValue"/>
        </w:rPr>
        <w:t>"</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LayoutIntentLink</w:t>
      </w:r>
      <w:r w:rsidRPr="001D7939">
        <w:t xml:space="preserve"> </w:t>
      </w:r>
      <w:r w:rsidRPr="006C3F34">
        <w:rPr>
          <w:rStyle w:val="XMLAttrName"/>
        </w:rPr>
        <w:t>rRef</w:t>
      </w:r>
      <w:r w:rsidRPr="001D7939">
        <w:rPr>
          <w:color w:val="0000FF"/>
        </w:rPr>
        <w:t>=</w:t>
      </w:r>
      <w:r w:rsidRPr="006C3F34">
        <w:rPr>
          <w:rStyle w:val="XMLAttrValue"/>
        </w:rPr>
        <w:t>"</w:t>
      </w:r>
      <w:proofErr w:type="gramStart"/>
      <w:r w:rsidRPr="006C3F34">
        <w:rPr>
          <w:rStyle w:val="XMLAttrValue"/>
        </w:rPr>
        <w:t>Size001(</w:t>
      </w:r>
      <w:proofErr w:type="gramEnd"/>
      <w:r w:rsidRPr="006C3F34">
        <w:rPr>
          <w:rStyle w:val="XMLAttrValue"/>
        </w:rPr>
        <w:t>Finished)"</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7B4945">
      <w:pPr>
        <w:pStyle w:val="Samplecode08"/>
        <w:rPr>
          <w:color w:val="000000"/>
        </w:rPr>
      </w:pPr>
      <w:r w:rsidRPr="001D7939">
        <w:rPr>
          <w:color w:val="0000FF"/>
        </w:rPr>
        <w:t>&lt;</w:t>
      </w:r>
      <w:r w:rsidRPr="006C3F34">
        <w:rPr>
          <w:rStyle w:val="XMLTag"/>
        </w:rPr>
        <w:t>MediaIntentLink</w:t>
      </w:r>
      <w:r w:rsidRPr="001D7939">
        <w:t xml:space="preserve"> </w:t>
      </w:r>
      <w:r w:rsidRPr="006C3F34">
        <w:rPr>
          <w:rStyle w:val="XMLAttrName"/>
        </w:rPr>
        <w:t>rRef</w:t>
      </w:r>
      <w:r w:rsidRPr="001D7939">
        <w:rPr>
          <w:color w:val="0000FF"/>
        </w:rPr>
        <w:t>=</w:t>
      </w:r>
      <w:r w:rsidRPr="006C3F34">
        <w:rPr>
          <w:rStyle w:val="XMLAttrValue"/>
        </w:rPr>
        <w:t>"</w:t>
      </w:r>
      <w:proofErr w:type="gramStart"/>
      <w:r w:rsidRPr="006C3F34">
        <w:rPr>
          <w:rStyle w:val="XMLAttrValue"/>
        </w:rPr>
        <w:t>Media001(</w:t>
      </w:r>
      <w:proofErr w:type="gramEnd"/>
      <w:r w:rsidRPr="006C3F34">
        <w:rPr>
          <w:rStyle w:val="XMLAttrValue"/>
        </w:rPr>
        <w:t>Case)"</w:t>
      </w:r>
      <w:r w:rsidRPr="001D7939">
        <w:t xml:space="preserve"> </w:t>
      </w:r>
      <w:r w:rsidRPr="006C3F34">
        <w:rPr>
          <w:rStyle w:val="XMLAttrName"/>
        </w:rPr>
        <w:t>Usage</w:t>
      </w:r>
      <w:r w:rsidRPr="001D7939">
        <w:rPr>
          <w:color w:val="0000FF"/>
        </w:rPr>
        <w:t>=</w:t>
      </w:r>
      <w:r w:rsidR="00A61798" w:rsidRPr="006C3F34">
        <w:rPr>
          <w:rStyle w:val="XMLAttrValue"/>
        </w:rPr>
        <w:t>"</w:t>
      </w:r>
      <w:r w:rsidR="00516E7A" w:rsidRPr="006C3F34">
        <w:rPr>
          <w:rStyle w:val="XMLAttrValue"/>
        </w:rPr>
        <w:t>Input</w:t>
      </w:r>
      <w:r w:rsidR="00A61798" w:rsidRPr="006C3F34">
        <w:rPr>
          <w:rStyle w:val="XMLAttrValue"/>
        </w:rPr>
        <w:t>"</w:t>
      </w:r>
      <w:r w:rsidRPr="001D7939">
        <w:rPr>
          <w:color w:val="0000FF"/>
        </w:rPr>
        <w:t>/&gt;</w:t>
      </w:r>
    </w:p>
    <w:p w:rsidR="00EB04BC" w:rsidRPr="001D7939" w:rsidRDefault="00EB04BC" w:rsidP="007B4945">
      <w:pPr>
        <w:pStyle w:val="Samplecode07"/>
        <w:rPr>
          <w:color w:val="000000"/>
        </w:rPr>
      </w:pPr>
      <w:r w:rsidRPr="001D7939">
        <w:rPr>
          <w:color w:val="0000FF"/>
        </w:rPr>
        <w:t>&lt;/</w:t>
      </w:r>
      <w:r w:rsidRPr="006C3F34">
        <w:rPr>
          <w:rStyle w:val="XMLTag"/>
        </w:rPr>
        <w:t>ResourceLinkPool</w:t>
      </w:r>
      <w:r w:rsidRPr="001D7939">
        <w:rPr>
          <w:color w:val="0000FF"/>
        </w:rPr>
        <w:t>&gt;</w:t>
      </w:r>
    </w:p>
    <w:p w:rsidR="00EB04BC" w:rsidRPr="001D7939" w:rsidRDefault="00EB04BC" w:rsidP="007B4945">
      <w:pPr>
        <w:pStyle w:val="Samplecode06"/>
        <w:rPr>
          <w:color w:val="000000"/>
        </w:rPr>
      </w:pPr>
      <w:r w:rsidRPr="001D7939">
        <w:t>&lt;/</w:t>
      </w:r>
      <w:r w:rsidRPr="006C3F34">
        <w:rPr>
          <w:rStyle w:val="XMLTag"/>
        </w:rPr>
        <w:t>JDF</w:t>
      </w:r>
      <w:r w:rsidRPr="001D7939">
        <w:t>&gt;</w:t>
      </w:r>
    </w:p>
    <w:p w:rsidR="00EB04BC" w:rsidRPr="001D7939" w:rsidRDefault="00EB04BC" w:rsidP="007B4945">
      <w:pPr>
        <w:pStyle w:val="Samplecode05"/>
      </w:pPr>
      <w:r w:rsidRPr="001D7939">
        <w:t>&lt;/</w:t>
      </w:r>
      <w:r w:rsidRPr="006C3F34">
        <w:rPr>
          <w:rStyle w:val="XMLTag"/>
        </w:rPr>
        <w:t>JDF</w:t>
      </w:r>
      <w:r w:rsidRPr="001D7939">
        <w:t>&gt;</w:t>
      </w:r>
    </w:p>
    <w:p w:rsidR="00EB04BC" w:rsidRPr="001D7939" w:rsidRDefault="00EB04BC" w:rsidP="00823C31">
      <w:pPr>
        <w:pStyle w:val="Samplecode05"/>
        <w:rPr>
          <w:color w:val="000000"/>
        </w:rPr>
      </w:pPr>
      <w:r w:rsidRPr="001D7939">
        <w:t>&lt;</w:t>
      </w:r>
      <w:r w:rsidRPr="006C3F34">
        <w:rPr>
          <w:rStyle w:val="XMLTag"/>
        </w:rPr>
        <w:t>JDF</w:t>
      </w:r>
      <w:r w:rsidRPr="001D7939">
        <w:t xml:space="preserve"> </w:t>
      </w:r>
      <w:r w:rsidRPr="006C3F34">
        <w:rPr>
          <w:rStyle w:val="XMLAttrName"/>
        </w:rPr>
        <w:t>DescriptiveName</w:t>
      </w:r>
      <w:r w:rsidRPr="001D7939">
        <w:t>=</w:t>
      </w:r>
      <w:r w:rsidRPr="00EF4DAE">
        <w:rPr>
          <w:rStyle w:val="XMLAttrValue"/>
        </w:rPr>
        <w:t>"224 page soft cover, perfect bound book"</w:t>
      </w:r>
      <w:r w:rsidRPr="001D7939">
        <w:t xml:space="preserve"> </w:t>
      </w:r>
      <w:r w:rsidRPr="00EF4DAE">
        <w:rPr>
          <w:rStyle w:val="XMLAttrName"/>
        </w:rPr>
        <w:t>ID</w:t>
      </w:r>
      <w:r w:rsidRPr="001D7939">
        <w:t>=</w:t>
      </w:r>
      <w:r w:rsidRPr="00EF4DAE">
        <w:rPr>
          <w:rStyle w:val="XMLAttrValue"/>
        </w:rPr>
        <w:t>"</w:t>
      </w:r>
      <w:proofErr w:type="gramStart"/>
      <w:r w:rsidRPr="00EF4DAE">
        <w:rPr>
          <w:rStyle w:val="XMLAttrValue"/>
        </w:rPr>
        <w:t>JDF002(</w:t>
      </w:r>
      <w:proofErr w:type="gramEnd"/>
      <w:r w:rsidRPr="00EF4DAE">
        <w:rPr>
          <w:rStyle w:val="XMLAttrValue"/>
        </w:rPr>
        <w:t>SoftBook)"</w:t>
      </w:r>
      <w:r w:rsidRPr="001D7939">
        <w:t xml:space="preserve"> </w:t>
      </w:r>
      <w:r w:rsidRPr="006C3F34">
        <w:rPr>
          <w:rStyle w:val="XMLAttrName"/>
        </w:rPr>
        <w:t>Type</w:t>
      </w:r>
      <w:r w:rsidRPr="001D7939">
        <w:t>=</w:t>
      </w:r>
      <w:r w:rsidRPr="00EF4DAE">
        <w:rPr>
          <w:rStyle w:val="XMLAttrValue"/>
        </w:rPr>
        <w:t>"Product"</w:t>
      </w:r>
      <w:r w:rsidRPr="001D7939">
        <w:t xml:space="preserve"> </w:t>
      </w:r>
      <w:r w:rsidRPr="006C3F34">
        <w:rPr>
          <w:rStyle w:val="XMLAttrName"/>
        </w:rPr>
        <w:t>Status</w:t>
      </w:r>
      <w:r w:rsidRPr="001D7939">
        <w:t>=</w:t>
      </w:r>
      <w:r w:rsidRPr="00EF4DAE">
        <w:rPr>
          <w:rStyle w:val="XMLAttrValue"/>
        </w:rPr>
        <w:t>"Waiting"</w:t>
      </w:r>
      <w:r w:rsidRPr="001D7939">
        <w:t>&gt;</w:t>
      </w:r>
    </w:p>
    <w:p w:rsidR="00EB04BC" w:rsidRPr="001D7939" w:rsidRDefault="00EB04BC" w:rsidP="00823C31">
      <w:pPr>
        <w:pStyle w:val="Samplecode06"/>
        <w:rPr>
          <w:color w:val="000000"/>
        </w:rPr>
      </w:pPr>
      <w:r w:rsidRPr="001D7939">
        <w:t>&lt;</w:t>
      </w:r>
      <w:r w:rsidRPr="006C3F34">
        <w:rPr>
          <w:rStyle w:val="XMLTag"/>
        </w:rPr>
        <w:t>ResourcePool</w:t>
      </w:r>
      <w:r w:rsidRPr="001D7939">
        <w:t>&gt;</w:t>
      </w:r>
    </w:p>
    <w:p w:rsidR="00EB04BC" w:rsidRPr="001D7939" w:rsidRDefault="00EB04BC" w:rsidP="00823C31">
      <w:pPr>
        <w:pStyle w:val="Samplecode07"/>
      </w:pPr>
      <w:r w:rsidRPr="001D7939">
        <w:t>&lt;</w:t>
      </w:r>
      <w:r w:rsidRPr="006C3F34">
        <w:rPr>
          <w:rStyle w:val="XMLTag"/>
        </w:rPr>
        <w:t>Component</w:t>
      </w:r>
      <w:r w:rsidRPr="001D7939">
        <w:t xml:space="preserve"> </w:t>
      </w:r>
      <w:r w:rsidRPr="006C3F34">
        <w:rPr>
          <w:rStyle w:val="XMLAttrName"/>
        </w:rPr>
        <w:t>ID</w:t>
      </w:r>
      <w:r w:rsidRPr="001D7939">
        <w:t>=</w:t>
      </w:r>
      <w:r w:rsidRPr="00EF4DAE">
        <w:rPr>
          <w:rStyle w:val="XMLAttrValue"/>
        </w:rPr>
        <w:t>"</w:t>
      </w:r>
      <w:proofErr w:type="gramStart"/>
      <w:r w:rsidRPr="00EF4DAE">
        <w:rPr>
          <w:rStyle w:val="XMLAttrValue"/>
        </w:rPr>
        <w:t>Item003(</w:t>
      </w:r>
      <w:proofErr w:type="gramEnd"/>
      <w:r w:rsidRPr="00EF4DAE">
        <w:rPr>
          <w:rStyle w:val="XMLAttrValue"/>
        </w:rPr>
        <w:t>SoftBook)"</w:t>
      </w:r>
      <w:r w:rsidRPr="001D7939">
        <w:t xml:space="preserve"> </w:t>
      </w:r>
      <w:r w:rsidRPr="006C3F34">
        <w:rPr>
          <w:rStyle w:val="XMLAttrName"/>
        </w:rPr>
        <w:t>Class</w:t>
      </w:r>
      <w:r w:rsidRPr="001D7939">
        <w:t>=</w:t>
      </w:r>
      <w:r w:rsidRPr="00EF4DAE">
        <w:rPr>
          <w:rStyle w:val="XMLAttrValue"/>
        </w:rPr>
        <w:t>"Quantity"</w:t>
      </w:r>
      <w:r w:rsidRPr="001D7939">
        <w:t xml:space="preserve"> </w:t>
      </w:r>
      <w:r w:rsidRPr="006C3F34">
        <w:rPr>
          <w:rStyle w:val="XMLAttrName"/>
        </w:rPr>
        <w:t>Status</w:t>
      </w:r>
      <w:r w:rsidRPr="001D7939">
        <w:t>=</w:t>
      </w:r>
      <w:r w:rsidRPr="00EF4DAE">
        <w:rPr>
          <w:rStyle w:val="XMLAttrValue"/>
        </w:rPr>
        <w:t xml:space="preserve">"Unavailable" </w:t>
      </w:r>
      <w:r w:rsidR="006C3F34" w:rsidRPr="00EF4DAE">
        <w:rPr>
          <w:rStyle w:val="XMLAttrValue"/>
        </w:rPr>
        <w:br/>
      </w:r>
      <w:r w:rsidRPr="006C3F34">
        <w:rPr>
          <w:rStyle w:val="XMLAttrName"/>
        </w:rPr>
        <w:t>DescriptiveName</w:t>
      </w:r>
      <w:r w:rsidRPr="001D7939">
        <w:t>=</w:t>
      </w:r>
      <w:r w:rsidRPr="00EF4DAE">
        <w:rPr>
          <w:rStyle w:val="XMLAttrValue"/>
        </w:rPr>
        <w:t>"soft cover, perfect bound book</w:t>
      </w:r>
      <w:r w:rsidRPr="001D7939">
        <w:t>"</w:t>
      </w:r>
      <w:r w:rsidR="006D3F3F">
        <w:t xml:space="preserve"> </w:t>
      </w:r>
      <w:r w:rsidRPr="006C3F34">
        <w:rPr>
          <w:rStyle w:val="XMLAttrName"/>
        </w:rPr>
        <w:t>ComponentType</w:t>
      </w:r>
      <w:r w:rsidRPr="001D7939">
        <w:t>=</w:t>
      </w:r>
      <w:r w:rsidRPr="00EF4DAE">
        <w:rPr>
          <w:rStyle w:val="XMLAttrValue"/>
        </w:rPr>
        <w:t>"FinalProduct"</w:t>
      </w:r>
      <w:r w:rsidRPr="001D7939">
        <w:t>/&gt;</w:t>
      </w:r>
    </w:p>
    <w:p w:rsidR="00EB04BC" w:rsidRPr="001D7939" w:rsidRDefault="00EB04BC" w:rsidP="00823C31">
      <w:pPr>
        <w:pStyle w:val="Samplecode07"/>
      </w:pPr>
      <w:r w:rsidRPr="001D7939">
        <w:t>&lt;</w:t>
      </w:r>
      <w:r w:rsidRPr="006C3F34">
        <w:rPr>
          <w:rStyle w:val="XMLTag"/>
        </w:rPr>
        <w:t>BindingIntent</w:t>
      </w:r>
      <w:r w:rsidRPr="001D7939">
        <w:t xml:space="preserve"> </w:t>
      </w:r>
      <w:r w:rsidRPr="006C3F34">
        <w:rPr>
          <w:rStyle w:val="XMLAttrName"/>
        </w:rPr>
        <w:t>ID</w:t>
      </w:r>
      <w:r w:rsidRPr="001D7939">
        <w:t>=</w:t>
      </w:r>
      <w:r w:rsidRPr="00EF4DAE">
        <w:rPr>
          <w:rStyle w:val="XMLAttrValue"/>
        </w:rPr>
        <w:t>"</w:t>
      </w:r>
      <w:proofErr w:type="gramStart"/>
      <w:r w:rsidRPr="00EF4DAE">
        <w:rPr>
          <w:rStyle w:val="XMLAttrValue"/>
        </w:rPr>
        <w:t>Bind002(</w:t>
      </w:r>
      <w:proofErr w:type="gramEnd"/>
      <w:r w:rsidRPr="00EF4DAE">
        <w:rPr>
          <w:rStyle w:val="XMLAttrValue"/>
        </w:rPr>
        <w:t>SoftCover)"</w:t>
      </w:r>
      <w:r w:rsidRPr="001D7939">
        <w:t xml:space="preserve"> </w:t>
      </w:r>
      <w:r w:rsidRPr="006C3F34">
        <w:rPr>
          <w:rStyle w:val="XMLAttrName"/>
        </w:rPr>
        <w:t>Class</w:t>
      </w:r>
      <w:r w:rsidRPr="001D7939">
        <w:t>=</w:t>
      </w:r>
      <w:r w:rsidRPr="00EF4DAE">
        <w:rPr>
          <w:rStyle w:val="XMLAttrValue"/>
        </w:rPr>
        <w:t>"Intent"</w:t>
      </w:r>
      <w:r w:rsidRPr="001D7939">
        <w:t xml:space="preserve"> </w:t>
      </w:r>
      <w:r w:rsidRPr="006C3F34">
        <w:rPr>
          <w:rStyle w:val="XMLAttrName"/>
        </w:rPr>
        <w:t>Status</w:t>
      </w:r>
      <w:r w:rsidRPr="001D7939">
        <w:t>=</w:t>
      </w:r>
      <w:r w:rsidRPr="00EF4DAE">
        <w:rPr>
          <w:rStyle w:val="XMLAttrValue"/>
        </w:rPr>
        <w:t>"Available"</w:t>
      </w:r>
      <w:r w:rsidRPr="001D7939">
        <w:t>&gt;</w:t>
      </w:r>
    </w:p>
    <w:p w:rsidR="00EB04BC" w:rsidRPr="001D7939" w:rsidRDefault="00EB04BC" w:rsidP="00823C31">
      <w:pPr>
        <w:pStyle w:val="Samplecode08"/>
      </w:pPr>
      <w:r w:rsidRPr="001D7939">
        <w:t>&lt;</w:t>
      </w:r>
      <w:r w:rsidRPr="006C3F34">
        <w:rPr>
          <w:rStyle w:val="XMLTag"/>
        </w:rPr>
        <w:t>BindingType</w:t>
      </w:r>
      <w:r w:rsidRPr="001D7939">
        <w:t xml:space="preserve"> </w:t>
      </w:r>
      <w:r w:rsidRPr="006C3F34">
        <w:rPr>
          <w:rStyle w:val="XMLAttrName"/>
        </w:rPr>
        <w:t>DataType</w:t>
      </w:r>
      <w:r w:rsidRPr="001D7939">
        <w:t>=</w:t>
      </w:r>
      <w:r w:rsidRPr="00EF4DAE">
        <w:rPr>
          <w:rStyle w:val="XMLAttrValue"/>
        </w:rPr>
        <w:t>"EnumerationSpan"</w:t>
      </w:r>
      <w:r w:rsidRPr="001D7939">
        <w:t xml:space="preserve"> </w:t>
      </w:r>
      <w:r w:rsidRPr="006C3F34">
        <w:rPr>
          <w:rStyle w:val="XMLAttrName"/>
        </w:rPr>
        <w:t>Preferred</w:t>
      </w:r>
      <w:r w:rsidRPr="001D7939">
        <w:t>=</w:t>
      </w:r>
      <w:r w:rsidRPr="00EF4DAE">
        <w:rPr>
          <w:rStyle w:val="XMLAttrValue"/>
        </w:rPr>
        <w:t>"SoftCover"</w:t>
      </w:r>
      <w:r w:rsidRPr="001D7939">
        <w:t>/&gt;</w:t>
      </w:r>
    </w:p>
    <w:p w:rsidR="00EB04BC" w:rsidRPr="001D7939" w:rsidRDefault="00EB04BC" w:rsidP="00823C31">
      <w:pPr>
        <w:pStyle w:val="Samplecode07"/>
      </w:pPr>
      <w:r w:rsidRPr="001D7939">
        <w:t>&lt;/</w:t>
      </w:r>
      <w:r w:rsidRPr="006C3F34">
        <w:rPr>
          <w:rStyle w:val="XMLTag"/>
        </w:rPr>
        <w:t>BindingIntent</w:t>
      </w:r>
      <w:r w:rsidRPr="001D7939">
        <w:t>&gt;</w:t>
      </w:r>
    </w:p>
    <w:p w:rsidR="00EB04BC" w:rsidRPr="001D7939" w:rsidRDefault="00EB04BC" w:rsidP="00823C31">
      <w:pPr>
        <w:pStyle w:val="Samplecode06"/>
        <w:rPr>
          <w:color w:val="000000"/>
        </w:rPr>
      </w:pPr>
      <w:r w:rsidRPr="001D7939">
        <w:t>&lt;/</w:t>
      </w:r>
      <w:r w:rsidRPr="006C3F34">
        <w:rPr>
          <w:rStyle w:val="XMLTag"/>
        </w:rPr>
        <w:t>ResourcePool</w:t>
      </w:r>
      <w:r w:rsidRPr="001D7939">
        <w:t>&gt;</w:t>
      </w:r>
    </w:p>
    <w:p w:rsidR="00EB04BC" w:rsidRPr="001D7939" w:rsidRDefault="00EB04BC" w:rsidP="00823C31">
      <w:pPr>
        <w:pStyle w:val="Samplecode06"/>
        <w:rPr>
          <w:color w:val="000000"/>
        </w:rPr>
      </w:pPr>
      <w:r w:rsidRPr="001D7939">
        <w:t>&lt;</w:t>
      </w:r>
      <w:r w:rsidRPr="006C3F34">
        <w:rPr>
          <w:rStyle w:val="XMLTag"/>
        </w:rPr>
        <w:t>ResourceLinkPool</w:t>
      </w:r>
      <w:r w:rsidRPr="001D7939">
        <w:t>&gt;</w:t>
      </w:r>
    </w:p>
    <w:p w:rsidR="00EB04BC" w:rsidRPr="001D7939" w:rsidRDefault="00EB04BC" w:rsidP="00823C31">
      <w:pPr>
        <w:pStyle w:val="Samplecode07"/>
        <w:rPr>
          <w:color w:val="000000"/>
        </w:rPr>
      </w:pPr>
      <w:r w:rsidRPr="001D7939">
        <w:t>&lt;</w:t>
      </w:r>
      <w:r w:rsidRPr="006C3F34">
        <w:rPr>
          <w:rStyle w:val="XMLTag"/>
        </w:rPr>
        <w:t>ComponentLink</w:t>
      </w:r>
      <w:r w:rsidRPr="001D7939">
        <w:t xml:space="preserve"> </w:t>
      </w:r>
      <w:r w:rsidRPr="006C3F34">
        <w:rPr>
          <w:rStyle w:val="XMLAttrName"/>
        </w:rPr>
        <w:t>rRef</w:t>
      </w:r>
      <w:r w:rsidRPr="001D7939">
        <w:t>=</w:t>
      </w:r>
      <w:r w:rsidRPr="00EF4DAE">
        <w:rPr>
          <w:rStyle w:val="XMLAttrValue"/>
        </w:rPr>
        <w:t>"</w:t>
      </w:r>
      <w:proofErr w:type="gramStart"/>
      <w:r w:rsidRPr="00EF4DAE">
        <w:rPr>
          <w:rStyle w:val="XMLAttrValue"/>
        </w:rPr>
        <w:t>Item003(</w:t>
      </w:r>
      <w:proofErr w:type="gramEnd"/>
      <w:r w:rsidRPr="00EF4DAE">
        <w:rPr>
          <w:rStyle w:val="XMLAttrValue"/>
        </w:rPr>
        <w:t>SoftBook)"</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Output</w:t>
      </w:r>
      <w:r w:rsidR="00A61798" w:rsidRPr="00EF4DAE">
        <w:rPr>
          <w:rStyle w:val="XMLAttrValue"/>
        </w:rPr>
        <w:t>"</w:t>
      </w:r>
      <w:r w:rsidRPr="001D7939">
        <w:t>/&gt;</w:t>
      </w:r>
    </w:p>
    <w:p w:rsidR="00EB04BC" w:rsidRPr="001D7939" w:rsidRDefault="00EB04BC" w:rsidP="00823C31">
      <w:pPr>
        <w:pStyle w:val="Samplecode07"/>
        <w:rPr>
          <w:color w:val="000000"/>
        </w:rPr>
      </w:pPr>
      <w:r w:rsidRPr="001D7939">
        <w:t>&lt;</w:t>
      </w:r>
      <w:r w:rsidRPr="006C3F34">
        <w:rPr>
          <w:rStyle w:val="XMLTag"/>
        </w:rPr>
        <w:t>ComponentLink</w:t>
      </w:r>
      <w:r w:rsidRPr="001D7939">
        <w:t xml:space="preserve"> </w:t>
      </w:r>
      <w:r w:rsidRPr="006C3F34">
        <w:rPr>
          <w:rStyle w:val="XMLAttrName"/>
        </w:rPr>
        <w:t>rRef</w:t>
      </w:r>
      <w:r w:rsidRPr="001D7939">
        <w:t>=</w:t>
      </w:r>
      <w:r w:rsidRPr="00EF4DAE">
        <w:rPr>
          <w:rStyle w:val="XMLAttrValue"/>
        </w:rPr>
        <w:t>"</w:t>
      </w:r>
      <w:proofErr w:type="gramStart"/>
      <w:r w:rsidRPr="00EF4DAE">
        <w:rPr>
          <w:rStyle w:val="XMLAttrValue"/>
        </w:rPr>
        <w:t>Item005(</w:t>
      </w:r>
      <w:proofErr w:type="gramEnd"/>
      <w:r w:rsidRPr="00EF4DAE">
        <w:rPr>
          <w:rStyle w:val="XMLAttrValue"/>
        </w:rPr>
        <w:t>SoftCover)"</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Input</w:t>
      </w:r>
      <w:r w:rsidR="00A61798" w:rsidRPr="00EF4DAE">
        <w:rPr>
          <w:rStyle w:val="XMLAttrValue"/>
        </w:rPr>
        <w:t>"</w:t>
      </w:r>
      <w:r w:rsidRPr="001D7939">
        <w:t xml:space="preserve"> </w:t>
      </w:r>
      <w:r w:rsidRPr="006C3F34">
        <w:rPr>
          <w:rStyle w:val="XMLAttrName"/>
        </w:rPr>
        <w:t>ProcessUsage</w:t>
      </w:r>
      <w:r w:rsidRPr="001D7939">
        <w:t>=</w:t>
      </w:r>
      <w:r w:rsidRPr="00EF4DAE">
        <w:rPr>
          <w:rStyle w:val="XMLAttrValue"/>
        </w:rPr>
        <w:t>"Cover"</w:t>
      </w:r>
      <w:r w:rsidRPr="001D7939">
        <w:t>/&gt;</w:t>
      </w:r>
    </w:p>
    <w:p w:rsidR="00EB04BC" w:rsidRPr="001D7939" w:rsidRDefault="00EB04BC" w:rsidP="00823C31">
      <w:pPr>
        <w:pStyle w:val="Samplecode07"/>
        <w:rPr>
          <w:color w:val="000000"/>
        </w:rPr>
      </w:pPr>
      <w:r w:rsidRPr="001D7939">
        <w:t>&lt;</w:t>
      </w:r>
      <w:r w:rsidRPr="006C3F34">
        <w:rPr>
          <w:rStyle w:val="XMLTag"/>
        </w:rPr>
        <w:t>ComponentLink</w:t>
      </w:r>
      <w:r w:rsidRPr="001D7939">
        <w:t xml:space="preserve"> </w:t>
      </w:r>
      <w:r w:rsidRPr="006C3F34">
        <w:rPr>
          <w:rStyle w:val="XMLAttrName"/>
        </w:rPr>
        <w:t>rRef</w:t>
      </w:r>
      <w:r w:rsidRPr="001D7939">
        <w:t>=</w:t>
      </w:r>
      <w:r w:rsidRPr="00EF4DAE">
        <w:rPr>
          <w:rStyle w:val="XMLAttrValue"/>
        </w:rPr>
        <w:t>"</w:t>
      </w:r>
      <w:proofErr w:type="gramStart"/>
      <w:r w:rsidRPr="00EF4DAE">
        <w:rPr>
          <w:rStyle w:val="XMLAttrValue"/>
        </w:rPr>
        <w:t>Item004(</w:t>
      </w:r>
      <w:proofErr w:type="gramEnd"/>
      <w:r w:rsidRPr="00EF4DAE">
        <w:rPr>
          <w:rStyle w:val="XMLAttrValue"/>
        </w:rPr>
        <w:t>Text)"</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Input</w:t>
      </w:r>
      <w:r w:rsidR="00A61798" w:rsidRPr="00EF4DAE">
        <w:rPr>
          <w:rStyle w:val="XMLAttrValue"/>
        </w:rPr>
        <w:t>"</w:t>
      </w:r>
      <w:r w:rsidRPr="001D7939">
        <w:t>/&gt;</w:t>
      </w:r>
    </w:p>
    <w:p w:rsidR="00EB04BC" w:rsidRPr="001D7939" w:rsidRDefault="00EB04BC" w:rsidP="00823C31">
      <w:pPr>
        <w:pStyle w:val="Samplecode07"/>
        <w:rPr>
          <w:color w:val="000000"/>
        </w:rPr>
      </w:pPr>
      <w:r w:rsidRPr="001D7939">
        <w:t>&lt;</w:t>
      </w:r>
      <w:r w:rsidRPr="006C3F34">
        <w:rPr>
          <w:rStyle w:val="XMLTag"/>
        </w:rPr>
        <w:t>LayoutIntentLink</w:t>
      </w:r>
      <w:r w:rsidRPr="001D7939">
        <w:t xml:space="preserve"> </w:t>
      </w:r>
      <w:r w:rsidRPr="006C3F34">
        <w:rPr>
          <w:rStyle w:val="XMLAttrName"/>
        </w:rPr>
        <w:t>rRef</w:t>
      </w:r>
      <w:r w:rsidRPr="001D7939">
        <w:t>=</w:t>
      </w:r>
      <w:r w:rsidRPr="00EF4DAE">
        <w:rPr>
          <w:rStyle w:val="XMLAttrValue"/>
        </w:rPr>
        <w:t>"</w:t>
      </w:r>
      <w:proofErr w:type="gramStart"/>
      <w:r w:rsidRPr="00EF4DAE">
        <w:rPr>
          <w:rStyle w:val="XMLAttrValue"/>
        </w:rPr>
        <w:t>Size001(</w:t>
      </w:r>
      <w:proofErr w:type="gramEnd"/>
      <w:r w:rsidRPr="00EF4DAE">
        <w:rPr>
          <w:rStyle w:val="XMLAttrValue"/>
        </w:rPr>
        <w:t>Finished)"</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Input</w:t>
      </w:r>
      <w:r w:rsidR="00A61798" w:rsidRPr="00EF4DAE">
        <w:rPr>
          <w:rStyle w:val="XMLAttrValue"/>
        </w:rPr>
        <w:t>"</w:t>
      </w:r>
      <w:r w:rsidRPr="001D7939">
        <w:t>/&gt;</w:t>
      </w:r>
    </w:p>
    <w:p w:rsidR="00EB04BC" w:rsidRPr="001D7939" w:rsidRDefault="00EB04BC" w:rsidP="00823C31">
      <w:pPr>
        <w:pStyle w:val="Samplecode07"/>
        <w:rPr>
          <w:color w:val="000000"/>
        </w:rPr>
      </w:pPr>
      <w:r w:rsidRPr="001D7939">
        <w:t>&lt;</w:t>
      </w:r>
      <w:r w:rsidRPr="006C3F34">
        <w:rPr>
          <w:rStyle w:val="XMLTag"/>
        </w:rPr>
        <w:t>BindingIntentLink</w:t>
      </w:r>
      <w:r w:rsidRPr="001D7939">
        <w:t xml:space="preserve"> </w:t>
      </w:r>
      <w:r w:rsidRPr="006C3F34">
        <w:rPr>
          <w:rStyle w:val="XMLAttrName"/>
        </w:rPr>
        <w:t>rRef</w:t>
      </w:r>
      <w:r w:rsidRPr="001D7939">
        <w:t>=</w:t>
      </w:r>
      <w:r w:rsidRPr="00EF4DAE">
        <w:rPr>
          <w:rStyle w:val="XMLAttrValue"/>
        </w:rPr>
        <w:t>"</w:t>
      </w:r>
      <w:proofErr w:type="gramStart"/>
      <w:r w:rsidRPr="00EF4DAE">
        <w:rPr>
          <w:rStyle w:val="XMLAttrValue"/>
        </w:rPr>
        <w:t>Bind002(</w:t>
      </w:r>
      <w:proofErr w:type="gramEnd"/>
      <w:r w:rsidRPr="00EF4DAE">
        <w:rPr>
          <w:rStyle w:val="XMLAttrValue"/>
        </w:rPr>
        <w:t>SoftCover)"</w:t>
      </w:r>
      <w:r w:rsidRPr="001D7939">
        <w:t xml:space="preserve"> </w:t>
      </w:r>
      <w:r w:rsidRPr="006C3F34">
        <w:rPr>
          <w:rStyle w:val="XMLAttrName"/>
        </w:rPr>
        <w:t>Usage</w:t>
      </w:r>
      <w:r w:rsidRPr="001D7939">
        <w:t>=</w:t>
      </w:r>
      <w:r w:rsidR="00A61798" w:rsidRPr="00EF4DAE">
        <w:rPr>
          <w:rStyle w:val="XMLAttrValue"/>
        </w:rPr>
        <w:t>"</w:t>
      </w:r>
      <w:r w:rsidR="00516E7A" w:rsidRPr="00EF4DAE">
        <w:rPr>
          <w:rStyle w:val="XMLAttrValue"/>
        </w:rPr>
        <w:t>Input</w:t>
      </w:r>
      <w:r w:rsidR="00A61798" w:rsidRPr="00EF4DAE">
        <w:rPr>
          <w:rStyle w:val="XMLAttrValue"/>
        </w:rPr>
        <w:t>"</w:t>
      </w:r>
      <w:r w:rsidRPr="001D7939">
        <w:t>/&gt;</w:t>
      </w:r>
    </w:p>
    <w:p w:rsidR="00EB04BC" w:rsidRPr="001D7939" w:rsidRDefault="00EB04BC" w:rsidP="00823C31">
      <w:pPr>
        <w:pStyle w:val="Samplecode06"/>
        <w:rPr>
          <w:color w:val="000000"/>
        </w:rPr>
      </w:pPr>
      <w:r w:rsidRPr="001D7939">
        <w:t>&lt;/</w:t>
      </w:r>
      <w:r w:rsidRPr="006C3F34">
        <w:rPr>
          <w:rStyle w:val="XMLTag"/>
        </w:rPr>
        <w:t>ResourceLinkPool</w:t>
      </w:r>
      <w:r w:rsidRPr="001D7939">
        <w:t>&gt;</w:t>
      </w:r>
    </w:p>
    <w:p w:rsidR="00EB04BC" w:rsidRPr="001D7939" w:rsidRDefault="00EB04BC" w:rsidP="00823C31">
      <w:pPr>
        <w:pStyle w:val="Samplecode06"/>
        <w:rPr>
          <w:color w:val="000000"/>
        </w:rPr>
      </w:pPr>
      <w:r w:rsidRPr="001D7939">
        <w:t>&lt;</w:t>
      </w:r>
      <w:r w:rsidRPr="006C3F34">
        <w:rPr>
          <w:rStyle w:val="XMLTag"/>
        </w:rPr>
        <w:t>JDF</w:t>
      </w:r>
      <w:r w:rsidRPr="001D7939">
        <w:t xml:space="preserve"> </w:t>
      </w:r>
      <w:r w:rsidRPr="006C3F34">
        <w:rPr>
          <w:rStyle w:val="XMLAttrName"/>
        </w:rPr>
        <w:t>DescriptiveName</w:t>
      </w:r>
      <w:r w:rsidRPr="001D7939">
        <w:t>=</w:t>
      </w:r>
      <w:r w:rsidRPr="00EF4DAE">
        <w:rPr>
          <w:rStyle w:val="XMLAttrValue"/>
        </w:rPr>
        <w:t>"Soft Cover"</w:t>
      </w:r>
      <w:r w:rsidRPr="001D7939">
        <w:t xml:space="preserve"> </w:t>
      </w:r>
      <w:r w:rsidRPr="006C3F34">
        <w:rPr>
          <w:rStyle w:val="XMLAttrName"/>
        </w:rPr>
        <w:t>ID</w:t>
      </w:r>
      <w:r w:rsidRPr="001D7939">
        <w:t>=</w:t>
      </w:r>
      <w:r w:rsidRPr="00EF4DAE">
        <w:rPr>
          <w:rStyle w:val="XMLAttrValue"/>
        </w:rPr>
        <w:t>"</w:t>
      </w:r>
      <w:proofErr w:type="gramStart"/>
      <w:r w:rsidRPr="00EF4DAE">
        <w:rPr>
          <w:rStyle w:val="XMLAttrValue"/>
        </w:rPr>
        <w:t>JDF005(</w:t>
      </w:r>
      <w:proofErr w:type="gramEnd"/>
      <w:r w:rsidRPr="00EF4DAE">
        <w:rPr>
          <w:rStyle w:val="XMLAttrValue"/>
        </w:rPr>
        <w:t>SoftCover)"</w:t>
      </w:r>
      <w:r w:rsidRPr="001D7939">
        <w:t xml:space="preserve"> </w:t>
      </w:r>
      <w:r w:rsidRPr="006C3F34">
        <w:rPr>
          <w:rStyle w:val="XMLAttrName"/>
        </w:rPr>
        <w:t>Type</w:t>
      </w:r>
      <w:r w:rsidRPr="001D7939">
        <w:t>=</w:t>
      </w:r>
      <w:r w:rsidRPr="00EF4DAE">
        <w:rPr>
          <w:rStyle w:val="XMLAttrValue"/>
        </w:rPr>
        <w:t>"Product"</w:t>
      </w:r>
      <w:r w:rsidRPr="001D7939">
        <w:t xml:space="preserve"> </w:t>
      </w:r>
      <w:r w:rsidRPr="006C3F34">
        <w:rPr>
          <w:rStyle w:val="XMLAttrName"/>
        </w:rPr>
        <w:t>Status</w:t>
      </w:r>
      <w:r w:rsidRPr="001D7939">
        <w:t>=</w:t>
      </w:r>
      <w:r w:rsidRPr="00EF4DAE">
        <w:rPr>
          <w:rStyle w:val="XMLAttrValue"/>
        </w:rPr>
        <w:t>"Waiting"</w:t>
      </w:r>
      <w:r w:rsidRPr="001D7939">
        <w:t>&gt;</w:t>
      </w:r>
    </w:p>
    <w:p w:rsidR="00EB04BC" w:rsidRPr="001D7939" w:rsidRDefault="00EB04BC" w:rsidP="00823C31">
      <w:pPr>
        <w:pStyle w:val="Samplecode07"/>
        <w:rPr>
          <w:color w:val="000000"/>
        </w:rPr>
      </w:pPr>
      <w:r w:rsidRPr="001D7939">
        <w:t>&lt;</w:t>
      </w:r>
      <w:r w:rsidRPr="006C3F34">
        <w:rPr>
          <w:rStyle w:val="XMLTag"/>
        </w:rPr>
        <w:t>ResourcePool</w:t>
      </w:r>
      <w:r w:rsidRPr="001D7939">
        <w:t>&gt;</w:t>
      </w:r>
    </w:p>
    <w:p w:rsidR="00EB04BC" w:rsidRPr="001D7939" w:rsidRDefault="00EB04BC" w:rsidP="00823C31">
      <w:pPr>
        <w:pStyle w:val="Samplecode08"/>
        <w:rPr>
          <w:color w:val="000000"/>
        </w:rPr>
      </w:pPr>
      <w:r w:rsidRPr="001D7939">
        <w:t>&lt;</w:t>
      </w:r>
      <w:r w:rsidRPr="006C3F34">
        <w:rPr>
          <w:rStyle w:val="XMLTag"/>
        </w:rPr>
        <w:t>Component</w:t>
      </w:r>
      <w:r w:rsidRPr="001D7939">
        <w:t xml:space="preserve"> </w:t>
      </w:r>
      <w:r w:rsidRPr="006C3F34">
        <w:rPr>
          <w:rStyle w:val="XMLAttrName"/>
        </w:rPr>
        <w:t>ID</w:t>
      </w:r>
      <w:r w:rsidRPr="001D7939">
        <w:t>=</w:t>
      </w:r>
      <w:r w:rsidRPr="00EF4DAE">
        <w:rPr>
          <w:rStyle w:val="XMLAttrValue"/>
        </w:rPr>
        <w:t>"</w:t>
      </w:r>
      <w:proofErr w:type="gramStart"/>
      <w:r w:rsidRPr="00EF4DAE">
        <w:rPr>
          <w:rStyle w:val="XMLAttrValue"/>
        </w:rPr>
        <w:t>Item005(</w:t>
      </w:r>
      <w:proofErr w:type="gramEnd"/>
      <w:r w:rsidRPr="00EF4DAE">
        <w:rPr>
          <w:rStyle w:val="XMLAttrValue"/>
        </w:rPr>
        <w:t>SoftCover)"</w:t>
      </w:r>
      <w:r w:rsidRPr="001D7939">
        <w:t xml:space="preserve"> </w:t>
      </w:r>
      <w:r w:rsidRPr="006C3F34">
        <w:rPr>
          <w:rStyle w:val="XMLAttrName"/>
        </w:rPr>
        <w:t>Class</w:t>
      </w:r>
      <w:r w:rsidRPr="001D7939">
        <w:t>=</w:t>
      </w:r>
      <w:r w:rsidRPr="00EF4DAE">
        <w:rPr>
          <w:rStyle w:val="XMLAttrValue"/>
        </w:rPr>
        <w:t>"Quantity"</w:t>
      </w:r>
      <w:r w:rsidRPr="001D7939">
        <w:t xml:space="preserve"> </w:t>
      </w:r>
      <w:r w:rsidRPr="006C3F34">
        <w:rPr>
          <w:rStyle w:val="XMLAttrName"/>
        </w:rPr>
        <w:t>Status</w:t>
      </w:r>
      <w:r w:rsidRPr="001D7939">
        <w:t>=</w:t>
      </w:r>
      <w:r w:rsidRPr="00EF4DAE">
        <w:rPr>
          <w:rStyle w:val="XMLAttrValue"/>
        </w:rPr>
        <w:t>"Unavailable"</w:t>
      </w:r>
      <w:r w:rsidRPr="001D7939">
        <w:t xml:space="preserve"> </w:t>
      </w:r>
      <w:r w:rsidR="00DD27D5">
        <w:br/>
      </w:r>
      <w:r w:rsidRPr="006C3F34">
        <w:rPr>
          <w:rStyle w:val="XMLAttrName"/>
        </w:rPr>
        <w:t>DescriptiveName</w:t>
      </w:r>
      <w:r w:rsidRPr="001D7939">
        <w:t>=</w:t>
      </w:r>
      <w:r w:rsidRPr="00EF4DAE">
        <w:rPr>
          <w:rStyle w:val="XMLAttrValue"/>
        </w:rPr>
        <w:t>"soft cover"</w:t>
      </w:r>
      <w:r w:rsidRPr="001D7939">
        <w:t xml:space="preserve"> </w:t>
      </w:r>
      <w:r w:rsidR="00E52217">
        <w:br/>
      </w:r>
      <w:r w:rsidRPr="006C3F34">
        <w:rPr>
          <w:rStyle w:val="XMLAttrName"/>
        </w:rPr>
        <w:t>ComponentType</w:t>
      </w:r>
      <w:r w:rsidRPr="001D7939">
        <w:t>=</w:t>
      </w:r>
      <w:r w:rsidRPr="00EF4DAE">
        <w:rPr>
          <w:rStyle w:val="XMLAttrValue"/>
        </w:rPr>
        <w:t>"PartialProduct"</w:t>
      </w:r>
      <w:r w:rsidRPr="001D7939">
        <w:t>/&gt;</w:t>
      </w:r>
    </w:p>
    <w:p w:rsidR="00EB04BC" w:rsidRPr="001D7939" w:rsidRDefault="00EB04BC" w:rsidP="00823C31">
      <w:pPr>
        <w:pStyle w:val="Samplecode08"/>
        <w:rPr>
          <w:color w:val="000000"/>
        </w:rPr>
      </w:pPr>
      <w:r w:rsidRPr="001D7939">
        <w:t>&lt;</w:t>
      </w:r>
      <w:r w:rsidRPr="00EF4DAE">
        <w:rPr>
          <w:rStyle w:val="XMLTag"/>
        </w:rPr>
        <w:t>MediaIntent</w:t>
      </w:r>
      <w:r w:rsidRPr="001D7939">
        <w:t xml:space="preserve"> </w:t>
      </w:r>
      <w:r w:rsidRPr="00EF4DAE">
        <w:rPr>
          <w:rStyle w:val="XMLAttrName"/>
        </w:rPr>
        <w:t>ID</w:t>
      </w:r>
      <w:r w:rsidRPr="001D7939">
        <w:t>=</w:t>
      </w:r>
      <w:r w:rsidRPr="006275AC">
        <w:rPr>
          <w:rStyle w:val="XMLAttrValue"/>
        </w:rPr>
        <w:t>"</w:t>
      </w:r>
      <w:proofErr w:type="gramStart"/>
      <w:r w:rsidRPr="006275AC">
        <w:rPr>
          <w:rStyle w:val="XMLAttrValue"/>
        </w:rPr>
        <w:t>Media003(</w:t>
      </w:r>
      <w:proofErr w:type="gramEnd"/>
      <w:r w:rsidRPr="006275AC">
        <w:rPr>
          <w:rStyle w:val="XMLAttrValue"/>
        </w:rPr>
        <w:t>SoftCover)"</w:t>
      </w:r>
      <w:r w:rsidRPr="001D7939">
        <w:t xml:space="preserve"> </w:t>
      </w:r>
      <w:r w:rsidRPr="00EF4DAE">
        <w:rPr>
          <w:rStyle w:val="XMLAttrName"/>
        </w:rPr>
        <w:t>Class</w:t>
      </w:r>
      <w:r w:rsidRPr="001D7939">
        <w:t>=</w:t>
      </w:r>
      <w:r w:rsidRPr="006275AC">
        <w:rPr>
          <w:rStyle w:val="XMLAttrValue"/>
        </w:rPr>
        <w:t>"Intent"</w:t>
      </w:r>
      <w:r w:rsidRPr="001D7939">
        <w:t xml:space="preserve"> </w:t>
      </w:r>
      <w:r w:rsidRPr="00EF4DAE">
        <w:rPr>
          <w:rStyle w:val="XMLAttrName"/>
        </w:rPr>
        <w:t>Status</w:t>
      </w:r>
      <w:r w:rsidRPr="001D7939">
        <w:t>=</w:t>
      </w:r>
      <w:r w:rsidRPr="006275AC">
        <w:rPr>
          <w:rStyle w:val="XMLAttrValue"/>
        </w:rPr>
        <w:t>"Available"</w:t>
      </w:r>
      <w:r w:rsidRPr="001D7939">
        <w:t>&gt;</w:t>
      </w:r>
    </w:p>
    <w:p w:rsidR="00EB04BC" w:rsidRPr="001D7939" w:rsidRDefault="00EB04BC" w:rsidP="00823C31">
      <w:pPr>
        <w:pStyle w:val="Samplecode09"/>
        <w:rPr>
          <w:color w:val="000000"/>
        </w:rPr>
      </w:pPr>
      <w:r w:rsidRPr="001D7939">
        <w:t>&lt;</w:t>
      </w:r>
      <w:r w:rsidRPr="00EF4DAE">
        <w:rPr>
          <w:rStyle w:val="XMLTag"/>
        </w:rPr>
        <w:t>FrontCoatings</w:t>
      </w:r>
      <w:r w:rsidRPr="001D7939">
        <w:t xml:space="preserve"> </w:t>
      </w:r>
      <w:r w:rsidRPr="00EF4DAE">
        <w:rPr>
          <w:rStyle w:val="XMLAttrName"/>
        </w:rPr>
        <w:t>DataType</w:t>
      </w:r>
      <w:r w:rsidRPr="001D7939">
        <w:t>=</w:t>
      </w:r>
      <w:r w:rsidRPr="006275AC">
        <w:rPr>
          <w:rStyle w:val="XMLAttrValue"/>
        </w:rPr>
        <w:t>"EnumerationSpan"</w:t>
      </w:r>
      <w:r w:rsidRPr="001D7939">
        <w:t xml:space="preserve"> </w:t>
      </w:r>
      <w:r w:rsidRPr="00EF4DAE">
        <w:rPr>
          <w:rStyle w:val="XMLAttrName"/>
        </w:rPr>
        <w:t>Preferred</w:t>
      </w:r>
      <w:r w:rsidRPr="001D7939">
        <w:t>=</w:t>
      </w:r>
      <w:r w:rsidRPr="006275AC">
        <w:rPr>
          <w:rStyle w:val="XMLAttrValue"/>
        </w:rPr>
        <w:t>"None"</w:t>
      </w:r>
      <w:r w:rsidRPr="001D7939">
        <w:t>/&gt;</w:t>
      </w:r>
    </w:p>
    <w:p w:rsidR="00EB04BC" w:rsidRPr="001D7939" w:rsidRDefault="00EB04BC" w:rsidP="00823C31">
      <w:pPr>
        <w:pStyle w:val="Samplecode09"/>
        <w:rPr>
          <w:color w:val="000000"/>
        </w:rPr>
      </w:pPr>
      <w:r w:rsidRPr="001D7939">
        <w:t>&lt;</w:t>
      </w:r>
      <w:r w:rsidRPr="00EF4DAE">
        <w:rPr>
          <w:rStyle w:val="XMLTag"/>
        </w:rPr>
        <w:t>StockType</w:t>
      </w:r>
      <w:r w:rsidRPr="001D7939">
        <w:t xml:space="preserve"> </w:t>
      </w:r>
      <w:r w:rsidRPr="00EF4DAE">
        <w:rPr>
          <w:rStyle w:val="XMLAttrName"/>
        </w:rPr>
        <w:t>DataType</w:t>
      </w:r>
      <w:r w:rsidRPr="001D7939">
        <w:t>=</w:t>
      </w:r>
      <w:r w:rsidRPr="006275AC">
        <w:rPr>
          <w:rStyle w:val="XMLAttrValue"/>
        </w:rPr>
        <w:t>"NameSpan"</w:t>
      </w:r>
      <w:r w:rsidRPr="001D7939">
        <w:t xml:space="preserve"> </w:t>
      </w:r>
      <w:r w:rsidRPr="00EF4DAE">
        <w:rPr>
          <w:rStyle w:val="XMLAttrName"/>
        </w:rPr>
        <w:t>Preferred</w:t>
      </w:r>
      <w:r w:rsidRPr="001D7939">
        <w:t>=</w:t>
      </w:r>
      <w:r w:rsidRPr="006275AC">
        <w:rPr>
          <w:rStyle w:val="XMLAttrValue"/>
        </w:rPr>
        <w:t>"Offset"</w:t>
      </w:r>
      <w:r w:rsidRPr="001D7939">
        <w:t>/&gt;</w:t>
      </w:r>
    </w:p>
    <w:p w:rsidR="00EB04BC" w:rsidRPr="001D7939" w:rsidRDefault="00EB04BC" w:rsidP="00823C31">
      <w:pPr>
        <w:pStyle w:val="Samplecode08"/>
        <w:rPr>
          <w:color w:val="000000"/>
        </w:rPr>
      </w:pPr>
      <w:r w:rsidRPr="001D7939">
        <w:lastRenderedPageBreak/>
        <w:t>&lt;/</w:t>
      </w:r>
      <w:r w:rsidRPr="00EF4DAE">
        <w:rPr>
          <w:rStyle w:val="XMLTag"/>
        </w:rPr>
        <w:t>MediaIntent</w:t>
      </w:r>
      <w:r w:rsidRPr="001D7939">
        <w:t>&gt;</w:t>
      </w:r>
    </w:p>
    <w:p w:rsidR="00EB04BC" w:rsidRPr="001D7939" w:rsidRDefault="00EB04BC" w:rsidP="00823C31">
      <w:pPr>
        <w:pStyle w:val="Samplecode08"/>
        <w:rPr>
          <w:color w:val="000000"/>
        </w:rPr>
      </w:pPr>
      <w:r w:rsidRPr="001D7939">
        <w:t>&lt;</w:t>
      </w:r>
      <w:r w:rsidRPr="00EF4DAE">
        <w:rPr>
          <w:rStyle w:val="XMLTag"/>
        </w:rPr>
        <w:t>ColorIntent</w:t>
      </w:r>
      <w:r w:rsidRPr="001D7939">
        <w:t xml:space="preserve"> </w:t>
      </w:r>
      <w:r w:rsidRPr="00EF4DAE">
        <w:rPr>
          <w:rStyle w:val="XMLAttrName"/>
        </w:rPr>
        <w:t>ID</w:t>
      </w:r>
      <w:r w:rsidRPr="001D7939">
        <w:t>=</w:t>
      </w:r>
      <w:r w:rsidRPr="006275AC">
        <w:rPr>
          <w:rStyle w:val="XMLAttrValue"/>
        </w:rPr>
        <w:t>"</w:t>
      </w:r>
      <w:proofErr w:type="gramStart"/>
      <w:r w:rsidRPr="006275AC">
        <w:rPr>
          <w:rStyle w:val="XMLAttrValue"/>
        </w:rPr>
        <w:t>Color003(</w:t>
      </w:r>
      <w:proofErr w:type="gramEnd"/>
      <w:r w:rsidRPr="006275AC">
        <w:rPr>
          <w:rStyle w:val="XMLAttrValue"/>
        </w:rPr>
        <w:t>SoftCover)"</w:t>
      </w:r>
      <w:r w:rsidRPr="001D7939">
        <w:t xml:space="preserve"> </w:t>
      </w:r>
      <w:r w:rsidRPr="00EF4DAE">
        <w:rPr>
          <w:rStyle w:val="XMLAttrName"/>
        </w:rPr>
        <w:t>Class</w:t>
      </w:r>
      <w:r w:rsidRPr="001D7939">
        <w:t>="</w:t>
      </w:r>
      <w:r w:rsidRPr="006275AC">
        <w:rPr>
          <w:rStyle w:val="XMLAttrValue"/>
        </w:rPr>
        <w:t>Intent"</w:t>
      </w:r>
      <w:r w:rsidRPr="001D7939">
        <w:t xml:space="preserve"> </w:t>
      </w:r>
      <w:r w:rsidRPr="00EF4DAE">
        <w:rPr>
          <w:rStyle w:val="XMLAttrName"/>
        </w:rPr>
        <w:t>Status</w:t>
      </w:r>
      <w:r w:rsidRPr="001D7939">
        <w:t>=</w:t>
      </w:r>
      <w:r w:rsidRPr="006275AC">
        <w:rPr>
          <w:rStyle w:val="XMLAttrValue"/>
        </w:rPr>
        <w:t>"Available"</w:t>
      </w:r>
      <w:r w:rsidRPr="001D7939">
        <w:t>&gt;</w:t>
      </w:r>
    </w:p>
    <w:p w:rsidR="00EB04BC" w:rsidRPr="001D7939" w:rsidRDefault="00EB04BC" w:rsidP="00823C31">
      <w:pPr>
        <w:pStyle w:val="Samplecode09"/>
        <w:rPr>
          <w:color w:val="000000"/>
        </w:rPr>
      </w:pPr>
      <w:r w:rsidRPr="001D7939">
        <w:t>&lt;</w:t>
      </w:r>
      <w:r w:rsidRPr="00EF4DAE">
        <w:rPr>
          <w:rStyle w:val="XMLTag"/>
        </w:rPr>
        <w:t>Coverage</w:t>
      </w:r>
      <w:r w:rsidRPr="001D7939">
        <w:t xml:space="preserve"> </w:t>
      </w:r>
      <w:r w:rsidRPr="00EF4DAE">
        <w:rPr>
          <w:rStyle w:val="XMLAttrName"/>
        </w:rPr>
        <w:t>DataType</w:t>
      </w:r>
      <w:r w:rsidRPr="001D7939">
        <w:t>=</w:t>
      </w:r>
      <w:r w:rsidRPr="006275AC">
        <w:rPr>
          <w:rStyle w:val="XMLAttrValue"/>
        </w:rPr>
        <w:t>"NumberSpan"</w:t>
      </w:r>
      <w:r w:rsidRPr="001D7939">
        <w:t xml:space="preserve"> </w:t>
      </w:r>
      <w:r w:rsidRPr="00EF4DAE">
        <w:rPr>
          <w:rStyle w:val="XMLAttrName"/>
        </w:rPr>
        <w:t>Preferred</w:t>
      </w:r>
      <w:r w:rsidRPr="001D7939">
        <w:t>=</w:t>
      </w:r>
      <w:r w:rsidRPr="006275AC">
        <w:rPr>
          <w:rStyle w:val="XMLAttrValue"/>
        </w:rPr>
        <w:t>"50"</w:t>
      </w:r>
      <w:r w:rsidRPr="001D7939">
        <w:t>/&gt;</w:t>
      </w:r>
    </w:p>
    <w:p w:rsidR="00EB04BC" w:rsidRPr="001D7939" w:rsidRDefault="00EB04BC" w:rsidP="00823C31">
      <w:pPr>
        <w:pStyle w:val="Samplecode09"/>
        <w:rPr>
          <w:color w:val="000000"/>
        </w:rPr>
      </w:pPr>
      <w:r w:rsidRPr="001D7939">
        <w:t>&lt;</w:t>
      </w:r>
      <w:r w:rsidRPr="00EF4DAE">
        <w:rPr>
          <w:rStyle w:val="XMLTag"/>
        </w:rPr>
        <w:t>ColorStandard</w:t>
      </w:r>
      <w:r w:rsidRPr="001D7939">
        <w:t xml:space="preserve"> </w:t>
      </w:r>
      <w:r w:rsidRPr="00EF4DAE">
        <w:rPr>
          <w:rStyle w:val="XMLAttrName"/>
        </w:rPr>
        <w:t>DataType</w:t>
      </w:r>
      <w:r w:rsidRPr="001D7939">
        <w:t>=</w:t>
      </w:r>
      <w:r w:rsidRPr="006275AC">
        <w:rPr>
          <w:rStyle w:val="XMLAttrValue"/>
        </w:rPr>
        <w:t>"NameSpan"</w:t>
      </w:r>
      <w:r w:rsidRPr="001D7939">
        <w:t xml:space="preserve"> </w:t>
      </w:r>
      <w:r w:rsidRPr="00EF4DAE">
        <w:rPr>
          <w:rStyle w:val="XMLAttrName"/>
        </w:rPr>
        <w:t>Preferred</w:t>
      </w:r>
      <w:r w:rsidRPr="001D7939">
        <w:t>=</w:t>
      </w:r>
      <w:r w:rsidRPr="006275AC">
        <w:rPr>
          <w:rStyle w:val="XMLAttrValue"/>
        </w:rPr>
        <w:t>"CMYK"</w:t>
      </w:r>
      <w:r w:rsidRPr="001D7939">
        <w:t xml:space="preserve"> </w:t>
      </w:r>
      <w:r w:rsidRPr="00EF4DAE">
        <w:rPr>
          <w:rStyle w:val="XMLAttrName"/>
        </w:rPr>
        <w:t>Priority</w:t>
      </w:r>
      <w:r w:rsidRPr="001D7939">
        <w:t>=</w:t>
      </w:r>
      <w:r w:rsidRPr="006275AC">
        <w:rPr>
          <w:rStyle w:val="XMLAttrValue"/>
        </w:rPr>
        <w:t>"Required"</w:t>
      </w:r>
      <w:r w:rsidRPr="001D7939">
        <w:t>/&gt;</w:t>
      </w:r>
    </w:p>
    <w:p w:rsidR="00EB04BC" w:rsidRPr="001D7939" w:rsidRDefault="00EB04BC" w:rsidP="00823C31">
      <w:pPr>
        <w:pStyle w:val="Samplecode09"/>
        <w:rPr>
          <w:color w:val="000000"/>
        </w:rPr>
      </w:pPr>
      <w:r w:rsidRPr="001D7939">
        <w:t>&lt;</w:t>
      </w:r>
      <w:r w:rsidRPr="00EF4DAE">
        <w:rPr>
          <w:rStyle w:val="XMLTag"/>
        </w:rPr>
        <w:t>InkManufacturer</w:t>
      </w:r>
      <w:r w:rsidRPr="001D7939">
        <w:t xml:space="preserve"> </w:t>
      </w:r>
      <w:r w:rsidRPr="00EF4DAE">
        <w:rPr>
          <w:rStyle w:val="XMLAttrName"/>
        </w:rPr>
        <w:t>DataType</w:t>
      </w:r>
      <w:r w:rsidRPr="001D7939">
        <w:t>=</w:t>
      </w:r>
      <w:r w:rsidRPr="006275AC">
        <w:rPr>
          <w:rStyle w:val="XMLAttrValue"/>
        </w:rPr>
        <w:t>"NameSpan"</w:t>
      </w:r>
      <w:r w:rsidRPr="001D7939">
        <w:t xml:space="preserve"> </w:t>
      </w:r>
      <w:r w:rsidRPr="00EF4DAE">
        <w:rPr>
          <w:rStyle w:val="XMLAttrName"/>
        </w:rPr>
        <w:t>Preferred</w:t>
      </w:r>
      <w:r w:rsidRPr="001D7939">
        <w:t>=</w:t>
      </w:r>
      <w:r w:rsidRPr="006275AC">
        <w:rPr>
          <w:rStyle w:val="XMLAttrValue"/>
        </w:rPr>
        <w:t>"ToyoCrayola"</w:t>
      </w:r>
      <w:r w:rsidRPr="001D7939">
        <w:t xml:space="preserve"> </w:t>
      </w:r>
      <w:r w:rsidRPr="00EF4DAE">
        <w:rPr>
          <w:rStyle w:val="XMLAttrName"/>
        </w:rPr>
        <w:t>Priority</w:t>
      </w:r>
      <w:r w:rsidRPr="001D7939">
        <w:t>=</w:t>
      </w:r>
      <w:r w:rsidRPr="006275AC">
        <w:rPr>
          <w:rStyle w:val="XMLAttrValue"/>
        </w:rPr>
        <w:t>"Required"</w:t>
      </w:r>
      <w:r w:rsidRPr="001D7939">
        <w:t>/&gt;</w:t>
      </w:r>
    </w:p>
    <w:p w:rsidR="00EB04BC" w:rsidRPr="001D7939" w:rsidRDefault="00EB04BC" w:rsidP="00823C31">
      <w:pPr>
        <w:pStyle w:val="Samplecode08"/>
        <w:rPr>
          <w:color w:val="000000"/>
        </w:rPr>
      </w:pPr>
      <w:r w:rsidRPr="001D7939">
        <w:t>&lt;/</w:t>
      </w:r>
      <w:r w:rsidRPr="00EF4DAE">
        <w:rPr>
          <w:rStyle w:val="XMLTag"/>
        </w:rPr>
        <w:t>ColorIntent</w:t>
      </w:r>
      <w:r w:rsidRPr="001D7939">
        <w:t>&gt;</w:t>
      </w:r>
    </w:p>
    <w:p w:rsidR="00EB04BC" w:rsidRPr="001D7939" w:rsidRDefault="00EB04BC" w:rsidP="00823C31">
      <w:pPr>
        <w:pStyle w:val="Samplecode07"/>
        <w:rPr>
          <w:color w:val="000000"/>
        </w:rPr>
      </w:pPr>
      <w:r w:rsidRPr="001D7939">
        <w:t>&lt;/</w:t>
      </w:r>
      <w:r w:rsidRPr="00EF4DAE">
        <w:rPr>
          <w:rStyle w:val="XMLTag"/>
        </w:rPr>
        <w:t>ResourcePool</w:t>
      </w:r>
      <w:r w:rsidRPr="001D7939">
        <w:t>&gt;</w:t>
      </w:r>
    </w:p>
    <w:p w:rsidR="00EB04BC" w:rsidRPr="001D7939" w:rsidRDefault="00EB04BC" w:rsidP="00823C31">
      <w:pPr>
        <w:pStyle w:val="Samplecode07"/>
        <w:rPr>
          <w:color w:val="000000"/>
        </w:rPr>
      </w:pPr>
      <w:r w:rsidRPr="001D7939">
        <w:t>&lt;</w:t>
      </w:r>
      <w:r w:rsidRPr="00EF4DAE">
        <w:rPr>
          <w:rStyle w:val="XMLTag"/>
        </w:rPr>
        <w:t>ResourceLinkPool</w:t>
      </w:r>
      <w:r w:rsidRPr="001D7939">
        <w:t>&gt;</w:t>
      </w:r>
    </w:p>
    <w:p w:rsidR="00EB04BC" w:rsidRPr="001D7939" w:rsidRDefault="00EB04BC" w:rsidP="00823C31">
      <w:pPr>
        <w:pStyle w:val="Samplecode08"/>
      </w:pPr>
      <w:r w:rsidRPr="001D7939">
        <w:t>&lt;</w:t>
      </w:r>
      <w:r w:rsidRPr="00EF4DAE">
        <w:rPr>
          <w:rStyle w:val="XMLTag"/>
        </w:rPr>
        <w:t>ComponentLink</w:t>
      </w:r>
      <w:r w:rsidRPr="001D7939">
        <w:t xml:space="preserve"> </w:t>
      </w:r>
      <w:r w:rsidRPr="00EF4DAE">
        <w:rPr>
          <w:rStyle w:val="XMLAttrName"/>
        </w:rPr>
        <w:t>rRef</w:t>
      </w:r>
      <w:r w:rsidRPr="001D7939">
        <w:t>=</w:t>
      </w:r>
      <w:r w:rsidRPr="006275AC">
        <w:rPr>
          <w:rStyle w:val="XMLAttrValue"/>
        </w:rPr>
        <w:t>"</w:t>
      </w:r>
      <w:proofErr w:type="gramStart"/>
      <w:r w:rsidRPr="006275AC">
        <w:rPr>
          <w:rStyle w:val="XMLAttrValue"/>
        </w:rPr>
        <w:t>Item005(</w:t>
      </w:r>
      <w:proofErr w:type="gramEnd"/>
      <w:r w:rsidRPr="006275AC">
        <w:rPr>
          <w:rStyle w:val="XMLAttrValue"/>
        </w:rPr>
        <w:t>SoftCove</w:t>
      </w:r>
      <w:r w:rsidRPr="001D7939">
        <w:t xml:space="preserve">r)" </w:t>
      </w:r>
      <w:r w:rsidRPr="00EF4DAE">
        <w:rPr>
          <w:rStyle w:val="XMLAttrName"/>
        </w:rPr>
        <w:t>Usage</w:t>
      </w:r>
      <w:r w:rsidRPr="001D7939">
        <w:t>=</w:t>
      </w:r>
      <w:r w:rsidR="00A61798" w:rsidRPr="001D7939">
        <w:t>"</w:t>
      </w:r>
      <w:r w:rsidR="00516E7A" w:rsidRPr="006275AC">
        <w:rPr>
          <w:rStyle w:val="XMLAttrValue"/>
        </w:rPr>
        <w:t>Output</w:t>
      </w:r>
      <w:r w:rsidR="00A61798" w:rsidRPr="006275AC">
        <w:rPr>
          <w:rStyle w:val="XMLAttrValue"/>
        </w:rPr>
        <w:t>"</w:t>
      </w:r>
      <w:r w:rsidRPr="001D7939">
        <w:t>/&gt;</w:t>
      </w:r>
    </w:p>
    <w:p w:rsidR="00EB04BC" w:rsidRPr="001D7939" w:rsidRDefault="00EB04BC" w:rsidP="00823C31">
      <w:pPr>
        <w:pStyle w:val="Samplecode08"/>
      </w:pPr>
      <w:r w:rsidRPr="001D7939">
        <w:t>&lt;</w:t>
      </w:r>
      <w:r w:rsidRPr="00EF4DAE">
        <w:rPr>
          <w:rStyle w:val="XMLTag"/>
        </w:rPr>
        <w:t>LayoutIntentLink</w:t>
      </w:r>
      <w:r w:rsidRPr="001D7939">
        <w:t xml:space="preserve"> </w:t>
      </w:r>
      <w:r w:rsidRPr="00EF4DAE">
        <w:rPr>
          <w:rStyle w:val="XMLAttrName"/>
        </w:rPr>
        <w:t>rRef</w:t>
      </w:r>
      <w:r w:rsidRPr="001D7939">
        <w:t>=</w:t>
      </w:r>
      <w:r w:rsidRPr="006275AC">
        <w:rPr>
          <w:rStyle w:val="XMLAttrValue"/>
        </w:rPr>
        <w:t>"</w:t>
      </w:r>
      <w:proofErr w:type="gramStart"/>
      <w:r w:rsidRPr="006275AC">
        <w:rPr>
          <w:rStyle w:val="XMLAttrValue"/>
        </w:rPr>
        <w:t>Size001(</w:t>
      </w:r>
      <w:proofErr w:type="gramEnd"/>
      <w:r w:rsidRPr="006275AC">
        <w:rPr>
          <w:rStyle w:val="XMLAttrValue"/>
        </w:rPr>
        <w:t>Finished)"</w:t>
      </w:r>
      <w:r w:rsidRPr="001D7939">
        <w:t xml:space="preserve"> </w:t>
      </w:r>
      <w:r w:rsidRPr="00EF4DAE">
        <w:rPr>
          <w:rStyle w:val="XMLAttrName"/>
        </w:rPr>
        <w:t>Usage</w:t>
      </w:r>
      <w:r w:rsidRPr="001D7939">
        <w:t>=</w:t>
      </w:r>
      <w:r w:rsidR="00A61798" w:rsidRPr="006275AC">
        <w:rPr>
          <w:rStyle w:val="XMLAttrValue"/>
        </w:rPr>
        <w:t>"</w:t>
      </w:r>
      <w:r w:rsidR="00516E7A" w:rsidRPr="006275AC">
        <w:rPr>
          <w:rStyle w:val="XMLAttrValue"/>
        </w:rPr>
        <w:t>Input</w:t>
      </w:r>
      <w:r w:rsidR="00A61798" w:rsidRPr="006275AC">
        <w:rPr>
          <w:rStyle w:val="XMLAttrValue"/>
        </w:rPr>
        <w:t>"</w:t>
      </w:r>
      <w:r w:rsidR="00A61798" w:rsidRPr="001D7939">
        <w:t xml:space="preserve"> </w:t>
      </w:r>
      <w:r w:rsidRPr="001D7939">
        <w:t>/&gt;</w:t>
      </w:r>
    </w:p>
    <w:p w:rsidR="00EB04BC" w:rsidRPr="001D7939" w:rsidRDefault="00EB04BC" w:rsidP="00823C31">
      <w:pPr>
        <w:pStyle w:val="Samplecode08"/>
      </w:pPr>
      <w:r w:rsidRPr="001D7939">
        <w:t>&lt;</w:t>
      </w:r>
      <w:r w:rsidRPr="00EF4DAE">
        <w:rPr>
          <w:rStyle w:val="XMLTag"/>
        </w:rPr>
        <w:t>ColorIntentLink</w:t>
      </w:r>
      <w:r w:rsidRPr="001D7939">
        <w:t xml:space="preserve"> </w:t>
      </w:r>
      <w:r w:rsidRPr="00EF4DAE">
        <w:rPr>
          <w:rStyle w:val="XMLAttrName"/>
        </w:rPr>
        <w:t>rRef</w:t>
      </w:r>
      <w:r w:rsidRPr="001D7939">
        <w:t>="</w:t>
      </w:r>
      <w:proofErr w:type="gramStart"/>
      <w:r w:rsidRPr="006275AC">
        <w:rPr>
          <w:rStyle w:val="XMLAttrValue"/>
        </w:rPr>
        <w:t>Color003(</w:t>
      </w:r>
      <w:proofErr w:type="gramEnd"/>
      <w:r w:rsidRPr="006275AC">
        <w:rPr>
          <w:rStyle w:val="XMLAttrValue"/>
        </w:rPr>
        <w:t xml:space="preserve">SoftCover)" </w:t>
      </w:r>
      <w:r w:rsidRPr="00EF4DAE">
        <w:rPr>
          <w:rStyle w:val="XMLAttrName"/>
        </w:rPr>
        <w:t>Usage</w:t>
      </w:r>
      <w:r w:rsidRPr="001D7939">
        <w:t>=</w:t>
      </w:r>
      <w:r w:rsidR="00A61798" w:rsidRPr="001D7939">
        <w:t>"</w:t>
      </w:r>
      <w:r w:rsidR="00516E7A" w:rsidRPr="00A61798">
        <w:t>Input</w:t>
      </w:r>
      <w:r w:rsidR="00A61798" w:rsidRPr="001D7939">
        <w:t>"</w:t>
      </w:r>
      <w:r w:rsidRPr="001D7939">
        <w:t>/&gt;</w:t>
      </w:r>
    </w:p>
    <w:p w:rsidR="00EB04BC" w:rsidRPr="00EF4DAE" w:rsidRDefault="00EB04BC" w:rsidP="00823C31">
      <w:pPr>
        <w:pStyle w:val="Samplecode08"/>
        <w:rPr>
          <w:rStyle w:val="XMLTag"/>
        </w:rPr>
      </w:pPr>
      <w:r w:rsidRPr="001D7939">
        <w:t>&lt;</w:t>
      </w:r>
      <w:r w:rsidRPr="00EF4DAE">
        <w:rPr>
          <w:rStyle w:val="XMLTag"/>
        </w:rPr>
        <w:t>MediaIntentLink</w:t>
      </w:r>
      <w:r w:rsidRPr="001D7939">
        <w:t xml:space="preserve"> </w:t>
      </w:r>
      <w:r w:rsidRPr="00EF4DAE">
        <w:rPr>
          <w:rStyle w:val="XMLAttrName"/>
        </w:rPr>
        <w:t>rRef</w:t>
      </w:r>
      <w:r w:rsidRPr="001D7939">
        <w:t>=</w:t>
      </w:r>
      <w:r w:rsidRPr="006275AC">
        <w:rPr>
          <w:rStyle w:val="XMLAttrValue"/>
        </w:rPr>
        <w:t>"</w:t>
      </w:r>
      <w:proofErr w:type="gramStart"/>
      <w:r w:rsidRPr="006275AC">
        <w:rPr>
          <w:rStyle w:val="XMLAttrValue"/>
        </w:rPr>
        <w:t>Media003(</w:t>
      </w:r>
      <w:proofErr w:type="gramEnd"/>
      <w:r w:rsidRPr="006275AC">
        <w:rPr>
          <w:rStyle w:val="XMLAttrValue"/>
        </w:rPr>
        <w:t>SoftCover)"</w:t>
      </w:r>
      <w:r w:rsidRPr="001D7939">
        <w:t xml:space="preserve"> </w:t>
      </w:r>
      <w:r w:rsidRPr="00EF4DAE">
        <w:rPr>
          <w:rStyle w:val="XMLAttrName"/>
        </w:rPr>
        <w:t>Usage</w:t>
      </w:r>
      <w:r w:rsidRPr="00EF4DAE">
        <w:rPr>
          <w:rStyle w:val="XMLTag"/>
        </w:rPr>
        <w:t>=</w:t>
      </w:r>
      <w:r w:rsidR="00A61798" w:rsidRPr="006275AC">
        <w:rPr>
          <w:rStyle w:val="XMLAttrValue"/>
          <w:b/>
        </w:rPr>
        <w:t>"</w:t>
      </w:r>
      <w:r w:rsidR="00516E7A" w:rsidRPr="006275AC">
        <w:rPr>
          <w:rStyle w:val="XMLAttrValue"/>
          <w:b/>
        </w:rPr>
        <w:t>Input</w:t>
      </w:r>
      <w:r w:rsidR="00A61798" w:rsidRPr="006275AC">
        <w:rPr>
          <w:rStyle w:val="XMLAttrValue"/>
          <w:b/>
        </w:rPr>
        <w:t>"</w:t>
      </w:r>
      <w:r w:rsidRPr="00EF4DAE">
        <w:rPr>
          <w:rStyle w:val="XMLTag"/>
        </w:rPr>
        <w:t>/&gt;</w:t>
      </w:r>
    </w:p>
    <w:p w:rsidR="00EB04BC" w:rsidRPr="001D7939" w:rsidRDefault="00EB04BC" w:rsidP="00823C31">
      <w:pPr>
        <w:pStyle w:val="Samplecode07"/>
        <w:rPr>
          <w:color w:val="000000"/>
        </w:rPr>
      </w:pPr>
      <w:r w:rsidRPr="001D7939">
        <w:t>&lt;/</w:t>
      </w:r>
      <w:r w:rsidRPr="00EF4DAE">
        <w:rPr>
          <w:rStyle w:val="XMLTag"/>
        </w:rPr>
        <w:t>ResourceLinkPool</w:t>
      </w:r>
      <w:r w:rsidRPr="001D7939">
        <w:t>&gt;</w:t>
      </w:r>
    </w:p>
    <w:p w:rsidR="00EB04BC" w:rsidRPr="001D7939" w:rsidRDefault="00EB04BC" w:rsidP="00823C31">
      <w:pPr>
        <w:pStyle w:val="Samplecode06"/>
        <w:rPr>
          <w:color w:val="000000"/>
        </w:rPr>
      </w:pPr>
      <w:r w:rsidRPr="001D7939">
        <w:t>&lt;/</w:t>
      </w:r>
      <w:r w:rsidRPr="00EF4DAE">
        <w:rPr>
          <w:rStyle w:val="XMLTag"/>
        </w:rPr>
        <w:t>JDF</w:t>
      </w:r>
      <w:r w:rsidRPr="001D7939">
        <w:t>&gt;</w:t>
      </w:r>
    </w:p>
    <w:p w:rsidR="00EB04BC" w:rsidRPr="001D7939" w:rsidRDefault="00EB04BC" w:rsidP="00823C31">
      <w:pPr>
        <w:pStyle w:val="Samplecode05"/>
      </w:pPr>
      <w:r w:rsidRPr="001D7939">
        <w:rPr>
          <w:color w:val="0000FF"/>
        </w:rPr>
        <w:t>&lt;/</w:t>
      </w:r>
      <w:r w:rsidRPr="00EF4DAE">
        <w:rPr>
          <w:rStyle w:val="XMLTag"/>
        </w:rPr>
        <w:t>JDF</w:t>
      </w:r>
      <w:r w:rsidRPr="001D7939">
        <w:rPr>
          <w:color w:val="0000FF"/>
        </w:rPr>
        <w:t>&gt;</w:t>
      </w:r>
    </w:p>
    <w:p w:rsidR="00EB04BC" w:rsidRPr="001D7939" w:rsidRDefault="00EB04BC" w:rsidP="00823C31">
      <w:pPr>
        <w:pStyle w:val="Samplecode05"/>
      </w:pPr>
      <w:r w:rsidRPr="001D7939">
        <w:rPr>
          <w:color w:val="0000FF"/>
        </w:rPr>
        <w:t>&lt;</w:t>
      </w:r>
      <w:r w:rsidRPr="00EF4DAE">
        <w:rPr>
          <w:rStyle w:val="XMLTag"/>
        </w:rPr>
        <w:t>JDF</w:t>
      </w:r>
      <w:r w:rsidRPr="001D7939">
        <w:t xml:space="preserve"> </w:t>
      </w:r>
      <w:r w:rsidRPr="00EF4DAE">
        <w:rPr>
          <w:rStyle w:val="XMLAttrName"/>
        </w:rPr>
        <w:t>DescriptiveName</w:t>
      </w:r>
      <w:r w:rsidRPr="001D7939">
        <w:rPr>
          <w:color w:val="0000FF"/>
        </w:rPr>
        <w:t>=</w:t>
      </w:r>
      <w:r w:rsidRPr="006275AC">
        <w:rPr>
          <w:rStyle w:val="XMLAttrValue"/>
        </w:rPr>
        <w:t>"text for 224 page book"</w:t>
      </w:r>
      <w:r w:rsidRPr="001D7939">
        <w:t xml:space="preserve"> </w:t>
      </w:r>
      <w:r w:rsidRPr="00EF4DAE">
        <w:rPr>
          <w:rStyle w:val="XMLAttrName"/>
        </w:rPr>
        <w:t>ID</w:t>
      </w:r>
      <w:r w:rsidRPr="001D7939">
        <w:rPr>
          <w:color w:val="0000FF"/>
        </w:rPr>
        <w:t>=</w:t>
      </w:r>
      <w:r w:rsidRPr="006275AC">
        <w:rPr>
          <w:rStyle w:val="XMLAttrValue"/>
        </w:rPr>
        <w:t>"</w:t>
      </w:r>
      <w:proofErr w:type="gramStart"/>
      <w:r w:rsidRPr="006275AC">
        <w:rPr>
          <w:rStyle w:val="XMLAttrValue"/>
        </w:rPr>
        <w:t>JDF003(</w:t>
      </w:r>
      <w:proofErr w:type="gramEnd"/>
      <w:r w:rsidRPr="006275AC">
        <w:rPr>
          <w:rStyle w:val="XMLAttrValue"/>
        </w:rPr>
        <w:t>Text)"</w:t>
      </w:r>
      <w:r w:rsidRPr="001D7939">
        <w:t xml:space="preserve"> </w:t>
      </w:r>
      <w:r w:rsidRPr="00EF4DAE">
        <w:rPr>
          <w:rStyle w:val="XMLAttrName"/>
        </w:rPr>
        <w:t>Type</w:t>
      </w:r>
      <w:r w:rsidRPr="001D7939">
        <w:rPr>
          <w:color w:val="0000FF"/>
        </w:rPr>
        <w:t>=</w:t>
      </w:r>
      <w:r w:rsidRPr="006275AC">
        <w:rPr>
          <w:rStyle w:val="XMLAttrValue"/>
        </w:rPr>
        <w:t>"Product"</w:t>
      </w:r>
      <w:r w:rsidRPr="001D7939">
        <w:t xml:space="preserve"> </w:t>
      </w:r>
      <w:r w:rsidRPr="00EF4DAE">
        <w:rPr>
          <w:rStyle w:val="XMLAttrName"/>
        </w:rPr>
        <w:t>Status</w:t>
      </w:r>
      <w:r w:rsidRPr="001D7939">
        <w:rPr>
          <w:color w:val="0000FF"/>
        </w:rPr>
        <w:t>=</w:t>
      </w:r>
      <w:r w:rsidRPr="006275AC">
        <w:rPr>
          <w:rStyle w:val="XMLAttrValue"/>
        </w:rPr>
        <w:t>"Waiting</w:t>
      </w:r>
      <w:r w:rsidRPr="001D7939">
        <w:rPr>
          <w:color w:val="0000FF"/>
        </w:rPr>
        <w:t>"&gt;</w:t>
      </w:r>
    </w:p>
    <w:p w:rsidR="00EB04BC" w:rsidRPr="001D7939" w:rsidRDefault="00EB04BC" w:rsidP="006275AC">
      <w:pPr>
        <w:pStyle w:val="Samplecode06"/>
        <w:rPr>
          <w:color w:val="000000"/>
        </w:rPr>
      </w:pPr>
      <w:r w:rsidRPr="001D7939">
        <w:rPr>
          <w:color w:val="0000FF"/>
        </w:rPr>
        <w:t>&lt;</w:t>
      </w:r>
      <w:r w:rsidRPr="00EF4DAE">
        <w:rPr>
          <w:rStyle w:val="XMLTag"/>
        </w:rPr>
        <w:t>ResourcePool</w:t>
      </w:r>
      <w:r w:rsidRPr="001D7939">
        <w:rPr>
          <w:color w:val="0000FF"/>
        </w:rPr>
        <w:t>&gt;</w:t>
      </w:r>
    </w:p>
    <w:p w:rsidR="00EB04BC" w:rsidRPr="001D7939" w:rsidRDefault="00EB04BC" w:rsidP="006275AC">
      <w:pPr>
        <w:pStyle w:val="Samplecode07"/>
        <w:rPr>
          <w:color w:val="000000"/>
        </w:rPr>
      </w:pPr>
      <w:r w:rsidRPr="001D7939">
        <w:rPr>
          <w:color w:val="0000FF"/>
        </w:rPr>
        <w:t>&lt;</w:t>
      </w:r>
      <w:r w:rsidRPr="00EF4DAE">
        <w:rPr>
          <w:rStyle w:val="XMLTag"/>
        </w:rPr>
        <w:t>Component</w:t>
      </w:r>
      <w:r w:rsidRPr="001D7939">
        <w:t xml:space="preserve"> </w:t>
      </w:r>
      <w:r w:rsidRPr="00EF4DAE">
        <w:rPr>
          <w:rStyle w:val="XMLAttrName"/>
        </w:rPr>
        <w:t>ID</w:t>
      </w:r>
      <w:r w:rsidRPr="001D7939">
        <w:rPr>
          <w:color w:val="0000FF"/>
        </w:rPr>
        <w:t>=</w:t>
      </w:r>
      <w:r w:rsidRPr="006275AC">
        <w:rPr>
          <w:rStyle w:val="XMLAttrValue"/>
        </w:rPr>
        <w:t>"</w:t>
      </w:r>
      <w:proofErr w:type="gramStart"/>
      <w:r w:rsidRPr="006275AC">
        <w:rPr>
          <w:rStyle w:val="XMLAttrValue"/>
        </w:rPr>
        <w:t>Item004(</w:t>
      </w:r>
      <w:proofErr w:type="gramEnd"/>
      <w:r w:rsidRPr="006275AC">
        <w:rPr>
          <w:rStyle w:val="XMLAttrValue"/>
        </w:rPr>
        <w:t>Text)"</w:t>
      </w:r>
      <w:r w:rsidRPr="001D7939">
        <w:t xml:space="preserve"> </w:t>
      </w:r>
      <w:r w:rsidRPr="00EF4DAE">
        <w:rPr>
          <w:rStyle w:val="XMLAttrName"/>
        </w:rPr>
        <w:t>Class</w:t>
      </w:r>
      <w:r w:rsidRPr="001D7939">
        <w:rPr>
          <w:color w:val="0000FF"/>
        </w:rPr>
        <w:t>="</w:t>
      </w:r>
      <w:r w:rsidRPr="006275AC">
        <w:rPr>
          <w:rStyle w:val="XMLAttrValue"/>
        </w:rPr>
        <w:t>Quantity"</w:t>
      </w:r>
      <w:r w:rsidRPr="001D7939">
        <w:t xml:space="preserve"> </w:t>
      </w:r>
      <w:r w:rsidRPr="00EF4DAE">
        <w:rPr>
          <w:rStyle w:val="XMLAttrName"/>
        </w:rPr>
        <w:t>Status</w:t>
      </w:r>
      <w:r w:rsidRPr="001D7939">
        <w:rPr>
          <w:color w:val="0000FF"/>
        </w:rPr>
        <w:t>=</w:t>
      </w:r>
      <w:r w:rsidRPr="006275AC">
        <w:rPr>
          <w:rStyle w:val="XMLAttrValue"/>
        </w:rPr>
        <w:t>"Unavailable"</w:t>
      </w:r>
      <w:r w:rsidRPr="001D7939">
        <w:t xml:space="preserve"> </w:t>
      </w:r>
      <w:r w:rsidR="00E52217">
        <w:br/>
      </w:r>
      <w:r w:rsidRPr="00EF4DAE">
        <w:rPr>
          <w:rStyle w:val="XMLAttrName"/>
        </w:rPr>
        <w:t>DescriptiveName</w:t>
      </w:r>
      <w:r w:rsidRPr="001D7939">
        <w:rPr>
          <w:color w:val="0000FF"/>
        </w:rPr>
        <w:t>=</w:t>
      </w:r>
      <w:r w:rsidR="009F40DD">
        <w:rPr>
          <w:color w:val="0000FF"/>
        </w:rPr>
        <w:br/>
      </w:r>
      <w:r w:rsidRPr="006275AC">
        <w:rPr>
          <w:rStyle w:val="XMLAttrValue"/>
        </w:rPr>
        <w:t>"Reader text for hard or soft cover 224 page book"</w:t>
      </w:r>
      <w:r w:rsidRPr="001D7939">
        <w:t xml:space="preserve"> </w:t>
      </w:r>
      <w:r w:rsidRPr="00EF4DAE">
        <w:rPr>
          <w:rStyle w:val="XMLAttrName"/>
        </w:rPr>
        <w:t>ComponentType</w:t>
      </w:r>
      <w:r w:rsidRPr="001D7939">
        <w:rPr>
          <w:color w:val="0000FF"/>
        </w:rPr>
        <w:t>=</w:t>
      </w:r>
      <w:r w:rsidRPr="006275AC">
        <w:rPr>
          <w:rStyle w:val="XMLAttrValue"/>
        </w:rPr>
        <w:t>"PartialProduct"</w:t>
      </w:r>
      <w:r w:rsidRPr="001D7939">
        <w:rPr>
          <w:color w:val="0000FF"/>
        </w:rPr>
        <w:t>/&gt;</w:t>
      </w:r>
    </w:p>
    <w:p w:rsidR="00EB04BC" w:rsidRPr="001D7939" w:rsidRDefault="00EB04BC" w:rsidP="006275AC">
      <w:pPr>
        <w:pStyle w:val="Samplecode07"/>
        <w:rPr>
          <w:color w:val="000000"/>
        </w:rPr>
      </w:pPr>
      <w:r w:rsidRPr="001D7939">
        <w:rPr>
          <w:color w:val="0000FF"/>
        </w:rPr>
        <w:t>&lt;</w:t>
      </w:r>
      <w:r w:rsidRPr="00EF4DAE">
        <w:rPr>
          <w:rStyle w:val="XMLTag"/>
        </w:rPr>
        <w:t>ColorIntent</w:t>
      </w:r>
      <w:r w:rsidRPr="001D7939">
        <w:t xml:space="preserve"> </w:t>
      </w:r>
      <w:r w:rsidRPr="00EF4DAE">
        <w:rPr>
          <w:rStyle w:val="XMLAttrName"/>
        </w:rPr>
        <w:t>ID</w:t>
      </w:r>
      <w:r w:rsidRPr="001D7939">
        <w:rPr>
          <w:color w:val="0000FF"/>
        </w:rPr>
        <w:t>=</w:t>
      </w:r>
      <w:r w:rsidRPr="006275AC">
        <w:rPr>
          <w:rStyle w:val="XMLAttrValue"/>
        </w:rPr>
        <w:t>"</w:t>
      </w:r>
      <w:proofErr w:type="gramStart"/>
      <w:r w:rsidRPr="006275AC">
        <w:rPr>
          <w:rStyle w:val="XMLAttrValue"/>
        </w:rPr>
        <w:t>Color001(</w:t>
      </w:r>
      <w:proofErr w:type="gramEnd"/>
      <w:r w:rsidRPr="006275AC">
        <w:rPr>
          <w:rStyle w:val="XMLAttrValue"/>
        </w:rPr>
        <w:t>Text)"</w:t>
      </w:r>
      <w:r w:rsidRPr="001D7939">
        <w:t xml:space="preserve"> </w:t>
      </w:r>
      <w:r w:rsidRPr="006275AC">
        <w:rPr>
          <w:rStyle w:val="XMLAttrName"/>
        </w:rPr>
        <w:t>Class</w:t>
      </w:r>
      <w:r w:rsidRPr="001D7939">
        <w:rPr>
          <w:color w:val="0000FF"/>
        </w:rPr>
        <w:t>=</w:t>
      </w:r>
      <w:r w:rsidRPr="006275AC">
        <w:rPr>
          <w:rStyle w:val="XMLAttrValue"/>
        </w:rPr>
        <w:t>"Intent"</w:t>
      </w:r>
      <w:r w:rsidRPr="001D7939">
        <w:t xml:space="preserve"> </w:t>
      </w:r>
      <w:r w:rsidRPr="00EF4DAE">
        <w:rPr>
          <w:rStyle w:val="XMLAttrName"/>
        </w:rPr>
        <w:t>Status</w:t>
      </w:r>
      <w:r w:rsidRPr="001D7939">
        <w:rPr>
          <w:color w:val="0000FF"/>
        </w:rPr>
        <w:t>=</w:t>
      </w:r>
      <w:r w:rsidRPr="006275AC">
        <w:rPr>
          <w:rStyle w:val="XMLAttrValue"/>
        </w:rPr>
        <w:t>"Available"</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ColorStandard</w:t>
      </w:r>
      <w:r w:rsidRPr="001D7939">
        <w:t xml:space="preserve"> </w:t>
      </w:r>
      <w:r w:rsidRPr="00EF4DAE">
        <w:rPr>
          <w:rStyle w:val="XMLAttrName"/>
        </w:rPr>
        <w:t>DataType</w:t>
      </w:r>
      <w:r w:rsidRPr="001D7939">
        <w:rPr>
          <w:color w:val="0000FF"/>
        </w:rPr>
        <w:t>=</w:t>
      </w:r>
      <w:r w:rsidRPr="006275AC">
        <w:rPr>
          <w:rStyle w:val="XMLAttrValue"/>
        </w:rPr>
        <w:t>"NameSpan"</w:t>
      </w:r>
      <w:r w:rsidRPr="001D7939">
        <w:t xml:space="preserve"> </w:t>
      </w:r>
      <w:r w:rsidRPr="00EF4DAE">
        <w:rPr>
          <w:rStyle w:val="XMLAttrName"/>
        </w:rPr>
        <w:t>Preferred</w:t>
      </w:r>
      <w:r w:rsidRPr="001D7939">
        <w:rPr>
          <w:color w:val="0000FF"/>
        </w:rPr>
        <w:t>=</w:t>
      </w:r>
      <w:r w:rsidRPr="006275AC">
        <w:rPr>
          <w:rStyle w:val="XMLAttrValue"/>
        </w:rPr>
        <w:t>"MonoChrome"</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Coverage</w:t>
      </w:r>
      <w:r w:rsidRPr="001D7939">
        <w:t xml:space="preserve"> </w:t>
      </w:r>
      <w:r w:rsidRPr="00EF4DAE">
        <w:rPr>
          <w:rStyle w:val="XMLAttrName"/>
        </w:rPr>
        <w:t>DataType</w:t>
      </w:r>
      <w:r w:rsidRPr="001D7939">
        <w:rPr>
          <w:color w:val="0000FF"/>
        </w:rPr>
        <w:t>=</w:t>
      </w:r>
      <w:r w:rsidRPr="006275AC">
        <w:rPr>
          <w:rStyle w:val="XMLAttrValue"/>
        </w:rPr>
        <w:t>"NumberSpan"</w:t>
      </w:r>
      <w:r w:rsidRPr="001D7939">
        <w:t xml:space="preserve"> </w:t>
      </w:r>
      <w:r w:rsidRPr="00EF4DAE">
        <w:rPr>
          <w:rStyle w:val="XMLAttrName"/>
        </w:rPr>
        <w:t>Preferred</w:t>
      </w:r>
      <w:r w:rsidRPr="001D7939">
        <w:rPr>
          <w:color w:val="0000FF"/>
        </w:rPr>
        <w:t>=</w:t>
      </w:r>
      <w:r w:rsidRPr="006275AC">
        <w:rPr>
          <w:rStyle w:val="XMLAttrValue"/>
        </w:rPr>
        <w:t>"10"</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InkManufacturer</w:t>
      </w:r>
      <w:r w:rsidRPr="001D7939">
        <w:t xml:space="preserve"> </w:t>
      </w:r>
      <w:r w:rsidRPr="00EF4DAE">
        <w:rPr>
          <w:rStyle w:val="XMLAttrName"/>
        </w:rPr>
        <w:t>Range</w:t>
      </w:r>
      <w:r w:rsidRPr="001D7939">
        <w:rPr>
          <w:color w:val="0000FF"/>
        </w:rPr>
        <w:t>=</w:t>
      </w:r>
      <w:r w:rsidRPr="006275AC">
        <w:rPr>
          <w:rStyle w:val="XMLAttrValue"/>
        </w:rPr>
        <w:t>"Black"</w:t>
      </w:r>
      <w:r w:rsidRPr="001D7939">
        <w:t xml:space="preserve"> </w:t>
      </w:r>
      <w:r w:rsidRPr="00EF4DAE">
        <w:rPr>
          <w:rStyle w:val="XMLAttrName"/>
        </w:rPr>
        <w:t>DataType</w:t>
      </w:r>
      <w:r w:rsidRPr="001D7939">
        <w:rPr>
          <w:color w:val="0000FF"/>
        </w:rPr>
        <w:t>=</w:t>
      </w:r>
      <w:r w:rsidRPr="006275AC">
        <w:rPr>
          <w:rStyle w:val="XMLAttrValue"/>
        </w:rPr>
        <w:t>"NameSpan"</w:t>
      </w:r>
      <w:r w:rsidRPr="001D7939">
        <w:rPr>
          <w:color w:val="0000FF"/>
        </w:rPr>
        <w:t>/&gt;</w:t>
      </w:r>
    </w:p>
    <w:p w:rsidR="00EB04BC" w:rsidRPr="001D7939" w:rsidRDefault="00EB04BC" w:rsidP="006275AC">
      <w:pPr>
        <w:pStyle w:val="Samplecode07"/>
        <w:rPr>
          <w:color w:val="000000"/>
        </w:rPr>
      </w:pPr>
      <w:r w:rsidRPr="001D7939">
        <w:rPr>
          <w:color w:val="0000FF"/>
        </w:rPr>
        <w:t>&lt;/</w:t>
      </w:r>
      <w:r w:rsidRPr="00EF4DAE">
        <w:rPr>
          <w:rStyle w:val="XMLTag"/>
        </w:rPr>
        <w:t>ColorIntent</w:t>
      </w:r>
      <w:r w:rsidRPr="001D7939">
        <w:rPr>
          <w:color w:val="0000FF"/>
        </w:rPr>
        <w:t>&gt;</w:t>
      </w:r>
    </w:p>
    <w:p w:rsidR="00EB04BC" w:rsidRPr="001D7939" w:rsidRDefault="00EB04BC" w:rsidP="006275AC">
      <w:pPr>
        <w:pStyle w:val="Samplecode07"/>
        <w:rPr>
          <w:color w:val="000000"/>
        </w:rPr>
      </w:pPr>
      <w:r w:rsidRPr="001D7939">
        <w:rPr>
          <w:color w:val="0000FF"/>
        </w:rPr>
        <w:t>&lt;</w:t>
      </w:r>
      <w:r w:rsidRPr="00EF4DAE">
        <w:rPr>
          <w:rStyle w:val="XMLTag"/>
        </w:rPr>
        <w:t>MediaIntent</w:t>
      </w:r>
      <w:r w:rsidRPr="001D7939">
        <w:t xml:space="preserve"> </w:t>
      </w:r>
      <w:r w:rsidRPr="00EF4DAE">
        <w:rPr>
          <w:rStyle w:val="XMLAttrName"/>
        </w:rPr>
        <w:t>ID</w:t>
      </w:r>
      <w:r w:rsidRPr="001D7939">
        <w:rPr>
          <w:color w:val="0000FF"/>
        </w:rPr>
        <w:t>="</w:t>
      </w:r>
      <w:proofErr w:type="gramStart"/>
      <w:r w:rsidRPr="006275AC">
        <w:rPr>
          <w:rStyle w:val="XMLAttrValue"/>
        </w:rPr>
        <w:t>Media001(</w:t>
      </w:r>
      <w:proofErr w:type="gramEnd"/>
      <w:r w:rsidRPr="006275AC">
        <w:rPr>
          <w:rStyle w:val="XMLAttrValue"/>
        </w:rPr>
        <w:t>Text)"</w:t>
      </w:r>
      <w:r w:rsidRPr="001D7939">
        <w:t xml:space="preserve"> </w:t>
      </w:r>
      <w:r w:rsidRPr="00EF4DAE">
        <w:rPr>
          <w:rStyle w:val="XMLAttrName"/>
        </w:rPr>
        <w:t>Class</w:t>
      </w:r>
      <w:r w:rsidRPr="001D7939">
        <w:rPr>
          <w:color w:val="0000FF"/>
        </w:rPr>
        <w:t>=</w:t>
      </w:r>
      <w:r w:rsidRPr="006275AC">
        <w:rPr>
          <w:rStyle w:val="XMLAttrValue"/>
        </w:rPr>
        <w:t>"Intent"</w:t>
      </w:r>
      <w:r w:rsidRPr="001D7939">
        <w:t xml:space="preserve"> </w:t>
      </w:r>
      <w:r w:rsidRPr="00EF4DAE">
        <w:rPr>
          <w:rStyle w:val="XMLAttrName"/>
        </w:rPr>
        <w:t>Status</w:t>
      </w:r>
      <w:r w:rsidRPr="001D7939">
        <w:rPr>
          <w:color w:val="0000FF"/>
        </w:rPr>
        <w:t>=</w:t>
      </w:r>
      <w:r w:rsidRPr="006275AC">
        <w:rPr>
          <w:rStyle w:val="XMLAttrValue"/>
        </w:rPr>
        <w:t>"Available"</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FrontCoatings</w:t>
      </w:r>
      <w:r w:rsidRPr="001D7939">
        <w:t xml:space="preserve"> </w:t>
      </w:r>
      <w:r w:rsidRPr="00EF4DAE">
        <w:rPr>
          <w:rStyle w:val="XMLAttrName"/>
        </w:rPr>
        <w:t>DataType</w:t>
      </w:r>
      <w:r w:rsidRPr="001D7939">
        <w:rPr>
          <w:color w:val="0000FF"/>
        </w:rPr>
        <w:t>=</w:t>
      </w:r>
      <w:r w:rsidRPr="006275AC">
        <w:rPr>
          <w:rStyle w:val="XMLAttrValue"/>
        </w:rPr>
        <w:t>"EnumerationSpan"</w:t>
      </w:r>
      <w:r w:rsidRPr="001D7939">
        <w:t xml:space="preserve"> </w:t>
      </w:r>
      <w:r w:rsidRPr="00EF4DAE">
        <w:rPr>
          <w:rStyle w:val="XMLAttrName"/>
        </w:rPr>
        <w:t>Preferred</w:t>
      </w:r>
      <w:r w:rsidRPr="001D7939">
        <w:rPr>
          <w:color w:val="0000FF"/>
        </w:rPr>
        <w:t>=</w:t>
      </w:r>
      <w:r w:rsidRPr="006275AC">
        <w:rPr>
          <w:rStyle w:val="XMLAttrValue"/>
        </w:rPr>
        <w:t>"None"</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Opacity</w:t>
      </w:r>
      <w:r w:rsidRPr="001D7939">
        <w:t xml:space="preserve"> </w:t>
      </w:r>
      <w:r w:rsidRPr="00EF4DAE">
        <w:rPr>
          <w:rStyle w:val="XMLAttrName"/>
        </w:rPr>
        <w:t>DataType</w:t>
      </w:r>
      <w:r w:rsidRPr="001D7939">
        <w:rPr>
          <w:color w:val="0000FF"/>
        </w:rPr>
        <w:t>=</w:t>
      </w:r>
      <w:r w:rsidRPr="006275AC">
        <w:rPr>
          <w:rStyle w:val="XMLAttrValue"/>
        </w:rPr>
        <w:t>"EnumerationSpan"</w:t>
      </w:r>
      <w:r w:rsidRPr="001D7939">
        <w:t xml:space="preserve"> </w:t>
      </w:r>
      <w:r w:rsidRPr="00EF4DAE">
        <w:rPr>
          <w:rStyle w:val="XMLAttrName"/>
        </w:rPr>
        <w:t>Preferred</w:t>
      </w:r>
      <w:r w:rsidRPr="001D7939">
        <w:rPr>
          <w:color w:val="0000FF"/>
        </w:rPr>
        <w:t>=</w:t>
      </w:r>
      <w:r w:rsidRPr="006275AC">
        <w:rPr>
          <w:rStyle w:val="XMLAttrValue"/>
        </w:rPr>
        <w:t>"Opaque"</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StockType</w:t>
      </w:r>
      <w:r w:rsidRPr="001D7939">
        <w:t xml:space="preserve"> </w:t>
      </w:r>
      <w:r w:rsidRPr="00EF4DAE">
        <w:rPr>
          <w:rStyle w:val="XMLAttrName"/>
        </w:rPr>
        <w:t>DataType</w:t>
      </w:r>
      <w:r w:rsidRPr="001D7939">
        <w:rPr>
          <w:color w:val="0000FF"/>
        </w:rPr>
        <w:t>=</w:t>
      </w:r>
      <w:r w:rsidRPr="006275AC">
        <w:rPr>
          <w:rStyle w:val="XMLAttrValue"/>
        </w:rPr>
        <w:t>"NameSpan"</w:t>
      </w:r>
      <w:r w:rsidRPr="001D7939">
        <w:t xml:space="preserve"> </w:t>
      </w:r>
      <w:r w:rsidRPr="00EF4DAE">
        <w:rPr>
          <w:rStyle w:val="XMLAttrName"/>
        </w:rPr>
        <w:t>Preferred</w:t>
      </w:r>
      <w:r w:rsidRPr="001D7939">
        <w:rPr>
          <w:color w:val="0000FF"/>
        </w:rPr>
        <w:t>=</w:t>
      </w:r>
      <w:r w:rsidRPr="006275AC">
        <w:rPr>
          <w:rStyle w:val="XMLAttrValue"/>
        </w:rPr>
        <w:t>"Bond"</w:t>
      </w:r>
      <w:r w:rsidRPr="001D7939">
        <w:rPr>
          <w:color w:val="0000FF"/>
        </w:rPr>
        <w:t>/&gt;</w:t>
      </w:r>
    </w:p>
    <w:p w:rsidR="00EB04BC" w:rsidRPr="001D7939" w:rsidRDefault="00EB04BC" w:rsidP="006275AC">
      <w:pPr>
        <w:pStyle w:val="Samplecode08"/>
        <w:rPr>
          <w:color w:val="000000"/>
        </w:rPr>
      </w:pPr>
      <w:r w:rsidRPr="001D7939">
        <w:rPr>
          <w:color w:val="0000FF"/>
        </w:rPr>
        <w:t>&lt;</w:t>
      </w:r>
      <w:r w:rsidRPr="00EF4DAE">
        <w:rPr>
          <w:rStyle w:val="XMLTag"/>
        </w:rPr>
        <w:t>USWeight</w:t>
      </w:r>
      <w:r w:rsidRPr="001D7939">
        <w:t xml:space="preserve"> </w:t>
      </w:r>
      <w:r w:rsidRPr="00EF4DAE">
        <w:rPr>
          <w:rStyle w:val="XMLAttrName"/>
        </w:rPr>
        <w:t>DataType</w:t>
      </w:r>
      <w:r w:rsidRPr="001D7939">
        <w:rPr>
          <w:color w:val="0000FF"/>
        </w:rPr>
        <w:t>=</w:t>
      </w:r>
      <w:r w:rsidRPr="006275AC">
        <w:rPr>
          <w:rStyle w:val="XMLAttrValue"/>
        </w:rPr>
        <w:t>"NumberSpan"</w:t>
      </w:r>
      <w:r w:rsidRPr="001D7939">
        <w:t xml:space="preserve"> </w:t>
      </w:r>
      <w:r w:rsidRPr="00EF4DAE">
        <w:rPr>
          <w:rStyle w:val="XMLAttrName"/>
        </w:rPr>
        <w:t>Preferred</w:t>
      </w:r>
      <w:r w:rsidRPr="001D7939">
        <w:rPr>
          <w:color w:val="0000FF"/>
        </w:rPr>
        <w:t>=</w:t>
      </w:r>
      <w:r w:rsidRPr="006275AC">
        <w:rPr>
          <w:rStyle w:val="XMLAttrValue"/>
        </w:rPr>
        <w:t>"9"</w:t>
      </w:r>
      <w:r w:rsidRPr="001D7939">
        <w:rPr>
          <w:color w:val="0000FF"/>
        </w:rPr>
        <w:t>/&gt;</w:t>
      </w:r>
    </w:p>
    <w:p w:rsidR="00EB04BC" w:rsidRPr="001D7939" w:rsidRDefault="00EB04BC" w:rsidP="006275AC">
      <w:pPr>
        <w:pStyle w:val="Samplecode07"/>
        <w:rPr>
          <w:color w:val="000000"/>
        </w:rPr>
      </w:pPr>
      <w:r w:rsidRPr="001D7939">
        <w:rPr>
          <w:color w:val="0000FF"/>
        </w:rPr>
        <w:t>&lt;/</w:t>
      </w:r>
      <w:r w:rsidRPr="00EF4DAE">
        <w:rPr>
          <w:rStyle w:val="XMLTag"/>
        </w:rPr>
        <w:t>MediaIntent</w:t>
      </w:r>
      <w:r w:rsidRPr="001D7939">
        <w:rPr>
          <w:color w:val="0000FF"/>
        </w:rPr>
        <w:t>&gt;</w:t>
      </w:r>
    </w:p>
    <w:p w:rsidR="00EB04BC" w:rsidRPr="001D7939" w:rsidRDefault="00EB04BC" w:rsidP="006275AC">
      <w:pPr>
        <w:pStyle w:val="Samplecode06"/>
        <w:rPr>
          <w:color w:val="000000"/>
        </w:rPr>
      </w:pPr>
      <w:r w:rsidRPr="001D7939">
        <w:rPr>
          <w:color w:val="0000FF"/>
        </w:rPr>
        <w:t>&lt;/</w:t>
      </w:r>
      <w:r w:rsidRPr="00EF4DAE">
        <w:rPr>
          <w:rStyle w:val="XMLTag"/>
        </w:rPr>
        <w:t>ResourcePool</w:t>
      </w:r>
      <w:r w:rsidRPr="001D7939">
        <w:rPr>
          <w:color w:val="0000FF"/>
        </w:rPr>
        <w:t>&gt;</w:t>
      </w:r>
    </w:p>
    <w:p w:rsidR="00EB04BC" w:rsidRPr="001D7939" w:rsidRDefault="00EB04BC" w:rsidP="006275AC">
      <w:pPr>
        <w:pStyle w:val="Samplecode06"/>
        <w:rPr>
          <w:color w:val="000000"/>
        </w:rPr>
      </w:pPr>
      <w:r w:rsidRPr="001D7939">
        <w:rPr>
          <w:color w:val="0000FF"/>
        </w:rPr>
        <w:t>&lt;</w:t>
      </w:r>
      <w:r w:rsidRPr="00EF4DAE">
        <w:rPr>
          <w:rStyle w:val="XMLTag"/>
        </w:rPr>
        <w:t>ResourceLinkPool</w:t>
      </w:r>
      <w:r w:rsidRPr="001D7939">
        <w:rPr>
          <w:color w:val="0000FF"/>
        </w:rPr>
        <w:t>&gt;</w:t>
      </w:r>
    </w:p>
    <w:p w:rsidR="00EB04BC" w:rsidRPr="001D7939" w:rsidRDefault="00EB04BC" w:rsidP="006275AC">
      <w:pPr>
        <w:pStyle w:val="Samplecode07"/>
      </w:pPr>
      <w:r w:rsidRPr="001D7939">
        <w:rPr>
          <w:color w:val="0000FF"/>
        </w:rPr>
        <w:t>&lt;</w:t>
      </w:r>
      <w:r w:rsidRPr="00EF4DAE">
        <w:rPr>
          <w:rStyle w:val="XMLTag"/>
        </w:rPr>
        <w:t>ComponentLink</w:t>
      </w:r>
      <w:r w:rsidRPr="001D7939">
        <w:t xml:space="preserve"> </w:t>
      </w:r>
      <w:r w:rsidRPr="00EF4DAE">
        <w:rPr>
          <w:rStyle w:val="XMLAttrName"/>
        </w:rPr>
        <w:t>rRef</w:t>
      </w:r>
      <w:r w:rsidRPr="001D7939">
        <w:rPr>
          <w:color w:val="0000FF"/>
        </w:rPr>
        <w:t>=</w:t>
      </w:r>
      <w:r w:rsidRPr="006275AC">
        <w:rPr>
          <w:rStyle w:val="XMLAttrValue"/>
        </w:rPr>
        <w:t>"</w:t>
      </w:r>
      <w:proofErr w:type="gramStart"/>
      <w:r w:rsidRPr="006275AC">
        <w:rPr>
          <w:rStyle w:val="XMLAttrValue"/>
        </w:rPr>
        <w:t>Item004(</w:t>
      </w:r>
      <w:proofErr w:type="gramEnd"/>
      <w:r w:rsidRPr="006275AC">
        <w:rPr>
          <w:rStyle w:val="XMLAttrValue"/>
        </w:rPr>
        <w:t>Text)"</w:t>
      </w:r>
      <w:r w:rsidRPr="001D7939">
        <w:t xml:space="preserve"> </w:t>
      </w:r>
      <w:r w:rsidRPr="00EF4DAE">
        <w:rPr>
          <w:rStyle w:val="XMLAttrName"/>
        </w:rPr>
        <w:t>Usage</w:t>
      </w:r>
      <w:r w:rsidRPr="001D7939">
        <w:rPr>
          <w:color w:val="0000FF"/>
        </w:rPr>
        <w:t>=</w:t>
      </w:r>
      <w:r w:rsidR="00A61798" w:rsidRPr="006275AC">
        <w:rPr>
          <w:rStyle w:val="XMLAttrValue"/>
        </w:rPr>
        <w:t>"</w:t>
      </w:r>
      <w:r w:rsidR="00516E7A" w:rsidRPr="006275AC">
        <w:rPr>
          <w:rStyle w:val="XMLAttrValue"/>
        </w:rPr>
        <w:t>Output</w:t>
      </w:r>
      <w:r w:rsidR="00A61798" w:rsidRPr="006275AC">
        <w:rPr>
          <w:rStyle w:val="XMLAttrValue"/>
        </w:rPr>
        <w:t>"</w:t>
      </w:r>
      <w:r w:rsidRPr="001D7939">
        <w:rPr>
          <w:color w:val="0000FF"/>
        </w:rPr>
        <w:t>/&gt;</w:t>
      </w:r>
    </w:p>
    <w:p w:rsidR="00EB04BC" w:rsidRPr="001D7939" w:rsidRDefault="00EB04BC" w:rsidP="006275AC">
      <w:pPr>
        <w:pStyle w:val="Samplecode07"/>
      </w:pPr>
      <w:r w:rsidRPr="001D7939">
        <w:rPr>
          <w:color w:val="0000FF"/>
        </w:rPr>
        <w:t>&lt;</w:t>
      </w:r>
      <w:r w:rsidRPr="00EF4DAE">
        <w:rPr>
          <w:rStyle w:val="XMLTag"/>
        </w:rPr>
        <w:t>ColorIntentLink</w:t>
      </w:r>
      <w:r w:rsidRPr="001D7939">
        <w:t xml:space="preserve"> </w:t>
      </w:r>
      <w:r w:rsidRPr="00EF4DAE">
        <w:rPr>
          <w:rStyle w:val="XMLAttrName"/>
        </w:rPr>
        <w:t>rRef</w:t>
      </w:r>
      <w:r w:rsidRPr="001D7939">
        <w:rPr>
          <w:color w:val="0000FF"/>
        </w:rPr>
        <w:t>=</w:t>
      </w:r>
      <w:r w:rsidRPr="006275AC">
        <w:rPr>
          <w:rStyle w:val="XMLAttrValue"/>
        </w:rPr>
        <w:t>"</w:t>
      </w:r>
      <w:proofErr w:type="gramStart"/>
      <w:r w:rsidRPr="006275AC">
        <w:rPr>
          <w:rStyle w:val="XMLAttrValue"/>
        </w:rPr>
        <w:t>Color001(</w:t>
      </w:r>
      <w:proofErr w:type="gramEnd"/>
      <w:r w:rsidRPr="006275AC">
        <w:rPr>
          <w:rStyle w:val="XMLAttrValue"/>
        </w:rPr>
        <w:t>Text)"</w:t>
      </w:r>
      <w:r w:rsidRPr="001D7939">
        <w:t xml:space="preserve"> </w:t>
      </w:r>
      <w:r w:rsidRPr="00EF4DAE">
        <w:rPr>
          <w:rStyle w:val="XMLAttrName"/>
        </w:rPr>
        <w:t>Usage</w:t>
      </w:r>
      <w:r w:rsidRPr="001D7939">
        <w:rPr>
          <w:color w:val="0000FF"/>
        </w:rPr>
        <w:t>=</w:t>
      </w:r>
      <w:r w:rsidR="00A61798" w:rsidRPr="006275AC">
        <w:rPr>
          <w:rStyle w:val="XMLAttrValue"/>
        </w:rPr>
        <w:t>"</w:t>
      </w:r>
      <w:r w:rsidR="00516E7A" w:rsidRPr="006275AC">
        <w:rPr>
          <w:rStyle w:val="XMLAttrValue"/>
        </w:rPr>
        <w:t>Input</w:t>
      </w:r>
      <w:r w:rsidR="00A61798" w:rsidRPr="006275AC">
        <w:rPr>
          <w:rStyle w:val="XMLAttrValue"/>
        </w:rPr>
        <w:t>"</w:t>
      </w:r>
      <w:r w:rsidRPr="001D7939">
        <w:rPr>
          <w:color w:val="0000FF"/>
        </w:rPr>
        <w:t>/&gt;</w:t>
      </w:r>
    </w:p>
    <w:p w:rsidR="00EB04BC" w:rsidRPr="001D7939" w:rsidRDefault="00EB04BC" w:rsidP="006275AC">
      <w:pPr>
        <w:pStyle w:val="Samplecode07"/>
      </w:pPr>
      <w:r w:rsidRPr="001D7939">
        <w:rPr>
          <w:color w:val="0000FF"/>
        </w:rPr>
        <w:t>&lt;</w:t>
      </w:r>
      <w:r w:rsidRPr="00EF4DAE">
        <w:rPr>
          <w:rStyle w:val="XMLTag"/>
        </w:rPr>
        <w:t>MediaIntentLink</w:t>
      </w:r>
      <w:r w:rsidRPr="001D7939">
        <w:t xml:space="preserve"> </w:t>
      </w:r>
      <w:r w:rsidRPr="00EF4DAE">
        <w:rPr>
          <w:rStyle w:val="XMLAttrName"/>
        </w:rPr>
        <w:t>rRef</w:t>
      </w:r>
      <w:r w:rsidRPr="001D7939">
        <w:rPr>
          <w:color w:val="0000FF"/>
        </w:rPr>
        <w:t>=</w:t>
      </w:r>
      <w:r w:rsidRPr="006275AC">
        <w:rPr>
          <w:rStyle w:val="XMLAttrValue"/>
        </w:rPr>
        <w:t>"</w:t>
      </w:r>
      <w:proofErr w:type="gramStart"/>
      <w:r w:rsidRPr="006275AC">
        <w:rPr>
          <w:rStyle w:val="XMLAttrValue"/>
        </w:rPr>
        <w:t>Media001(</w:t>
      </w:r>
      <w:proofErr w:type="gramEnd"/>
      <w:r w:rsidRPr="006275AC">
        <w:rPr>
          <w:rStyle w:val="XMLAttrValue"/>
        </w:rPr>
        <w:t>Text</w:t>
      </w:r>
      <w:r w:rsidRPr="001D7939">
        <w:t>)</w:t>
      </w:r>
      <w:r w:rsidRPr="001D7939">
        <w:rPr>
          <w:color w:val="0000FF"/>
        </w:rPr>
        <w:t>"</w:t>
      </w:r>
      <w:r w:rsidRPr="001D7939">
        <w:t xml:space="preserve"> </w:t>
      </w:r>
      <w:r w:rsidRPr="00EF4DAE">
        <w:rPr>
          <w:rStyle w:val="XMLAttrName"/>
        </w:rPr>
        <w:t>Usage</w:t>
      </w:r>
      <w:r w:rsidRPr="001D7939">
        <w:rPr>
          <w:color w:val="0000FF"/>
        </w:rPr>
        <w:t>=</w:t>
      </w:r>
      <w:r w:rsidR="00A61798" w:rsidRPr="006275AC">
        <w:rPr>
          <w:rStyle w:val="XMLAttrValue"/>
        </w:rPr>
        <w:t>"</w:t>
      </w:r>
      <w:r w:rsidR="00516E7A" w:rsidRPr="006275AC">
        <w:rPr>
          <w:rStyle w:val="XMLAttrValue"/>
        </w:rPr>
        <w:t>Input</w:t>
      </w:r>
      <w:r w:rsidR="00A61798" w:rsidRPr="006275AC">
        <w:rPr>
          <w:rStyle w:val="XMLAttrValue"/>
        </w:rPr>
        <w:t>"</w:t>
      </w:r>
      <w:r w:rsidRPr="001D7939">
        <w:rPr>
          <w:color w:val="0000FF"/>
        </w:rPr>
        <w:t>/&gt;</w:t>
      </w:r>
    </w:p>
    <w:p w:rsidR="00EB04BC" w:rsidRPr="001D7939" w:rsidRDefault="00EB04BC" w:rsidP="006275AC">
      <w:pPr>
        <w:pStyle w:val="Samplecode07"/>
      </w:pPr>
      <w:r w:rsidRPr="001D7939">
        <w:rPr>
          <w:color w:val="0000FF"/>
        </w:rPr>
        <w:t>&lt;</w:t>
      </w:r>
      <w:r w:rsidRPr="00EF4DAE">
        <w:rPr>
          <w:rStyle w:val="XMLTag"/>
        </w:rPr>
        <w:t>LayoutIntentLink</w:t>
      </w:r>
      <w:r w:rsidRPr="001D7939">
        <w:t xml:space="preserve"> </w:t>
      </w:r>
      <w:r w:rsidRPr="00EF4DAE">
        <w:rPr>
          <w:rStyle w:val="XMLAttrName"/>
        </w:rPr>
        <w:t>rRef</w:t>
      </w:r>
      <w:r w:rsidRPr="001D7939">
        <w:rPr>
          <w:color w:val="0000FF"/>
        </w:rPr>
        <w:t>=</w:t>
      </w:r>
      <w:r w:rsidRPr="006275AC">
        <w:rPr>
          <w:rStyle w:val="XMLAttrValue"/>
        </w:rPr>
        <w:t>"</w:t>
      </w:r>
      <w:proofErr w:type="gramStart"/>
      <w:r w:rsidRPr="006275AC">
        <w:rPr>
          <w:rStyle w:val="XMLAttrValue"/>
        </w:rPr>
        <w:t>Size001(</w:t>
      </w:r>
      <w:proofErr w:type="gramEnd"/>
      <w:r w:rsidRPr="006275AC">
        <w:rPr>
          <w:rStyle w:val="XMLAttrValue"/>
        </w:rPr>
        <w:t>Finished)"</w:t>
      </w:r>
      <w:r w:rsidRPr="001D7939">
        <w:t xml:space="preserve"> </w:t>
      </w:r>
      <w:r w:rsidRPr="00EF4DAE">
        <w:rPr>
          <w:rStyle w:val="XMLAttrName"/>
        </w:rPr>
        <w:t>Usage</w:t>
      </w:r>
      <w:r w:rsidRPr="001D7939">
        <w:rPr>
          <w:color w:val="0000FF"/>
        </w:rPr>
        <w:t>=</w:t>
      </w:r>
      <w:r w:rsidR="00A61798" w:rsidRPr="001D7939">
        <w:rPr>
          <w:color w:val="0000FF"/>
        </w:rPr>
        <w:t>"</w:t>
      </w:r>
      <w:r w:rsidR="00516E7A" w:rsidRPr="006275AC">
        <w:rPr>
          <w:rStyle w:val="XMLAttrValue"/>
        </w:rPr>
        <w:t>Input</w:t>
      </w:r>
      <w:r w:rsidR="00A61798" w:rsidRPr="006275AC">
        <w:rPr>
          <w:rStyle w:val="XMLAttrValue"/>
        </w:rPr>
        <w:t>"</w:t>
      </w:r>
      <w:r w:rsidRPr="001D7939">
        <w:rPr>
          <w:color w:val="0000FF"/>
        </w:rPr>
        <w:t>/&gt;</w:t>
      </w:r>
    </w:p>
    <w:p w:rsidR="00EB04BC" w:rsidRPr="001D7939" w:rsidRDefault="00EB04BC" w:rsidP="006275AC">
      <w:pPr>
        <w:pStyle w:val="Samplecode06"/>
        <w:rPr>
          <w:color w:val="000000"/>
        </w:rPr>
      </w:pPr>
      <w:r w:rsidRPr="001D7939">
        <w:rPr>
          <w:color w:val="0000FF"/>
        </w:rPr>
        <w:t>&lt;/</w:t>
      </w:r>
      <w:r w:rsidRPr="00EF4DAE">
        <w:rPr>
          <w:rStyle w:val="XMLTag"/>
        </w:rPr>
        <w:t>ResourceLinkPool</w:t>
      </w:r>
      <w:r w:rsidRPr="001D7939">
        <w:rPr>
          <w:color w:val="0000FF"/>
        </w:rPr>
        <w:t>&gt;</w:t>
      </w:r>
    </w:p>
    <w:p w:rsidR="00EB04BC" w:rsidRPr="001D7939" w:rsidRDefault="00EB04BC" w:rsidP="00823C31">
      <w:pPr>
        <w:pStyle w:val="Samplecode05"/>
        <w:rPr>
          <w:color w:val="000000"/>
        </w:rPr>
      </w:pPr>
      <w:r w:rsidRPr="001D7939">
        <w:t>&lt;/</w:t>
      </w:r>
      <w:r w:rsidRPr="00EF4DAE">
        <w:rPr>
          <w:rStyle w:val="XMLTag"/>
        </w:rPr>
        <w:t>JDF</w:t>
      </w:r>
      <w:r w:rsidRPr="001D7939">
        <w:t>&gt;</w:t>
      </w:r>
    </w:p>
    <w:p w:rsidR="00EB04BC" w:rsidRPr="001D7939" w:rsidRDefault="00EB04BC" w:rsidP="007B4945">
      <w:pPr>
        <w:pStyle w:val="Samplecode04"/>
        <w:rPr>
          <w:color w:val="000000"/>
        </w:rPr>
      </w:pPr>
      <w:r w:rsidRPr="001D7939">
        <w:rPr>
          <w:color w:val="0000FF"/>
        </w:rPr>
        <w:t>&lt;/</w:t>
      </w:r>
      <w:r w:rsidRPr="00EF4DAE">
        <w:rPr>
          <w:rStyle w:val="XMLTag"/>
        </w:rPr>
        <w:t>jdf</w:t>
      </w:r>
      <w:proofErr w:type="gramStart"/>
      <w:r w:rsidRPr="00EF4DAE">
        <w:rPr>
          <w:rStyle w:val="XMLTag"/>
        </w:rPr>
        <w:t>:JDF</w:t>
      </w:r>
      <w:proofErr w:type="gramEnd"/>
      <w:r w:rsidRPr="001D7939">
        <w:rPr>
          <w:color w:val="0000FF"/>
        </w:rPr>
        <w:t>&gt;</w:t>
      </w:r>
    </w:p>
    <w:p w:rsidR="00EB04BC" w:rsidRDefault="00EB04BC" w:rsidP="00B16EFE">
      <w:pPr>
        <w:pStyle w:val="Samplecode03"/>
      </w:pPr>
      <w:r w:rsidRPr="001D7939">
        <w:t>&lt;/</w:t>
      </w:r>
      <w:r w:rsidRPr="00EF4DAE">
        <w:rPr>
          <w:rStyle w:val="XMLTag"/>
        </w:rPr>
        <w:t>Quote</w:t>
      </w:r>
      <w:r w:rsidRPr="001D7939">
        <w:t>&gt;</w:t>
      </w:r>
    </w:p>
    <w:p w:rsidR="00E52217" w:rsidRPr="001D7939" w:rsidRDefault="00E52217" w:rsidP="00B16EFE">
      <w:pPr>
        <w:pStyle w:val="Samplecode02"/>
        <w:rPr>
          <w:color w:val="000000"/>
        </w:rPr>
      </w:pPr>
      <w:r>
        <w:rPr>
          <w:color w:val="0000FF"/>
        </w:rPr>
        <w:t>&lt;/</w:t>
      </w:r>
      <w:r w:rsidRPr="006275AC">
        <w:rPr>
          <w:rStyle w:val="XMLTag"/>
        </w:rPr>
        <w:t>Quotation</w:t>
      </w:r>
      <w:r w:rsidRPr="001D7939">
        <w:rPr>
          <w:color w:val="FF0000"/>
        </w:rPr>
        <w:t xml:space="preserve"> </w:t>
      </w:r>
      <w:r>
        <w:rPr>
          <w:color w:val="0000FF"/>
        </w:rPr>
        <w:t>&gt;</w:t>
      </w:r>
    </w:p>
    <w:p w:rsidR="00EB04BC" w:rsidRPr="001D7939" w:rsidRDefault="00EB04BC" w:rsidP="00B16EFE">
      <w:pPr>
        <w:pStyle w:val="Samplecode01"/>
        <w:rPr>
          <w:color w:val="000000"/>
        </w:rPr>
      </w:pPr>
      <w:r w:rsidRPr="001D7939">
        <w:rPr>
          <w:color w:val="0000FF"/>
        </w:rPr>
        <w:t>&lt;/</w:t>
      </w:r>
      <w:r w:rsidRPr="006275AC">
        <w:rPr>
          <w:rStyle w:val="XMLTag"/>
        </w:rPr>
        <w:t>Request</w:t>
      </w:r>
      <w:r w:rsidRPr="001D7939">
        <w:rPr>
          <w:color w:val="0000FF"/>
        </w:rPr>
        <w:t>&gt;</w:t>
      </w:r>
    </w:p>
    <w:p w:rsidR="0002753A" w:rsidRDefault="00EB04BC" w:rsidP="00B16EFE">
      <w:pPr>
        <w:pStyle w:val="Samplecode"/>
        <w:rPr>
          <w:color w:val="0000FF"/>
        </w:rPr>
      </w:pPr>
      <w:r w:rsidRPr="001D7939">
        <w:rPr>
          <w:color w:val="0000FF"/>
        </w:rPr>
        <w:t>&lt;/</w:t>
      </w:r>
      <w:r w:rsidRPr="006275AC">
        <w:rPr>
          <w:rStyle w:val="XMLTag"/>
        </w:rPr>
        <w:t>PrintTalk</w:t>
      </w:r>
      <w:r w:rsidRPr="001D7939">
        <w:rPr>
          <w:color w:val="0000FF"/>
        </w:rPr>
        <w:t>&gt;</w:t>
      </w:r>
    </w:p>
    <w:p w:rsidR="00EB04BC" w:rsidRPr="0002753A" w:rsidRDefault="0002753A" w:rsidP="0002753A">
      <w:pPr>
        <w:rPr>
          <w:rFonts w:ascii="Courier New" w:hAnsi="Courier New"/>
          <w:color w:val="0000FF"/>
          <w:sz w:val="18"/>
          <w:szCs w:val="24"/>
        </w:rPr>
      </w:pPr>
      <w:r>
        <w:rPr>
          <w:color w:val="0000FF"/>
        </w:rPr>
        <w:br w:type="page"/>
      </w:r>
    </w:p>
    <w:p w:rsidR="00EB04BC" w:rsidRPr="0018189C" w:rsidRDefault="00697559" w:rsidP="00111C1F">
      <w:pPr>
        <w:pStyle w:val="Heading2"/>
      </w:pPr>
      <w:bookmarkStart w:id="451" w:name="_Toc6217484"/>
      <w:bookmarkStart w:id="452" w:name="_Toc6220893"/>
      <w:bookmarkStart w:id="453" w:name="_Toc6224303"/>
      <w:bookmarkStart w:id="454" w:name="_Toc6224682"/>
      <w:bookmarkStart w:id="455" w:name="_Toc431471396"/>
      <w:bookmarkStart w:id="456" w:name="_Toc164364572"/>
      <w:bookmarkStart w:id="457" w:name="_Toc411174944"/>
      <w:bookmarkStart w:id="458" w:name="_Toc515093713"/>
      <w:bookmarkStart w:id="459" w:name="_Toc515094233"/>
      <w:bookmarkStart w:id="460" w:name="_Toc515377924"/>
      <w:r>
        <w:lastRenderedPageBreak/>
        <w:t xml:space="preserve">Example C – </w:t>
      </w:r>
      <w:r w:rsidR="00EB04BC" w:rsidRPr="0018189C">
        <w:t>Sunrise PurchaseOrder</w:t>
      </w:r>
      <w:bookmarkEnd w:id="451"/>
      <w:bookmarkEnd w:id="452"/>
      <w:bookmarkEnd w:id="453"/>
      <w:bookmarkEnd w:id="454"/>
      <w:bookmarkEnd w:id="455"/>
      <w:bookmarkEnd w:id="456"/>
      <w:bookmarkEnd w:id="457"/>
      <w:r w:rsidR="00EB04BC" w:rsidRPr="0018189C">
        <w:t xml:space="preserve"> </w:t>
      </w:r>
      <w:bookmarkEnd w:id="458"/>
      <w:bookmarkEnd w:id="459"/>
      <w:bookmarkEnd w:id="460"/>
    </w:p>
    <w:p w:rsidR="00EB04BC" w:rsidRPr="0018189C" w:rsidRDefault="00EB04BC" w:rsidP="00394D0D">
      <w:pPr>
        <w:pStyle w:val="BodyText"/>
      </w:pPr>
      <w:r w:rsidRPr="0018189C">
        <w:t xml:space="preserve">In PrintTalk, the </w:t>
      </w:r>
      <w:fldSimple w:instr=" REF _Ref164422352 \h  \* MERGEFORMAT ">
        <w:r w:rsidR="00BC3338" w:rsidRPr="00BC3338">
          <w:rPr>
            <w:rStyle w:val="JDFElementRef"/>
          </w:rPr>
          <w:t>Quotation</w:t>
        </w:r>
      </w:fldSimple>
      <w:r w:rsidR="009C138D">
        <w:rPr>
          <w:rStyle w:val="JDFElementRef"/>
        </w:rPr>
        <w:t xml:space="preserve"> </w:t>
      </w:r>
      <w:r w:rsidRPr="0018189C">
        <w:t xml:space="preserve">response to an </w:t>
      </w:r>
      <w:fldSimple w:instr=" REF _Ref164422350 \h  \* MERGEFORMAT ">
        <w:r w:rsidR="00BC3338" w:rsidRPr="00BC3338">
          <w:rPr>
            <w:rStyle w:val="JDFElementRef"/>
          </w:rPr>
          <w:t>RFQ</w:t>
        </w:r>
      </w:fldSimple>
      <w:r w:rsidR="009C138D">
        <w:rPr>
          <w:rStyle w:val="JDFElementRef"/>
        </w:rPr>
        <w:t xml:space="preserve"> </w:t>
      </w:r>
      <w:r w:rsidRPr="0018189C">
        <w:t>look</w:t>
      </w:r>
      <w:r w:rsidR="00394D0D">
        <w:t>s</w:t>
      </w:r>
      <w:r w:rsidRPr="0018189C">
        <w:t xml:space="preserve"> similar to that </w:t>
      </w:r>
      <w:fldSimple w:instr=" REF _Ref164422350 \h  \* MERGEFORMAT ">
        <w:r w:rsidR="00BC3338" w:rsidRPr="00BC3338">
          <w:rPr>
            <w:rStyle w:val="JDFElementRef"/>
          </w:rPr>
          <w:t>RFQ</w:t>
        </w:r>
      </w:fldSimple>
      <w:r w:rsidRPr="0018189C">
        <w:t xml:space="preserve">, usually restating many of the items in the original </w:t>
      </w:r>
      <w:fldSimple w:instr=" REF _Ref164422350 \h  \* MERGEFORMAT ">
        <w:r w:rsidR="00BC3338" w:rsidRPr="00BC3338">
          <w:rPr>
            <w:rStyle w:val="JDFElementRef"/>
          </w:rPr>
          <w:t>RFQ</w:t>
        </w:r>
      </w:fldSimple>
      <w:r w:rsidRPr="0018189C">
        <w:t xml:space="preserve">.   In the same way, a </w:t>
      </w:r>
      <w:fldSimple w:instr=" REF _Ref164422357 \h  \* MERGEFORMAT ">
        <w:r w:rsidR="00BC3338" w:rsidRPr="00BC3338">
          <w:rPr>
            <w:rStyle w:val="JDFElementRef"/>
          </w:rPr>
          <w:t>PurchaseOrder</w:t>
        </w:r>
      </w:fldSimple>
      <w:r w:rsidR="009C138D">
        <w:rPr>
          <w:rStyle w:val="JDFElementRef"/>
        </w:rPr>
        <w:t xml:space="preserve"> </w:t>
      </w:r>
      <w:r w:rsidRPr="0018189C">
        <w:t xml:space="preserve">response to a </w:t>
      </w:r>
      <w:fldSimple w:instr=" REF _Ref164422352 \h  \* MERGEFORMAT ">
        <w:r w:rsidR="00BC3338" w:rsidRPr="00BC3338">
          <w:rPr>
            <w:rStyle w:val="JDFElementRef"/>
          </w:rPr>
          <w:t>Quotation</w:t>
        </w:r>
      </w:fldSimple>
      <w:r w:rsidR="009C138D">
        <w:rPr>
          <w:rStyle w:val="JDFElementRef"/>
        </w:rPr>
        <w:t xml:space="preserve"> </w:t>
      </w:r>
      <w:r w:rsidRPr="0018189C">
        <w:t>look</w:t>
      </w:r>
      <w:r w:rsidR="00394D0D">
        <w:t>s</w:t>
      </w:r>
      <w:r w:rsidRPr="0018189C">
        <w:t xml:space="preserve"> similar to the </w:t>
      </w:r>
      <w:fldSimple w:instr=" REF _Ref164422352 \h  \* MERGEFORMAT ">
        <w:r w:rsidR="00BC3338" w:rsidRPr="00BC3338">
          <w:rPr>
            <w:rStyle w:val="JDFElementRef"/>
          </w:rPr>
          <w:t>Quotation</w:t>
        </w:r>
      </w:fldSimple>
      <w:r w:rsidRPr="0018189C">
        <w:t xml:space="preserve">.  Of course, in the </w:t>
      </w:r>
      <w:fldSimple w:instr=" REF _Ref164422357 \h  \* MERGEFORMAT ">
        <w:r w:rsidR="00BC3338" w:rsidRPr="00BC3338">
          <w:rPr>
            <w:rStyle w:val="JDFElementRef"/>
          </w:rPr>
          <w:t>PurchaseOrder</w:t>
        </w:r>
      </w:fldSimple>
      <w:r w:rsidRPr="0018189C">
        <w:t xml:space="preserve">, </w:t>
      </w:r>
      <w:r w:rsidRPr="00394D0D">
        <w:t>any options</w:t>
      </w:r>
      <w:r w:rsidRPr="0018189C">
        <w:t xml:space="preserve"> </w:t>
      </w:r>
      <w:r w:rsidR="00394D0D">
        <w:t>are</w:t>
      </w:r>
      <w:r w:rsidRPr="0018189C">
        <w:t xml:space="preserve"> eliminated and the pricing specif</w:t>
      </w:r>
      <w:r w:rsidR="00394D0D">
        <w:t>ies</w:t>
      </w:r>
      <w:r w:rsidRPr="0018189C">
        <w:t xml:space="preserve"> the exact quantity and tolerance for each delivery.  It is also acceptable for the </w:t>
      </w:r>
      <w:fldSimple w:instr=" REF _Ref164422357 \h  \* MERGEFORMAT ">
        <w:r w:rsidR="00BC3338" w:rsidRPr="00BC3338">
          <w:rPr>
            <w:rStyle w:val="JDFElementRef"/>
          </w:rPr>
          <w:t>PurchaseOrder</w:t>
        </w:r>
      </w:fldSimple>
      <w:r w:rsidR="009C138D">
        <w:rPr>
          <w:rStyle w:val="JDFElementRef"/>
        </w:rPr>
        <w:t xml:space="preserve"> </w:t>
      </w:r>
      <w:r w:rsidRPr="0018189C">
        <w:t>to simply acknowledge the quote and respond with acceptance without restating any of the specifications.</w:t>
      </w:r>
    </w:p>
    <w:p w:rsidR="00EB04BC" w:rsidRPr="0018189C" w:rsidRDefault="00EB04BC" w:rsidP="00394D0D">
      <w:pPr>
        <w:pStyle w:val="BodyText"/>
      </w:pPr>
      <w:r w:rsidRPr="0018189C">
        <w:t xml:space="preserve">By using </w:t>
      </w:r>
      <w:r w:rsidRPr="00394D0D">
        <w:rPr>
          <w:rStyle w:val="JDFElement"/>
        </w:rPr>
        <w:t>JDF</w:t>
      </w:r>
      <w:r w:rsidRPr="0018189C">
        <w:t xml:space="preserve">, PrintTalk can support another kind of </w:t>
      </w:r>
      <w:fldSimple w:instr=" REF _Ref164422357 \h  \* MERGEFORMAT ">
        <w:r w:rsidR="00BC3338" w:rsidRPr="00BC3338">
          <w:rPr>
            <w:rStyle w:val="JDFElementRef"/>
          </w:rPr>
          <w:t>PurchaseOrder</w:t>
        </w:r>
      </w:fldSimple>
      <w:r w:rsidR="009C138D">
        <w:rPr>
          <w:rStyle w:val="JDFElementRef"/>
        </w:rPr>
        <w:t xml:space="preserve"> </w:t>
      </w:r>
      <w:r w:rsidR="00B63172">
        <w:t xml:space="preserve">entirely.  </w:t>
      </w:r>
      <w:r w:rsidRPr="0018189C">
        <w:t xml:space="preserve">Sometimes, it’s necessary to purchase an item from a printer that has a pre-established price and well-defined content.  To embrace this Catalog-based part of the print market, JDF/PrintTalk allows finished goods to be ordered in a </w:t>
      </w:r>
      <w:r w:rsidR="00CD130E" w:rsidRPr="00394D0D">
        <w:rPr>
          <w:rStyle w:val="JDFElement"/>
        </w:rPr>
        <w:t>PurchaseOrder</w:t>
      </w:r>
      <w:r w:rsidRPr="0018189C">
        <w:t xml:space="preserve"> as components using </w:t>
      </w:r>
      <w:proofErr w:type="gramStart"/>
      <w:r w:rsidR="00ED0705">
        <w:t>GeneralID[</w:t>
      </w:r>
      <w:proofErr w:type="gramEnd"/>
      <w:r w:rsidR="00ED0705">
        <w:t>@IDUsage=</w:t>
      </w:r>
      <w:r w:rsidR="00890E52" w:rsidRPr="00890E52">
        <w:t>"</w:t>
      </w:r>
      <w:r w:rsidR="00ED0705">
        <w:t>CatalogID</w:t>
      </w:r>
      <w:r w:rsidR="00890E52" w:rsidRPr="00890E52">
        <w:t>"</w:t>
      </w:r>
      <w:r w:rsidR="00ED0705">
        <w:t>]</w:t>
      </w:r>
      <w:r w:rsidRPr="0018189C">
        <w:t>.</w:t>
      </w:r>
    </w:p>
    <w:p w:rsidR="00EB04BC" w:rsidRDefault="00EB04BC" w:rsidP="00394D0D">
      <w:pPr>
        <w:pStyle w:val="BodyText"/>
      </w:pPr>
      <w:r w:rsidRPr="0018189C">
        <w:t>The following example uses Catalog elements as the contents of a Purchase Order.</w:t>
      </w:r>
    </w:p>
    <w:p w:rsidR="00394D0D" w:rsidRPr="0018189C" w:rsidRDefault="00394D0D" w:rsidP="00394D0D">
      <w:pPr>
        <w:pStyle w:val="Heading3"/>
      </w:pPr>
      <w:bookmarkStart w:id="461" w:name="_Toc411174945"/>
      <w:r>
        <w:t>Text Version of RFQ</w:t>
      </w:r>
      <w:bookmarkEnd w:id="461"/>
    </w:p>
    <w:p w:rsidR="00394D0D" w:rsidRPr="0018189C" w:rsidRDefault="00394D0D" w:rsidP="00394D0D">
      <w:pPr>
        <w:pStyle w:val="BodyText"/>
      </w:pPr>
    </w:p>
    <w:p w:rsidR="00EB04BC" w:rsidRPr="0018189C" w:rsidRDefault="00EB04BC" w:rsidP="00394D0D">
      <w:pPr>
        <w:pStyle w:val="BodyText"/>
        <w:jc w:val="right"/>
        <w:rPr>
          <w:i/>
          <w:sz w:val="40"/>
        </w:rPr>
      </w:pPr>
      <w:r w:rsidRPr="0018189C">
        <w:br w:type="page"/>
      </w:r>
      <w:bookmarkStart w:id="462" w:name="_Toc164364573"/>
      <w:r w:rsidRPr="0018189C">
        <w:rPr>
          <w:i/>
          <w:sz w:val="40"/>
        </w:rPr>
        <w:lastRenderedPageBreak/>
        <w:t>PURCHASE ORDER</w:t>
      </w:r>
      <w:bookmarkEnd w:id="462"/>
    </w:p>
    <w:p w:rsidR="00EB04BC" w:rsidRPr="0018189C" w:rsidRDefault="007C0763">
      <w:pPr>
        <w:jc w:val="right"/>
      </w:pPr>
      <w:r>
        <w:rPr>
          <w:noProof/>
        </w:rPr>
        <w:pict>
          <v:shapetype id="_x0000_t202" coordsize="21600,21600" o:spt="202" path="m,l,21600r21600,l21600,xe">
            <v:stroke joinstyle="miter"/>
            <v:path gradientshapeok="t" o:connecttype="rect"/>
          </v:shapetype>
          <v:shape id="Text Box 9" o:spid="_x0000_s1026" type="#_x0000_t202" style="position:absolute;left:0;text-align:left;margin-left:103.2pt;margin-top:-55.75pt;width:126pt;height:1in;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" filled="f" stroked="f">
            <v:textbox>
              <w:txbxContent>
                <w:p w:rsidR="00577C19" w:rsidRDefault="00577C19">
                  <w:pPr>
                    <w:rPr>
                      <w:sz w:val="18"/>
                    </w:rPr>
                  </w:pPr>
                  <w:r>
                    <w:rPr>
                      <w:sz w:val="18"/>
                    </w:rPr>
                    <w:t>Bill to:</w:t>
                  </w:r>
                </w:p>
                <w:p w:rsidR="00577C19" w:rsidRDefault="00577C19">
                  <w:pPr>
                    <w:rPr>
                      <w:sz w:val="18"/>
                    </w:rPr>
                  </w:pPr>
                  <w:r>
                    <w:rPr>
                      <w:sz w:val="18"/>
                    </w:rPr>
                    <w:t>Mega Corporation</w:t>
                  </w:r>
                </w:p>
                <w:p w:rsidR="00577C19" w:rsidRDefault="00577C19">
                  <w:pPr>
                    <w:rPr>
                      <w:sz w:val="18"/>
                    </w:rPr>
                  </w:pPr>
                  <w:r w:rsidRPr="002929F1">
                    <w:rPr>
                      <w:color w:val="000000"/>
                      <w:sz w:val="18"/>
                    </w:rPr>
                    <w:t>4100 State Street</w:t>
                  </w:r>
                  <w:r>
                    <w:rPr>
                      <w:sz w:val="18"/>
                    </w:rPr>
                    <w:t xml:space="preserve"> </w:t>
                  </w:r>
                </w:p>
                <w:p w:rsidR="00577C19" w:rsidRDefault="00577C19">
                  <w:pPr>
                    <w:rPr>
                      <w:sz w:val="18"/>
                    </w:rPr>
                  </w:pPr>
                  <w:r>
                    <w:rPr>
                      <w:sz w:val="18"/>
                    </w:rPr>
                    <w:t xml:space="preserve">Little Rock, AR  </w:t>
                  </w:r>
                  <w:r w:rsidRPr="002929F1">
                    <w:rPr>
                      <w:color w:val="000000"/>
                      <w:sz w:val="18"/>
                    </w:rPr>
                    <w:t>72201</w:t>
                  </w:r>
                </w:p>
              </w:txbxContent>
            </v:textbox>
          </v:shape>
        </w:pict>
      </w:r>
      <w:r>
        <w:rPr>
          <w:noProof/>
        </w:rPr>
        <w:pict>
          <v:shape id="Text Box 10" o:spid="_x0000_s1027" type="#_x0000_t202" style="position:absolute;left:0;text-align:left;margin-left:-4.9pt;margin-top:-55.75pt;width:107.9pt;height:87.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" o:allowincell="f" stroked="f">
            <v:textbox>
              <w:txbxContent>
                <w:p w:rsidR="00577C19" w:rsidRDefault="00577C19">
                  <w:r>
                    <w:rPr>
                      <w:noProof/>
                    </w:rPr>
                    <w:drawing>
                      <wp:inline distT="0" distB="0" distL="0" distR="0">
                        <wp:extent cx="1179830" cy="1012190"/>
                        <wp:effectExtent l="19050" t="0" r="1270" b="0"/>
                        <wp:docPr id="18" name="Picture 18" descr="mega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galogo2"/>
                                <pic:cNvPicPr>
                                  <a:picLocks noChangeAspect="1" noChangeArrowheads="1"/>
                                </pic:cNvPicPr>
                              </pic:nvPicPr>
                              <pic:blipFill>
                                <a:blip r:embed="rId25"/>
                                <a:srcRect/>
                                <a:stretch>
                                  <a:fillRect/>
                                </a:stretch>
                              </pic:blipFill>
                              <pic:spPr bwMode="auto">
                                <a:xfrm>
                                  <a:off x="0" y="0"/>
                                  <a:ext cx="1179830" cy="1012190"/>
                                </a:xfrm>
                                <a:prstGeom prst="rect">
                                  <a:avLst/>
                                </a:prstGeom>
                                <a:noFill/>
                                <a:ln w="9525">
                                  <a:noFill/>
                                  <a:miter lim="800000"/>
                                  <a:headEnd/>
                                  <a:tailEnd/>
                                </a:ln>
                              </pic:spPr>
                            </pic:pic>
                          </a:graphicData>
                        </a:graphic>
                      </wp:inline>
                    </w:drawing>
                  </w:r>
                </w:p>
              </w:txbxContent>
            </v:textbox>
          </v:shape>
        </w:pict>
      </w:r>
      <w:r w:rsidR="00EB04BC" w:rsidRPr="0018189C">
        <w:rPr>
          <w:sz w:val="40"/>
        </w:rPr>
        <w:t>24022</w:t>
      </w:r>
    </w:p>
    <w:p w:rsidR="00EB04BC" w:rsidRPr="0018189C" w:rsidRDefault="00EB04BC"/>
    <w:p w:rsidR="00EB04BC" w:rsidRPr="0018189C" w:rsidRDefault="007C0763">
      <w:r>
        <w:rPr>
          <w:noProof/>
        </w:rPr>
        <w:pict>
          <v:shape id="Text Box 2" o:spid="_x0000_s1028" type="#_x0000_t202" style="position:absolute;margin-left:184.05pt;margin-top:7.55pt;width:261.45pt;height:118.9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6vXhgIAABg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" o:allowincell="f" stroked="f">
            <v:textbox>
              <w:txbxContent>
                <w:tbl>
                  <w:tblPr>
                    <w:tblW w:w="0" w:type="auto"/>
                    <w:tblLayout w:type="fixed"/>
                    <w:tblLook w:val="0000"/>
                  </w:tblPr>
                  <w:tblGrid>
                    <w:gridCol w:w="2315"/>
                    <w:gridCol w:w="2857"/>
                  </w:tblGrid>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SUPPLIER ID:</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730995</w:t>
                        </w:r>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ORDER DATE:</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10-Jul-2007</w:t>
                        </w:r>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REQUESTOR:</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Pat Butler</w:t>
                        </w:r>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EMAIL:</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7C0763">
                        <w:pPr>
                          <w:shd w:val="clear" w:color="auto" w:fill="FFFFFF"/>
                          <w:rPr>
                            <w:rFonts w:ascii="Courier New" w:hAnsi="Courier New"/>
                          </w:rPr>
                        </w:pPr>
                        <w:hyperlink r:id="rId26" w:history="1">
                          <w:r w:rsidR="00577C19">
                            <w:rPr>
                              <w:rStyle w:val="Hyperlink"/>
                              <w:rFonts w:ascii="Courier New" w:hAnsi="Courier New"/>
                            </w:rPr>
                            <w:t>pbutler@megacorp.com</w:t>
                          </w:r>
                        </w:hyperlink>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FAX NO.:</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973-555-1212</w:t>
                        </w:r>
                      </w:p>
                    </w:tc>
                  </w:tr>
                  <w:tr w:rsidR="00577C19">
                    <w:tc>
                      <w:tcPr>
                        <w:tcW w:w="2315"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REFERENCE:</w:t>
                        </w:r>
                      </w:p>
                    </w:tc>
                    <w:tc>
                      <w:tcPr>
                        <w:tcW w:w="2857"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rPr>
                            <w:rFonts w:ascii="Courier New" w:hAnsi="Courier New"/>
                          </w:rPr>
                        </w:pPr>
                        <w:r>
                          <w:rPr>
                            <w:rFonts w:ascii="Courier New" w:hAnsi="Courier New"/>
                          </w:rPr>
                          <w:t>Sales</w:t>
                        </w:r>
                      </w:p>
                    </w:tc>
                  </w:tr>
                </w:tbl>
                <w:p w:rsidR="00577C19" w:rsidRDefault="00577C19">
                  <w:pPr>
                    <w:shd w:val="clear" w:color="auto" w:fill="FFFFFF"/>
                    <w:rPr>
                      <w:b/>
                    </w:rPr>
                  </w:pPr>
                </w:p>
              </w:txbxContent>
            </v:textbox>
          </v:shape>
        </w:pict>
      </w:r>
    </w:p>
    <w:p w:rsidR="00EB04BC" w:rsidRPr="0018189C" w:rsidRDefault="00A057D1">
      <w:pPr>
        <w:pStyle w:val="unheading1"/>
        <w:outlineLvl w:val="0"/>
      </w:pPr>
      <w:bookmarkStart w:id="463" w:name="_Toc164364574"/>
      <w:r>
        <w:t>Provider</w:t>
      </w:r>
      <w:r w:rsidR="00EB04BC" w:rsidRPr="0018189C">
        <w:t>:</w:t>
      </w:r>
      <w:bookmarkEnd w:id="463"/>
    </w:p>
    <w:p w:rsidR="00EB04BC" w:rsidRPr="0018189C" w:rsidRDefault="007C0763">
      <w:pPr>
        <w:pStyle w:val="Title"/>
        <w:jc w:val="left"/>
      </w:pPr>
      <w:bookmarkStart w:id="464" w:name="_Toc516302257"/>
      <w:bookmarkStart w:id="465" w:name="_Toc516302487"/>
      <w:bookmarkStart w:id="466" w:name="_Toc516302528"/>
      <w:bookmarkStart w:id="467" w:name="_Toc516367183"/>
      <w:bookmarkStart w:id="468" w:name="_Toc529680107"/>
      <w:bookmarkStart w:id="469" w:name="_Toc532883383"/>
      <w:bookmarkStart w:id="470" w:name="_Toc532883422"/>
      <w:bookmarkStart w:id="471" w:name="_Toc533583230"/>
      <w:bookmarkStart w:id="472" w:name="_Toc533583754"/>
      <w:bookmarkStart w:id="473" w:name="_Toc536327942"/>
      <w:bookmarkStart w:id="474" w:name="_Toc536328088"/>
      <w:bookmarkStart w:id="475" w:name="_Toc536329772"/>
      <w:bookmarkStart w:id="476" w:name="_Toc536438914"/>
      <w:bookmarkStart w:id="477" w:name="_Toc6217485"/>
      <w:bookmarkStart w:id="478" w:name="_Toc6220894"/>
      <w:bookmarkStart w:id="479" w:name="_Toc6224304"/>
      <w:bookmarkStart w:id="480" w:name="_Toc6224683"/>
      <w:bookmarkStart w:id="481" w:name="_Toc6372979"/>
      <w:bookmarkStart w:id="482" w:name="_Toc6800569"/>
      <w:bookmarkStart w:id="483" w:name="_Toc6800593"/>
      <w:bookmarkStart w:id="484" w:name="_Toc6899642"/>
      <w:bookmarkStart w:id="485" w:name="_Toc12428800"/>
      <w:bookmarkStart w:id="486" w:name="_Toc13490852"/>
      <w:bookmarkStart w:id="487" w:name="_Toc13493047"/>
      <w:bookmarkStart w:id="488" w:name="_Toc16341954"/>
      <w:bookmarkStart w:id="489" w:name="_Toc19092684"/>
      <w:bookmarkStart w:id="490" w:name="_Toc20738860"/>
      <w:bookmarkStart w:id="491" w:name="_Toc21488501"/>
      <w:bookmarkStart w:id="492" w:name="_Toc30225842"/>
      <w:bookmarkStart w:id="493" w:name="_Toc30233899"/>
      <w:bookmarkStart w:id="494" w:name="_Toc30563450"/>
      <w:bookmarkStart w:id="495" w:name="_Toc31423013"/>
      <w:bookmarkStart w:id="496" w:name="_Toc31449313"/>
      <w:bookmarkStart w:id="497" w:name="_Toc119199117"/>
      <w:bookmarkStart w:id="498" w:name="_Toc119383373"/>
      <w:bookmarkStart w:id="499" w:name="_Toc119468767"/>
      <w:bookmarkStart w:id="500" w:name="_Toc126481185"/>
      <w:bookmarkStart w:id="501" w:name="_Toc164361284"/>
      <w:bookmarkStart w:id="502" w:name="_Toc164363978"/>
      <w:bookmarkStart w:id="503" w:name="_Toc164364025"/>
      <w:bookmarkStart w:id="504" w:name="_Toc164364575"/>
      <w:bookmarkStart w:id="505" w:name="_Toc164364623"/>
      <w:bookmarkStart w:id="506" w:name="_Toc164364684"/>
      <w:bookmarkStart w:id="507" w:name="_Toc164364746"/>
      <w:bookmarkStart w:id="508" w:name="_Toc164364808"/>
      <w:bookmarkStart w:id="509" w:name="_Toc164364870"/>
      <w:bookmarkStart w:id="510" w:name="_Toc164364982"/>
      <w:bookmarkStart w:id="511" w:name="_Toc164365053"/>
      <w:bookmarkStart w:id="512" w:name="_Toc164421664"/>
      <w:bookmarkStart w:id="513" w:name="_Toc164533252"/>
      <w:bookmarkStart w:id="514" w:name="_Toc164533355"/>
      <w:bookmarkStart w:id="515" w:name="_Toc164863347"/>
      <w:bookmarkStart w:id="516" w:name="_Toc165476439"/>
      <w:bookmarkStart w:id="517" w:name="_Toc166427574"/>
      <w:bookmarkStart w:id="518" w:name="_Toc166500037"/>
      <w:bookmarkStart w:id="519" w:name="_Toc166500232"/>
      <w:bookmarkStart w:id="520" w:name="_Toc166500466"/>
      <w:bookmarkStart w:id="521" w:name="_Toc166576091"/>
      <w:bookmarkStart w:id="522" w:name="_Toc167550454"/>
      <w:bookmarkStart w:id="523" w:name="_Toc167640767"/>
      <w:bookmarkStart w:id="524" w:name="_Toc167640892"/>
      <w:r w:rsidRPr="007C0763">
        <w:rPr>
          <w:noProof/>
          <w:sz w:val="20"/>
        </w:rPr>
        <w:pict>
          <v:shape id="Text Box 5" o:spid="_x0000_s1029" type="#_x0000_t202" style="position:absolute;margin-left:.45pt;margin-top:1.8pt;width:165.6pt;height:55.0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N/hgIAABc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" o:allowincell="f" stroked="f">
            <v:textbox>
              <w:txbxContent>
                <w:p w:rsidR="00577C19" w:rsidRDefault="00577C19">
                  <w:pPr>
                    <w:rPr>
                      <w:rFonts w:ascii="Courier New" w:hAnsi="Courier New"/>
                    </w:rPr>
                  </w:pPr>
                  <w:r>
                    <w:rPr>
                      <w:rFonts w:ascii="Courier New" w:hAnsi="Courier New"/>
                    </w:rPr>
                    <w:t>Sunrise Printing</w:t>
                  </w:r>
                </w:p>
                <w:p w:rsidR="00577C19" w:rsidRDefault="00577C19">
                  <w:pPr>
                    <w:rPr>
                      <w:rFonts w:ascii="Courier New" w:hAnsi="Courier New"/>
                    </w:rPr>
                  </w:pPr>
                  <w:r>
                    <w:rPr>
                      <w:rFonts w:ascii="Courier New" w:hAnsi="Courier New"/>
                    </w:rPr>
                    <w:t>444 South Main Street</w:t>
                  </w:r>
                </w:p>
                <w:p w:rsidR="00577C19" w:rsidRDefault="00577C19">
                  <w:r>
                    <w:rPr>
                      <w:rFonts w:ascii="Courier New" w:hAnsi="Courier New"/>
                    </w:rPr>
                    <w:t>Albany, NY  12205</w:t>
                  </w:r>
                </w:p>
              </w:txbxContent>
            </v:textbox>
          </v:shape>
        </w:pict>
      </w:r>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EB04BC" w:rsidRPr="0018189C" w:rsidRDefault="00EB04BC">
      <w:pPr>
        <w:pStyle w:val="Title"/>
        <w:tabs>
          <w:tab w:val="left" w:pos="2625"/>
        </w:tabs>
        <w:jc w:val="left"/>
        <w:rPr>
          <w:sz w:val="18"/>
        </w:rPr>
      </w:pPr>
    </w:p>
    <w:p w:rsidR="00EB04BC" w:rsidRPr="0018189C" w:rsidRDefault="00EB04BC">
      <w:pPr>
        <w:pStyle w:val="unheading1"/>
        <w:outlineLvl w:val="0"/>
      </w:pPr>
      <w:bookmarkStart w:id="525" w:name="_Toc164364576"/>
      <w:r w:rsidRPr="0018189C">
        <w:t>Ship To:</w:t>
      </w:r>
      <w:bookmarkEnd w:id="525"/>
      <w:r w:rsidRPr="0018189C">
        <w:tab/>
      </w:r>
    </w:p>
    <w:p w:rsidR="00EB04BC" w:rsidRPr="0018189C" w:rsidRDefault="007C0763">
      <w:pPr>
        <w:pStyle w:val="Title"/>
        <w:tabs>
          <w:tab w:val="left" w:pos="2625"/>
        </w:tabs>
        <w:jc w:val="left"/>
      </w:pPr>
      <w:bookmarkStart w:id="526" w:name="_Toc516302259"/>
      <w:bookmarkStart w:id="527" w:name="_Toc516302488"/>
      <w:bookmarkStart w:id="528" w:name="_Toc516302529"/>
      <w:bookmarkStart w:id="529" w:name="_Toc516367184"/>
      <w:bookmarkStart w:id="530" w:name="_Toc529680108"/>
      <w:bookmarkStart w:id="531" w:name="_Toc532883384"/>
      <w:bookmarkStart w:id="532" w:name="_Toc532883423"/>
      <w:bookmarkStart w:id="533" w:name="_Toc533583231"/>
      <w:bookmarkStart w:id="534" w:name="_Toc533583755"/>
      <w:bookmarkStart w:id="535" w:name="_Toc536327943"/>
      <w:bookmarkStart w:id="536" w:name="_Toc536328089"/>
      <w:bookmarkStart w:id="537" w:name="_Toc536329773"/>
      <w:bookmarkStart w:id="538" w:name="_Toc536438915"/>
      <w:bookmarkStart w:id="539" w:name="_Toc6217486"/>
      <w:bookmarkStart w:id="540" w:name="_Toc6220895"/>
      <w:bookmarkStart w:id="541" w:name="_Toc6224305"/>
      <w:bookmarkStart w:id="542" w:name="_Toc6224684"/>
      <w:bookmarkStart w:id="543" w:name="_Toc6372980"/>
      <w:bookmarkStart w:id="544" w:name="_Toc6800570"/>
      <w:bookmarkStart w:id="545" w:name="_Toc6800594"/>
      <w:bookmarkStart w:id="546" w:name="_Toc6899643"/>
      <w:bookmarkStart w:id="547" w:name="_Toc12428801"/>
      <w:bookmarkStart w:id="548" w:name="_Toc13490853"/>
      <w:bookmarkStart w:id="549" w:name="_Toc13493048"/>
      <w:bookmarkStart w:id="550" w:name="_Toc16341955"/>
      <w:bookmarkStart w:id="551" w:name="_Toc19092685"/>
      <w:bookmarkStart w:id="552" w:name="_Toc20738861"/>
      <w:bookmarkStart w:id="553" w:name="_Toc21488502"/>
      <w:bookmarkStart w:id="554" w:name="_Toc30225843"/>
      <w:bookmarkStart w:id="555" w:name="_Toc30233900"/>
      <w:bookmarkStart w:id="556" w:name="_Toc30563451"/>
      <w:bookmarkStart w:id="557" w:name="_Toc31423014"/>
      <w:bookmarkStart w:id="558" w:name="_Toc31449314"/>
      <w:bookmarkStart w:id="559" w:name="_Toc119199118"/>
      <w:bookmarkStart w:id="560" w:name="_Toc119383374"/>
      <w:bookmarkStart w:id="561" w:name="_Toc119468768"/>
      <w:bookmarkStart w:id="562" w:name="_Toc126481186"/>
      <w:bookmarkStart w:id="563" w:name="_Toc164361285"/>
      <w:bookmarkStart w:id="564" w:name="_Toc164363979"/>
      <w:bookmarkStart w:id="565" w:name="_Toc164364026"/>
      <w:bookmarkStart w:id="566" w:name="_Toc164364577"/>
      <w:bookmarkStart w:id="567" w:name="_Toc164364624"/>
      <w:bookmarkStart w:id="568" w:name="_Toc164364685"/>
      <w:bookmarkStart w:id="569" w:name="_Toc164364747"/>
      <w:bookmarkStart w:id="570" w:name="_Toc164364809"/>
      <w:bookmarkStart w:id="571" w:name="_Toc164364871"/>
      <w:bookmarkStart w:id="572" w:name="_Toc164364983"/>
      <w:bookmarkStart w:id="573" w:name="_Toc164365054"/>
      <w:bookmarkStart w:id="574" w:name="_Toc164421665"/>
      <w:bookmarkStart w:id="575" w:name="_Toc164533253"/>
      <w:bookmarkStart w:id="576" w:name="_Toc164533356"/>
      <w:bookmarkStart w:id="577" w:name="_Toc164863348"/>
      <w:bookmarkStart w:id="578" w:name="_Toc165476440"/>
      <w:bookmarkStart w:id="579" w:name="_Toc166427575"/>
      <w:bookmarkStart w:id="580" w:name="_Toc166500038"/>
      <w:bookmarkStart w:id="581" w:name="_Toc166500233"/>
      <w:bookmarkStart w:id="582" w:name="_Toc166500467"/>
      <w:bookmarkStart w:id="583" w:name="_Toc166576092"/>
      <w:bookmarkStart w:id="584" w:name="_Toc167550455"/>
      <w:bookmarkStart w:id="585" w:name="_Toc167640768"/>
      <w:bookmarkStart w:id="586" w:name="_Toc167640893"/>
      <w:r w:rsidRPr="007C0763">
        <w:rPr>
          <w:noProof/>
          <w:sz w:val="20"/>
        </w:rPr>
        <w:pict>
          <v:shape id="Text Box 6" o:spid="_x0000_s1030" type="#_x0000_t202" style="position:absolute;margin-left:.45pt;margin-top:.6pt;width:3in;height:6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" o:allowincell="f" stroked="f">
            <v:textbox>
              <w:txbxContent>
                <w:p w:rsidR="00577C19" w:rsidRDefault="00577C19">
                  <w:pPr>
                    <w:rPr>
                      <w:rFonts w:ascii="Courier New" w:hAnsi="Courier New"/>
                    </w:rPr>
                  </w:pPr>
                  <w:r>
                    <w:rPr>
                      <w:rFonts w:ascii="Courier New" w:hAnsi="Courier New"/>
                    </w:rPr>
                    <w:t>Phil Chavez</w:t>
                  </w:r>
                </w:p>
                <w:p w:rsidR="00577C19" w:rsidRDefault="00577C19">
                  <w:pPr>
                    <w:rPr>
                      <w:rFonts w:ascii="Courier New" w:hAnsi="Courier New"/>
                    </w:rPr>
                  </w:pPr>
                  <w:proofErr w:type="gramStart"/>
                  <w:r>
                    <w:rPr>
                      <w:rFonts w:ascii="Courier New" w:hAnsi="Courier New"/>
                    </w:rPr>
                    <w:t>c/o</w:t>
                  </w:r>
                  <w:proofErr w:type="gramEnd"/>
                  <w:r>
                    <w:rPr>
                      <w:rFonts w:ascii="Courier New" w:hAnsi="Courier New"/>
                    </w:rPr>
                    <w:t xml:space="preserve"> Reylon Division</w:t>
                  </w:r>
                </w:p>
                <w:p w:rsidR="00577C19" w:rsidRDefault="00577C19">
                  <w:pPr>
                    <w:pStyle w:val="Header"/>
                    <w:tabs>
                      <w:tab w:val="clear" w:pos="4320"/>
                      <w:tab w:val="clear" w:pos="8640"/>
                    </w:tabs>
                    <w:rPr>
                      <w:rFonts w:ascii="Courier New" w:hAnsi="Courier New"/>
                    </w:rPr>
                  </w:pPr>
                  <w:r>
                    <w:rPr>
                      <w:rFonts w:ascii="Courier New" w:hAnsi="Courier New"/>
                    </w:rPr>
                    <w:t>24 Madison Avenue</w:t>
                  </w:r>
                </w:p>
                <w:p w:rsidR="00577C19" w:rsidRDefault="00577C19">
                  <w:pPr>
                    <w:rPr>
                      <w:rFonts w:ascii="Courier New" w:hAnsi="Courier New"/>
                    </w:rPr>
                  </w:pPr>
                  <w:r>
                    <w:rPr>
                      <w:rFonts w:ascii="Courier New" w:hAnsi="Courier New"/>
                    </w:rPr>
                    <w:t>Suite 1</w:t>
                  </w:r>
                </w:p>
                <w:p w:rsidR="00577C19" w:rsidRDefault="00577C19">
                  <w:r>
                    <w:rPr>
                      <w:rFonts w:ascii="Courier New" w:hAnsi="Courier New"/>
                    </w:rPr>
                    <w:t>New York, NY  10022</w:t>
                  </w:r>
                </w:p>
              </w:txbxContent>
            </v:textbox>
          </v:shape>
        </w:pic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rsidR="00EB04BC" w:rsidRPr="0018189C" w:rsidRDefault="00EB04BC">
      <w:pPr>
        <w:pStyle w:val="Title"/>
        <w:tabs>
          <w:tab w:val="left" w:pos="2625"/>
        </w:tabs>
        <w:jc w:val="left"/>
      </w:pPr>
    </w:p>
    <w:p w:rsidR="00EB04BC" w:rsidRPr="0018189C" w:rsidRDefault="00EB04BC">
      <w:pPr>
        <w:ind w:firstLine="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4"/>
        <w:gridCol w:w="3384"/>
        <w:gridCol w:w="3600"/>
      </w:tblGrid>
      <w:tr w:rsidR="00EB04BC" w:rsidRPr="0018189C">
        <w:tc>
          <w:tcPr>
            <w:tcW w:w="3384"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Terms</w:t>
            </w:r>
          </w:p>
        </w:tc>
        <w:tc>
          <w:tcPr>
            <w:tcW w:w="3384" w:type="dxa"/>
            <w:shd w:val="clear" w:color="auto" w:fill="000000"/>
          </w:tcPr>
          <w:p w:rsidR="00EB04BC" w:rsidRPr="0018189C" w:rsidRDefault="00EB04BC">
            <w:pPr>
              <w:jc w:val="center"/>
              <w:rPr>
                <w:color w:val="FFFFFF"/>
                <w:sz w:val="24"/>
              </w:rPr>
            </w:pPr>
            <w:r w:rsidRPr="0018189C">
              <w:rPr>
                <w:color w:val="FFFFFF"/>
                <w:sz w:val="24"/>
              </w:rPr>
              <w:t>Shipping Method</w:t>
            </w:r>
          </w:p>
        </w:tc>
        <w:tc>
          <w:tcPr>
            <w:tcW w:w="3600" w:type="dxa"/>
            <w:shd w:val="clear" w:color="auto" w:fill="000000"/>
          </w:tcPr>
          <w:p w:rsidR="00EB04BC" w:rsidRPr="0018189C" w:rsidRDefault="00EB04BC">
            <w:pPr>
              <w:jc w:val="center"/>
              <w:rPr>
                <w:color w:val="FFFFFF"/>
                <w:sz w:val="24"/>
              </w:rPr>
            </w:pPr>
            <w:r w:rsidRPr="0018189C">
              <w:rPr>
                <w:color w:val="FFFFFF"/>
                <w:sz w:val="24"/>
              </w:rPr>
              <w:t>Due Date</w:t>
            </w:r>
          </w:p>
        </w:tc>
      </w:tr>
      <w:tr w:rsidR="00EB04BC" w:rsidRPr="0018189C">
        <w:tc>
          <w:tcPr>
            <w:tcW w:w="3384" w:type="dxa"/>
          </w:tcPr>
          <w:p w:rsidR="00EB04BC" w:rsidRPr="0018189C" w:rsidRDefault="00EB04BC">
            <w:pPr>
              <w:jc w:val="center"/>
              <w:rPr>
                <w:rFonts w:ascii="Courier New" w:hAnsi="Courier New"/>
                <w:sz w:val="24"/>
              </w:rPr>
            </w:pPr>
            <w:r w:rsidRPr="0018189C">
              <w:rPr>
                <w:rFonts w:ascii="Courier New" w:hAnsi="Courier New"/>
                <w:sz w:val="24"/>
              </w:rPr>
              <w:t>2% 10, Net 30</w:t>
            </w:r>
          </w:p>
        </w:tc>
        <w:tc>
          <w:tcPr>
            <w:tcW w:w="3384" w:type="dxa"/>
          </w:tcPr>
          <w:p w:rsidR="00EB04BC" w:rsidRPr="0018189C" w:rsidRDefault="00EB04BC">
            <w:pPr>
              <w:jc w:val="center"/>
              <w:rPr>
                <w:rFonts w:ascii="Courier New" w:hAnsi="Courier New"/>
                <w:sz w:val="24"/>
              </w:rPr>
            </w:pPr>
            <w:r w:rsidRPr="0018189C">
              <w:rPr>
                <w:rFonts w:ascii="Courier New" w:hAnsi="Courier New"/>
                <w:sz w:val="24"/>
              </w:rPr>
              <w:t>UPS</w:t>
            </w:r>
          </w:p>
        </w:tc>
        <w:tc>
          <w:tcPr>
            <w:tcW w:w="3600" w:type="dxa"/>
          </w:tcPr>
          <w:p w:rsidR="00EB04BC" w:rsidRPr="0018189C" w:rsidRDefault="00EB04BC">
            <w:pPr>
              <w:jc w:val="center"/>
              <w:rPr>
                <w:rFonts w:ascii="Courier New" w:hAnsi="Courier New"/>
                <w:sz w:val="24"/>
              </w:rPr>
            </w:pPr>
            <w:r w:rsidRPr="0018189C">
              <w:rPr>
                <w:rFonts w:ascii="Courier New" w:hAnsi="Courier New"/>
                <w:sz w:val="24"/>
              </w:rPr>
              <w:t>8/22/02</w:t>
            </w:r>
          </w:p>
        </w:tc>
      </w:tr>
    </w:tbl>
    <w:p w:rsidR="00EB04BC" w:rsidRPr="0018189C" w:rsidRDefault="00EB04BC">
      <w:pPr>
        <w:pStyle w:val="Header"/>
        <w:tabs>
          <w:tab w:val="clear" w:pos="4320"/>
          <w:tab w:val="clear" w:pos="8640"/>
        </w:tabs>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8"/>
        <w:gridCol w:w="1440"/>
        <w:gridCol w:w="810"/>
        <w:gridCol w:w="3330"/>
        <w:gridCol w:w="1350"/>
        <w:gridCol w:w="1170"/>
        <w:gridCol w:w="1440"/>
      </w:tblGrid>
      <w:tr w:rsidR="00EB04BC" w:rsidRPr="0018189C">
        <w:tc>
          <w:tcPr>
            <w:tcW w:w="828"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Item</w:t>
            </w:r>
          </w:p>
        </w:tc>
        <w:tc>
          <w:tcPr>
            <w:tcW w:w="144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Quantity</w:t>
            </w:r>
          </w:p>
        </w:tc>
        <w:tc>
          <w:tcPr>
            <w:tcW w:w="81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U / M</w:t>
            </w:r>
          </w:p>
        </w:tc>
        <w:tc>
          <w:tcPr>
            <w:tcW w:w="333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Description</w:t>
            </w:r>
          </w:p>
        </w:tc>
        <w:tc>
          <w:tcPr>
            <w:tcW w:w="135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Unit Price</w:t>
            </w:r>
          </w:p>
        </w:tc>
        <w:tc>
          <w:tcPr>
            <w:tcW w:w="1170" w:type="dxa"/>
            <w:shd w:val="clear" w:color="auto" w:fill="000000"/>
          </w:tcPr>
          <w:p w:rsidR="00EB04BC" w:rsidRPr="0018189C" w:rsidRDefault="00EB04BC">
            <w:pPr>
              <w:pStyle w:val="Header"/>
              <w:tabs>
                <w:tab w:val="clear" w:pos="4320"/>
                <w:tab w:val="clear" w:pos="8640"/>
              </w:tabs>
              <w:jc w:val="center"/>
              <w:rPr>
                <w:color w:val="FFFFFF"/>
                <w:sz w:val="24"/>
              </w:rPr>
            </w:pPr>
            <w:r w:rsidRPr="0018189C">
              <w:rPr>
                <w:color w:val="FFFFFF"/>
                <w:sz w:val="24"/>
              </w:rPr>
              <w:t>Disc %</w:t>
            </w:r>
          </w:p>
        </w:tc>
        <w:tc>
          <w:tcPr>
            <w:tcW w:w="1440" w:type="dxa"/>
            <w:shd w:val="clear" w:color="auto" w:fill="000000"/>
          </w:tcPr>
          <w:p w:rsidR="00EB04BC" w:rsidRPr="0018189C" w:rsidRDefault="00EB04BC">
            <w:pPr>
              <w:pStyle w:val="Header"/>
              <w:tabs>
                <w:tab w:val="clear" w:pos="4320"/>
                <w:tab w:val="clear" w:pos="8640"/>
              </w:tabs>
              <w:ind w:left="1440" w:hanging="1440"/>
              <w:jc w:val="center"/>
              <w:rPr>
                <w:color w:val="FFFFFF"/>
                <w:sz w:val="24"/>
              </w:rPr>
            </w:pPr>
            <w:r w:rsidRPr="0018189C">
              <w:rPr>
                <w:color w:val="FFFFFF"/>
                <w:sz w:val="24"/>
              </w:rPr>
              <w:t>Total</w:t>
            </w:r>
          </w:p>
        </w:tc>
      </w:tr>
      <w:tr w:rsidR="00EB04BC" w:rsidRPr="0018189C">
        <w:tc>
          <w:tcPr>
            <w:tcW w:w="828" w:type="dxa"/>
          </w:tcPr>
          <w:p w:rsidR="00EB04BC" w:rsidRPr="0018189C" w:rsidRDefault="00EB04BC">
            <w:pPr>
              <w:pStyle w:val="Header"/>
              <w:tabs>
                <w:tab w:val="clear" w:pos="4320"/>
                <w:tab w:val="clear" w:pos="8640"/>
              </w:tabs>
              <w:jc w:val="center"/>
              <w:rPr>
                <w:rFonts w:ascii="Courier New" w:hAnsi="Courier New"/>
                <w:sz w:val="24"/>
              </w:rPr>
            </w:pPr>
            <w:r w:rsidRPr="0018189C">
              <w:rPr>
                <w:rFonts w:ascii="Courier New" w:hAnsi="Courier New"/>
                <w:sz w:val="24"/>
              </w:rPr>
              <w:t>1</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1</w:t>
            </w:r>
          </w:p>
        </w:tc>
        <w:tc>
          <w:tcPr>
            <w:tcW w:w="81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500</w:t>
            </w:r>
          </w:p>
        </w:tc>
        <w:tc>
          <w:tcPr>
            <w:tcW w:w="3330" w:type="dxa"/>
          </w:tcPr>
          <w:p w:rsidR="00EB04BC" w:rsidRPr="0018189C" w:rsidRDefault="00EB04BC">
            <w:pPr>
              <w:pStyle w:val="Header"/>
              <w:tabs>
                <w:tab w:val="clear" w:pos="4320"/>
                <w:tab w:val="clear" w:pos="8640"/>
              </w:tabs>
              <w:rPr>
                <w:rFonts w:ascii="Courier New" w:hAnsi="Courier New"/>
                <w:sz w:val="24"/>
              </w:rPr>
            </w:pPr>
            <w:r w:rsidRPr="0018189C">
              <w:rPr>
                <w:rFonts w:ascii="Courier New" w:hAnsi="Courier New"/>
                <w:sz w:val="24"/>
              </w:rPr>
              <w:t>Business Cards–Phil Chavez</w:t>
            </w:r>
          </w:p>
        </w:tc>
        <w:tc>
          <w:tcPr>
            <w:tcW w:w="135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62.50</w:t>
            </w:r>
          </w:p>
        </w:tc>
        <w:tc>
          <w:tcPr>
            <w:tcW w:w="117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0</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62.50</w:t>
            </w:r>
          </w:p>
        </w:tc>
      </w:tr>
      <w:tr w:rsidR="00EB04BC" w:rsidRPr="0018189C">
        <w:tc>
          <w:tcPr>
            <w:tcW w:w="828" w:type="dxa"/>
          </w:tcPr>
          <w:p w:rsidR="00EB04BC" w:rsidRPr="0018189C" w:rsidRDefault="00EB04BC">
            <w:pPr>
              <w:pStyle w:val="Header"/>
              <w:tabs>
                <w:tab w:val="clear" w:pos="4320"/>
                <w:tab w:val="clear" w:pos="8640"/>
              </w:tabs>
              <w:jc w:val="center"/>
              <w:rPr>
                <w:rFonts w:ascii="Courier New" w:hAnsi="Courier New"/>
                <w:sz w:val="24"/>
              </w:rPr>
            </w:pPr>
            <w:r w:rsidRPr="0018189C">
              <w:rPr>
                <w:rFonts w:ascii="Courier New" w:hAnsi="Courier New"/>
                <w:sz w:val="24"/>
              </w:rPr>
              <w:t>2</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1</w:t>
            </w:r>
          </w:p>
        </w:tc>
        <w:tc>
          <w:tcPr>
            <w:tcW w:w="81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500</w:t>
            </w:r>
          </w:p>
        </w:tc>
        <w:tc>
          <w:tcPr>
            <w:tcW w:w="3330" w:type="dxa"/>
          </w:tcPr>
          <w:p w:rsidR="00EB04BC" w:rsidRPr="0018189C" w:rsidRDefault="00EB04BC">
            <w:pPr>
              <w:pStyle w:val="Header"/>
              <w:tabs>
                <w:tab w:val="clear" w:pos="4320"/>
                <w:tab w:val="clear" w:pos="8640"/>
              </w:tabs>
              <w:rPr>
                <w:rFonts w:ascii="Courier New" w:hAnsi="Courier New"/>
                <w:sz w:val="24"/>
              </w:rPr>
            </w:pPr>
            <w:r w:rsidRPr="0018189C">
              <w:rPr>
                <w:rFonts w:ascii="Courier New" w:hAnsi="Courier New"/>
                <w:sz w:val="24"/>
              </w:rPr>
              <w:t>Notepad-Phil Chavez</w:t>
            </w:r>
          </w:p>
        </w:tc>
        <w:tc>
          <w:tcPr>
            <w:tcW w:w="135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54.00</w:t>
            </w:r>
          </w:p>
        </w:tc>
        <w:tc>
          <w:tcPr>
            <w:tcW w:w="117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10</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48.60</w:t>
            </w:r>
          </w:p>
        </w:tc>
      </w:tr>
      <w:tr w:rsidR="00EB04BC" w:rsidRPr="0018189C">
        <w:tc>
          <w:tcPr>
            <w:tcW w:w="828" w:type="dxa"/>
          </w:tcPr>
          <w:p w:rsidR="00EB04BC" w:rsidRPr="0018189C" w:rsidRDefault="00EB04BC">
            <w:pPr>
              <w:pStyle w:val="Header"/>
              <w:tabs>
                <w:tab w:val="clear" w:pos="4320"/>
                <w:tab w:val="clear" w:pos="8640"/>
              </w:tabs>
              <w:jc w:val="center"/>
              <w:rPr>
                <w:rFonts w:ascii="Courier New" w:hAnsi="Courier New"/>
                <w:sz w:val="24"/>
              </w:rPr>
            </w:pPr>
            <w:r w:rsidRPr="0018189C">
              <w:rPr>
                <w:rFonts w:ascii="Courier New" w:hAnsi="Courier New"/>
                <w:sz w:val="24"/>
              </w:rPr>
              <w:t>3</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250</w:t>
            </w:r>
          </w:p>
        </w:tc>
        <w:tc>
          <w:tcPr>
            <w:tcW w:w="81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1</w:t>
            </w:r>
          </w:p>
        </w:tc>
        <w:tc>
          <w:tcPr>
            <w:tcW w:w="3330" w:type="dxa"/>
          </w:tcPr>
          <w:p w:rsidR="00EB04BC" w:rsidRPr="0018189C" w:rsidRDefault="00EB04BC">
            <w:pPr>
              <w:pStyle w:val="Header"/>
              <w:tabs>
                <w:tab w:val="clear" w:pos="4320"/>
                <w:tab w:val="clear" w:pos="8640"/>
              </w:tabs>
              <w:rPr>
                <w:rFonts w:ascii="Courier New" w:hAnsi="Courier New"/>
                <w:sz w:val="24"/>
              </w:rPr>
            </w:pPr>
            <w:r w:rsidRPr="0018189C">
              <w:rPr>
                <w:rFonts w:ascii="Courier New" w:hAnsi="Courier New"/>
                <w:sz w:val="24"/>
              </w:rPr>
              <w:t>Reylon Mailer</w:t>
            </w:r>
          </w:p>
        </w:tc>
        <w:tc>
          <w:tcPr>
            <w:tcW w:w="135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3.04</w:t>
            </w:r>
          </w:p>
        </w:tc>
        <w:tc>
          <w:tcPr>
            <w:tcW w:w="117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0</w:t>
            </w:r>
          </w:p>
        </w:tc>
        <w:tc>
          <w:tcPr>
            <w:tcW w:w="1440" w:type="dxa"/>
          </w:tcPr>
          <w:p w:rsidR="00EB04BC" w:rsidRPr="0018189C" w:rsidRDefault="00EB04BC">
            <w:pPr>
              <w:pStyle w:val="Header"/>
              <w:tabs>
                <w:tab w:val="clear" w:pos="4320"/>
                <w:tab w:val="clear" w:pos="8640"/>
              </w:tabs>
              <w:jc w:val="right"/>
              <w:rPr>
                <w:rFonts w:ascii="Courier New" w:hAnsi="Courier New"/>
                <w:sz w:val="24"/>
              </w:rPr>
            </w:pPr>
            <w:r w:rsidRPr="0018189C">
              <w:rPr>
                <w:rFonts w:ascii="Courier New" w:hAnsi="Courier New"/>
                <w:sz w:val="24"/>
              </w:rPr>
              <w:t>760.00</w:t>
            </w: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r w:rsidR="00EB04BC" w:rsidRPr="0018189C">
        <w:tc>
          <w:tcPr>
            <w:tcW w:w="828" w:type="dxa"/>
          </w:tcPr>
          <w:p w:rsidR="00EB04BC" w:rsidRPr="0018189C" w:rsidRDefault="00EB04BC">
            <w:pPr>
              <w:pStyle w:val="Header"/>
              <w:tabs>
                <w:tab w:val="clear" w:pos="4320"/>
                <w:tab w:val="clear" w:pos="8640"/>
              </w:tabs>
              <w:jc w:val="center"/>
              <w:rPr>
                <w:sz w:val="24"/>
              </w:rPr>
            </w:pPr>
          </w:p>
        </w:tc>
        <w:tc>
          <w:tcPr>
            <w:tcW w:w="1440" w:type="dxa"/>
          </w:tcPr>
          <w:p w:rsidR="00EB04BC" w:rsidRPr="0018189C" w:rsidRDefault="00EB04BC">
            <w:pPr>
              <w:pStyle w:val="Header"/>
              <w:tabs>
                <w:tab w:val="clear" w:pos="4320"/>
                <w:tab w:val="clear" w:pos="8640"/>
              </w:tabs>
              <w:jc w:val="right"/>
              <w:rPr>
                <w:sz w:val="24"/>
              </w:rPr>
            </w:pPr>
          </w:p>
        </w:tc>
        <w:tc>
          <w:tcPr>
            <w:tcW w:w="810" w:type="dxa"/>
          </w:tcPr>
          <w:p w:rsidR="00EB04BC" w:rsidRPr="0018189C" w:rsidRDefault="00EB04BC">
            <w:pPr>
              <w:pStyle w:val="Header"/>
              <w:tabs>
                <w:tab w:val="clear" w:pos="4320"/>
                <w:tab w:val="clear" w:pos="8640"/>
              </w:tabs>
              <w:jc w:val="center"/>
              <w:rPr>
                <w:sz w:val="24"/>
              </w:rPr>
            </w:pPr>
          </w:p>
        </w:tc>
        <w:tc>
          <w:tcPr>
            <w:tcW w:w="3330" w:type="dxa"/>
          </w:tcPr>
          <w:p w:rsidR="00EB04BC" w:rsidRPr="0018189C" w:rsidRDefault="00EB04BC">
            <w:pPr>
              <w:pStyle w:val="Header"/>
              <w:tabs>
                <w:tab w:val="clear" w:pos="4320"/>
                <w:tab w:val="clear" w:pos="8640"/>
              </w:tabs>
              <w:rPr>
                <w:sz w:val="24"/>
              </w:rPr>
            </w:pPr>
          </w:p>
        </w:tc>
        <w:tc>
          <w:tcPr>
            <w:tcW w:w="1350" w:type="dxa"/>
          </w:tcPr>
          <w:p w:rsidR="00EB04BC" w:rsidRPr="0018189C" w:rsidRDefault="00EB04BC">
            <w:pPr>
              <w:pStyle w:val="Header"/>
              <w:tabs>
                <w:tab w:val="clear" w:pos="4320"/>
                <w:tab w:val="clear" w:pos="8640"/>
              </w:tabs>
              <w:jc w:val="right"/>
              <w:rPr>
                <w:sz w:val="24"/>
              </w:rPr>
            </w:pPr>
          </w:p>
        </w:tc>
        <w:tc>
          <w:tcPr>
            <w:tcW w:w="1170" w:type="dxa"/>
          </w:tcPr>
          <w:p w:rsidR="00EB04BC" w:rsidRPr="0018189C" w:rsidRDefault="00EB04BC">
            <w:pPr>
              <w:pStyle w:val="Header"/>
              <w:tabs>
                <w:tab w:val="clear" w:pos="4320"/>
                <w:tab w:val="clear" w:pos="8640"/>
              </w:tabs>
              <w:jc w:val="right"/>
              <w:rPr>
                <w:sz w:val="24"/>
              </w:rPr>
            </w:pPr>
          </w:p>
        </w:tc>
        <w:tc>
          <w:tcPr>
            <w:tcW w:w="1440" w:type="dxa"/>
          </w:tcPr>
          <w:p w:rsidR="00EB04BC" w:rsidRPr="0018189C" w:rsidRDefault="00EB04BC">
            <w:pPr>
              <w:pStyle w:val="Header"/>
              <w:tabs>
                <w:tab w:val="clear" w:pos="4320"/>
                <w:tab w:val="clear" w:pos="8640"/>
              </w:tabs>
              <w:jc w:val="right"/>
              <w:rPr>
                <w:sz w:val="24"/>
              </w:rPr>
            </w:pPr>
          </w:p>
        </w:tc>
      </w:tr>
    </w:tbl>
    <w:p w:rsidR="00EB04BC" w:rsidRPr="0018189C" w:rsidRDefault="007C0763">
      <w:pPr>
        <w:pStyle w:val="Header"/>
        <w:tabs>
          <w:tab w:val="clear" w:pos="4320"/>
          <w:tab w:val="clear" w:pos="8640"/>
        </w:tabs>
      </w:pPr>
      <w:r>
        <w:rPr>
          <w:noProof/>
        </w:rPr>
        <w:pict>
          <v:shape id="Text Box 3" o:spid="_x0000_s1031" type="#_x0000_t202" style="position:absolute;margin-left:252.45pt;margin-top:8.95pt;width:261pt;height:108pt;z-index:251655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" o:allowincell="f" stroked="f">
            <v:textbox>
              <w:txbxContent>
                <w:tbl>
                  <w:tblPr>
                    <w:tblW w:w="0" w:type="auto"/>
                    <w:tblLayout w:type="fixed"/>
                    <w:tblLook w:val="0000"/>
                  </w:tblPr>
                  <w:tblGrid>
                    <w:gridCol w:w="2358"/>
                    <w:gridCol w:w="2790"/>
                  </w:tblGrid>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TOTAL:</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871.10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DISCOUNT:</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.00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TAX:</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.00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SHIPPING:</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12.00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OTHER:</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.00</w:t>
                        </w:r>
                      </w:p>
                    </w:tc>
                  </w:tr>
                  <w:tr w:rsidR="00577C19">
                    <w:tc>
                      <w:tcPr>
                        <w:tcW w:w="2358" w:type="dxa"/>
                        <w:tcBorders>
                          <w:top w:val="single" w:sz="18" w:space="0" w:color="FFFFFF"/>
                          <w:bottom w:val="single" w:sz="18" w:space="0" w:color="FFFFFF"/>
                          <w:right w:val="single" w:sz="2" w:space="0" w:color="auto"/>
                        </w:tcBorders>
                        <w:shd w:val="clear" w:color="auto" w:fill="000000"/>
                      </w:tcPr>
                      <w:p w:rsidR="00577C19" w:rsidRDefault="00577C19">
                        <w:pPr>
                          <w:jc w:val="right"/>
                          <w:rPr>
                            <w:color w:val="FFFFFF"/>
                            <w:sz w:val="24"/>
                          </w:rPr>
                        </w:pPr>
                        <w:r>
                          <w:rPr>
                            <w:color w:val="FFFFFF"/>
                            <w:sz w:val="24"/>
                          </w:rPr>
                          <w:t>ORDER TOTAL:</w:t>
                        </w:r>
                      </w:p>
                    </w:tc>
                    <w:tc>
                      <w:tcPr>
                        <w:tcW w:w="2790" w:type="dxa"/>
                        <w:tcBorders>
                          <w:top w:val="single" w:sz="2" w:space="0" w:color="auto"/>
                          <w:left w:val="single" w:sz="2" w:space="0" w:color="auto"/>
                          <w:bottom w:val="single" w:sz="2" w:space="0" w:color="auto"/>
                          <w:right w:val="single" w:sz="2" w:space="0" w:color="auto"/>
                        </w:tcBorders>
                        <w:shd w:val="clear" w:color="auto" w:fill="FFFFFF"/>
                      </w:tcPr>
                      <w:p w:rsidR="00577C19" w:rsidRDefault="00577C19">
                        <w:pPr>
                          <w:shd w:val="clear" w:color="auto" w:fill="FFFFFF"/>
                          <w:jc w:val="right"/>
                          <w:rPr>
                            <w:rFonts w:ascii="Courier New" w:hAnsi="Courier New"/>
                          </w:rPr>
                        </w:pPr>
                        <w:r>
                          <w:rPr>
                            <w:rFonts w:ascii="Courier New" w:hAnsi="Courier New"/>
                          </w:rPr>
                          <w:t>883.10</w:t>
                        </w:r>
                      </w:p>
                    </w:tc>
                  </w:tr>
                </w:tbl>
                <w:p w:rsidR="00577C19" w:rsidRDefault="00577C19">
                  <w:pPr>
                    <w:shd w:val="clear" w:color="auto" w:fill="FFFFFF"/>
                    <w:rPr>
                      <w:b/>
                    </w:rPr>
                  </w:pPr>
                </w:p>
              </w:txbxContent>
            </v:textbox>
          </v:shape>
        </w:pict>
      </w:r>
    </w:p>
    <w:p w:rsidR="00EB04BC" w:rsidRPr="0018189C" w:rsidRDefault="00EB04BC">
      <w:pPr>
        <w:pStyle w:val="Header"/>
        <w:tabs>
          <w:tab w:val="clear" w:pos="4320"/>
          <w:tab w:val="clear" w:pos="8640"/>
        </w:tabs>
        <w:outlineLvl w:val="0"/>
      </w:pPr>
      <w:bookmarkStart w:id="587" w:name="_Toc164364578"/>
      <w:r w:rsidRPr="0018189C">
        <w:rPr>
          <w:b/>
        </w:rPr>
        <w:t>Please state our PO number on all invoices.</w:t>
      </w:r>
      <w:bookmarkEnd w:id="587"/>
    </w:p>
    <w:p w:rsidR="00EB04BC" w:rsidRPr="0018189C" w:rsidRDefault="00EB04BC">
      <w:pPr>
        <w:pStyle w:val="Header"/>
        <w:tabs>
          <w:tab w:val="clear" w:pos="4320"/>
          <w:tab w:val="clear" w:pos="8640"/>
        </w:tabs>
      </w:pPr>
    </w:p>
    <w:p w:rsidR="00EB04BC" w:rsidRPr="0018189C" w:rsidRDefault="007C0763">
      <w:pPr>
        <w:pStyle w:val="Header"/>
        <w:tabs>
          <w:tab w:val="clear" w:pos="4320"/>
          <w:tab w:val="clear" w:pos="8640"/>
        </w:tabs>
      </w:pPr>
      <w:r>
        <w:rPr>
          <w:noProof/>
        </w:rPr>
        <w:pict>
          <v:shape id="Text Box 4" o:spid="_x0000_s1032" type="#_x0000_t202" style="position:absolute;margin-left:.45pt;margin-top:10.45pt;width:225pt;height:63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" o:allowincell="f">
            <v:textbox>
              <w:txbxContent>
                <w:p w:rsidR="00577C19" w:rsidRDefault="00577C19">
                  <w:pPr>
                    <w:numPr>
                      <w:ilvl w:val="0"/>
                      <w:numId w:val="2"/>
                    </w:numPr>
                    <w:rPr>
                      <w:sz w:val="16"/>
                    </w:rPr>
                  </w:pPr>
                  <w:r>
                    <w:rPr>
                      <w:sz w:val="16"/>
                    </w:rPr>
                    <w:t>Refer all inquiries to buyer.</w:t>
                  </w:r>
                </w:p>
                <w:p w:rsidR="00577C19" w:rsidRDefault="00577C19">
                  <w:pPr>
                    <w:numPr>
                      <w:ilvl w:val="0"/>
                      <w:numId w:val="2"/>
                    </w:numPr>
                    <w:rPr>
                      <w:sz w:val="16"/>
                    </w:rPr>
                  </w:pPr>
                  <w:r>
                    <w:rPr>
                      <w:sz w:val="16"/>
                    </w:rPr>
                    <w:t>We reserve the right to return all over shipments for credit at Vendor’s expense.</w:t>
                  </w:r>
                </w:p>
                <w:p w:rsidR="00577C19" w:rsidRDefault="00577C19">
                  <w:pPr>
                    <w:numPr>
                      <w:ilvl w:val="0"/>
                      <w:numId w:val="2"/>
                    </w:numPr>
                    <w:rPr>
                      <w:sz w:val="16"/>
                    </w:rPr>
                  </w:pPr>
                  <w:r>
                    <w:rPr>
                      <w:sz w:val="16"/>
                    </w:rPr>
                    <w:t>This order subject to Terms and Conditions on reverse side.</w:t>
                  </w:r>
                </w:p>
              </w:txbxContent>
            </v:textbox>
          </v:shape>
        </w:pict>
      </w:r>
    </w:p>
    <w:p w:rsidR="00442027" w:rsidRPr="0018189C" w:rsidRDefault="00442027" w:rsidP="00442027">
      <w:pPr>
        <w:pStyle w:val="Heading3"/>
      </w:pPr>
      <w:r>
        <w:br w:type="page"/>
      </w:r>
      <w:bookmarkStart w:id="588" w:name="_Toc411174946"/>
      <w:r>
        <w:lastRenderedPageBreak/>
        <w:t>PrintTalk Version of RFQ</w:t>
      </w:r>
      <w:bookmarkEnd w:id="588"/>
    </w:p>
    <w:p w:rsidR="00EB04BC" w:rsidRPr="001D7939" w:rsidRDefault="00EB04BC" w:rsidP="007A6A1B">
      <w:pPr>
        <w:pStyle w:val="Samplecode"/>
        <w:rPr>
          <w:color w:val="000000"/>
        </w:rPr>
      </w:pPr>
      <w:proofErr w:type="gramStart"/>
      <w:r w:rsidRPr="001D7939">
        <w:t>&lt;?</w:t>
      </w:r>
      <w:r w:rsidRPr="005F275D">
        <w:rPr>
          <w:rStyle w:val="XMLTag"/>
        </w:rPr>
        <w:t>xml</w:t>
      </w:r>
      <w:proofErr w:type="gramEnd"/>
      <w:r w:rsidRPr="001D7939">
        <w:t xml:space="preserve"> </w:t>
      </w:r>
      <w:r w:rsidRPr="007B0590">
        <w:rPr>
          <w:rStyle w:val="XMLAttrName"/>
        </w:rPr>
        <w:t>version</w:t>
      </w:r>
      <w:r w:rsidRPr="001D7939">
        <w:t>=</w:t>
      </w:r>
      <w:r w:rsidRPr="009B7CC6">
        <w:rPr>
          <w:rStyle w:val="XMLAttrValue"/>
        </w:rPr>
        <w:t>"1.0"</w:t>
      </w:r>
      <w:r w:rsidRPr="001D7939">
        <w:t xml:space="preserve"> </w:t>
      </w:r>
      <w:r w:rsidRPr="007B0590">
        <w:rPr>
          <w:rStyle w:val="XMLAttrName"/>
        </w:rPr>
        <w:t>encoding</w:t>
      </w:r>
      <w:r w:rsidRPr="001D7939">
        <w:t>=</w:t>
      </w:r>
      <w:r w:rsidRPr="009B7CC6">
        <w:rPr>
          <w:rStyle w:val="XMLAttrValue"/>
        </w:rPr>
        <w:t>"UTF-8"</w:t>
      </w:r>
      <w:r w:rsidRPr="001D7939">
        <w:t>?&gt;</w:t>
      </w:r>
    </w:p>
    <w:p w:rsidR="00EB04BC" w:rsidRPr="001D7939" w:rsidRDefault="00EB04BC" w:rsidP="007A6A1B">
      <w:pPr>
        <w:pStyle w:val="Samplecode"/>
        <w:rPr>
          <w:color w:val="000000"/>
        </w:rPr>
      </w:pPr>
      <w:r w:rsidRPr="001D7939">
        <w:rPr>
          <w:color w:val="0000FF"/>
        </w:rPr>
        <w:t>&lt;</w:t>
      </w:r>
      <w:r w:rsidRPr="007B0590">
        <w:rPr>
          <w:rStyle w:val="XMLTag"/>
        </w:rPr>
        <w:t>PrintTalk</w:t>
      </w:r>
      <w:r w:rsidRPr="001D7939">
        <w:rPr>
          <w:color w:val="FF0000"/>
        </w:rPr>
        <w:t xml:space="preserve"> </w:t>
      </w:r>
      <w:r w:rsidRPr="007B0590">
        <w:rPr>
          <w:rStyle w:val="XMLAttrName"/>
        </w:rPr>
        <w:t>xmlns:xsi</w:t>
      </w:r>
      <w:r w:rsidRPr="001D7939">
        <w:rPr>
          <w:color w:val="0000FF"/>
        </w:rPr>
        <w:t>=</w:t>
      </w:r>
      <w:r w:rsidRPr="009B7CC6">
        <w:rPr>
          <w:rStyle w:val="XMLAttrValue"/>
        </w:rPr>
        <w:t>"http://www.w3.org/2001/XMLSchema-instance"</w:t>
      </w:r>
      <w:r w:rsidRPr="001D7939">
        <w:rPr>
          <w:color w:val="FF0000"/>
        </w:rPr>
        <w:t xml:space="preserve"> </w:t>
      </w:r>
      <w:r w:rsidRPr="007B0590">
        <w:rPr>
          <w:rStyle w:val="XMLAttrName"/>
        </w:rPr>
        <w:t>xmlns</w:t>
      </w:r>
      <w:r w:rsidRPr="001D7939">
        <w:rPr>
          <w:color w:val="0000FF"/>
        </w:rPr>
        <w:t>=</w:t>
      </w:r>
      <w:r w:rsidRPr="009B7CC6">
        <w:rPr>
          <w:rStyle w:val="XMLAttrValue"/>
        </w:rPr>
        <w:t>"http://www.printtalk.org/schema"</w:t>
      </w:r>
      <w:r w:rsidRPr="001D7939">
        <w:rPr>
          <w:color w:val="FF0000"/>
        </w:rPr>
        <w:t xml:space="preserve"> </w:t>
      </w:r>
      <w:r w:rsidR="00A26994">
        <w:rPr>
          <w:color w:val="FF0000"/>
        </w:rPr>
        <w:br/>
      </w:r>
      <w:r w:rsidRPr="007B0590">
        <w:rPr>
          <w:rStyle w:val="XMLAttrName"/>
        </w:rPr>
        <w:t>xmlns:jdf</w:t>
      </w:r>
      <w:r w:rsidRPr="001D7939">
        <w:rPr>
          <w:color w:val="0000FF"/>
        </w:rPr>
        <w:t>=</w:t>
      </w:r>
      <w:r w:rsidRPr="009B7CC6">
        <w:rPr>
          <w:rStyle w:val="XMLAttrValue"/>
        </w:rPr>
        <w:t>"http://www.CIP4.org/JDFSchema_1_1"</w:t>
      </w:r>
      <w:r w:rsidRPr="001D7939">
        <w:rPr>
          <w:color w:val="FF0000"/>
        </w:rPr>
        <w:t xml:space="preserve"> </w:t>
      </w:r>
      <w:r w:rsidR="00A26994">
        <w:rPr>
          <w:color w:val="FF0000"/>
        </w:rPr>
        <w:br/>
      </w:r>
      <w:r w:rsidRPr="007B0590">
        <w:rPr>
          <w:rStyle w:val="XMLAttrName"/>
        </w:rPr>
        <w:t>xsi:schemaLocation</w:t>
      </w:r>
      <w:r w:rsidRPr="001D7939">
        <w:rPr>
          <w:color w:val="0000FF"/>
        </w:rPr>
        <w:t>=</w:t>
      </w:r>
      <w:r w:rsidRPr="009B7CC6">
        <w:rPr>
          <w:rStyle w:val="XMLAttrValue"/>
        </w:rPr>
        <w:t>"http://www.printtalk.org/schema PrintTalk_1_1.xsd"</w:t>
      </w:r>
      <w:r w:rsidRPr="001D7939">
        <w:rPr>
          <w:color w:val="FF0000"/>
        </w:rPr>
        <w:t xml:space="preserve"> </w:t>
      </w:r>
      <w:r w:rsidRPr="007B0590">
        <w:rPr>
          <w:rStyle w:val="XMLAttrName"/>
        </w:rPr>
        <w:t>version</w:t>
      </w:r>
      <w:r w:rsidRPr="001D7939">
        <w:rPr>
          <w:color w:val="0000FF"/>
        </w:rPr>
        <w:t>=</w:t>
      </w:r>
      <w:r w:rsidRPr="009B7CC6">
        <w:rPr>
          <w:rStyle w:val="XMLAttrValue"/>
        </w:rPr>
        <w:t>"1.1"</w:t>
      </w:r>
      <w:r w:rsidRPr="001D7939">
        <w:rPr>
          <w:color w:val="FF0000"/>
        </w:rPr>
        <w:t xml:space="preserve"> payloadID</w:t>
      </w:r>
      <w:r w:rsidRPr="001D7939">
        <w:rPr>
          <w:color w:val="0000FF"/>
        </w:rPr>
        <w:t>=</w:t>
      </w:r>
      <w:r w:rsidRPr="009B7CC6">
        <w:rPr>
          <w:rStyle w:val="XMLAttrValue"/>
        </w:rPr>
        <w:t>"107448"</w:t>
      </w:r>
      <w:r w:rsidRPr="001D7939">
        <w:rPr>
          <w:color w:val="FF0000"/>
        </w:rPr>
        <w:t xml:space="preserve"> </w:t>
      </w:r>
      <w:r w:rsidR="00A26994">
        <w:rPr>
          <w:color w:val="FF0000"/>
        </w:rPr>
        <w:br/>
      </w:r>
      <w:r w:rsidRPr="007B0590">
        <w:rPr>
          <w:rStyle w:val="XMLAttrName"/>
        </w:rPr>
        <w:t>timestamp</w:t>
      </w:r>
      <w:r w:rsidRPr="001D7939">
        <w:rPr>
          <w:color w:val="0000FF"/>
        </w:rPr>
        <w:t>=</w:t>
      </w:r>
      <w:r w:rsidRPr="009B7CC6">
        <w:rPr>
          <w:rStyle w:val="XMLAttrValue"/>
        </w:rPr>
        <w:t>"</w:t>
      </w:r>
      <w:r w:rsidR="00C80FB3" w:rsidRPr="009B7CC6">
        <w:rPr>
          <w:rStyle w:val="XMLAttrValue"/>
        </w:rPr>
        <w:t>2013</w:t>
      </w:r>
      <w:r w:rsidRPr="009B7CC6">
        <w:rPr>
          <w:rStyle w:val="XMLAttrValue"/>
        </w:rPr>
        <w:t>-07-10T22:39Z"</w:t>
      </w:r>
      <w:r w:rsidRPr="001D7939">
        <w:rPr>
          <w:color w:val="0000FF"/>
        </w:rPr>
        <w:t>&gt;</w:t>
      </w:r>
    </w:p>
    <w:p w:rsidR="00EB04BC" w:rsidRPr="001D7939" w:rsidRDefault="00EB04BC" w:rsidP="007A6A1B">
      <w:pPr>
        <w:pStyle w:val="Samplecode01"/>
        <w:rPr>
          <w:color w:val="000000"/>
        </w:rPr>
      </w:pPr>
      <w:r w:rsidRPr="001D7939">
        <w:rPr>
          <w:color w:val="0000FF"/>
        </w:rPr>
        <w:t>&lt;</w:t>
      </w:r>
      <w:r w:rsidRPr="005F275D">
        <w:rPr>
          <w:rStyle w:val="XMLTag"/>
        </w:rPr>
        <w:t>Header</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From</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"DNS"</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www.megacorp.com</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"ECompany.com"</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Mega Corp</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"DUNS"</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063887745</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From</w:t>
      </w:r>
      <w:r w:rsidRPr="001D7939">
        <w:rPr>
          <w:color w:val="0000FF"/>
        </w:rPr>
        <w:t>&gt;</w:t>
      </w:r>
    </w:p>
    <w:p w:rsidR="00EB04BC" w:rsidRPr="001D7939" w:rsidRDefault="00EB04BC" w:rsidP="007A6A1B">
      <w:pPr>
        <w:pStyle w:val="Samplecode02"/>
        <w:rPr>
          <w:color w:val="000000"/>
        </w:rPr>
      </w:pPr>
      <w:r w:rsidRPr="001D7939">
        <w:t>&lt;</w:t>
      </w:r>
      <w:r w:rsidRPr="005F275D">
        <w:rPr>
          <w:rStyle w:val="XMLTag"/>
        </w:rPr>
        <w:t>To</w:t>
      </w:r>
      <w:r w:rsidRPr="001D7939">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"ECompany.com"</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Sunrise Printing</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"DUNS"</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063589998</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To</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Sender</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FF0000"/>
        </w:rPr>
        <w:t xml:space="preserve"> </w:t>
      </w:r>
      <w:r w:rsidRPr="007B0590">
        <w:rPr>
          <w:rStyle w:val="XMLAttrName"/>
        </w:rPr>
        <w:t>domain</w:t>
      </w:r>
      <w:r w:rsidRPr="001D7939">
        <w:rPr>
          <w:color w:val="0000FF"/>
        </w:rPr>
        <w:t>=</w:t>
      </w:r>
      <w:r w:rsidRPr="009B7CC6">
        <w:rPr>
          <w:rStyle w:val="XMLAttrValue"/>
        </w:rPr>
        <w:t>"DNS"</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Identity</w:t>
      </w:r>
      <w:r w:rsidRPr="001D7939">
        <w:rPr>
          <w:color w:val="0000FF"/>
        </w:rPr>
        <w:t>&gt;</w:t>
      </w:r>
      <w:r w:rsidRPr="001D7939">
        <w:rPr>
          <w:color w:val="000000"/>
        </w:rPr>
        <w:t>PrintORama.com</w:t>
      </w:r>
      <w:r w:rsidRPr="001D7939">
        <w:rPr>
          <w:color w:val="0000FF"/>
        </w:rPr>
        <w:t>&lt;/</w:t>
      </w:r>
      <w:r w:rsidRPr="005F275D">
        <w:rPr>
          <w:rStyle w:val="XMLTag"/>
        </w:rPr>
        <w:t>Identity</w:t>
      </w:r>
      <w:r w:rsidRPr="001D7939">
        <w:rPr>
          <w:color w:val="0000FF"/>
        </w:rPr>
        <w:t>&gt;</w:t>
      </w:r>
    </w:p>
    <w:p w:rsidR="00EB04BC" w:rsidRPr="001D7939" w:rsidRDefault="00EB04BC" w:rsidP="007A6A1B">
      <w:pPr>
        <w:pStyle w:val="Samplecode04"/>
        <w:rPr>
          <w:color w:val="000000"/>
        </w:rPr>
      </w:pPr>
      <w:r w:rsidRPr="001D7939">
        <w:rPr>
          <w:color w:val="0000FF"/>
        </w:rPr>
        <w:t>&lt;</w:t>
      </w:r>
      <w:r w:rsidRPr="005F275D">
        <w:rPr>
          <w:rStyle w:val="XMLTag"/>
        </w:rPr>
        <w:t>SharedSecret</w:t>
      </w:r>
      <w:r w:rsidRPr="001D7939">
        <w:rPr>
          <w:color w:val="0000FF"/>
        </w:rPr>
        <w:t>&gt;</w:t>
      </w:r>
      <w:r w:rsidRPr="001D7939">
        <w:rPr>
          <w:color w:val="000000"/>
        </w:rPr>
        <w:t>firehose</w:t>
      </w:r>
      <w:r w:rsidRPr="001D7939">
        <w:rPr>
          <w:color w:val="0000FF"/>
        </w:rPr>
        <w:t>&lt;/</w:t>
      </w:r>
      <w:r w:rsidRPr="005F275D">
        <w:rPr>
          <w:rStyle w:val="XMLTag"/>
        </w:rPr>
        <w:t>SharedSecret</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Credential</w:t>
      </w:r>
      <w:r w:rsidRPr="001D7939">
        <w:rPr>
          <w:color w:val="0000FF"/>
        </w:rPr>
        <w:t>&gt;</w:t>
      </w:r>
    </w:p>
    <w:p w:rsidR="00EB04BC" w:rsidRPr="001D7939" w:rsidRDefault="00EB04BC" w:rsidP="007A6A1B">
      <w:pPr>
        <w:pStyle w:val="Samplecode03"/>
        <w:rPr>
          <w:color w:val="000000"/>
        </w:rPr>
      </w:pPr>
      <w:r w:rsidRPr="001D7939">
        <w:rPr>
          <w:color w:val="0000FF"/>
        </w:rPr>
        <w:t>&lt;</w:t>
      </w:r>
      <w:r w:rsidRPr="005F275D">
        <w:rPr>
          <w:rStyle w:val="XMLTag"/>
        </w:rPr>
        <w:t>UserAgent</w:t>
      </w:r>
      <w:r w:rsidRPr="001D7939">
        <w:rPr>
          <w:color w:val="0000FF"/>
        </w:rPr>
        <w:t>&gt;</w:t>
      </w:r>
      <w:r w:rsidRPr="001D7939">
        <w:rPr>
          <w:color w:val="000000"/>
        </w:rPr>
        <w:t>Print Buyer v.54.9</w:t>
      </w:r>
      <w:r w:rsidRPr="001D7939">
        <w:rPr>
          <w:color w:val="0000FF"/>
        </w:rPr>
        <w:t>&lt;/</w:t>
      </w:r>
      <w:r w:rsidRPr="005F275D">
        <w:rPr>
          <w:rStyle w:val="XMLTag"/>
        </w:rPr>
        <w:t>UserAgent</w:t>
      </w:r>
      <w:r w:rsidRPr="001D7939">
        <w:rPr>
          <w:color w:val="0000FF"/>
        </w:rPr>
        <w:t>&gt;</w:t>
      </w:r>
    </w:p>
    <w:p w:rsidR="00EB04BC" w:rsidRPr="001D7939" w:rsidRDefault="00EB04BC" w:rsidP="007A6A1B">
      <w:pPr>
        <w:pStyle w:val="Samplecode02"/>
        <w:rPr>
          <w:color w:val="000000"/>
        </w:rPr>
      </w:pPr>
      <w:r w:rsidRPr="001D7939">
        <w:rPr>
          <w:color w:val="0000FF"/>
        </w:rPr>
        <w:t>&lt;/</w:t>
      </w:r>
      <w:r w:rsidRPr="005F275D">
        <w:rPr>
          <w:rStyle w:val="XMLTag"/>
        </w:rPr>
        <w:t>Sender</w:t>
      </w:r>
      <w:r w:rsidRPr="001D7939">
        <w:rPr>
          <w:color w:val="0000FF"/>
        </w:rPr>
        <w:t>&gt;</w:t>
      </w:r>
    </w:p>
    <w:p w:rsidR="00EB04BC" w:rsidRPr="001D7939" w:rsidRDefault="00EB04BC" w:rsidP="007A6A1B">
      <w:pPr>
        <w:pStyle w:val="Samplecode01"/>
        <w:rPr>
          <w:color w:val="000000"/>
        </w:rPr>
      </w:pPr>
      <w:r w:rsidRPr="001D7939">
        <w:rPr>
          <w:color w:val="0000FF"/>
        </w:rPr>
        <w:t>&lt;/</w:t>
      </w:r>
      <w:r w:rsidRPr="005F275D">
        <w:rPr>
          <w:rStyle w:val="XMLTag"/>
        </w:rPr>
        <w:t>Header</w:t>
      </w:r>
      <w:r w:rsidRPr="001D7939">
        <w:rPr>
          <w:color w:val="0000FF"/>
        </w:rPr>
        <w:t>&gt;</w:t>
      </w:r>
    </w:p>
    <w:p w:rsidR="00EB04BC" w:rsidRPr="001D7939" w:rsidRDefault="00EB04BC" w:rsidP="007A6A1B">
      <w:pPr>
        <w:pStyle w:val="Samplecode01"/>
        <w:rPr>
          <w:color w:val="000000"/>
        </w:rPr>
      </w:pPr>
      <w:r w:rsidRPr="001D7939">
        <w:rPr>
          <w:color w:val="0000FF"/>
        </w:rPr>
        <w:t>&lt;</w:t>
      </w:r>
      <w:r w:rsidRPr="005F275D">
        <w:rPr>
          <w:rStyle w:val="XMLTag"/>
        </w:rPr>
        <w:t>Request</w:t>
      </w:r>
      <w:r w:rsidRPr="001D7939">
        <w:rPr>
          <w:color w:val="0000FF"/>
        </w:rPr>
        <w:t>&gt;</w:t>
      </w:r>
    </w:p>
    <w:p w:rsidR="00EB04BC" w:rsidRDefault="00EB04BC" w:rsidP="007A6A1B">
      <w:pPr>
        <w:pStyle w:val="Samplecode02"/>
        <w:rPr>
          <w:color w:val="0000FF"/>
        </w:rPr>
      </w:pPr>
      <w:r w:rsidRPr="001D7939">
        <w:rPr>
          <w:color w:val="0000FF"/>
        </w:rPr>
        <w:t>&lt;</w:t>
      </w:r>
      <w:r w:rsidRPr="005F275D">
        <w:rPr>
          <w:rStyle w:val="XMLTag"/>
        </w:rPr>
        <w:t>PurchaseOrder</w:t>
      </w:r>
      <w:r w:rsidRPr="001D7939">
        <w:t xml:space="preserve"> </w:t>
      </w:r>
      <w:r w:rsidRPr="007B0590">
        <w:rPr>
          <w:rStyle w:val="XMLAttrName"/>
        </w:rPr>
        <w:t>AgentID</w:t>
      </w:r>
      <w:r w:rsidRPr="001D7939">
        <w:rPr>
          <w:color w:val="0000FF"/>
        </w:rPr>
        <w:t>="</w:t>
      </w:r>
      <w:r w:rsidRPr="001D7939">
        <w:rPr>
          <w:color w:val="000000"/>
        </w:rPr>
        <w:t>Patb</w:t>
      </w:r>
      <w:r w:rsidRPr="001D7939">
        <w:rPr>
          <w:color w:val="0000FF"/>
        </w:rPr>
        <w:t>"</w:t>
      </w:r>
      <w:r w:rsidRPr="001D7939">
        <w:t xml:space="preserve"> </w:t>
      </w:r>
      <w:r w:rsidRPr="007B0590">
        <w:rPr>
          <w:rStyle w:val="XMLAttrName"/>
        </w:rPr>
        <w:t>AgentDisplayName</w:t>
      </w:r>
      <w:r w:rsidRPr="001D7939">
        <w:rPr>
          <w:color w:val="0000FF"/>
        </w:rPr>
        <w:t>="</w:t>
      </w:r>
      <w:r w:rsidRPr="001D7939">
        <w:rPr>
          <w:color w:val="000000"/>
        </w:rPr>
        <w:t>Pat Butler</w:t>
      </w:r>
      <w:r w:rsidRPr="001D7939">
        <w:rPr>
          <w:color w:val="0000FF"/>
        </w:rPr>
        <w:t>"</w:t>
      </w:r>
      <w:r w:rsidRPr="001D7939">
        <w:t xml:space="preserve"> </w:t>
      </w:r>
      <w:r w:rsidRPr="007B0590">
        <w:rPr>
          <w:rStyle w:val="XMLAttrName"/>
        </w:rPr>
        <w:t>RequestDate</w:t>
      </w:r>
      <w:r w:rsidRPr="001D7939">
        <w:rPr>
          <w:color w:val="0000FF"/>
        </w:rPr>
        <w:t>=</w:t>
      </w:r>
      <w:r w:rsidRPr="009B7CC6">
        <w:rPr>
          <w:rStyle w:val="XMLAttrValue"/>
        </w:rPr>
        <w:t>"</w:t>
      </w:r>
      <w:r w:rsidR="00C80FB3" w:rsidRPr="009B7CC6">
        <w:rPr>
          <w:rStyle w:val="XMLAttrValue"/>
        </w:rPr>
        <w:t>2013</w:t>
      </w:r>
      <w:r w:rsidRPr="009B7CC6">
        <w:rPr>
          <w:rStyle w:val="XMLAttrValue"/>
        </w:rPr>
        <w:t>-07-10T1000-0800"</w:t>
      </w:r>
      <w:r w:rsidRPr="001D7939">
        <w:t xml:space="preserve"> </w:t>
      </w:r>
      <w:r w:rsidRPr="007B0590">
        <w:rPr>
          <w:rStyle w:val="XMLAttrName"/>
        </w:rPr>
        <w:t>BusinessID</w:t>
      </w:r>
      <w:r w:rsidRPr="001D7939">
        <w:rPr>
          <w:color w:val="0000FF"/>
        </w:rPr>
        <w:t>=</w:t>
      </w:r>
      <w:r w:rsidRPr="009B7CC6">
        <w:rPr>
          <w:rStyle w:val="XMLAttrValue"/>
        </w:rPr>
        <w:t>"24022"</w:t>
      </w:r>
      <w:r w:rsidRPr="001D7939">
        <w:t xml:space="preserve"> </w:t>
      </w:r>
      <w:r w:rsidRPr="007B0590">
        <w:rPr>
          <w:rStyle w:val="XMLAttrName"/>
        </w:rPr>
        <w:t>Currency</w:t>
      </w:r>
      <w:r w:rsidRPr="001D7939">
        <w:rPr>
          <w:color w:val="0000FF"/>
        </w:rPr>
        <w:t>=</w:t>
      </w:r>
      <w:r w:rsidRPr="009B7CC6">
        <w:rPr>
          <w:rStyle w:val="XMLAttrValue"/>
        </w:rPr>
        <w:t>"USD"</w:t>
      </w:r>
      <w:r w:rsidRPr="001D7939">
        <w:t xml:space="preserve"> </w:t>
      </w:r>
      <w:r w:rsidRPr="007B0590">
        <w:rPr>
          <w:rStyle w:val="XMLAttrName"/>
        </w:rPr>
        <w:t>Expires</w:t>
      </w:r>
      <w:r w:rsidRPr="001D7939">
        <w:rPr>
          <w:color w:val="0000FF"/>
        </w:rPr>
        <w:t>=</w:t>
      </w:r>
      <w:r w:rsidRPr="009B7CC6">
        <w:rPr>
          <w:rStyle w:val="XMLAttrValue"/>
        </w:rPr>
        <w:t>"</w:t>
      </w:r>
      <w:r w:rsidR="00C80FB3" w:rsidRPr="009B7CC6">
        <w:rPr>
          <w:rStyle w:val="XMLAttrValue"/>
        </w:rPr>
        <w:t>2013</w:t>
      </w:r>
      <w:r w:rsidRPr="009B7CC6">
        <w:rPr>
          <w:rStyle w:val="XMLAttrValue"/>
        </w:rPr>
        <w:t>-08-10T1700-0800"</w:t>
      </w:r>
      <w:r w:rsidRPr="001D7939">
        <w:rPr>
          <w:color w:val="0000FF"/>
        </w:rPr>
        <w:t>&gt;</w:t>
      </w:r>
    </w:p>
    <w:p w:rsidR="00A652EA" w:rsidRDefault="00A652EA" w:rsidP="007A6A1B">
      <w:pPr>
        <w:pStyle w:val="Samplecode03"/>
        <w:rPr>
          <w:color w:val="0000FF"/>
        </w:rPr>
      </w:pPr>
      <w:r>
        <w:rPr>
          <w:color w:val="0000FF"/>
        </w:rPr>
        <w:t>&lt;</w:t>
      </w:r>
      <w:r w:rsidRPr="005F275D">
        <w:rPr>
          <w:rStyle w:val="XMLTag"/>
        </w:rPr>
        <w:t>Pricing</w:t>
      </w:r>
      <w:r>
        <w:rPr>
          <w:color w:val="0000FF"/>
        </w:rPr>
        <w:t>&gt;</w:t>
      </w:r>
    </w:p>
    <w:p w:rsidR="00A652EA" w:rsidRDefault="00A65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"DI1_1"</w:t>
      </w:r>
      <w:r w:rsidRPr="001D7939">
        <w:t xml:space="preserve"> </w:t>
      </w:r>
      <w:r w:rsidRPr="007B0590">
        <w:rPr>
          <w:rStyle w:val="XMLAttrName"/>
        </w:rPr>
        <w:t>DescriptiveName</w:t>
      </w:r>
      <w:r w:rsidRPr="001D7939">
        <w:rPr>
          <w:color w:val="0000FF"/>
        </w:rPr>
        <w:t>=</w:t>
      </w:r>
      <w:r w:rsidRPr="009B7CC6">
        <w:rPr>
          <w:rStyle w:val="XMLAttrValue"/>
        </w:rPr>
        <w:t>"Total</w:t>
      </w:r>
      <w:r w:rsidR="002902EA" w:rsidRPr="009B7CC6">
        <w:rPr>
          <w:rStyle w:val="XMLAttrValue"/>
        </w:rPr>
        <w:t>"</w:t>
      </w:r>
      <w:r w:rsidRPr="006C5AA6">
        <w:t xml:space="preserve"> </w:t>
      </w:r>
      <w:r w:rsidRPr="007B0590">
        <w:rPr>
          <w:rStyle w:val="XMLAttrName"/>
        </w:rPr>
        <w:t>Price</w:t>
      </w:r>
      <w:r w:rsidRPr="001D7939">
        <w:rPr>
          <w:color w:val="0000FF"/>
        </w:rPr>
        <w:t>="</w:t>
      </w:r>
      <w:r w:rsidRPr="00890E52">
        <w:rPr>
          <w:rStyle w:val="XMLAttrValue"/>
        </w:rPr>
        <w:t>62.50</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"DI1_2"</w:t>
      </w:r>
      <w:r w:rsidRPr="001D7939">
        <w:t xml:space="preserve"> </w:t>
      </w:r>
      <w:r w:rsidRPr="007B0590">
        <w:rPr>
          <w:rStyle w:val="XMLAttrName"/>
        </w:rPr>
        <w:t>DescriptiveName</w:t>
      </w:r>
      <w:r w:rsidRPr="001D7939">
        <w:rPr>
          <w:color w:val="0000FF"/>
        </w:rPr>
        <w:t>=</w:t>
      </w:r>
      <w:r w:rsidRPr="009B7CC6">
        <w:rPr>
          <w:rStyle w:val="XMLAttrValue"/>
        </w:rPr>
        <w:t>"Discount"</w:t>
      </w:r>
      <w:r w:rsidR="00424365" w:rsidRPr="007B0590">
        <w:rPr>
          <w:rStyle w:val="XMLAttrName"/>
        </w:rPr>
        <w:t>Unit</w:t>
      </w:r>
      <w:r w:rsidR="00424365">
        <w:t>=</w:t>
      </w:r>
      <w:r w:rsidR="00890E52" w:rsidRPr="001D7939">
        <w:rPr>
          <w:color w:val="0000FF"/>
        </w:rPr>
        <w:t>"</w:t>
      </w:r>
      <w:r w:rsidR="00424365" w:rsidRPr="009B7CC6">
        <w:rPr>
          <w:rStyle w:val="XMLAttrValue"/>
        </w:rPr>
        <w:t>Percent</w:t>
      </w:r>
      <w:r w:rsidR="00890E52" w:rsidRPr="001D7939">
        <w:rPr>
          <w:color w:val="0000FF"/>
        </w:rPr>
        <w:t>"</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DI2_1"</w:t>
      </w:r>
      <w:r w:rsidRPr="001D7939">
        <w:t xml:space="preserve"> </w:t>
      </w:r>
      <w:r w:rsidRPr="007B0590">
        <w:rPr>
          <w:rStyle w:val="XMLAttrName"/>
        </w:rPr>
        <w:t>DescriptiveName</w:t>
      </w:r>
      <w:r w:rsidRPr="001D7939">
        <w:rPr>
          <w:color w:val="0000FF"/>
        </w:rPr>
        <w:t>=</w:t>
      </w:r>
      <w:r w:rsidRPr="009B7CC6">
        <w:rPr>
          <w:rStyle w:val="XMLAttrValue"/>
        </w:rPr>
        <w:t>"Total"</w:t>
      </w:r>
      <w:r w:rsidRPr="006C5AA6">
        <w:t xml:space="preserve"> </w:t>
      </w:r>
      <w:r w:rsidRPr="007B0590">
        <w:rPr>
          <w:rStyle w:val="XMLAttrName"/>
        </w:rPr>
        <w:t>Price</w:t>
      </w:r>
      <w:r w:rsidRPr="001D7939">
        <w:rPr>
          <w:color w:val="0000FF"/>
        </w:rPr>
        <w:t>="</w:t>
      </w:r>
      <w:r w:rsidRPr="001D7939">
        <w:rPr>
          <w:color w:val="000000"/>
        </w:rPr>
        <w:t>54.00</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"DI2_2"</w:t>
      </w:r>
      <w:r w:rsidRPr="001D7939">
        <w:t xml:space="preserve"> </w:t>
      </w:r>
      <w:r w:rsidRPr="007B0590">
        <w:rPr>
          <w:rStyle w:val="XMLAttrName"/>
        </w:rPr>
        <w:t>DescriptiveName</w:t>
      </w:r>
      <w:r w:rsidRPr="001D7939">
        <w:rPr>
          <w:color w:val="0000FF"/>
        </w:rPr>
        <w:t>=</w:t>
      </w:r>
      <w:r w:rsidRPr="009B7CC6">
        <w:rPr>
          <w:rStyle w:val="XMLAttrValue"/>
        </w:rPr>
        <w:t>"Discount"</w:t>
      </w:r>
      <w:r w:rsidR="009B7CC6">
        <w:t xml:space="preserve"> </w:t>
      </w:r>
      <w:r w:rsidRPr="007B0590">
        <w:rPr>
          <w:rStyle w:val="XMLAttrName"/>
        </w:rPr>
        <w:t>Price</w:t>
      </w:r>
      <w:r w:rsidRPr="001D7939">
        <w:rPr>
          <w:color w:val="0000FF"/>
        </w:rPr>
        <w:t>=</w:t>
      </w:r>
      <w:r w:rsidRPr="009B7CC6">
        <w:rPr>
          <w:rStyle w:val="XMLAttrValue"/>
        </w:rPr>
        <w:t>"5.40"</w:t>
      </w:r>
      <w:r>
        <w:rPr>
          <w:color w:val="0000FF"/>
        </w:rPr>
        <w:t>/</w:t>
      </w:r>
      <w:r w:rsidRPr="001D7939">
        <w:rPr>
          <w:color w:val="0000FF"/>
        </w:rPr>
        <w:t>&gt;</w:t>
      </w:r>
    </w:p>
    <w:p w:rsidR="00DC74EF" w:rsidRDefault="00DC74EF"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"DI3_1"</w:t>
      </w:r>
      <w:r w:rsidRPr="001D7939">
        <w:t xml:space="preserve"> </w:t>
      </w:r>
      <w:r w:rsidRPr="007B0590">
        <w:rPr>
          <w:rStyle w:val="XMLAttrName"/>
        </w:rPr>
        <w:t>DescriptiveName</w:t>
      </w:r>
      <w:r w:rsidRPr="001D7939">
        <w:rPr>
          <w:color w:val="0000FF"/>
        </w:rPr>
        <w:t>=</w:t>
      </w:r>
      <w:r w:rsidRPr="009B7CC6">
        <w:rPr>
          <w:rStyle w:val="XMLAttrValue"/>
        </w:rPr>
        <w:t>"Total"</w:t>
      </w:r>
      <w:r w:rsidRPr="006C5AA6">
        <w:t xml:space="preserve"> </w:t>
      </w:r>
      <w:r w:rsidRPr="007B0590">
        <w:rPr>
          <w:rStyle w:val="XMLAttrName"/>
        </w:rPr>
        <w:t>Price</w:t>
      </w:r>
      <w:r w:rsidRPr="001D7939">
        <w:rPr>
          <w:color w:val="0000FF"/>
        </w:rPr>
        <w:t>=</w:t>
      </w:r>
      <w:r w:rsidRPr="009B7CC6">
        <w:rPr>
          <w:rStyle w:val="XMLAttrValue"/>
        </w:rPr>
        <w:t>"760.00"</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w:t>
      </w:r>
      <w:r w:rsidR="00DC74EF" w:rsidRPr="009B7CC6">
        <w:rPr>
          <w:rStyle w:val="XMLAttrValue"/>
        </w:rPr>
        <w:t>4</w:t>
      </w:r>
      <w:r w:rsidRPr="009B7CC6">
        <w:rPr>
          <w:rStyle w:val="XMLAttrValue"/>
        </w:rPr>
        <w:t>_1"</w:t>
      </w:r>
      <w:r w:rsidRPr="001D7939">
        <w:t xml:space="preserve"> </w:t>
      </w:r>
      <w:r w:rsidRPr="007B0590">
        <w:rPr>
          <w:rStyle w:val="XMLAttrName"/>
        </w:rPr>
        <w:t>DescriptiveName</w:t>
      </w:r>
      <w:r w:rsidRPr="001D7939">
        <w:rPr>
          <w:color w:val="0000FF"/>
        </w:rPr>
        <w:t>=</w:t>
      </w:r>
      <w:r w:rsidRPr="009B7CC6">
        <w:rPr>
          <w:rStyle w:val="XMLAttrValue"/>
        </w:rPr>
        <w:t>"Total"</w:t>
      </w:r>
      <w:r w:rsidRPr="006C5AA6">
        <w:t xml:space="preserve"> </w:t>
      </w:r>
      <w:r w:rsidRPr="007B0590">
        <w:rPr>
          <w:rStyle w:val="XMLAttrName"/>
        </w:rPr>
        <w:t>Price</w:t>
      </w:r>
      <w:r w:rsidRPr="001D7939">
        <w:rPr>
          <w:color w:val="0000FF"/>
        </w:rPr>
        <w:t>=</w:t>
      </w:r>
      <w:r w:rsidRPr="009B7CC6">
        <w:rPr>
          <w:rStyle w:val="XMLAttrValue"/>
        </w:rPr>
        <w:t>"871.10"</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w:t>
      </w:r>
      <w:r w:rsidR="00DC74EF" w:rsidRPr="009B7CC6">
        <w:rPr>
          <w:rStyle w:val="XMLAttrValue"/>
        </w:rPr>
        <w:t>4</w:t>
      </w:r>
      <w:r w:rsidRPr="009B7CC6">
        <w:rPr>
          <w:rStyle w:val="XMLAttrValue"/>
        </w:rPr>
        <w:t>_2"</w:t>
      </w:r>
      <w:r w:rsidRPr="001D7939">
        <w:t xml:space="preserve"> </w:t>
      </w:r>
      <w:r w:rsidRPr="007B0590">
        <w:rPr>
          <w:rStyle w:val="XMLAttrName"/>
        </w:rPr>
        <w:t>DescriptiveName</w:t>
      </w:r>
      <w:r w:rsidRPr="009B7CC6">
        <w:rPr>
          <w:rStyle w:val="XMLAttrValue"/>
        </w:rPr>
        <w:t>=" Shipping and Handling</w:t>
      </w:r>
      <w:r w:rsidRPr="001D7939">
        <w:rPr>
          <w:color w:val="0000FF"/>
        </w:rPr>
        <w:t>"</w:t>
      </w:r>
      <w:r w:rsidRPr="002902EA">
        <w:t xml:space="preserve"> </w:t>
      </w:r>
      <w:r w:rsidRPr="001D7939">
        <w:t>Price</w:t>
      </w:r>
      <w:r w:rsidRPr="001D7939">
        <w:rPr>
          <w:color w:val="0000FF"/>
        </w:rPr>
        <w:t>=</w:t>
      </w:r>
      <w:r w:rsidRPr="009B7CC6">
        <w:rPr>
          <w:rStyle w:val="XMLAttrValue"/>
        </w:rPr>
        <w:t>"12.00"</w:t>
      </w:r>
      <w:r w:rsidRPr="006C5AA6">
        <w:t xml:space="preserve"> </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w:t>
      </w:r>
      <w:r w:rsidR="00DC74EF" w:rsidRPr="009B7CC6">
        <w:rPr>
          <w:rStyle w:val="XMLAttrValue"/>
        </w:rPr>
        <w:t>4</w:t>
      </w:r>
      <w:r w:rsidRPr="009B7CC6">
        <w:rPr>
          <w:rStyle w:val="XMLAttrValue"/>
        </w:rPr>
        <w:t>_3"</w:t>
      </w:r>
      <w:r w:rsidRPr="001D7939">
        <w:t xml:space="preserve"> </w:t>
      </w:r>
      <w:r w:rsidRPr="007B0590">
        <w:rPr>
          <w:rStyle w:val="XMLAttrName"/>
        </w:rPr>
        <w:t>DescriptiveName</w:t>
      </w:r>
      <w:r w:rsidRPr="001D7939">
        <w:rPr>
          <w:color w:val="0000FF"/>
        </w:rPr>
        <w:t>="</w:t>
      </w:r>
      <w:r w:rsidRPr="00132793">
        <w:rPr>
          <w:rStyle w:val="XMLAttrValue"/>
        </w:rPr>
        <w:t>Tax</w:t>
      </w:r>
      <w:r w:rsidRPr="001D7939">
        <w:rPr>
          <w:color w:val="0000FF"/>
        </w:rPr>
        <w:t>"</w:t>
      </w:r>
      <w:r w:rsidRPr="006C5AA6">
        <w:t xml:space="preserve"> </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Price</w:t>
      </w:r>
      <w:r w:rsidRPr="001D7939">
        <w:t xml:space="preserve"> </w:t>
      </w:r>
      <w:r w:rsidRPr="007B0590">
        <w:rPr>
          <w:rStyle w:val="XMLAttrName"/>
        </w:rPr>
        <w:t>LineID</w:t>
      </w:r>
      <w:r w:rsidRPr="001D7939">
        <w:rPr>
          <w:color w:val="0000FF"/>
        </w:rPr>
        <w:t>=</w:t>
      </w:r>
      <w:r w:rsidRPr="009B7CC6">
        <w:rPr>
          <w:rStyle w:val="XMLAttrValue"/>
        </w:rPr>
        <w:t>"DI</w:t>
      </w:r>
      <w:r w:rsidR="00DC74EF" w:rsidRPr="009B7CC6">
        <w:rPr>
          <w:rStyle w:val="XMLAttrValue"/>
        </w:rPr>
        <w:t>4</w:t>
      </w:r>
      <w:r w:rsidRPr="009B7CC6">
        <w:rPr>
          <w:rStyle w:val="XMLAttrValue"/>
        </w:rPr>
        <w:t>_4"</w:t>
      </w:r>
      <w:r w:rsidRPr="001D7939">
        <w:t xml:space="preserve"> </w:t>
      </w:r>
      <w:r w:rsidRPr="007B0590">
        <w:rPr>
          <w:rStyle w:val="XMLAttrName"/>
        </w:rPr>
        <w:t>DescriptiveName</w:t>
      </w:r>
      <w:r w:rsidRPr="001D7939">
        <w:rPr>
          <w:color w:val="0000FF"/>
        </w:rPr>
        <w:t>="</w:t>
      </w:r>
      <w:r w:rsidRPr="00132793">
        <w:rPr>
          <w:rStyle w:val="XMLAttrValue"/>
        </w:rPr>
        <w:t>Discount</w:t>
      </w:r>
      <w:r w:rsidRPr="001D7939">
        <w:rPr>
          <w:color w:val="0000FF"/>
        </w:rPr>
        <w:t>"</w:t>
      </w:r>
      <w:r w:rsidRPr="006C5AA6">
        <w:t xml:space="preserve"> </w:t>
      </w:r>
      <w:r>
        <w:rPr>
          <w:color w:val="0000FF"/>
        </w:rPr>
        <w:t>/</w:t>
      </w:r>
      <w:r w:rsidRPr="001D7939">
        <w:rPr>
          <w:color w:val="0000FF"/>
        </w:rPr>
        <w:t>&gt;</w:t>
      </w:r>
    </w:p>
    <w:p w:rsidR="002902EA" w:rsidRDefault="002902EA" w:rsidP="007A6A1B">
      <w:pPr>
        <w:pStyle w:val="Samplecode04"/>
        <w:rPr>
          <w:color w:val="0000FF"/>
        </w:rPr>
      </w:pPr>
      <w:r w:rsidRPr="001D7939">
        <w:rPr>
          <w:color w:val="0000FF"/>
        </w:rPr>
        <w:t>&lt;</w:t>
      </w:r>
      <w:r w:rsidRPr="005F275D">
        <w:rPr>
          <w:rStyle w:val="XMLTag"/>
        </w:rPr>
        <w:t>Payment</w:t>
      </w:r>
      <w:r w:rsidRPr="001D7939">
        <w:rPr>
          <w:color w:val="0000FF"/>
        </w:rPr>
        <w:t>&gt;</w:t>
      </w:r>
      <w:r>
        <w:rPr>
          <w:color w:val="0000FF"/>
        </w:rPr>
        <w:t xml:space="preserve"> </w:t>
      </w:r>
    </w:p>
    <w:p w:rsidR="002902EA" w:rsidRPr="001D7939" w:rsidRDefault="002902EA" w:rsidP="007A6A1B">
      <w:pPr>
        <w:pStyle w:val="Samplecode05"/>
        <w:rPr>
          <w:color w:val="000000"/>
        </w:rPr>
      </w:pPr>
      <w:r>
        <w:t>&lt;</w:t>
      </w:r>
      <w:r w:rsidRPr="005F275D">
        <w:rPr>
          <w:rStyle w:val="XMLTag"/>
        </w:rPr>
        <w:t>PayTerm</w:t>
      </w:r>
      <w:r>
        <w:t xml:space="preserve"> &gt; </w:t>
      </w:r>
      <w:r w:rsidRPr="001D7939">
        <w:rPr>
          <w:color w:val="000000"/>
        </w:rPr>
        <w:t>2% 10, Net 30</w:t>
      </w:r>
      <w:r w:rsidRPr="001D7939">
        <w:t>&lt;/</w:t>
      </w:r>
      <w:r w:rsidRPr="00132793">
        <w:rPr>
          <w:rStyle w:val="XMLTag"/>
        </w:rPr>
        <w:t>PayTerm</w:t>
      </w:r>
      <w:r w:rsidRPr="001D7939">
        <w:t>&gt;</w:t>
      </w:r>
    </w:p>
    <w:p w:rsidR="002902EA" w:rsidRDefault="002902EA" w:rsidP="007A6A1B">
      <w:pPr>
        <w:pStyle w:val="Samplecode04"/>
        <w:rPr>
          <w:color w:val="0000FF"/>
        </w:rPr>
      </w:pPr>
      <w:r w:rsidRPr="001D7939">
        <w:rPr>
          <w:color w:val="0000FF"/>
        </w:rPr>
        <w:t>&lt;</w:t>
      </w:r>
      <w:r>
        <w:rPr>
          <w:color w:val="0000FF"/>
        </w:rPr>
        <w:t>/</w:t>
      </w:r>
      <w:r w:rsidRPr="005F275D">
        <w:rPr>
          <w:rStyle w:val="XMLTag"/>
        </w:rPr>
        <w:t>Payment</w:t>
      </w:r>
      <w:r w:rsidRPr="001D7939">
        <w:rPr>
          <w:color w:val="0000FF"/>
        </w:rPr>
        <w:t>&gt;</w:t>
      </w:r>
    </w:p>
    <w:p w:rsidR="00A652EA" w:rsidRPr="001D7939" w:rsidRDefault="00A652EA" w:rsidP="007A6A1B">
      <w:pPr>
        <w:pStyle w:val="Samplecode03"/>
        <w:rPr>
          <w:color w:val="000000"/>
        </w:rPr>
      </w:pPr>
      <w:r>
        <w:rPr>
          <w:color w:val="0000FF"/>
        </w:rPr>
        <w:t>&lt;/</w:t>
      </w:r>
      <w:r w:rsidRPr="007B0590">
        <w:rPr>
          <w:rStyle w:val="XMLTag"/>
        </w:rPr>
        <w:t>Pricing</w:t>
      </w:r>
      <w:r>
        <w:rPr>
          <w:color w:val="0000FF"/>
        </w:rPr>
        <w:t>&gt;</w:t>
      </w:r>
    </w:p>
    <w:p w:rsidR="00EB04BC" w:rsidRPr="001D7939" w:rsidRDefault="00EB04BC" w:rsidP="005D6CD6">
      <w:pPr>
        <w:pStyle w:val="Samplecode03"/>
        <w:rPr>
          <w:color w:val="000000"/>
        </w:rPr>
      </w:pPr>
      <w:r w:rsidRPr="001D7939">
        <w:t>&lt;</w:t>
      </w:r>
      <w:r w:rsidRPr="007B0590">
        <w:rPr>
          <w:rStyle w:val="XMLTag"/>
        </w:rPr>
        <w:t>jdf</w:t>
      </w:r>
      <w:proofErr w:type="gramStart"/>
      <w:r w:rsidRPr="007B0590">
        <w:rPr>
          <w:rStyle w:val="XMLTag"/>
        </w:rPr>
        <w:t>:JDF</w:t>
      </w:r>
      <w:proofErr w:type="gramEnd"/>
      <w:r w:rsidRPr="001D7939">
        <w:rPr>
          <w:color w:val="FF0000"/>
        </w:rPr>
        <w:t xml:space="preserve"> </w:t>
      </w:r>
      <w:r w:rsidRPr="007B0590">
        <w:rPr>
          <w:rStyle w:val="XMLAttrName"/>
        </w:rPr>
        <w:t>DescriptiveName</w:t>
      </w:r>
      <w:r w:rsidRPr="001D7939">
        <w:t>=</w:t>
      </w:r>
      <w:r w:rsidRPr="00890E52">
        <w:rPr>
          <w:rStyle w:val="XMLAttrValue"/>
        </w:rPr>
        <w:t>"Purchase Order 24022"</w:t>
      </w:r>
      <w:r w:rsidRPr="001D7939">
        <w:rPr>
          <w:color w:val="FF0000"/>
        </w:rPr>
        <w:t xml:space="preserve"> ID</w:t>
      </w:r>
      <w:r w:rsidRPr="001D7939">
        <w:t>=</w:t>
      </w:r>
      <w:r w:rsidRPr="00890E52">
        <w:rPr>
          <w:rStyle w:val="XMLAttrValue"/>
        </w:rPr>
        <w:t>"JDF000-Root"</w:t>
      </w:r>
      <w:r w:rsidRPr="001D7939">
        <w:rPr>
          <w:color w:val="FF0000"/>
        </w:rPr>
        <w:t xml:space="preserve"> </w:t>
      </w:r>
      <w:r w:rsidRPr="007B0590">
        <w:rPr>
          <w:rStyle w:val="XMLAttrName"/>
        </w:rPr>
        <w:t>JobID</w:t>
      </w:r>
      <w:r w:rsidRPr="001D7939">
        <w:t>=</w:t>
      </w:r>
      <w:r w:rsidRPr="00890E52">
        <w:rPr>
          <w:rStyle w:val="XMLAttrValue"/>
        </w:rPr>
        <w:t>"0901-1243"</w:t>
      </w:r>
      <w:r w:rsidRPr="001D7939">
        <w:rPr>
          <w:color w:val="FF0000"/>
        </w:rPr>
        <w:t xml:space="preserve"> </w:t>
      </w:r>
      <w:r w:rsidRPr="007B0590">
        <w:rPr>
          <w:rStyle w:val="XMLAttrName"/>
        </w:rPr>
        <w:t>Type</w:t>
      </w:r>
      <w:r w:rsidRPr="001D7939">
        <w:t>=</w:t>
      </w:r>
      <w:r w:rsidRPr="00890E52">
        <w:rPr>
          <w:rStyle w:val="XMLAttrValue"/>
        </w:rPr>
        <w:t>"Product"</w:t>
      </w:r>
      <w:r w:rsidRPr="001D7939">
        <w:rPr>
          <w:color w:val="FF0000"/>
        </w:rPr>
        <w:t xml:space="preserve"> </w:t>
      </w:r>
      <w:r w:rsidRPr="007B0590">
        <w:rPr>
          <w:rStyle w:val="XMLAttrName"/>
        </w:rPr>
        <w:t>Status</w:t>
      </w:r>
      <w:r w:rsidRPr="001D7939">
        <w:t>=</w:t>
      </w:r>
      <w:r w:rsidRPr="00890E52">
        <w:rPr>
          <w:rStyle w:val="XMLAttrValue"/>
        </w:rPr>
        <w:t>"Waiting"</w:t>
      </w:r>
      <w:r w:rsidRPr="001D7939">
        <w:rPr>
          <w:color w:val="FF0000"/>
        </w:rPr>
        <w:t xml:space="preserve"> </w:t>
      </w:r>
      <w:r w:rsidRPr="007B0590">
        <w:rPr>
          <w:rStyle w:val="XMLAttrName"/>
        </w:rPr>
        <w:t>Version</w:t>
      </w:r>
      <w:r w:rsidRPr="001D7939">
        <w:t>=</w:t>
      </w:r>
      <w:r w:rsidRPr="00890E52">
        <w:rPr>
          <w:rStyle w:val="XMLAttrValue"/>
        </w:rPr>
        <w:t>"1.1"</w:t>
      </w:r>
      <w:r w:rsidRPr="001D7939">
        <w:t xml:space="preserve"> </w:t>
      </w:r>
      <w:r w:rsidRPr="007B0590">
        <w:rPr>
          <w:rStyle w:val="XMLAttrName"/>
        </w:rPr>
        <w:t>xmlns</w:t>
      </w:r>
      <w:r w:rsidRPr="001D7939">
        <w:t>=</w:t>
      </w:r>
      <w:r w:rsidRPr="00890E52">
        <w:rPr>
          <w:rStyle w:val="XMLAttrValue"/>
        </w:rPr>
        <w:t>"http://www.CIP4.org/JDFSchema_1_1"</w:t>
      </w:r>
      <w:r w:rsidRPr="001D7939">
        <w:t>&gt;</w:t>
      </w:r>
    </w:p>
    <w:p w:rsidR="00EB04BC" w:rsidRDefault="00EB04BC" w:rsidP="005D6CD6">
      <w:pPr>
        <w:pStyle w:val="Samplecode04"/>
        <w:rPr>
          <w:color w:val="0000FF"/>
        </w:rPr>
      </w:pPr>
      <w:r w:rsidRPr="001D7939">
        <w:rPr>
          <w:color w:val="0000FF"/>
        </w:rPr>
        <w:t>&lt;</w:t>
      </w:r>
      <w:r w:rsidRPr="007B0590">
        <w:rPr>
          <w:rStyle w:val="XMLTag"/>
        </w:rPr>
        <w:t>ResourcePool</w:t>
      </w:r>
      <w:r w:rsidRPr="001D7939">
        <w:rPr>
          <w:color w:val="0000FF"/>
        </w:rPr>
        <w:t>&gt;</w:t>
      </w:r>
    </w:p>
    <w:p w:rsidR="006D5C5F" w:rsidRPr="005F275D" w:rsidRDefault="006D5C5F" w:rsidP="005F275D">
      <w:pPr>
        <w:pStyle w:val="Samplecode04"/>
        <w:rPr>
          <w:szCs w:val="17"/>
        </w:rPr>
      </w:pPr>
      <w:r>
        <w:rPr>
          <w:color w:val="0000FF"/>
        </w:rPr>
        <w:tab/>
      </w:r>
      <w:r w:rsidRPr="005F275D">
        <w:rPr>
          <w:szCs w:val="17"/>
        </w:rPr>
        <w:t>&lt;</w:t>
      </w:r>
      <w:r w:rsidRPr="007B0590">
        <w:rPr>
          <w:rStyle w:val="XMLTag"/>
        </w:rPr>
        <w:t>CustomerInfo</w:t>
      </w:r>
      <w:r w:rsidRPr="005F275D">
        <w:rPr>
          <w:szCs w:val="17"/>
        </w:rPr>
        <w:t xml:space="preserve"> </w:t>
      </w:r>
      <w:r w:rsidRPr="007B0590">
        <w:rPr>
          <w:rStyle w:val="XMLAttrName"/>
        </w:rPr>
        <w:t>CustomerID</w:t>
      </w:r>
      <w:r w:rsidRPr="005F275D">
        <w:rPr>
          <w:szCs w:val="17"/>
        </w:rPr>
        <w:t>=</w:t>
      </w:r>
      <w:r w:rsidRPr="00890E52">
        <w:rPr>
          <w:rStyle w:val="XMLAttrValue"/>
        </w:rPr>
        <w:t>"423163</w:t>
      </w:r>
      <w:r w:rsidRPr="005F275D">
        <w:rPr>
          <w:szCs w:val="17"/>
        </w:rPr>
        <w:t>" &gt;</w:t>
      </w:r>
    </w:p>
    <w:p w:rsidR="006D5C5F" w:rsidRPr="005F275D" w:rsidRDefault="006D5C5F" w:rsidP="005F275D">
      <w:pPr>
        <w:pStyle w:val="Samplecode05"/>
      </w:pPr>
      <w:r w:rsidRPr="005F275D">
        <w:tab/>
        <w:t>&lt;</w:t>
      </w:r>
      <w:r w:rsidRPr="007B0590">
        <w:rPr>
          <w:rStyle w:val="XMLTag"/>
        </w:rPr>
        <w:t>ContactRef</w:t>
      </w:r>
      <w:r w:rsidRPr="005F275D">
        <w:t xml:space="preserve"> </w:t>
      </w:r>
      <w:r w:rsidRPr="007B0590">
        <w:rPr>
          <w:rStyle w:val="XMLAttrName"/>
        </w:rPr>
        <w:t>rRef</w:t>
      </w:r>
      <w:r w:rsidRPr="005F275D">
        <w:t>=</w:t>
      </w:r>
      <w:r w:rsidRPr="00890E52">
        <w:rPr>
          <w:rStyle w:val="XMLAttrValue"/>
        </w:rPr>
        <w:t>"</w:t>
      </w:r>
      <w:r w:rsidRPr="005F275D">
        <w:t>Co</w:t>
      </w:r>
      <w:r w:rsidRPr="00890E52">
        <w:rPr>
          <w:rStyle w:val="XMLAttrValue"/>
        </w:rPr>
        <w:t>ntact02"</w:t>
      </w:r>
      <w:r w:rsidRPr="005F275D">
        <w:t>/&gt;</w:t>
      </w:r>
    </w:p>
    <w:p w:rsidR="006D5C5F" w:rsidRPr="005F275D" w:rsidRDefault="006D5C5F" w:rsidP="005F275D">
      <w:pPr>
        <w:pStyle w:val="Samplecode04"/>
        <w:rPr>
          <w:szCs w:val="17"/>
        </w:rPr>
      </w:pPr>
      <w:r w:rsidRPr="005F275D">
        <w:rPr>
          <w:szCs w:val="17"/>
        </w:rPr>
        <w:lastRenderedPageBreak/>
        <w:t>&lt;/</w:t>
      </w:r>
      <w:r w:rsidRPr="007B0590">
        <w:rPr>
          <w:rStyle w:val="XMLTag"/>
        </w:rPr>
        <w:t>CustomerInfo</w:t>
      </w:r>
      <w:r w:rsidRPr="005F275D">
        <w:rPr>
          <w:szCs w:val="17"/>
        </w:rPr>
        <w:t>&gt;</w:t>
      </w:r>
    </w:p>
    <w:p w:rsidR="00EB04BC" w:rsidRPr="005F275D" w:rsidRDefault="00EB04BC" w:rsidP="005F275D">
      <w:pPr>
        <w:pStyle w:val="Samplecode04"/>
        <w:rPr>
          <w:szCs w:val="17"/>
        </w:rPr>
      </w:pPr>
      <w:r w:rsidRPr="005F275D">
        <w:rPr>
          <w:szCs w:val="17"/>
        </w:rPr>
        <w:t>&lt;</w:t>
      </w:r>
      <w:r w:rsidRPr="007B0590">
        <w:rPr>
          <w:rStyle w:val="XMLTag"/>
        </w:rPr>
        <w:t>Contact</w:t>
      </w:r>
      <w:r w:rsidRPr="005F275D">
        <w:rPr>
          <w:szCs w:val="17"/>
        </w:rPr>
        <w:t xml:space="preserve"> </w:t>
      </w:r>
      <w:r w:rsidRPr="007B0590">
        <w:rPr>
          <w:rStyle w:val="XMLAttrName"/>
        </w:rPr>
        <w:t>ID</w:t>
      </w:r>
      <w:r w:rsidRPr="005F275D">
        <w:rPr>
          <w:szCs w:val="17"/>
        </w:rPr>
        <w:t>=</w:t>
      </w:r>
      <w:r w:rsidRPr="00890E52">
        <w:rPr>
          <w:rStyle w:val="XMLAttrValue"/>
        </w:rPr>
        <w:t>"Contact01"</w:t>
      </w:r>
      <w:r w:rsidRPr="005F275D">
        <w:rPr>
          <w:szCs w:val="17"/>
        </w:rPr>
        <w:t xml:space="preserve"> </w:t>
      </w:r>
      <w:r w:rsidRPr="007B0590">
        <w:rPr>
          <w:rStyle w:val="XMLAttrName"/>
        </w:rPr>
        <w:t>Class</w:t>
      </w:r>
      <w:r w:rsidRPr="005F275D">
        <w:rPr>
          <w:szCs w:val="17"/>
        </w:rPr>
        <w:t>=</w:t>
      </w:r>
      <w:r w:rsidRPr="00890E52">
        <w:rPr>
          <w:rStyle w:val="XMLAttrValue"/>
        </w:rPr>
        <w:t>"Parameter"</w:t>
      </w:r>
      <w:r w:rsidRPr="005F275D">
        <w:rPr>
          <w:szCs w:val="17"/>
        </w:rPr>
        <w:t xml:space="preserve"> </w:t>
      </w:r>
      <w:r w:rsidRPr="007B0590">
        <w:rPr>
          <w:rStyle w:val="XMLAttrName"/>
        </w:rPr>
        <w:t>Status</w:t>
      </w:r>
      <w:r w:rsidRPr="005F275D">
        <w:rPr>
          <w:szCs w:val="17"/>
        </w:rPr>
        <w:t>=</w:t>
      </w:r>
      <w:r w:rsidRPr="00890E52">
        <w:rPr>
          <w:rStyle w:val="XMLAttrValue"/>
        </w:rPr>
        <w:t>"Available"</w:t>
      </w:r>
      <w:r w:rsidRPr="005F275D">
        <w:rPr>
          <w:szCs w:val="17"/>
        </w:rPr>
        <w:t xml:space="preserve"> </w:t>
      </w:r>
      <w:r w:rsidRPr="007B0590">
        <w:rPr>
          <w:rStyle w:val="XMLAttrName"/>
        </w:rPr>
        <w:t>ContactTypes</w:t>
      </w:r>
      <w:r w:rsidRPr="005F275D">
        <w:rPr>
          <w:szCs w:val="17"/>
        </w:rPr>
        <w:t>=</w:t>
      </w:r>
      <w:r w:rsidRPr="00890E52">
        <w:rPr>
          <w:rStyle w:val="XMLAttrValue"/>
        </w:rPr>
        <w:t>"Delivery"</w:t>
      </w:r>
      <w:r w:rsidRPr="005F275D">
        <w:rPr>
          <w:szCs w:val="17"/>
        </w:rPr>
        <w:t>&gt;</w:t>
      </w:r>
    </w:p>
    <w:p w:rsidR="00EB04BC" w:rsidRPr="005F275D" w:rsidRDefault="00EB04BC" w:rsidP="005F275D">
      <w:pPr>
        <w:pStyle w:val="Samplecode05"/>
      </w:pPr>
      <w:r w:rsidRPr="005F275D">
        <w:t>&lt;</w:t>
      </w:r>
      <w:r w:rsidRPr="007B0590">
        <w:rPr>
          <w:rStyle w:val="XMLTag"/>
        </w:rPr>
        <w:t>Address</w:t>
      </w:r>
      <w:r w:rsidRPr="005F275D">
        <w:t xml:space="preserve"> </w:t>
      </w:r>
      <w:r w:rsidRPr="007B0590">
        <w:rPr>
          <w:rStyle w:val="XMLAttrName"/>
        </w:rPr>
        <w:t>Street</w:t>
      </w:r>
      <w:r w:rsidRPr="005F275D">
        <w:t>=</w:t>
      </w:r>
      <w:r w:rsidRPr="00890E52">
        <w:rPr>
          <w:rStyle w:val="XMLAttrValue"/>
        </w:rPr>
        <w:t>"24 Madison Avenue"</w:t>
      </w:r>
      <w:r w:rsidRPr="005F275D">
        <w:t xml:space="preserve"> </w:t>
      </w:r>
      <w:r w:rsidRPr="007B0590">
        <w:rPr>
          <w:rStyle w:val="XMLAttrName"/>
        </w:rPr>
        <w:t>City</w:t>
      </w:r>
      <w:r w:rsidRPr="005F275D">
        <w:t>=</w:t>
      </w:r>
      <w:r w:rsidRPr="00890E52">
        <w:rPr>
          <w:rStyle w:val="XMLAttrValue"/>
        </w:rPr>
        <w:t>"New York"</w:t>
      </w:r>
      <w:r w:rsidRPr="005F275D">
        <w:t xml:space="preserve"> </w:t>
      </w:r>
      <w:r w:rsidRPr="007B0590">
        <w:rPr>
          <w:rStyle w:val="XMLAttrName"/>
        </w:rPr>
        <w:t>Region</w:t>
      </w:r>
      <w:r w:rsidRPr="005F275D">
        <w:t>=</w:t>
      </w:r>
      <w:r w:rsidRPr="00890E52">
        <w:rPr>
          <w:rStyle w:val="XMLAttrValue"/>
        </w:rPr>
        <w:t>"NY"</w:t>
      </w:r>
      <w:r w:rsidRPr="005F275D">
        <w:t xml:space="preserve"> </w:t>
      </w:r>
      <w:r w:rsidRPr="007B0590">
        <w:rPr>
          <w:rStyle w:val="XMLAttrName"/>
        </w:rPr>
        <w:t>PostalCode</w:t>
      </w:r>
      <w:r w:rsidRPr="005F275D">
        <w:t>=</w:t>
      </w:r>
      <w:r w:rsidRPr="00890E52">
        <w:rPr>
          <w:rStyle w:val="XMLAttrValue"/>
        </w:rPr>
        <w:t>"10022"</w:t>
      </w:r>
      <w:r w:rsidRPr="005F275D">
        <w:t>&gt;</w:t>
      </w:r>
    </w:p>
    <w:p w:rsidR="00EB04BC" w:rsidRPr="005F275D" w:rsidRDefault="00EB04BC" w:rsidP="005F275D">
      <w:pPr>
        <w:pStyle w:val="Samplecode06"/>
      </w:pPr>
      <w:r w:rsidRPr="005F275D">
        <w:t>&lt;</w:t>
      </w:r>
      <w:r w:rsidRPr="007B0590">
        <w:rPr>
          <w:rStyle w:val="XMLTag"/>
        </w:rPr>
        <w:t>ExtendedAddress</w:t>
      </w:r>
      <w:r w:rsidRPr="005F275D">
        <w:t>&gt;Suite 1&lt;/</w:t>
      </w:r>
      <w:r w:rsidRPr="00132793">
        <w:rPr>
          <w:rStyle w:val="XMLTag"/>
        </w:rPr>
        <w:t>ExtendedAddress</w:t>
      </w:r>
      <w:r w:rsidRPr="005F275D">
        <w:t>&gt;</w:t>
      </w:r>
    </w:p>
    <w:p w:rsidR="00EB04BC" w:rsidRPr="005F275D" w:rsidRDefault="00EB04BC" w:rsidP="005F275D">
      <w:pPr>
        <w:pStyle w:val="Samplecode05"/>
      </w:pPr>
      <w:r w:rsidRPr="005F275D">
        <w:t>&lt;/</w:t>
      </w:r>
      <w:r w:rsidRPr="007B0590">
        <w:rPr>
          <w:rStyle w:val="XMLTag"/>
        </w:rPr>
        <w:t>Address</w:t>
      </w:r>
      <w:r w:rsidRPr="005F275D">
        <w:t>&gt;</w:t>
      </w:r>
    </w:p>
    <w:p w:rsidR="00EB04BC" w:rsidRPr="005F275D" w:rsidRDefault="00EB04BC" w:rsidP="005F275D">
      <w:pPr>
        <w:pStyle w:val="Samplecode05"/>
      </w:pPr>
      <w:r w:rsidRPr="005F275D">
        <w:t>&lt;</w:t>
      </w:r>
      <w:r w:rsidRPr="007B0590">
        <w:rPr>
          <w:rStyle w:val="XMLTag"/>
        </w:rPr>
        <w:t>Person</w:t>
      </w:r>
      <w:r w:rsidRPr="005F275D">
        <w:t xml:space="preserve"> </w:t>
      </w:r>
      <w:r w:rsidRPr="007B0590">
        <w:rPr>
          <w:rStyle w:val="XMLAttrName"/>
        </w:rPr>
        <w:t>JobTitle</w:t>
      </w:r>
      <w:r w:rsidRPr="005F275D">
        <w:t>=</w:t>
      </w:r>
      <w:r w:rsidRPr="00890E52">
        <w:rPr>
          <w:rStyle w:val="XMLAttrValue"/>
        </w:rPr>
        <w:t>"Sales Manager, East Coast"</w:t>
      </w:r>
      <w:r w:rsidRPr="005F275D">
        <w:t xml:space="preserve"> </w:t>
      </w:r>
      <w:r w:rsidRPr="007B0590">
        <w:rPr>
          <w:rStyle w:val="XMLAttrName"/>
        </w:rPr>
        <w:t>FirstName</w:t>
      </w:r>
      <w:r w:rsidRPr="005F275D">
        <w:t>=</w:t>
      </w:r>
      <w:r w:rsidRPr="00890E52">
        <w:rPr>
          <w:rStyle w:val="XMLAttrValue"/>
        </w:rPr>
        <w:t>"Phil"</w:t>
      </w:r>
      <w:r w:rsidRPr="005F275D">
        <w:t xml:space="preserve"> </w:t>
      </w:r>
      <w:r w:rsidRPr="007B0590">
        <w:rPr>
          <w:rStyle w:val="XMLAttrName"/>
        </w:rPr>
        <w:t>FamilyName</w:t>
      </w:r>
      <w:r w:rsidRPr="005F275D">
        <w:t>=</w:t>
      </w:r>
      <w:r w:rsidRPr="008F1734">
        <w:rPr>
          <w:rStyle w:val="XMLAttrValue"/>
        </w:rPr>
        <w:t>"Chavez"</w:t>
      </w:r>
      <w:r w:rsidRPr="005F275D">
        <w:t>/&gt;</w:t>
      </w:r>
    </w:p>
    <w:p w:rsidR="00EB04BC" w:rsidRPr="005F275D" w:rsidRDefault="00EB04BC" w:rsidP="005F275D">
      <w:pPr>
        <w:pStyle w:val="Samplecode05"/>
      </w:pPr>
      <w:r w:rsidRPr="005F275D">
        <w:t>&lt;</w:t>
      </w:r>
      <w:r w:rsidRPr="007B0590">
        <w:rPr>
          <w:rStyle w:val="XMLTag"/>
        </w:rPr>
        <w:t>Company</w:t>
      </w:r>
      <w:r w:rsidRPr="005F275D">
        <w:t xml:space="preserve"> </w:t>
      </w:r>
      <w:r w:rsidRPr="007B0590">
        <w:rPr>
          <w:rStyle w:val="XMLAttrName"/>
        </w:rPr>
        <w:t>ID</w:t>
      </w:r>
      <w:r w:rsidRPr="005F275D">
        <w:t>=</w:t>
      </w:r>
      <w:r w:rsidRPr="008F1734">
        <w:rPr>
          <w:rStyle w:val="XMLAttrValue"/>
        </w:rPr>
        <w:t>"Company01"</w:t>
      </w:r>
      <w:r w:rsidRPr="005F275D">
        <w:t xml:space="preserve"> </w:t>
      </w:r>
      <w:r w:rsidRPr="007B0590">
        <w:rPr>
          <w:rStyle w:val="XMLAttrName"/>
        </w:rPr>
        <w:t>Class</w:t>
      </w:r>
      <w:r w:rsidRPr="005F275D">
        <w:t>=</w:t>
      </w:r>
      <w:r w:rsidRPr="008F1734">
        <w:rPr>
          <w:rStyle w:val="XMLAttrValue"/>
        </w:rPr>
        <w:t>"Parameter"</w:t>
      </w:r>
      <w:r w:rsidRPr="005F275D">
        <w:t xml:space="preserve"> </w:t>
      </w:r>
      <w:r w:rsidRPr="007B0590">
        <w:rPr>
          <w:rStyle w:val="XMLAttrName"/>
        </w:rPr>
        <w:t>Status</w:t>
      </w:r>
      <w:r w:rsidRPr="005F275D">
        <w:t>=</w:t>
      </w:r>
      <w:r w:rsidRPr="008F1734">
        <w:rPr>
          <w:rStyle w:val="XMLAttrValue"/>
        </w:rPr>
        <w:t>"Available"</w:t>
      </w:r>
      <w:r w:rsidRPr="005F275D">
        <w:t xml:space="preserve"> </w:t>
      </w:r>
      <w:r w:rsidRPr="007B0590">
        <w:rPr>
          <w:rStyle w:val="XMLAttrName"/>
        </w:rPr>
        <w:t>OrganizationName</w:t>
      </w:r>
      <w:r w:rsidRPr="005F275D">
        <w:t>=</w:t>
      </w:r>
      <w:r w:rsidRPr="008F1734">
        <w:rPr>
          <w:rStyle w:val="XMLAttrValue"/>
        </w:rPr>
        <w:t>"Reylon Division"</w:t>
      </w:r>
      <w:r w:rsidRPr="005F275D">
        <w:t>/&gt;</w:t>
      </w:r>
    </w:p>
    <w:p w:rsidR="00EB04BC" w:rsidRPr="005F275D" w:rsidRDefault="00EB04BC" w:rsidP="005F275D">
      <w:pPr>
        <w:pStyle w:val="Samplecode04"/>
      </w:pPr>
      <w:r w:rsidRPr="005F275D">
        <w:t>&lt;/</w:t>
      </w:r>
      <w:r w:rsidRPr="007B0590">
        <w:rPr>
          <w:rStyle w:val="XMLTag"/>
        </w:rPr>
        <w:t>Contact</w:t>
      </w:r>
      <w:r w:rsidRPr="005F275D">
        <w:t>&gt;</w:t>
      </w:r>
    </w:p>
    <w:p w:rsidR="00EB04BC" w:rsidRPr="005F275D" w:rsidRDefault="00EB04BC" w:rsidP="005F275D">
      <w:pPr>
        <w:pStyle w:val="Samplecode04"/>
      </w:pPr>
      <w:r w:rsidRPr="005F275D">
        <w:t>&lt;</w:t>
      </w:r>
      <w:r w:rsidRPr="007B0590">
        <w:rPr>
          <w:rStyle w:val="XMLTag"/>
        </w:rPr>
        <w:t>Contact</w:t>
      </w:r>
      <w:r w:rsidRPr="005F275D">
        <w:t xml:space="preserve"> </w:t>
      </w:r>
      <w:r w:rsidRPr="007B0590">
        <w:rPr>
          <w:rStyle w:val="XMLAttrName"/>
        </w:rPr>
        <w:t>ID</w:t>
      </w:r>
      <w:r w:rsidRPr="005F275D">
        <w:t>=</w:t>
      </w:r>
      <w:r w:rsidRPr="008F1734">
        <w:rPr>
          <w:rStyle w:val="XMLAttrValue"/>
        </w:rPr>
        <w:t>"Contact02"</w:t>
      </w:r>
      <w:r w:rsidRPr="005F275D">
        <w:t xml:space="preserve"> </w:t>
      </w:r>
      <w:r w:rsidRPr="007B0590">
        <w:rPr>
          <w:rStyle w:val="XMLAttrName"/>
        </w:rPr>
        <w:t>Class</w:t>
      </w:r>
      <w:r w:rsidRPr="005F275D">
        <w:t>=</w:t>
      </w:r>
      <w:r w:rsidRPr="008F1734">
        <w:rPr>
          <w:rStyle w:val="XMLAttrValue"/>
        </w:rPr>
        <w:t>"Parameter"</w:t>
      </w:r>
      <w:r w:rsidRPr="005F275D">
        <w:t xml:space="preserve"> </w:t>
      </w:r>
      <w:r w:rsidRPr="007B0590">
        <w:rPr>
          <w:rStyle w:val="XMLAttrName"/>
        </w:rPr>
        <w:t>Status</w:t>
      </w:r>
      <w:r w:rsidRPr="005F275D">
        <w:t>=</w:t>
      </w:r>
      <w:r w:rsidRPr="008F1734">
        <w:rPr>
          <w:rStyle w:val="XMLAttrValue"/>
        </w:rPr>
        <w:t>"Available"</w:t>
      </w:r>
      <w:r w:rsidRPr="005F275D">
        <w:t xml:space="preserve"> </w:t>
      </w:r>
      <w:r w:rsidRPr="007B0590">
        <w:rPr>
          <w:rStyle w:val="XMLAttrName"/>
        </w:rPr>
        <w:t>ContactTypes</w:t>
      </w:r>
      <w:r w:rsidRPr="005F275D">
        <w:t>=</w:t>
      </w:r>
      <w:r w:rsidRPr="008F1734">
        <w:rPr>
          <w:rStyle w:val="XMLAttrValue"/>
        </w:rPr>
        <w:t>"Billing Customer"</w:t>
      </w:r>
      <w:r w:rsidRPr="005F275D">
        <w:t>&gt;</w:t>
      </w:r>
    </w:p>
    <w:p w:rsidR="00EB04BC" w:rsidRPr="005F275D" w:rsidRDefault="00EB04BC" w:rsidP="005F275D">
      <w:pPr>
        <w:pStyle w:val="Samplecode05"/>
      </w:pPr>
      <w:r w:rsidRPr="005F275D">
        <w:t>&lt;</w:t>
      </w:r>
      <w:r w:rsidRPr="007B0590">
        <w:rPr>
          <w:rStyle w:val="XMLTag"/>
        </w:rPr>
        <w:t>Address</w:t>
      </w:r>
      <w:r w:rsidRPr="005F275D">
        <w:t xml:space="preserve"> </w:t>
      </w:r>
      <w:r w:rsidRPr="007B0590">
        <w:rPr>
          <w:rStyle w:val="XMLAttrName"/>
        </w:rPr>
        <w:t>Street</w:t>
      </w:r>
      <w:r w:rsidRPr="005F275D">
        <w:t>=</w:t>
      </w:r>
      <w:r w:rsidRPr="008F1734">
        <w:rPr>
          <w:rStyle w:val="XMLAttrValue"/>
        </w:rPr>
        <w:t>"4100 State Street"</w:t>
      </w:r>
      <w:r w:rsidRPr="005F275D">
        <w:t xml:space="preserve"> </w:t>
      </w:r>
      <w:r w:rsidR="009B7CC6">
        <w:br/>
      </w:r>
      <w:r w:rsidRPr="007B0590">
        <w:rPr>
          <w:rStyle w:val="XMLAttrName"/>
        </w:rPr>
        <w:t>City</w:t>
      </w:r>
      <w:r w:rsidRPr="005F275D">
        <w:t>=</w:t>
      </w:r>
      <w:r w:rsidRPr="008F1734">
        <w:rPr>
          <w:rStyle w:val="XMLAttrValue"/>
        </w:rPr>
        <w:t>"Little Rock"</w:t>
      </w:r>
      <w:r w:rsidRPr="005F275D">
        <w:t xml:space="preserve"> </w:t>
      </w:r>
      <w:r w:rsidRPr="008F1734">
        <w:rPr>
          <w:rStyle w:val="XMLAttrName"/>
        </w:rPr>
        <w:t>Region</w:t>
      </w:r>
      <w:r w:rsidRPr="005F275D">
        <w:t>=</w:t>
      </w:r>
      <w:r w:rsidR="008F1734">
        <w:rPr>
          <w:rStyle w:val="XMLAttrValue"/>
        </w:rPr>
        <w:t>"AR</w:t>
      </w:r>
      <w:r w:rsidRPr="008F1734">
        <w:rPr>
          <w:rStyle w:val="XMLAttrValue"/>
        </w:rPr>
        <w:t>"</w:t>
      </w:r>
      <w:r w:rsidRPr="005F275D">
        <w:t xml:space="preserve"> </w:t>
      </w:r>
      <w:r w:rsidRPr="007B0590">
        <w:rPr>
          <w:rStyle w:val="XMLAttrName"/>
        </w:rPr>
        <w:t>PostalCode</w:t>
      </w:r>
      <w:r w:rsidRPr="005F275D">
        <w:t>=</w:t>
      </w:r>
      <w:r w:rsidR="008F1734">
        <w:rPr>
          <w:rStyle w:val="XMLAttrValue"/>
        </w:rPr>
        <w:t>"72201</w:t>
      </w:r>
      <w:r w:rsidRPr="008F1734">
        <w:rPr>
          <w:rStyle w:val="XMLAttrValue"/>
        </w:rPr>
        <w:t>"</w:t>
      </w:r>
      <w:r w:rsidRPr="005F275D">
        <w:t>/&gt;</w:t>
      </w:r>
    </w:p>
    <w:p w:rsidR="00EB04BC" w:rsidRPr="005F275D" w:rsidRDefault="00EB04BC" w:rsidP="005F275D">
      <w:pPr>
        <w:pStyle w:val="Samplecode05"/>
      </w:pPr>
      <w:r w:rsidRPr="005F275D">
        <w:t>&lt;</w:t>
      </w:r>
      <w:r w:rsidRPr="007B0590">
        <w:rPr>
          <w:rStyle w:val="XMLTag"/>
        </w:rPr>
        <w:t>Company</w:t>
      </w:r>
      <w:r w:rsidRPr="005F275D">
        <w:t xml:space="preserve"> </w:t>
      </w:r>
      <w:r w:rsidRPr="007B0590">
        <w:rPr>
          <w:rStyle w:val="XMLAttrName"/>
        </w:rPr>
        <w:t>ID</w:t>
      </w:r>
      <w:r w:rsidRPr="005F275D">
        <w:t>=</w:t>
      </w:r>
      <w:r w:rsidRPr="008F1734">
        <w:rPr>
          <w:rStyle w:val="XMLAttrValue"/>
        </w:rPr>
        <w:t>"Company02"</w:t>
      </w:r>
      <w:r w:rsidRPr="005F275D">
        <w:t xml:space="preserve"> </w:t>
      </w:r>
      <w:r w:rsidRPr="007B0590">
        <w:rPr>
          <w:rStyle w:val="XMLAttrName"/>
        </w:rPr>
        <w:t>Class</w:t>
      </w:r>
      <w:r w:rsidRPr="005F275D">
        <w:t>=</w:t>
      </w:r>
      <w:r w:rsidRPr="008F1734">
        <w:rPr>
          <w:rStyle w:val="XMLAttrValue"/>
        </w:rPr>
        <w:t>"Parameter"</w:t>
      </w:r>
      <w:r w:rsidRPr="005F275D">
        <w:t xml:space="preserve"> </w:t>
      </w:r>
      <w:r w:rsidRPr="007B0590">
        <w:rPr>
          <w:rStyle w:val="XMLAttrName"/>
        </w:rPr>
        <w:t>Status</w:t>
      </w:r>
      <w:r w:rsidRPr="005F275D">
        <w:t>=</w:t>
      </w:r>
      <w:r w:rsidRPr="008F1734">
        <w:rPr>
          <w:rStyle w:val="XMLAttrValue"/>
        </w:rPr>
        <w:t>"Available</w:t>
      </w:r>
      <w:r w:rsidRPr="005F275D">
        <w:t xml:space="preserve">" </w:t>
      </w:r>
      <w:r w:rsidRPr="007B0590">
        <w:rPr>
          <w:rStyle w:val="XMLAttrName"/>
        </w:rPr>
        <w:t>OrganizationName</w:t>
      </w:r>
      <w:r w:rsidRPr="005F275D">
        <w:t>=</w:t>
      </w:r>
      <w:r w:rsidRPr="008F1734">
        <w:rPr>
          <w:rStyle w:val="XMLAttrValue"/>
        </w:rPr>
        <w:t>"Mega Corporation"</w:t>
      </w:r>
      <w:r w:rsidRPr="005F275D">
        <w:t>/&gt;</w:t>
      </w:r>
    </w:p>
    <w:p w:rsidR="00EB04BC" w:rsidRPr="005F275D" w:rsidRDefault="00EB04BC" w:rsidP="005F275D">
      <w:pPr>
        <w:pStyle w:val="Samplecode04"/>
        <w:rPr>
          <w:szCs w:val="17"/>
        </w:rPr>
      </w:pPr>
      <w:r w:rsidRPr="005F275D">
        <w:rPr>
          <w:szCs w:val="17"/>
        </w:rPr>
        <w:t>&lt;/</w:t>
      </w:r>
      <w:r w:rsidRPr="007B0590">
        <w:rPr>
          <w:rStyle w:val="XMLTag"/>
        </w:rPr>
        <w:t>Contact</w:t>
      </w:r>
      <w:r w:rsidRPr="005F275D">
        <w:rPr>
          <w:szCs w:val="17"/>
        </w:rPr>
        <w:t>&gt;</w:t>
      </w:r>
    </w:p>
    <w:p w:rsidR="00EB04BC" w:rsidRPr="005F275D" w:rsidRDefault="00EB04BC" w:rsidP="005F275D">
      <w:pPr>
        <w:pStyle w:val="Samplecode04"/>
        <w:rPr>
          <w:szCs w:val="17"/>
        </w:rPr>
      </w:pPr>
      <w:r w:rsidRPr="005F275D">
        <w:rPr>
          <w:szCs w:val="17"/>
        </w:rPr>
        <w:t>&lt;</w:t>
      </w:r>
      <w:r w:rsidRPr="007B0590">
        <w:rPr>
          <w:rStyle w:val="XMLTag"/>
        </w:rPr>
        <w:t>DeliveryIntent</w:t>
      </w:r>
      <w:r w:rsidRPr="005F275D">
        <w:rPr>
          <w:szCs w:val="17"/>
        </w:rPr>
        <w:t xml:space="preserve"> </w:t>
      </w:r>
      <w:r w:rsidRPr="007B0590">
        <w:rPr>
          <w:rStyle w:val="XMLAttrName"/>
        </w:rPr>
        <w:t>ID</w:t>
      </w:r>
      <w:r w:rsidRPr="005F275D">
        <w:rPr>
          <w:szCs w:val="17"/>
        </w:rPr>
        <w:t>=</w:t>
      </w:r>
      <w:r w:rsidRPr="008F1734">
        <w:rPr>
          <w:rStyle w:val="XMLAttrValue"/>
        </w:rPr>
        <w:t>"Delivery001"</w:t>
      </w:r>
      <w:r w:rsidRPr="005F275D">
        <w:rPr>
          <w:szCs w:val="17"/>
        </w:rPr>
        <w:t xml:space="preserve"> </w:t>
      </w:r>
      <w:r w:rsidRPr="007B0590">
        <w:rPr>
          <w:rStyle w:val="XMLAttrName"/>
        </w:rPr>
        <w:t>Class</w:t>
      </w:r>
      <w:r w:rsidRPr="005F275D">
        <w:rPr>
          <w:szCs w:val="17"/>
        </w:rPr>
        <w:t>=</w:t>
      </w:r>
      <w:r w:rsidRPr="008F1734">
        <w:rPr>
          <w:rStyle w:val="XMLAttrValue"/>
        </w:rPr>
        <w:t>"Intent"</w:t>
      </w:r>
      <w:r w:rsidRPr="005F275D">
        <w:rPr>
          <w:szCs w:val="17"/>
        </w:rPr>
        <w:t xml:space="preserve"> </w:t>
      </w:r>
      <w:r w:rsidRPr="007B0590">
        <w:rPr>
          <w:rStyle w:val="XMLAttrName"/>
        </w:rPr>
        <w:t>Status</w:t>
      </w:r>
      <w:r w:rsidRPr="005F275D">
        <w:rPr>
          <w:szCs w:val="17"/>
        </w:rPr>
        <w:t>=</w:t>
      </w:r>
      <w:r w:rsidRPr="008F1734">
        <w:rPr>
          <w:rStyle w:val="XMLAttrValue"/>
        </w:rPr>
        <w:t>"Available</w:t>
      </w:r>
      <w:r w:rsidRPr="005F275D">
        <w:rPr>
          <w:szCs w:val="17"/>
        </w:rPr>
        <w:t>"&gt;</w:t>
      </w:r>
    </w:p>
    <w:p w:rsidR="00EB04BC" w:rsidRPr="005F275D" w:rsidRDefault="00EB04BC" w:rsidP="005F275D">
      <w:pPr>
        <w:pStyle w:val="Samplecode05"/>
      </w:pPr>
      <w:r w:rsidRPr="005F275D">
        <w:t>&lt;</w:t>
      </w:r>
      <w:r w:rsidRPr="007B0590">
        <w:rPr>
          <w:rStyle w:val="XMLTag"/>
        </w:rPr>
        <w:t>Method</w:t>
      </w:r>
      <w:r w:rsidRPr="005F275D">
        <w:t xml:space="preserve"> </w:t>
      </w:r>
      <w:r w:rsidRPr="007B0590">
        <w:rPr>
          <w:rStyle w:val="XMLAttrName"/>
        </w:rPr>
        <w:t>DataType</w:t>
      </w:r>
      <w:r w:rsidRPr="005F275D">
        <w:t>=</w:t>
      </w:r>
      <w:r w:rsidRPr="008F1734">
        <w:rPr>
          <w:rStyle w:val="XMLAttrValue"/>
        </w:rPr>
        <w:t>"NameSpan"</w:t>
      </w:r>
      <w:r w:rsidRPr="005F275D">
        <w:t xml:space="preserve"> </w:t>
      </w:r>
      <w:r w:rsidRPr="007B0590">
        <w:rPr>
          <w:rStyle w:val="XMLAttrName"/>
        </w:rPr>
        <w:t>Preferred</w:t>
      </w:r>
      <w:r w:rsidRPr="005F275D">
        <w:t>=</w:t>
      </w:r>
      <w:r w:rsidRPr="008F1734">
        <w:rPr>
          <w:rStyle w:val="XMLAttrValue"/>
        </w:rPr>
        <w:t>"UPS"</w:t>
      </w:r>
      <w:r w:rsidRPr="005F275D">
        <w:t>/&gt;</w:t>
      </w:r>
    </w:p>
    <w:p w:rsidR="00EB04BC" w:rsidRPr="005F275D" w:rsidRDefault="00EB04BC" w:rsidP="005F275D">
      <w:pPr>
        <w:pStyle w:val="Samplecode05"/>
      </w:pPr>
      <w:r w:rsidRPr="005F275D">
        <w:t>&lt;</w:t>
      </w:r>
      <w:r w:rsidRPr="007B0590">
        <w:rPr>
          <w:rStyle w:val="XMLTag"/>
        </w:rPr>
        <w:t>DropIntent</w:t>
      </w:r>
      <w:r w:rsidRPr="005F275D">
        <w:t>&gt;</w:t>
      </w:r>
    </w:p>
    <w:p w:rsidR="00EB04BC" w:rsidRPr="005F275D" w:rsidRDefault="00EB04BC" w:rsidP="005F275D">
      <w:pPr>
        <w:pStyle w:val="Samplecode06"/>
      </w:pPr>
      <w:r w:rsidRPr="005F275D">
        <w:t>&lt;</w:t>
      </w:r>
      <w:r w:rsidRPr="007B0590">
        <w:rPr>
          <w:rStyle w:val="XMLTag"/>
        </w:rPr>
        <w:t>Required</w:t>
      </w:r>
      <w:r w:rsidRPr="005F275D">
        <w:t xml:space="preserve"> </w:t>
      </w:r>
      <w:r w:rsidRPr="007B0590">
        <w:rPr>
          <w:rStyle w:val="XMLAttrName"/>
        </w:rPr>
        <w:t>DataType</w:t>
      </w:r>
      <w:r w:rsidRPr="005F275D">
        <w:t>=</w:t>
      </w:r>
      <w:r w:rsidRPr="008F1734">
        <w:rPr>
          <w:rStyle w:val="XMLAttrValue"/>
        </w:rPr>
        <w:t>"TimeSpan"</w:t>
      </w:r>
      <w:r w:rsidRPr="005F275D">
        <w:t xml:space="preserve"> </w:t>
      </w:r>
      <w:r w:rsidR="009B7CC6">
        <w:br/>
      </w:r>
      <w:r w:rsidRPr="007B0590">
        <w:rPr>
          <w:rStyle w:val="XMLAttrName"/>
        </w:rPr>
        <w:t>Preferred</w:t>
      </w:r>
      <w:r w:rsidRPr="005F275D">
        <w:t>=</w:t>
      </w:r>
      <w:r w:rsidRPr="008F1734">
        <w:rPr>
          <w:rStyle w:val="XMLAttrValue"/>
        </w:rPr>
        <w:t>"</w:t>
      </w:r>
      <w:r w:rsidR="00C80FB3" w:rsidRPr="008F1734">
        <w:rPr>
          <w:rStyle w:val="XMLAttrValue"/>
        </w:rPr>
        <w:t>2013</w:t>
      </w:r>
      <w:r w:rsidRPr="008F1734">
        <w:rPr>
          <w:rStyle w:val="XMLAttrValue"/>
        </w:rPr>
        <w:t>-08-22T09:30-8:00"</w:t>
      </w:r>
      <w:r w:rsidRPr="005F275D">
        <w:t>/&gt;</w:t>
      </w:r>
    </w:p>
    <w:p w:rsidR="00EB04BC" w:rsidRPr="005F275D" w:rsidRDefault="00EB04BC" w:rsidP="005F275D">
      <w:pPr>
        <w:pStyle w:val="Samplecode06"/>
      </w:pPr>
      <w:r w:rsidRPr="005F275D">
        <w:t>&lt;</w:t>
      </w:r>
      <w:r w:rsidRPr="007B0590">
        <w:rPr>
          <w:rStyle w:val="XMLTag"/>
        </w:rPr>
        <w:t>ContactRef</w:t>
      </w:r>
      <w:r w:rsidRPr="005F275D">
        <w:t xml:space="preserve"> </w:t>
      </w:r>
      <w:r w:rsidRPr="007B0590">
        <w:rPr>
          <w:rStyle w:val="XMLAttrName"/>
        </w:rPr>
        <w:t>rRef</w:t>
      </w:r>
      <w:r w:rsidRPr="005F275D">
        <w:t>=</w:t>
      </w:r>
      <w:r w:rsidRPr="008F1734">
        <w:rPr>
          <w:rStyle w:val="XMLAttrValue"/>
        </w:rPr>
        <w:t>"Contact01"</w:t>
      </w:r>
      <w:r w:rsidRPr="005F275D">
        <w:t>/&gt;</w:t>
      </w:r>
    </w:p>
    <w:p w:rsidR="00EB04BC" w:rsidRPr="005F275D" w:rsidRDefault="00EB04BC" w:rsidP="005F275D">
      <w:pPr>
        <w:pStyle w:val="Samplecode06"/>
      </w:pPr>
      <w:r w:rsidRPr="005F275D">
        <w:t>&lt;</w:t>
      </w:r>
      <w:r w:rsidRPr="007B0590">
        <w:rPr>
          <w:rStyle w:val="XMLTag"/>
        </w:rPr>
        <w:t>DropItemIntent</w:t>
      </w:r>
      <w:r w:rsidRPr="005F275D">
        <w:t xml:space="preserve"> </w:t>
      </w:r>
      <w:r w:rsidRPr="007B0590">
        <w:rPr>
          <w:rStyle w:val="XMLAttrName"/>
        </w:rPr>
        <w:t>Amount</w:t>
      </w:r>
      <w:r w:rsidRPr="005F275D">
        <w:t>=</w:t>
      </w:r>
      <w:r w:rsidRPr="008F1734">
        <w:rPr>
          <w:rStyle w:val="XMLAttrValue"/>
        </w:rPr>
        <w:t>"1"</w:t>
      </w:r>
      <w:r w:rsidRPr="005F275D">
        <w:t xml:space="preserve"> </w:t>
      </w:r>
      <w:r w:rsidRPr="007B0590">
        <w:rPr>
          <w:rStyle w:val="XMLAttrName"/>
        </w:rPr>
        <w:t>Unit</w:t>
      </w:r>
      <w:r w:rsidRPr="005F275D">
        <w:t>=</w:t>
      </w:r>
      <w:r w:rsidRPr="008F1734">
        <w:rPr>
          <w:rStyle w:val="XMLAttrValue"/>
        </w:rPr>
        <w:t>"500"</w:t>
      </w:r>
      <w:r w:rsidRPr="005F275D">
        <w:t>&gt;</w:t>
      </w:r>
    </w:p>
    <w:p w:rsidR="00EB04BC" w:rsidRPr="005F275D" w:rsidRDefault="00EB04BC" w:rsidP="005F275D">
      <w:pPr>
        <w:pStyle w:val="Samplecode08"/>
      </w:pPr>
      <w:r w:rsidRPr="005F275D">
        <w:t>&lt;</w:t>
      </w:r>
      <w:r w:rsidRPr="007B0590">
        <w:rPr>
          <w:rStyle w:val="XMLTag"/>
        </w:rPr>
        <w:t>ComponentRef</w:t>
      </w:r>
      <w:r w:rsidRPr="005F275D">
        <w:t xml:space="preserve"> </w:t>
      </w:r>
      <w:r w:rsidRPr="007B0590">
        <w:rPr>
          <w:rStyle w:val="XMLAttrName"/>
        </w:rPr>
        <w:t>rRef</w:t>
      </w:r>
      <w:r w:rsidRPr="005F275D">
        <w:t>=</w:t>
      </w:r>
      <w:r w:rsidRPr="008F1734">
        <w:rPr>
          <w:rStyle w:val="XMLAttrValue"/>
        </w:rPr>
        <w:t>"Item001"</w:t>
      </w:r>
      <w:r w:rsidRPr="005F275D">
        <w:t>/&gt;</w:t>
      </w:r>
    </w:p>
    <w:p w:rsidR="002902EA" w:rsidRPr="005F275D" w:rsidRDefault="002902EA" w:rsidP="005F275D">
      <w:pPr>
        <w:pStyle w:val="Samplecode08"/>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DI1_1"</w:t>
      </w:r>
      <w:r w:rsidRPr="005F275D">
        <w:t>/&gt;</w:t>
      </w:r>
    </w:p>
    <w:p w:rsidR="002902EA" w:rsidRPr="005F275D" w:rsidRDefault="002902EA" w:rsidP="005F275D">
      <w:pPr>
        <w:pStyle w:val="Samplecode08"/>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DI1_2"</w:t>
      </w:r>
      <w:r w:rsidRPr="005F275D">
        <w:t>/&gt;</w:t>
      </w:r>
    </w:p>
    <w:p w:rsidR="00EB04BC" w:rsidRPr="005F275D" w:rsidRDefault="00EB04BC" w:rsidP="005F275D">
      <w:pPr>
        <w:pStyle w:val="Samplecode06"/>
      </w:pPr>
      <w:r w:rsidRPr="005F275D">
        <w:t>&lt;/</w:t>
      </w:r>
      <w:r w:rsidRPr="007B0590">
        <w:rPr>
          <w:rStyle w:val="XMLTag"/>
        </w:rPr>
        <w:t>DropItemIntent</w:t>
      </w:r>
      <w:r w:rsidRPr="005F275D">
        <w:t>&gt;</w:t>
      </w:r>
    </w:p>
    <w:p w:rsidR="00EB04BC" w:rsidRPr="005F275D" w:rsidRDefault="00EB04BC" w:rsidP="005F275D">
      <w:pPr>
        <w:pStyle w:val="Samplecode06"/>
      </w:pPr>
      <w:r w:rsidRPr="005F275D">
        <w:t>&lt;</w:t>
      </w:r>
      <w:r w:rsidRPr="007B0590">
        <w:rPr>
          <w:rStyle w:val="XMLTag"/>
        </w:rPr>
        <w:t>DropItemIntent</w:t>
      </w:r>
      <w:r w:rsidRPr="005F275D">
        <w:t xml:space="preserve"> </w:t>
      </w:r>
      <w:r w:rsidRPr="007B0590">
        <w:rPr>
          <w:rStyle w:val="XMLAttrName"/>
        </w:rPr>
        <w:t>Amount</w:t>
      </w:r>
      <w:r w:rsidRPr="005F275D">
        <w:t>=</w:t>
      </w:r>
      <w:r w:rsidRPr="008F1734">
        <w:rPr>
          <w:rStyle w:val="XMLAttrValue"/>
        </w:rPr>
        <w:t>"1"</w:t>
      </w:r>
      <w:r w:rsidRPr="005F275D">
        <w:t xml:space="preserve"> </w:t>
      </w:r>
      <w:r w:rsidRPr="007B0590">
        <w:rPr>
          <w:rStyle w:val="XMLAttrName"/>
        </w:rPr>
        <w:t>Unit</w:t>
      </w:r>
      <w:r w:rsidRPr="005F275D">
        <w:t>=</w:t>
      </w:r>
      <w:r w:rsidRPr="008F1734">
        <w:rPr>
          <w:rStyle w:val="XMLAttrValue"/>
        </w:rPr>
        <w:t>"500</w:t>
      </w:r>
      <w:r w:rsidRPr="005F275D">
        <w:t>"&gt;</w:t>
      </w:r>
    </w:p>
    <w:p w:rsidR="00EB04BC" w:rsidRPr="005F275D" w:rsidRDefault="00EB04BC" w:rsidP="005F275D">
      <w:pPr>
        <w:pStyle w:val="Samplecode07"/>
      </w:pPr>
      <w:r w:rsidRPr="005F275D">
        <w:t>&lt;</w:t>
      </w:r>
      <w:r w:rsidRPr="007B0590">
        <w:rPr>
          <w:rStyle w:val="XMLTag"/>
        </w:rPr>
        <w:t>ComponentRef</w:t>
      </w:r>
      <w:r w:rsidRPr="005F275D">
        <w:t xml:space="preserve"> </w:t>
      </w:r>
      <w:r w:rsidRPr="007B0590">
        <w:rPr>
          <w:rStyle w:val="XMLAttrName"/>
        </w:rPr>
        <w:t>rRef</w:t>
      </w:r>
      <w:r w:rsidRPr="005F275D">
        <w:t>="Item002"/&gt;</w:t>
      </w:r>
    </w:p>
    <w:p w:rsidR="002902EA" w:rsidRPr="005F275D" w:rsidRDefault="002902EA" w:rsidP="005F275D">
      <w:pPr>
        <w:pStyle w:val="Samplecode07"/>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 DI2_1"</w:t>
      </w:r>
      <w:r w:rsidRPr="005F275D">
        <w:t>/&gt;</w:t>
      </w:r>
    </w:p>
    <w:p w:rsidR="002902EA" w:rsidRPr="005F275D" w:rsidRDefault="002902EA" w:rsidP="005F275D">
      <w:pPr>
        <w:pStyle w:val="Samplecode07"/>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DI2_2"</w:t>
      </w:r>
      <w:r w:rsidRPr="005F275D">
        <w:t>/&gt;</w:t>
      </w:r>
    </w:p>
    <w:p w:rsidR="00EB04BC" w:rsidRPr="005F275D" w:rsidRDefault="00EB04BC" w:rsidP="005F275D">
      <w:pPr>
        <w:pStyle w:val="Samplecode06"/>
      </w:pPr>
      <w:r w:rsidRPr="005F275D">
        <w:t>&lt;/</w:t>
      </w:r>
      <w:r w:rsidRPr="007B0590">
        <w:rPr>
          <w:rStyle w:val="XMLTag"/>
        </w:rPr>
        <w:t>DropItemIntent</w:t>
      </w:r>
      <w:r w:rsidRPr="005F275D">
        <w:t>&gt;</w:t>
      </w:r>
    </w:p>
    <w:p w:rsidR="00EB04BC" w:rsidRPr="005F275D" w:rsidRDefault="00EB04BC" w:rsidP="005F275D">
      <w:pPr>
        <w:pStyle w:val="Samplecode06"/>
      </w:pPr>
      <w:r w:rsidRPr="005F275D">
        <w:t>&lt;</w:t>
      </w:r>
      <w:r w:rsidRPr="007B0590">
        <w:rPr>
          <w:rStyle w:val="XMLTag"/>
        </w:rPr>
        <w:t>DropItemIntent</w:t>
      </w:r>
      <w:r w:rsidRPr="005F275D">
        <w:t xml:space="preserve"> </w:t>
      </w:r>
      <w:r w:rsidRPr="007B0590">
        <w:rPr>
          <w:rStyle w:val="XMLAttrName"/>
        </w:rPr>
        <w:t>Amount</w:t>
      </w:r>
      <w:r w:rsidRPr="005F275D">
        <w:t>=</w:t>
      </w:r>
      <w:r w:rsidRPr="008F1734">
        <w:rPr>
          <w:rStyle w:val="XMLAttrValue"/>
        </w:rPr>
        <w:t>"250"</w:t>
      </w:r>
      <w:r w:rsidRPr="005F275D">
        <w:t xml:space="preserve"> </w:t>
      </w:r>
      <w:r w:rsidRPr="007B0590">
        <w:rPr>
          <w:rStyle w:val="XMLAttrName"/>
        </w:rPr>
        <w:t>Unit</w:t>
      </w:r>
      <w:r w:rsidRPr="005F275D">
        <w:t>=</w:t>
      </w:r>
      <w:r w:rsidRPr="008F1734">
        <w:rPr>
          <w:rStyle w:val="XMLAttrValue"/>
        </w:rPr>
        <w:t>"1"</w:t>
      </w:r>
      <w:r w:rsidRPr="005F275D">
        <w:t>&gt;</w:t>
      </w:r>
    </w:p>
    <w:p w:rsidR="005D6CD6" w:rsidRPr="005F275D" w:rsidRDefault="00EB04BC" w:rsidP="005F275D">
      <w:pPr>
        <w:pStyle w:val="Samplecode07"/>
      </w:pPr>
      <w:r w:rsidRPr="005F275D">
        <w:t>&lt;</w:t>
      </w:r>
      <w:r w:rsidRPr="007B0590">
        <w:rPr>
          <w:rStyle w:val="XMLTag"/>
        </w:rPr>
        <w:t>ComponentRef</w:t>
      </w:r>
      <w:r w:rsidRPr="005F275D">
        <w:t xml:space="preserve"> </w:t>
      </w:r>
      <w:r w:rsidRPr="007B0590">
        <w:rPr>
          <w:rStyle w:val="XMLAttrName"/>
        </w:rPr>
        <w:t>rRef</w:t>
      </w:r>
      <w:r w:rsidRPr="005F275D">
        <w:t>=</w:t>
      </w:r>
      <w:r w:rsidRPr="008F1734">
        <w:rPr>
          <w:rStyle w:val="XMLAttrValue"/>
        </w:rPr>
        <w:t>"Item003"</w:t>
      </w:r>
      <w:r w:rsidRPr="005F275D">
        <w:t>/&gt;</w:t>
      </w:r>
    </w:p>
    <w:p w:rsidR="006D5C5F" w:rsidRPr="005F275D" w:rsidRDefault="006D5C5F" w:rsidP="005F275D">
      <w:pPr>
        <w:pStyle w:val="Samplecode07"/>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 DI</w:t>
      </w:r>
      <w:r w:rsidR="00DC74EF" w:rsidRPr="008F1734">
        <w:rPr>
          <w:rStyle w:val="XMLAttrValue"/>
        </w:rPr>
        <w:t>3</w:t>
      </w:r>
      <w:r w:rsidRPr="008F1734">
        <w:rPr>
          <w:rStyle w:val="XMLAttrValue"/>
        </w:rPr>
        <w:t>_1"</w:t>
      </w:r>
      <w:r w:rsidRPr="005F275D">
        <w:t>/&gt;</w:t>
      </w:r>
    </w:p>
    <w:p w:rsidR="00EB04BC" w:rsidRPr="005F275D" w:rsidRDefault="00EB04BC" w:rsidP="005F275D">
      <w:pPr>
        <w:pStyle w:val="Samplecode06"/>
      </w:pPr>
      <w:r w:rsidRPr="005F275D">
        <w:t>&lt;/</w:t>
      </w:r>
      <w:r w:rsidRPr="007B0590">
        <w:rPr>
          <w:rStyle w:val="XMLTag"/>
        </w:rPr>
        <w:t>DropItemIntent</w:t>
      </w:r>
      <w:r w:rsidRPr="005F275D">
        <w:t>&gt;</w:t>
      </w:r>
    </w:p>
    <w:p w:rsidR="00EB04BC" w:rsidRPr="005F275D" w:rsidRDefault="00EB04BC" w:rsidP="005F275D">
      <w:pPr>
        <w:pStyle w:val="Samplecode05"/>
      </w:pPr>
      <w:r w:rsidRPr="005F275D">
        <w:t>&lt;/</w:t>
      </w:r>
      <w:r w:rsidRPr="007B0590">
        <w:rPr>
          <w:rStyle w:val="XMLTag"/>
        </w:rPr>
        <w:t>DropIntent</w:t>
      </w:r>
      <w:r w:rsidRPr="005F275D">
        <w:t>&gt;</w:t>
      </w:r>
    </w:p>
    <w:p w:rsidR="002902EA" w:rsidRPr="005F275D" w:rsidRDefault="002902EA" w:rsidP="005F275D">
      <w:pPr>
        <w:pStyle w:val="Samplecode05"/>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w:t>
      </w:r>
      <w:r w:rsidR="00DC74EF" w:rsidRPr="008F1734">
        <w:rPr>
          <w:rStyle w:val="XMLAttrValue"/>
        </w:rPr>
        <w:t>4</w:t>
      </w:r>
      <w:r w:rsidRPr="008F1734">
        <w:rPr>
          <w:rStyle w:val="XMLAttrValue"/>
        </w:rPr>
        <w:t>_1"</w:t>
      </w:r>
      <w:r w:rsidRPr="005F275D">
        <w:t>/&gt;</w:t>
      </w:r>
    </w:p>
    <w:p w:rsidR="002902EA" w:rsidRPr="005F275D" w:rsidRDefault="002902EA" w:rsidP="005F275D">
      <w:pPr>
        <w:pStyle w:val="Samplecode05"/>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w:t>
      </w:r>
      <w:r w:rsidR="00DC74EF" w:rsidRPr="008F1734">
        <w:rPr>
          <w:rStyle w:val="XMLAttrValue"/>
        </w:rPr>
        <w:t>4</w:t>
      </w:r>
      <w:r w:rsidRPr="008F1734">
        <w:rPr>
          <w:rStyle w:val="XMLAttrValue"/>
        </w:rPr>
        <w:t>_2"</w:t>
      </w:r>
      <w:r w:rsidRPr="005F275D">
        <w:t>/&gt;</w:t>
      </w:r>
    </w:p>
    <w:p w:rsidR="002902EA" w:rsidRPr="005F275D" w:rsidRDefault="002902EA" w:rsidP="005F275D">
      <w:pPr>
        <w:pStyle w:val="Samplecode05"/>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w:t>
      </w:r>
      <w:r w:rsidR="00DC74EF" w:rsidRPr="008F1734">
        <w:rPr>
          <w:rStyle w:val="XMLAttrValue"/>
        </w:rPr>
        <w:t>4</w:t>
      </w:r>
      <w:r w:rsidRPr="008F1734">
        <w:rPr>
          <w:rStyle w:val="XMLAttrValue"/>
        </w:rPr>
        <w:t>_3"</w:t>
      </w:r>
      <w:r w:rsidRPr="005F275D">
        <w:t>/&gt;</w:t>
      </w:r>
    </w:p>
    <w:p w:rsidR="002902EA" w:rsidRPr="005F275D" w:rsidRDefault="002902EA" w:rsidP="005F275D">
      <w:pPr>
        <w:pStyle w:val="Samplecode05"/>
      </w:pPr>
      <w:r w:rsidRPr="005F275D">
        <w:t>&lt;</w:t>
      </w:r>
      <w:r w:rsidRPr="007B0590">
        <w:rPr>
          <w:rStyle w:val="XMLTag"/>
        </w:rPr>
        <w:t>jdf</w:t>
      </w:r>
      <w:proofErr w:type="gramStart"/>
      <w:r w:rsidRPr="007B0590">
        <w:rPr>
          <w:rStyle w:val="XMLTag"/>
        </w:rPr>
        <w:t>:GeneralID</w:t>
      </w:r>
      <w:proofErr w:type="gramEnd"/>
      <w:r w:rsidRPr="005F275D">
        <w:t xml:space="preserve"> </w:t>
      </w:r>
      <w:r w:rsidRPr="007B0590">
        <w:rPr>
          <w:rStyle w:val="XMLAttrName"/>
        </w:rPr>
        <w:t>IDUsage</w:t>
      </w:r>
      <w:r w:rsidRPr="005F275D">
        <w:t>=</w:t>
      </w:r>
      <w:r w:rsidRPr="008F1734">
        <w:rPr>
          <w:rStyle w:val="XMLAttrValue"/>
        </w:rPr>
        <w:t>"LineID"</w:t>
      </w:r>
      <w:r w:rsidRPr="005F275D">
        <w:t xml:space="preserve"> </w:t>
      </w:r>
      <w:r w:rsidRPr="007B0590">
        <w:rPr>
          <w:rStyle w:val="XMLAttrName"/>
        </w:rPr>
        <w:t>IDValue</w:t>
      </w:r>
      <w:r w:rsidRPr="005F275D">
        <w:t>=</w:t>
      </w:r>
      <w:r w:rsidRPr="008F1734">
        <w:rPr>
          <w:rStyle w:val="XMLAttrValue"/>
        </w:rPr>
        <w:t>"</w:t>
      </w:r>
      <w:r w:rsidRPr="005F275D">
        <w:t xml:space="preserve"> </w:t>
      </w:r>
      <w:r w:rsidRPr="008F1734">
        <w:rPr>
          <w:rStyle w:val="XMLAttrValue"/>
        </w:rPr>
        <w:t>DI</w:t>
      </w:r>
      <w:r w:rsidR="00DC74EF" w:rsidRPr="008F1734">
        <w:rPr>
          <w:rStyle w:val="XMLAttrValue"/>
        </w:rPr>
        <w:t>4</w:t>
      </w:r>
      <w:r w:rsidRPr="008F1734">
        <w:rPr>
          <w:rStyle w:val="XMLAttrValue"/>
        </w:rPr>
        <w:t>_4"</w:t>
      </w:r>
      <w:r w:rsidRPr="005F275D">
        <w:t>/&gt;</w:t>
      </w:r>
    </w:p>
    <w:p w:rsidR="00EB04BC" w:rsidRPr="005F275D" w:rsidRDefault="00EB04BC" w:rsidP="005F275D">
      <w:pPr>
        <w:pStyle w:val="Samplecode04"/>
        <w:rPr>
          <w:szCs w:val="17"/>
        </w:rPr>
      </w:pPr>
      <w:r w:rsidRPr="005F275D">
        <w:rPr>
          <w:szCs w:val="17"/>
        </w:rPr>
        <w:t>&lt;/</w:t>
      </w:r>
      <w:r w:rsidRPr="007B0590">
        <w:rPr>
          <w:rStyle w:val="XMLTag"/>
        </w:rPr>
        <w:t>DeliveryIntent</w:t>
      </w:r>
      <w:r w:rsidRPr="005F275D">
        <w:rPr>
          <w:szCs w:val="17"/>
        </w:rPr>
        <w:t>&gt;</w:t>
      </w:r>
    </w:p>
    <w:p w:rsidR="00EB04BC" w:rsidRPr="005F275D" w:rsidRDefault="00EB04BC" w:rsidP="005F275D">
      <w:pPr>
        <w:pStyle w:val="Samplecode04"/>
        <w:rPr>
          <w:szCs w:val="17"/>
        </w:rPr>
      </w:pPr>
      <w:r w:rsidRPr="005F275D">
        <w:rPr>
          <w:szCs w:val="17"/>
        </w:rPr>
        <w:t>&lt;</w:t>
      </w:r>
      <w:r w:rsidRPr="007B0590">
        <w:rPr>
          <w:rStyle w:val="XMLTag"/>
        </w:rPr>
        <w:t>Component</w:t>
      </w:r>
      <w:r w:rsidRPr="005F275D">
        <w:rPr>
          <w:szCs w:val="17"/>
        </w:rPr>
        <w:t xml:space="preserve"> </w:t>
      </w:r>
      <w:r w:rsidRPr="007B0590">
        <w:rPr>
          <w:rStyle w:val="XMLAttrName"/>
        </w:rPr>
        <w:t>ID</w:t>
      </w:r>
      <w:r w:rsidRPr="005F275D">
        <w:rPr>
          <w:szCs w:val="17"/>
        </w:rPr>
        <w:t>=</w:t>
      </w:r>
      <w:r w:rsidRPr="008F1734">
        <w:rPr>
          <w:rStyle w:val="XMLAttrValue"/>
        </w:rPr>
        <w:t>"Item001"</w:t>
      </w:r>
      <w:r w:rsidRPr="005F275D">
        <w:rPr>
          <w:szCs w:val="17"/>
        </w:rPr>
        <w:t xml:space="preserve"> </w:t>
      </w:r>
      <w:r w:rsidRPr="007B0590">
        <w:rPr>
          <w:rStyle w:val="XMLAttrName"/>
        </w:rPr>
        <w:t>Class</w:t>
      </w:r>
      <w:r w:rsidRPr="005F275D">
        <w:rPr>
          <w:szCs w:val="17"/>
        </w:rPr>
        <w:t>=</w:t>
      </w:r>
      <w:r w:rsidRPr="008F1734">
        <w:rPr>
          <w:rStyle w:val="XMLAttrValue"/>
        </w:rPr>
        <w:t>"Quantity"</w:t>
      </w:r>
      <w:r w:rsidRPr="005F275D">
        <w:rPr>
          <w:szCs w:val="17"/>
        </w:rPr>
        <w:t xml:space="preserve"> </w:t>
      </w:r>
      <w:r w:rsidRPr="007B0590">
        <w:rPr>
          <w:rStyle w:val="XMLAttrName"/>
        </w:rPr>
        <w:t>Status</w:t>
      </w:r>
      <w:r w:rsidRPr="005F275D">
        <w:rPr>
          <w:szCs w:val="17"/>
        </w:rPr>
        <w:t>=</w:t>
      </w:r>
      <w:r w:rsidRPr="008F1734">
        <w:rPr>
          <w:rStyle w:val="XMLAttrValue"/>
        </w:rPr>
        <w:t>"Available"</w:t>
      </w:r>
      <w:r w:rsidRPr="005F275D">
        <w:rPr>
          <w:szCs w:val="17"/>
        </w:rPr>
        <w:t xml:space="preserve"> </w:t>
      </w:r>
      <w:r w:rsidRPr="007B0590">
        <w:rPr>
          <w:rStyle w:val="XMLAttrName"/>
        </w:rPr>
        <w:t>DescriptiveName</w:t>
      </w:r>
      <w:r w:rsidRPr="005F275D">
        <w:rPr>
          <w:szCs w:val="17"/>
        </w:rPr>
        <w:t>=</w:t>
      </w:r>
      <w:r w:rsidRPr="008F1734">
        <w:rPr>
          <w:rStyle w:val="XMLAttrValue"/>
        </w:rPr>
        <w:t>"Business Cards - Phil Chavez"</w:t>
      </w:r>
      <w:r w:rsidRPr="005F275D">
        <w:rPr>
          <w:szCs w:val="17"/>
        </w:rPr>
        <w:t xml:space="preserve"> </w:t>
      </w:r>
      <w:r w:rsidR="00B75B3F" w:rsidRPr="005F275D">
        <w:rPr>
          <w:szCs w:val="17"/>
        </w:rPr>
        <w:br/>
      </w:r>
      <w:r w:rsidRPr="007B0590">
        <w:rPr>
          <w:rStyle w:val="XMLAttrName"/>
        </w:rPr>
        <w:t>ComponentType</w:t>
      </w:r>
      <w:r w:rsidRPr="005F275D">
        <w:rPr>
          <w:szCs w:val="17"/>
        </w:rPr>
        <w:t>=</w:t>
      </w:r>
      <w:r w:rsidRPr="008F1734">
        <w:rPr>
          <w:rStyle w:val="XMLAttrValue"/>
        </w:rPr>
        <w:t>"FinalProduct"</w:t>
      </w:r>
      <w:r w:rsidRPr="005F275D">
        <w:rPr>
          <w:szCs w:val="17"/>
        </w:rPr>
        <w:t xml:space="preserve"> </w:t>
      </w:r>
      <w:r w:rsidRPr="007B0590">
        <w:rPr>
          <w:rStyle w:val="XMLAttrName"/>
        </w:rPr>
        <w:t>CatalogID</w:t>
      </w:r>
      <w:r w:rsidRPr="005F275D">
        <w:rPr>
          <w:szCs w:val="17"/>
        </w:rPr>
        <w:t>=</w:t>
      </w:r>
      <w:r w:rsidRPr="008F1734">
        <w:rPr>
          <w:rStyle w:val="XMLAttrValue"/>
        </w:rPr>
        <w:t>"BC-Phil Chavez</w:t>
      </w:r>
      <w:r w:rsidRPr="005F275D">
        <w:rPr>
          <w:szCs w:val="17"/>
        </w:rPr>
        <w:t xml:space="preserve">" </w:t>
      </w:r>
      <w:r w:rsidRPr="007B0590">
        <w:rPr>
          <w:rStyle w:val="XMLAttrName"/>
        </w:rPr>
        <w:t>ProductID</w:t>
      </w:r>
      <w:r w:rsidRPr="005F275D">
        <w:rPr>
          <w:szCs w:val="17"/>
        </w:rPr>
        <w:t>=</w:t>
      </w:r>
      <w:r w:rsidRPr="001B0C61">
        <w:rPr>
          <w:rStyle w:val="XMLAttrValue"/>
        </w:rPr>
        <w:t>"Reylon-123"</w:t>
      </w:r>
      <w:r w:rsidRPr="005F275D">
        <w:rPr>
          <w:szCs w:val="17"/>
        </w:rPr>
        <w:t xml:space="preserve"> </w:t>
      </w:r>
      <w:r w:rsidR="00B75B3F" w:rsidRPr="005F275D">
        <w:rPr>
          <w:szCs w:val="17"/>
        </w:rPr>
        <w:br/>
      </w:r>
      <w:r w:rsidRPr="007B0590">
        <w:rPr>
          <w:rStyle w:val="XMLAttrName"/>
        </w:rPr>
        <w:t>CatalogDetails</w:t>
      </w:r>
      <w:r w:rsidRPr="005F275D">
        <w:rPr>
          <w:szCs w:val="17"/>
        </w:rPr>
        <w:t>=</w:t>
      </w:r>
      <w:r w:rsidRPr="001B0C61">
        <w:rPr>
          <w:rStyle w:val="XMLAttrValue"/>
        </w:rPr>
        <w:t>"Business Cards - Phil Chavez"</w:t>
      </w:r>
      <w:r w:rsidRPr="005F275D">
        <w:rPr>
          <w:szCs w:val="17"/>
        </w:rPr>
        <w:t>/&gt;</w:t>
      </w:r>
    </w:p>
    <w:p w:rsidR="00EB04BC" w:rsidRPr="005F275D" w:rsidRDefault="00EB04BC" w:rsidP="005F275D">
      <w:pPr>
        <w:pStyle w:val="Samplecode04"/>
        <w:rPr>
          <w:szCs w:val="17"/>
        </w:rPr>
      </w:pPr>
      <w:r w:rsidRPr="005F275D">
        <w:rPr>
          <w:szCs w:val="17"/>
        </w:rPr>
        <w:t>&lt;</w:t>
      </w:r>
      <w:r w:rsidRPr="007B0590">
        <w:rPr>
          <w:rStyle w:val="XMLTag"/>
        </w:rPr>
        <w:t>Component</w:t>
      </w:r>
      <w:r w:rsidRPr="005F275D">
        <w:rPr>
          <w:szCs w:val="17"/>
        </w:rPr>
        <w:t xml:space="preserve"> </w:t>
      </w:r>
      <w:r w:rsidRPr="007B0590">
        <w:rPr>
          <w:rStyle w:val="XMLAttrName"/>
        </w:rPr>
        <w:t>ID</w:t>
      </w:r>
      <w:r w:rsidRPr="005F275D">
        <w:rPr>
          <w:szCs w:val="17"/>
        </w:rPr>
        <w:t>=</w:t>
      </w:r>
      <w:r w:rsidRPr="001B0C61">
        <w:rPr>
          <w:rStyle w:val="XMLAttrValue"/>
        </w:rPr>
        <w:t>"Item002"</w:t>
      </w:r>
      <w:r w:rsidRPr="005F275D">
        <w:rPr>
          <w:szCs w:val="17"/>
        </w:rPr>
        <w:t xml:space="preserve"> </w:t>
      </w:r>
      <w:r w:rsidRPr="007B0590">
        <w:rPr>
          <w:rStyle w:val="XMLAttrName"/>
        </w:rPr>
        <w:t>Class</w:t>
      </w:r>
      <w:r w:rsidRPr="005F275D">
        <w:rPr>
          <w:szCs w:val="17"/>
        </w:rPr>
        <w:t>=</w:t>
      </w:r>
      <w:r w:rsidRPr="001B0C61">
        <w:rPr>
          <w:rStyle w:val="XMLAttrValue"/>
        </w:rPr>
        <w:t>"Quantity"</w:t>
      </w:r>
      <w:r w:rsidRPr="005F275D">
        <w:rPr>
          <w:szCs w:val="17"/>
        </w:rPr>
        <w:t xml:space="preserve"> </w:t>
      </w:r>
      <w:r w:rsidRPr="007B0590">
        <w:rPr>
          <w:rStyle w:val="XMLAttrName"/>
        </w:rPr>
        <w:t>Status</w:t>
      </w:r>
      <w:r w:rsidRPr="005F275D">
        <w:rPr>
          <w:szCs w:val="17"/>
        </w:rPr>
        <w:t>=</w:t>
      </w:r>
      <w:r w:rsidRPr="001B0C61">
        <w:rPr>
          <w:rStyle w:val="XMLAttrValue"/>
        </w:rPr>
        <w:t>"Available"</w:t>
      </w:r>
      <w:r w:rsidRPr="005F275D">
        <w:rPr>
          <w:szCs w:val="17"/>
        </w:rPr>
        <w:t xml:space="preserve"> </w:t>
      </w:r>
      <w:r w:rsidRPr="007B0590">
        <w:rPr>
          <w:rStyle w:val="XMLAttrName"/>
        </w:rPr>
        <w:t>DescriptiveName</w:t>
      </w:r>
      <w:r w:rsidRPr="005F275D">
        <w:rPr>
          <w:szCs w:val="17"/>
        </w:rPr>
        <w:t>=</w:t>
      </w:r>
      <w:r w:rsidRPr="001B0C61">
        <w:rPr>
          <w:rStyle w:val="XMLAttrValue"/>
        </w:rPr>
        <w:t>"Notepad - Phil Chavez</w:t>
      </w:r>
      <w:r w:rsidRPr="005F275D">
        <w:rPr>
          <w:szCs w:val="17"/>
        </w:rPr>
        <w:t xml:space="preserve">" </w:t>
      </w:r>
      <w:r w:rsidR="00B75B3F" w:rsidRPr="005F275D">
        <w:rPr>
          <w:szCs w:val="17"/>
        </w:rPr>
        <w:br/>
      </w:r>
      <w:r w:rsidRPr="007B0590">
        <w:rPr>
          <w:rStyle w:val="XMLAttrName"/>
        </w:rPr>
        <w:t>ComponentType</w:t>
      </w:r>
      <w:r w:rsidRPr="005F275D">
        <w:rPr>
          <w:szCs w:val="17"/>
        </w:rPr>
        <w:t>=</w:t>
      </w:r>
      <w:r w:rsidRPr="001B0C61">
        <w:rPr>
          <w:rStyle w:val="XMLAttrValue"/>
        </w:rPr>
        <w:t>"FinalProduct"</w:t>
      </w:r>
      <w:r w:rsidRPr="005F275D">
        <w:rPr>
          <w:szCs w:val="17"/>
        </w:rPr>
        <w:t xml:space="preserve"> </w:t>
      </w:r>
      <w:r w:rsidRPr="007B0590">
        <w:rPr>
          <w:rStyle w:val="XMLAttrName"/>
        </w:rPr>
        <w:t>CatalogID</w:t>
      </w:r>
      <w:r w:rsidRPr="005F275D">
        <w:rPr>
          <w:szCs w:val="17"/>
        </w:rPr>
        <w:t>=</w:t>
      </w:r>
      <w:r w:rsidRPr="001B0C61">
        <w:rPr>
          <w:rStyle w:val="XMLAttrValue"/>
        </w:rPr>
        <w:t>"NP-Phil Chavez"</w:t>
      </w:r>
      <w:r w:rsidRPr="005F275D">
        <w:rPr>
          <w:szCs w:val="17"/>
        </w:rPr>
        <w:t xml:space="preserve"> </w:t>
      </w:r>
      <w:r w:rsidRPr="007B0590">
        <w:rPr>
          <w:rStyle w:val="XMLAttrName"/>
        </w:rPr>
        <w:t>ProductID</w:t>
      </w:r>
      <w:r w:rsidRPr="005F275D">
        <w:rPr>
          <w:szCs w:val="17"/>
        </w:rPr>
        <w:t>=</w:t>
      </w:r>
      <w:r w:rsidRPr="001B0C61">
        <w:rPr>
          <w:rStyle w:val="XMLAttrValue"/>
        </w:rPr>
        <w:t>"Reylon-124"</w:t>
      </w:r>
      <w:r w:rsidRPr="005F275D">
        <w:rPr>
          <w:szCs w:val="17"/>
        </w:rPr>
        <w:t xml:space="preserve"> </w:t>
      </w:r>
      <w:r w:rsidR="009B7CC6">
        <w:rPr>
          <w:szCs w:val="17"/>
        </w:rPr>
        <w:br/>
      </w:r>
      <w:r w:rsidRPr="007B0590">
        <w:rPr>
          <w:rStyle w:val="XMLAttrName"/>
        </w:rPr>
        <w:t>CatalogDetails</w:t>
      </w:r>
      <w:r w:rsidRPr="005F275D">
        <w:rPr>
          <w:szCs w:val="17"/>
        </w:rPr>
        <w:t>=</w:t>
      </w:r>
      <w:r w:rsidRPr="001B0C61">
        <w:rPr>
          <w:rStyle w:val="XMLAttrValue"/>
        </w:rPr>
        <w:t>"Notepad - Phil Chavez"</w:t>
      </w:r>
      <w:r w:rsidRPr="005F275D">
        <w:rPr>
          <w:szCs w:val="17"/>
        </w:rPr>
        <w:t>/&gt;</w:t>
      </w:r>
    </w:p>
    <w:p w:rsidR="00EB04BC" w:rsidRPr="001D7939" w:rsidRDefault="00EB04BC" w:rsidP="005F275D">
      <w:pPr>
        <w:pStyle w:val="Samplecode04"/>
        <w:rPr>
          <w:rFonts w:cs="Arial"/>
          <w:color w:val="000000"/>
          <w:sz w:val="17"/>
          <w:szCs w:val="17"/>
        </w:rPr>
      </w:pPr>
      <w:r w:rsidRPr="005F275D">
        <w:rPr>
          <w:szCs w:val="17"/>
        </w:rPr>
        <w:t>&lt;</w:t>
      </w:r>
      <w:r w:rsidRPr="007B0590">
        <w:rPr>
          <w:rStyle w:val="XMLTag"/>
        </w:rPr>
        <w:t>Component</w:t>
      </w:r>
      <w:r w:rsidRPr="005F275D">
        <w:rPr>
          <w:szCs w:val="17"/>
        </w:rPr>
        <w:t xml:space="preserve"> </w:t>
      </w:r>
      <w:r w:rsidRPr="007B0590">
        <w:rPr>
          <w:rStyle w:val="XMLAttrName"/>
        </w:rPr>
        <w:t>ID</w:t>
      </w:r>
      <w:r w:rsidRPr="005F275D">
        <w:rPr>
          <w:szCs w:val="17"/>
        </w:rPr>
        <w:t>=</w:t>
      </w:r>
      <w:r w:rsidRPr="001B0C61">
        <w:rPr>
          <w:rStyle w:val="XMLAttrValue"/>
        </w:rPr>
        <w:t>"Item003"</w:t>
      </w:r>
      <w:r w:rsidRPr="005F275D">
        <w:rPr>
          <w:szCs w:val="17"/>
        </w:rPr>
        <w:t xml:space="preserve"> </w:t>
      </w:r>
      <w:r w:rsidRPr="007B0590">
        <w:rPr>
          <w:rStyle w:val="XMLAttrName"/>
        </w:rPr>
        <w:t>Class</w:t>
      </w:r>
      <w:r w:rsidRPr="005F275D">
        <w:rPr>
          <w:szCs w:val="17"/>
        </w:rPr>
        <w:t>=</w:t>
      </w:r>
      <w:r w:rsidRPr="001B0C61">
        <w:rPr>
          <w:rStyle w:val="XMLAttrValue"/>
        </w:rPr>
        <w:t>"Quantity"</w:t>
      </w:r>
      <w:r w:rsidRPr="005F275D">
        <w:rPr>
          <w:szCs w:val="17"/>
        </w:rPr>
        <w:t xml:space="preserve"> </w:t>
      </w:r>
      <w:r w:rsidRPr="007B0590">
        <w:rPr>
          <w:rStyle w:val="XMLAttrName"/>
        </w:rPr>
        <w:t>Status</w:t>
      </w:r>
      <w:r w:rsidRPr="005F275D">
        <w:rPr>
          <w:szCs w:val="17"/>
        </w:rPr>
        <w:t>=</w:t>
      </w:r>
      <w:r w:rsidRPr="001B0C61">
        <w:rPr>
          <w:rStyle w:val="XMLAttrValue"/>
        </w:rPr>
        <w:t>"Available"</w:t>
      </w:r>
      <w:r w:rsidRPr="005F275D">
        <w:rPr>
          <w:szCs w:val="17"/>
        </w:rPr>
        <w:t xml:space="preserve"> </w:t>
      </w:r>
      <w:r w:rsidRPr="007B0590">
        <w:rPr>
          <w:rStyle w:val="XMLAttrName"/>
        </w:rPr>
        <w:t>DescriptiveName</w:t>
      </w:r>
      <w:r w:rsidRPr="005F275D">
        <w:rPr>
          <w:szCs w:val="17"/>
        </w:rPr>
        <w:t>=</w:t>
      </w:r>
      <w:r w:rsidRPr="001B0C61">
        <w:rPr>
          <w:rStyle w:val="XMLAttrValue"/>
        </w:rPr>
        <w:t>"Reylon Mailer"</w:t>
      </w:r>
      <w:r w:rsidRPr="005F275D">
        <w:rPr>
          <w:szCs w:val="17"/>
        </w:rPr>
        <w:t xml:space="preserve"> </w:t>
      </w:r>
      <w:r w:rsidR="00B75B3F" w:rsidRPr="005F275D">
        <w:rPr>
          <w:szCs w:val="17"/>
        </w:rPr>
        <w:br/>
      </w:r>
      <w:r w:rsidRPr="007B0590">
        <w:rPr>
          <w:rStyle w:val="XMLAttrName"/>
        </w:rPr>
        <w:t>ComponentType</w:t>
      </w:r>
      <w:r w:rsidRPr="005F275D">
        <w:rPr>
          <w:szCs w:val="17"/>
        </w:rPr>
        <w:t>=</w:t>
      </w:r>
      <w:r w:rsidRPr="001B0C61">
        <w:rPr>
          <w:rStyle w:val="XMLAttrValue"/>
        </w:rPr>
        <w:t>"FinalProduct"</w:t>
      </w:r>
      <w:r w:rsidRPr="005F275D">
        <w:rPr>
          <w:szCs w:val="17"/>
        </w:rPr>
        <w:t xml:space="preserve"> </w:t>
      </w:r>
      <w:r w:rsidRPr="007B0590">
        <w:rPr>
          <w:rStyle w:val="XMLAttrName"/>
        </w:rPr>
        <w:t>CatalogID</w:t>
      </w:r>
      <w:r w:rsidRPr="005F275D">
        <w:rPr>
          <w:szCs w:val="17"/>
        </w:rPr>
        <w:t>=</w:t>
      </w:r>
      <w:r w:rsidRPr="001B0C61">
        <w:rPr>
          <w:rStyle w:val="XMLAttrValue"/>
        </w:rPr>
        <w:t>"RM 25.5"</w:t>
      </w:r>
      <w:r w:rsidRPr="005F275D">
        <w:rPr>
          <w:szCs w:val="17"/>
        </w:rPr>
        <w:t xml:space="preserve"> </w:t>
      </w:r>
      <w:r w:rsidRPr="007B0590">
        <w:rPr>
          <w:rStyle w:val="XMLAttrName"/>
        </w:rPr>
        <w:t>ProductID</w:t>
      </w:r>
      <w:r w:rsidRPr="005F275D">
        <w:rPr>
          <w:szCs w:val="17"/>
        </w:rPr>
        <w:t>=</w:t>
      </w:r>
      <w:r w:rsidRPr="001B0C61">
        <w:rPr>
          <w:rStyle w:val="XMLAttrValue"/>
        </w:rPr>
        <w:t>"Reylon-125"</w:t>
      </w:r>
      <w:r w:rsidRPr="005F275D">
        <w:rPr>
          <w:szCs w:val="17"/>
        </w:rPr>
        <w:t xml:space="preserve"> </w:t>
      </w:r>
      <w:r w:rsidR="00B75B3F" w:rsidRPr="005F275D">
        <w:rPr>
          <w:szCs w:val="17"/>
        </w:rPr>
        <w:br/>
      </w:r>
      <w:r w:rsidRPr="007B0590">
        <w:rPr>
          <w:rStyle w:val="XMLAttrName"/>
        </w:rPr>
        <w:t>CatalogDetails</w:t>
      </w:r>
      <w:r w:rsidRPr="001D7939">
        <w:rPr>
          <w:rFonts w:cs="Arial"/>
          <w:color w:val="0000FF"/>
          <w:sz w:val="17"/>
          <w:szCs w:val="17"/>
        </w:rPr>
        <w:t>=</w:t>
      </w:r>
      <w:r w:rsidRPr="001B0C61">
        <w:rPr>
          <w:rStyle w:val="XMLAttrValue"/>
        </w:rPr>
        <w:t>"Reylon Mailer"</w:t>
      </w:r>
      <w:r w:rsidRPr="001D7939">
        <w:rPr>
          <w:rFonts w:cs="Arial"/>
          <w:color w:val="0000FF"/>
          <w:sz w:val="17"/>
          <w:szCs w:val="17"/>
        </w:rPr>
        <w:t>/&gt;</w:t>
      </w:r>
    </w:p>
    <w:p w:rsidR="00EB04BC" w:rsidRPr="001D7939" w:rsidRDefault="00EB04BC" w:rsidP="005D6CD6">
      <w:pPr>
        <w:pStyle w:val="Samplecode04"/>
        <w:rPr>
          <w:rFonts w:cs="Arial"/>
          <w:color w:val="000000"/>
          <w:sz w:val="17"/>
          <w:szCs w:val="17"/>
        </w:rPr>
      </w:pPr>
      <w:r w:rsidRPr="001D7939">
        <w:rPr>
          <w:rFonts w:cs="Arial"/>
          <w:color w:val="0000FF"/>
          <w:sz w:val="17"/>
          <w:szCs w:val="17"/>
        </w:rPr>
        <w:t>&lt;/</w:t>
      </w:r>
      <w:r w:rsidRPr="007B0590">
        <w:rPr>
          <w:rStyle w:val="XMLTag"/>
        </w:rPr>
        <w:t>ResourcePool</w:t>
      </w:r>
      <w:r w:rsidRPr="001D7939">
        <w:rPr>
          <w:rFonts w:cs="Arial"/>
          <w:color w:val="0000FF"/>
          <w:sz w:val="17"/>
          <w:szCs w:val="17"/>
        </w:rPr>
        <w:t>&gt;</w:t>
      </w:r>
    </w:p>
    <w:p w:rsidR="00EB04BC" w:rsidRPr="001D7939" w:rsidRDefault="00EB04BC" w:rsidP="005D6CD6">
      <w:pPr>
        <w:pStyle w:val="Samplecode04"/>
        <w:rPr>
          <w:rFonts w:cs="Arial"/>
          <w:color w:val="000000"/>
          <w:sz w:val="17"/>
          <w:szCs w:val="17"/>
        </w:rPr>
      </w:pPr>
      <w:r w:rsidRPr="001D7939">
        <w:rPr>
          <w:rFonts w:cs="Arial"/>
          <w:color w:val="0000FF"/>
          <w:sz w:val="17"/>
          <w:szCs w:val="17"/>
        </w:rPr>
        <w:t>&lt;</w:t>
      </w:r>
      <w:r w:rsidRPr="007B0590">
        <w:rPr>
          <w:rStyle w:val="XMLTag"/>
        </w:rPr>
        <w:t>ResourceLinkPool</w:t>
      </w:r>
      <w:r w:rsidRPr="001D7939">
        <w:rPr>
          <w:rFonts w:cs="Arial"/>
          <w:color w:val="0000FF"/>
          <w:sz w:val="17"/>
          <w:szCs w:val="17"/>
        </w:rPr>
        <w:t>&gt;</w:t>
      </w:r>
    </w:p>
    <w:p w:rsidR="00EB04BC" w:rsidRDefault="00EB04BC" w:rsidP="005F275D">
      <w:pPr>
        <w:pStyle w:val="Samplecode05"/>
        <w:rPr>
          <w:color w:val="0000FF"/>
        </w:rPr>
      </w:pPr>
      <w:r w:rsidRPr="001D7939">
        <w:rPr>
          <w:color w:val="0000FF"/>
        </w:rPr>
        <w:t>&lt;</w:t>
      </w:r>
      <w:r w:rsidRPr="007B0590">
        <w:rPr>
          <w:rStyle w:val="XMLTag"/>
        </w:rPr>
        <w:t>DeliveryIntentLink</w:t>
      </w:r>
      <w:r w:rsidRPr="001D7939">
        <w:rPr>
          <w:color w:val="FF0000"/>
        </w:rPr>
        <w:t xml:space="preserve"> </w:t>
      </w:r>
      <w:r w:rsidRPr="009B7CC6">
        <w:rPr>
          <w:rStyle w:val="XMLAttrName"/>
        </w:rPr>
        <w:t>rRef</w:t>
      </w:r>
      <w:r w:rsidRPr="001D7939">
        <w:rPr>
          <w:color w:val="0000FF"/>
        </w:rPr>
        <w:t>=</w:t>
      </w:r>
      <w:r w:rsidRPr="001B0C61">
        <w:rPr>
          <w:rStyle w:val="XMLAttrValue"/>
        </w:rPr>
        <w:t>"Delivery001"</w:t>
      </w:r>
      <w:r w:rsidRPr="001D7939">
        <w:rPr>
          <w:color w:val="FF0000"/>
        </w:rPr>
        <w:t xml:space="preserve"> </w:t>
      </w:r>
      <w:r w:rsidRPr="009B7CC6">
        <w:rPr>
          <w:rStyle w:val="XMLAttrName"/>
        </w:rPr>
        <w:t>Usage</w:t>
      </w:r>
      <w:r w:rsidRPr="001D7939">
        <w:rPr>
          <w:color w:val="0000FF"/>
        </w:rPr>
        <w:t>=</w:t>
      </w:r>
      <w:r w:rsidR="006D5C5F" w:rsidRPr="001B0C61">
        <w:rPr>
          <w:rStyle w:val="XMLAttrValue"/>
        </w:rPr>
        <w:t>"</w:t>
      </w:r>
      <w:r w:rsidR="00516E7A" w:rsidRPr="001B0C61">
        <w:rPr>
          <w:rStyle w:val="XMLAttrValue"/>
        </w:rPr>
        <w:t>Input</w:t>
      </w:r>
      <w:r w:rsidR="006D5C5F" w:rsidRPr="001B0C61">
        <w:rPr>
          <w:rStyle w:val="XMLAttrValue"/>
        </w:rPr>
        <w:t>"</w:t>
      </w:r>
      <w:r w:rsidRPr="001D7939">
        <w:rPr>
          <w:color w:val="0000FF"/>
        </w:rPr>
        <w:t>/&gt;</w:t>
      </w:r>
    </w:p>
    <w:p w:rsidR="006D5C5F" w:rsidRPr="001D7939" w:rsidRDefault="006D5C5F" w:rsidP="005F275D">
      <w:pPr>
        <w:pStyle w:val="Samplecode05"/>
        <w:rPr>
          <w:color w:val="000000"/>
        </w:rPr>
      </w:pPr>
      <w:r w:rsidRPr="001D7939">
        <w:rPr>
          <w:color w:val="0000FF"/>
        </w:rPr>
        <w:lastRenderedPageBreak/>
        <w:t>&lt;</w:t>
      </w:r>
      <w:r w:rsidRPr="007B0590">
        <w:rPr>
          <w:rStyle w:val="XMLTag"/>
        </w:rPr>
        <w:t>CustomerLink</w:t>
      </w:r>
      <w:r w:rsidRPr="001D7939">
        <w:rPr>
          <w:color w:val="FF0000"/>
        </w:rPr>
        <w:t xml:space="preserve"> </w:t>
      </w:r>
      <w:r w:rsidRPr="009B7CC6">
        <w:rPr>
          <w:rStyle w:val="XMLAttrName"/>
        </w:rPr>
        <w:t>rRef</w:t>
      </w:r>
      <w:r w:rsidRPr="001D7939">
        <w:rPr>
          <w:color w:val="0000FF"/>
        </w:rPr>
        <w:t>=</w:t>
      </w:r>
      <w:r w:rsidRPr="00132793">
        <w:rPr>
          <w:rStyle w:val="XMLAttrValue"/>
        </w:rPr>
        <w:t>"423163"</w:t>
      </w:r>
      <w:r w:rsidRPr="001D7939">
        <w:rPr>
          <w:color w:val="FF0000"/>
        </w:rPr>
        <w:t xml:space="preserve"> Usage</w:t>
      </w:r>
      <w:r w:rsidRPr="001D7939">
        <w:rPr>
          <w:color w:val="0000FF"/>
        </w:rPr>
        <w:t>=</w:t>
      </w:r>
      <w:r w:rsidRPr="00132793">
        <w:rPr>
          <w:rStyle w:val="XMLAttrValue"/>
        </w:rPr>
        <w:t>"Input"</w:t>
      </w:r>
      <w:r w:rsidRPr="001D7939">
        <w:rPr>
          <w:color w:val="0000FF"/>
        </w:rPr>
        <w:t>/&gt;</w:t>
      </w:r>
    </w:p>
    <w:p w:rsidR="00EB04BC" w:rsidRPr="001D7939" w:rsidRDefault="00EB04BC" w:rsidP="005D6CD6">
      <w:pPr>
        <w:pStyle w:val="Samplecode04"/>
        <w:rPr>
          <w:rFonts w:cs="Arial"/>
          <w:color w:val="000000"/>
          <w:sz w:val="17"/>
          <w:szCs w:val="17"/>
        </w:rPr>
      </w:pPr>
      <w:r w:rsidRPr="001D7939">
        <w:rPr>
          <w:rFonts w:cs="Arial"/>
          <w:color w:val="0000FF"/>
          <w:sz w:val="17"/>
          <w:szCs w:val="17"/>
        </w:rPr>
        <w:t>&lt;/</w:t>
      </w:r>
      <w:r w:rsidRPr="007B0590">
        <w:rPr>
          <w:rStyle w:val="XMLTag"/>
        </w:rPr>
        <w:t>ResourceLinkPool</w:t>
      </w:r>
      <w:r w:rsidRPr="001D7939">
        <w:rPr>
          <w:rFonts w:cs="Arial"/>
          <w:color w:val="0000FF"/>
          <w:sz w:val="17"/>
          <w:szCs w:val="17"/>
        </w:rPr>
        <w:t>&gt;</w:t>
      </w:r>
    </w:p>
    <w:p w:rsidR="00EB04BC" w:rsidRPr="001D7939" w:rsidRDefault="00EB04BC" w:rsidP="005F275D">
      <w:pPr>
        <w:pStyle w:val="Samplecode03"/>
      </w:pPr>
      <w:r w:rsidRPr="001D7939">
        <w:rPr>
          <w:color w:val="0000FF"/>
        </w:rPr>
        <w:t>&lt;/</w:t>
      </w:r>
      <w:r w:rsidRPr="007B0590">
        <w:rPr>
          <w:rStyle w:val="XMLTag"/>
        </w:rPr>
        <w:t>jdf</w:t>
      </w:r>
      <w:proofErr w:type="gramStart"/>
      <w:r w:rsidRPr="007B0590">
        <w:rPr>
          <w:rStyle w:val="XMLTag"/>
        </w:rPr>
        <w:t>:JDF</w:t>
      </w:r>
      <w:proofErr w:type="gramEnd"/>
      <w:r w:rsidRPr="001D7939">
        <w:rPr>
          <w:color w:val="0000FF"/>
        </w:rPr>
        <w:t>&gt;</w:t>
      </w:r>
    </w:p>
    <w:p w:rsidR="00EB04BC" w:rsidRPr="001D7939" w:rsidRDefault="00EB04BC" w:rsidP="005F275D">
      <w:pPr>
        <w:pStyle w:val="Samplecode02"/>
      </w:pPr>
      <w:r w:rsidRPr="001D7939">
        <w:rPr>
          <w:color w:val="0000FF"/>
        </w:rPr>
        <w:t>&lt;/</w:t>
      </w:r>
      <w:r w:rsidRPr="007B0590">
        <w:rPr>
          <w:rStyle w:val="XMLTag"/>
        </w:rPr>
        <w:t>PurchaseOrder</w:t>
      </w:r>
      <w:r w:rsidRPr="001D7939">
        <w:rPr>
          <w:color w:val="0000FF"/>
        </w:rPr>
        <w:t>&gt;</w:t>
      </w:r>
    </w:p>
    <w:p w:rsidR="00EB04BC" w:rsidRPr="001D7939" w:rsidRDefault="00EB04BC" w:rsidP="005F275D">
      <w:pPr>
        <w:pStyle w:val="Samplecode01"/>
        <w:rPr>
          <w:color w:val="000000"/>
        </w:rPr>
      </w:pPr>
      <w:r w:rsidRPr="001D7939">
        <w:t>&lt;/</w:t>
      </w:r>
      <w:r w:rsidRPr="007B0590">
        <w:rPr>
          <w:rStyle w:val="XMLTag"/>
        </w:rPr>
        <w:t>Request</w:t>
      </w:r>
      <w:r w:rsidRPr="001D7939">
        <w:t>&gt;</w:t>
      </w:r>
    </w:p>
    <w:p w:rsidR="00EB04BC" w:rsidRPr="00442027" w:rsidRDefault="00EB04BC" w:rsidP="005F275D">
      <w:pPr>
        <w:pStyle w:val="Samplecode"/>
        <w:rPr>
          <w:color w:val="000000"/>
        </w:rPr>
      </w:pPr>
      <w:r w:rsidRPr="001D7939">
        <w:rPr>
          <w:color w:val="0000FF"/>
        </w:rPr>
        <w:t>&lt;/</w:t>
      </w:r>
      <w:r w:rsidRPr="007B0590">
        <w:rPr>
          <w:rStyle w:val="XMLTag"/>
        </w:rPr>
        <w:t>PrintTalk</w:t>
      </w:r>
      <w:r w:rsidRPr="001D7939">
        <w:rPr>
          <w:color w:val="0000FF"/>
        </w:rPr>
        <w:t>&gt;</w:t>
      </w:r>
    </w:p>
    <w:p w:rsidR="00EB04BC" w:rsidRPr="0018189C" w:rsidRDefault="00EB04BC" w:rsidP="00111C1F">
      <w:pPr>
        <w:pStyle w:val="Heading2"/>
      </w:pPr>
      <w:bookmarkStart w:id="589" w:name="_Toc431471397"/>
      <w:bookmarkStart w:id="590" w:name="_Toc164364580"/>
      <w:bookmarkStart w:id="591" w:name="_Toc411174947"/>
      <w:r w:rsidRPr="0018189C">
        <w:t xml:space="preserve">Example D – Collaboration </w:t>
      </w:r>
      <w:r w:rsidR="001C1D6A">
        <w:t>S</w:t>
      </w:r>
      <w:r w:rsidRPr="0018189C">
        <w:t>cenario</w:t>
      </w:r>
      <w:bookmarkEnd w:id="589"/>
      <w:bookmarkEnd w:id="590"/>
      <w:bookmarkEnd w:id="591"/>
    </w:p>
    <w:p w:rsidR="00EB04BC" w:rsidRPr="0018189C" w:rsidRDefault="00442027" w:rsidP="00442027">
      <w:pPr>
        <w:pStyle w:val="BodyText"/>
      </w:pPr>
      <w:r>
        <w:t>Th</w:t>
      </w:r>
      <w:r w:rsidR="002643CD">
        <w:t>e fourth</w:t>
      </w:r>
      <w:r>
        <w:t xml:space="preserve"> example illustrates a</w:t>
      </w:r>
      <w:r w:rsidR="00EB04BC" w:rsidRPr="0018189C">
        <w:t xml:space="preserve"> scenario </w:t>
      </w:r>
      <w:r>
        <w:t xml:space="preserve">that </w:t>
      </w:r>
      <w:r w:rsidR="00EB04BC" w:rsidRPr="0018189C">
        <w:t>occur</w:t>
      </w:r>
      <w:r>
        <w:t>s</w:t>
      </w:r>
      <w:r w:rsidR="00EB04BC" w:rsidRPr="0018189C">
        <w:t xml:space="preserve"> </w:t>
      </w:r>
      <w:r>
        <w:t>among</w:t>
      </w:r>
      <w:r w:rsidR="00EB04BC" w:rsidRPr="0018189C">
        <w:t xml:space="preserve"> </w:t>
      </w:r>
      <w:r>
        <w:t>four</w:t>
      </w:r>
      <w:r w:rsidRPr="0018189C">
        <w:t xml:space="preserve"> </w:t>
      </w:r>
      <w:r w:rsidR="00EB04BC" w:rsidRPr="0018189C">
        <w:t xml:space="preserve">parties involved in a print production process.  A </w:t>
      </w:r>
      <w:fldSimple w:instr=" REF PrintBuyer \h  \* MERGEFORMAT ">
        <w:r w:rsidR="00BC3338" w:rsidRPr="00BC3338">
          <w:rPr>
            <w:rStyle w:val="JDFTermRef"/>
          </w:rPr>
          <w:t>Print Buyer</w:t>
        </w:r>
      </w:fldSimple>
      <w:r w:rsidR="009573C2">
        <w:rPr>
          <w:rStyle w:val="JDFTermRef"/>
        </w:rPr>
        <w:t xml:space="preserve"> </w:t>
      </w:r>
      <w:r w:rsidR="00EB04BC" w:rsidRPr="0018189C">
        <w:t xml:space="preserve">PB1 and a </w:t>
      </w:r>
      <w:fldSimple w:instr=" REF PrintBuyer \h  \* MERGEFORMAT ">
        <w:r w:rsidR="00BC3338" w:rsidRPr="00BC3338">
          <w:rPr>
            <w:rStyle w:val="JDFTermRef"/>
          </w:rPr>
          <w:t>Print Buyer</w:t>
        </w:r>
      </w:fldSimple>
      <w:r w:rsidR="00EB04BC" w:rsidRPr="0018189C">
        <w:t xml:space="preserve"> PB2 both are ordering products via a “dealer” which in turns forwards the orders to a </w:t>
      </w:r>
      <w:fldSimple w:instr=" REF PrintProvider \h  \* MERGEFORMAT ">
        <w:r w:rsidR="00BC3338" w:rsidRPr="00BC3338">
          <w:rPr>
            <w:rStyle w:val="JDFTermRef"/>
          </w:rPr>
          <w:t>Print Provider</w:t>
        </w:r>
      </w:fldSimple>
      <w:r w:rsidR="00EB04BC" w:rsidRPr="0018189C">
        <w:t xml:space="preserve">. </w:t>
      </w:r>
    </w:p>
    <w:p w:rsidR="00EB04BC" w:rsidRPr="0018189C" w:rsidRDefault="00EB04BC" w:rsidP="00442027">
      <w:pPr>
        <w:pStyle w:val="BodyText"/>
      </w:pPr>
      <w:r w:rsidRPr="0018189C">
        <w:t>In a first step</w:t>
      </w:r>
      <w:r w:rsidR="00442027">
        <w:t>,</w:t>
      </w:r>
      <w:r w:rsidRPr="0018189C">
        <w:t xml:space="preserve"> both </w:t>
      </w:r>
      <w:fldSimple w:instr=" REF PrintBuyer \h  \* MERGEFORMAT ">
        <w:r w:rsidR="00BC3338" w:rsidRPr="00BC3338">
          <w:rPr>
            <w:rStyle w:val="JDFTermRef"/>
          </w:rPr>
          <w:t>Print Buyer</w:t>
        </w:r>
      </w:fldSimple>
      <w:r w:rsidRPr="009573C2">
        <w:rPr>
          <w:rStyle w:val="JDFTermRef"/>
        </w:rPr>
        <w:t>s</w:t>
      </w:r>
      <w:r w:rsidRPr="0018189C">
        <w:t xml:space="preserve"> send a </w:t>
      </w:r>
      <w:fldSimple w:instr=" REF _Ref164422357 \h  \* MERGEFORMAT ">
        <w:r w:rsidR="00BC3338" w:rsidRPr="00BC3338">
          <w:rPr>
            <w:rStyle w:val="JDFElementRef"/>
          </w:rPr>
          <w:t>PurchaseOrder</w:t>
        </w:r>
      </w:fldSimple>
      <w:r w:rsidR="009C138D">
        <w:rPr>
          <w:rStyle w:val="JDFElementRef"/>
        </w:rPr>
        <w:t xml:space="preserve"> </w:t>
      </w:r>
      <w:r w:rsidRPr="0018189C">
        <w:t xml:space="preserve">to the dealer. The dealer then merges the two </w:t>
      </w:r>
      <w:fldSimple w:instr=" REF _Ref164422357 \h  \* MERGEFORMAT ">
        <w:r w:rsidR="00BC3338" w:rsidRPr="00BC3338">
          <w:rPr>
            <w:rStyle w:val="JDFElementRef"/>
          </w:rPr>
          <w:t>PurchaseOrder</w:t>
        </w:r>
      </w:fldSimple>
      <w:r w:rsidR="009C138D">
        <w:rPr>
          <w:rStyle w:val="JDFElementRef"/>
        </w:rPr>
        <w:t xml:space="preserve"> </w:t>
      </w:r>
      <w:r w:rsidR="00C6565D">
        <w:t>element</w:t>
      </w:r>
      <w:r w:rsidR="00442027">
        <w:t>s in</w:t>
      </w:r>
      <w:r w:rsidRPr="0018189C">
        <w:t xml:space="preserve">to a new </w:t>
      </w:r>
      <w:fldSimple w:instr=" REF _Ref164422357 \h  \* MERGEFORMAT ">
        <w:r w:rsidR="00BC3338" w:rsidRPr="00BC3338">
          <w:rPr>
            <w:rStyle w:val="JDFElementRef"/>
          </w:rPr>
          <w:t>PurchaseOrder</w:t>
        </w:r>
      </w:fldSimple>
      <w:r w:rsidR="009C138D">
        <w:rPr>
          <w:rStyle w:val="JDFElementRef"/>
        </w:rPr>
        <w:t xml:space="preserve"> </w:t>
      </w:r>
      <w:r w:rsidRPr="0018189C">
        <w:t xml:space="preserve">(PO3) and sends it to the </w:t>
      </w:r>
      <w:fldSimple w:instr=" REF PrintProvider \h  \* MERGEFORMAT ">
        <w:r w:rsidR="00BC3338" w:rsidRPr="00BC3338">
          <w:rPr>
            <w:rStyle w:val="JDFTermRef"/>
          </w:rPr>
          <w:t>Print Provider</w:t>
        </w:r>
      </w:fldSimple>
      <w:r w:rsidRPr="0018189C">
        <w:t xml:space="preserve">. The </w:t>
      </w:r>
      <w:fldSimple w:instr=" REF PrintProvider \h  \* MERGEFORMAT ">
        <w:r w:rsidR="00BC3338" w:rsidRPr="00BC3338">
          <w:rPr>
            <w:rStyle w:val="JDFTermRef"/>
          </w:rPr>
          <w:t>Print Provider</w:t>
        </w:r>
      </w:fldSimple>
      <w:r w:rsidRPr="0018189C">
        <w:t xml:space="preserve"> finally sends status information back to the dealer who in turn might forward that back to his customers. </w:t>
      </w:r>
      <w:r w:rsidR="00442027">
        <w:t>T</w:t>
      </w:r>
      <w:r w:rsidR="00442027" w:rsidRPr="0018189C">
        <w:t xml:space="preserve">he </w:t>
      </w:r>
      <w:fldSimple w:instr=" REF PrintProvider \h  \* MERGEFORMAT ">
        <w:r w:rsidR="00BC3338" w:rsidRPr="00BC3338">
          <w:rPr>
            <w:rStyle w:val="JDFTermRef"/>
          </w:rPr>
          <w:t>Print Provider</w:t>
        </w:r>
      </w:fldSimple>
      <w:r w:rsidR="002643CD">
        <w:rPr>
          <w:rStyle w:val="JDFTermRef"/>
        </w:rPr>
        <w:t xml:space="preserve"> </w:t>
      </w:r>
      <w:r w:rsidR="00442027">
        <w:t>sends</w:t>
      </w:r>
      <w:r w:rsidRPr="0018189C">
        <w:t xml:space="preserve"> the physical products directly to the</w:t>
      </w:r>
      <w:r w:rsidR="00442027">
        <w:t xml:space="preserve"> two</w:t>
      </w:r>
      <w:r w:rsidRPr="0018189C">
        <w:t xml:space="preserve"> </w:t>
      </w:r>
      <w:fldSimple w:instr=" REF PrintBuyer \h  \* MERGEFORMAT ">
        <w:r w:rsidR="00BC3338" w:rsidRPr="00BC3338">
          <w:rPr>
            <w:rStyle w:val="JDFTermRef"/>
          </w:rPr>
          <w:t>Print Buyer</w:t>
        </w:r>
      </w:fldSimple>
      <w:r w:rsidR="00442027" w:rsidRPr="009573C2">
        <w:rPr>
          <w:rStyle w:val="JDFTermRef"/>
        </w:rPr>
        <w:t>s</w:t>
      </w:r>
      <w:r w:rsidR="00442027" w:rsidRPr="0018189C">
        <w:t xml:space="preserve"> </w:t>
      </w:r>
      <w:r w:rsidR="00442027">
        <w:t>and identifies them with</w:t>
      </w:r>
      <w:r w:rsidRPr="0018189C">
        <w:t xml:space="preserve"> the </w:t>
      </w:r>
      <w:fldSimple w:instr=" REF PrintBuyer \h  \* MERGEFORMAT ">
        <w:r w:rsidR="00BC3338" w:rsidRPr="00BC3338">
          <w:rPr>
            <w:rStyle w:val="JDFTermRef"/>
          </w:rPr>
          <w:t>Print Buyer</w:t>
        </w:r>
      </w:fldSimple>
      <w:r w:rsidR="00442027" w:rsidRPr="009573C2">
        <w:rPr>
          <w:rStyle w:val="JDFTermRef"/>
        </w:rPr>
        <w:t>s</w:t>
      </w:r>
      <w:r w:rsidR="00B63172">
        <w:rPr>
          <w:rStyle w:val="JDFTermRef"/>
        </w:rPr>
        <w:t>’</w:t>
      </w:r>
      <w:r w:rsidRPr="0018189C">
        <w:t xml:space="preserve"> </w:t>
      </w:r>
      <w:r w:rsidR="00442027">
        <w:t>p</w:t>
      </w:r>
      <w:r w:rsidR="00CD130E" w:rsidRPr="0018189C">
        <w:t>urchase</w:t>
      </w:r>
      <w:r w:rsidR="00442027">
        <w:t xml:space="preserve"> o</w:t>
      </w:r>
      <w:r w:rsidR="00CD130E" w:rsidRPr="0018189C">
        <w:t>rder</w:t>
      </w:r>
      <w:r w:rsidRPr="0018189C">
        <w:t xml:space="preserve"> numbers.</w:t>
      </w:r>
    </w:p>
    <w:p w:rsidR="00276280" w:rsidRDefault="00276280" w:rsidP="00442027">
      <w:pPr>
        <w:pStyle w:val="BodyText"/>
      </w:pPr>
      <w:r>
        <w:t>N</w:t>
      </w:r>
      <w:r w:rsidR="00EB04BC" w:rsidRPr="0018189C">
        <w:t>ote</w:t>
      </w:r>
      <w:r>
        <w:t>:</w:t>
      </w:r>
      <w:r w:rsidR="00EB04BC" w:rsidRPr="0018189C">
        <w:t xml:space="preserve"> the </w:t>
      </w:r>
      <w:fldSimple w:instr=" REF _Ref164422361 \h  \* MERGEFORMAT ">
        <w:r w:rsidR="00BC3338" w:rsidRPr="00BC3338">
          <w:rPr>
            <w:rStyle w:val="JDFElementRef"/>
          </w:rPr>
          <w:t>Confirmation</w:t>
        </w:r>
      </w:fldSimple>
      <w:r w:rsidR="009C138D">
        <w:rPr>
          <w:rStyle w:val="JDFElementRef"/>
        </w:rPr>
        <w:t xml:space="preserve"> </w:t>
      </w:r>
      <w:fldSimple w:instr=" REF BusinessObjectGlossary \h  \* MERGEFORMAT ">
        <w:r w:rsidR="00BC3338" w:rsidRPr="00BC3338">
          <w:rPr>
            <w:rStyle w:val="JDFTermRef"/>
          </w:rPr>
          <w:t>Business Object</w:t>
        </w:r>
      </w:fldSimple>
      <w:r w:rsidR="00EB04BC" w:rsidRPr="00AD7454">
        <w:rPr>
          <w:rStyle w:val="JDFTermRef"/>
        </w:rPr>
        <w:t>s</w:t>
      </w:r>
      <w:r w:rsidR="00EB04BC" w:rsidRPr="0018189C">
        <w:t xml:space="preserve"> that are sent in between the </w:t>
      </w:r>
      <w:fldSimple w:instr=" REF _Ref164422357 \h  \* MERGEFORMAT ">
        <w:r w:rsidR="00BC3338" w:rsidRPr="00BC3338">
          <w:rPr>
            <w:rStyle w:val="JDFElementRef"/>
          </w:rPr>
          <w:t>PurchaseOrder</w:t>
        </w:r>
      </w:fldSimple>
      <w:r w:rsidR="009C138D">
        <w:rPr>
          <w:rStyle w:val="JDFElementRef"/>
        </w:rPr>
        <w:t xml:space="preserve"> </w:t>
      </w:r>
      <w:r w:rsidR="00C6565D">
        <w:t>element</w:t>
      </w:r>
      <w:r w:rsidR="00442027">
        <w:t>s</w:t>
      </w:r>
      <w:r w:rsidR="00EB04BC" w:rsidRPr="0018189C">
        <w:t xml:space="preserve"> and the </w:t>
      </w:r>
      <w:fldSimple w:instr=" REF _Ref164422370 \h  \* MERGEFORMAT ">
        <w:r w:rsidR="00BC3338" w:rsidRPr="00BC3338">
          <w:rPr>
            <w:rStyle w:val="JDFElementRef"/>
          </w:rPr>
          <w:t>OrderStatusResponse</w:t>
        </w:r>
      </w:fldSimple>
      <w:r w:rsidR="009C138D">
        <w:rPr>
          <w:rStyle w:val="JDFElementRef"/>
        </w:rPr>
        <w:t xml:space="preserve"> </w:t>
      </w:r>
      <w:r w:rsidR="00C6565D">
        <w:t>element</w:t>
      </w:r>
      <w:r w:rsidR="00EB04BC" w:rsidRPr="0018189C">
        <w:t>s are not shown explicitly for sake of space.</w:t>
      </w:r>
    </w:p>
    <w:p w:rsidR="00276280" w:rsidRDefault="00276280" w:rsidP="00276280">
      <w:pPr>
        <w:pStyle w:val="FigureCaption"/>
      </w:pPr>
      <w:bookmarkStart w:id="592" w:name="_Toc411174963"/>
      <w:r w:rsidRPr="00305A27">
        <w:t xml:space="preserve">Figure </w:t>
      </w:r>
      <w:r w:rsidR="007C0763">
        <w:fldChar w:fldCharType="begin"/>
      </w:r>
      <w:r w:rsidR="003F4D71">
        <w:instrText xml:space="preserve"> SEQ Figure \* ARABIC </w:instrText>
      </w:r>
      <w:r w:rsidR="007C0763">
        <w:fldChar w:fldCharType="separate"/>
      </w:r>
      <w:r w:rsidR="00BC3338">
        <w:rPr>
          <w:noProof/>
        </w:rPr>
        <w:t>8</w:t>
      </w:r>
      <w:r w:rsidR="007C0763">
        <w:rPr>
          <w:noProof/>
        </w:rPr>
        <w:fldChar w:fldCharType="end"/>
      </w:r>
      <w:r w:rsidRPr="00305A27">
        <w:t xml:space="preserve">: </w:t>
      </w:r>
      <w:r>
        <w:t xml:space="preserve">Diagram of </w:t>
      </w:r>
      <w:r w:rsidR="006F0B38">
        <w:t xml:space="preserve">Business </w:t>
      </w:r>
      <w:r>
        <w:t xml:space="preserve">Transactions </w:t>
      </w:r>
      <w:r w:rsidR="001248C2">
        <w:t>a</w:t>
      </w:r>
      <w:r>
        <w:t>mong Four Collaborating Parties</w:t>
      </w:r>
      <w:bookmarkEnd w:id="592"/>
    </w:p>
    <w:p w:rsidR="00276280" w:rsidRPr="00276280" w:rsidRDefault="00276280" w:rsidP="00276280">
      <w:pPr>
        <w:pStyle w:val="FigureLine-BeforeText"/>
      </w:pPr>
      <w:r>
        <w:object w:dxaOrig="8491" w:dyaOrig="4385">
          <v:shape id="_x0000_i1026" type="#_x0000_t75" style="width:424.2pt;height:220.2pt" o:ole="">
            <v:imagedata r:id="rId27" o:title=""/>
          </v:shape>
          <o:OLEObject Type="Embed" ProgID="Visio.Drawing.11" ShapeID="_x0000_i1026" DrawAspect="Content" ObjectID="_1500827983" r:id="rId28"/>
        </w:object>
      </w:r>
    </w:p>
    <w:p w:rsidR="0002753A" w:rsidRDefault="0002753A">
      <w:r>
        <w:br w:type="page"/>
      </w:r>
    </w:p>
    <w:p w:rsidR="00EB04BC" w:rsidRPr="0018189C" w:rsidRDefault="00EB04BC" w:rsidP="0002753A"/>
    <w:p w:rsidR="001248C2" w:rsidRDefault="001248C2" w:rsidP="001248C2">
      <w:pPr>
        <w:pStyle w:val="Heading3"/>
      </w:pPr>
      <w:bookmarkStart w:id="593" w:name="_Toc411174948"/>
      <w:r>
        <w:t>PrintTalk Version of PurchaseOrder</w:t>
      </w:r>
      <w:r w:rsidRPr="001248C2">
        <w:t xml:space="preserve"> </w:t>
      </w:r>
      <w:r>
        <w:t xml:space="preserve">for </w:t>
      </w:r>
      <w:r w:rsidRPr="0018189C">
        <w:t>Print Buyer PB1</w:t>
      </w:r>
      <w:bookmarkEnd w:id="593"/>
    </w:p>
    <w:p w:rsidR="00EB04BC" w:rsidRPr="0018189C" w:rsidRDefault="00EB04BC" w:rsidP="001248C2">
      <w:pPr>
        <w:pStyle w:val="BodyText"/>
      </w:pPr>
      <w:r w:rsidRPr="0018189C">
        <w:t xml:space="preserve">The PrintTalk/JDF files exchanged by the parties might look as follows (please note that the </w:t>
      </w:r>
      <w:r w:rsidRPr="001248C2">
        <w:rPr>
          <w:rStyle w:val="JDFElement"/>
        </w:rPr>
        <w:t>JDF</w:t>
      </w:r>
      <w:r w:rsidRPr="0018189C">
        <w:t xml:space="preserve"> part is not fully specified):</w:t>
      </w:r>
    </w:p>
    <w:p w:rsidR="00EB04BC" w:rsidRPr="001D7939" w:rsidRDefault="00EB04BC" w:rsidP="00AA0C65">
      <w:pPr>
        <w:pStyle w:val="Samplecode"/>
        <w:rPr>
          <w:color w:val="000000"/>
        </w:rPr>
      </w:pPr>
      <w:proofErr w:type="gramStart"/>
      <w:r w:rsidRPr="001D7939">
        <w:t>&lt;?</w:t>
      </w:r>
      <w:r w:rsidRPr="00AA0C65">
        <w:rPr>
          <w:rStyle w:val="XMLTag"/>
        </w:rPr>
        <w:t>xml</w:t>
      </w:r>
      <w:proofErr w:type="gramEnd"/>
      <w:r w:rsidRPr="001D7939">
        <w:t xml:space="preserve"> </w:t>
      </w:r>
      <w:r w:rsidRPr="00AA0C65">
        <w:rPr>
          <w:rStyle w:val="XMLAttrName"/>
        </w:rPr>
        <w:t>version</w:t>
      </w:r>
      <w:r w:rsidRPr="001D7939">
        <w:t>=</w:t>
      </w:r>
      <w:r w:rsidRPr="00AA0C65">
        <w:rPr>
          <w:rStyle w:val="XMLAttrValue"/>
        </w:rPr>
        <w:t>"1.0"</w:t>
      </w:r>
      <w:r w:rsidRPr="001D7939">
        <w:t xml:space="preserve"> </w:t>
      </w:r>
      <w:r w:rsidRPr="00AA0C65">
        <w:rPr>
          <w:rStyle w:val="XMLAttrName"/>
        </w:rPr>
        <w:t>encoding</w:t>
      </w:r>
      <w:r w:rsidRPr="001D7939">
        <w:t>=</w:t>
      </w:r>
      <w:r w:rsidRPr="00AA0C65">
        <w:rPr>
          <w:rStyle w:val="XMLAttrValue"/>
        </w:rPr>
        <w:t>"UTF-8"</w:t>
      </w:r>
      <w:r w:rsidRPr="001D7939">
        <w:t>?&gt;</w:t>
      </w:r>
    </w:p>
    <w:p w:rsidR="00EB04BC" w:rsidRPr="001D7939" w:rsidRDefault="00EB04BC" w:rsidP="00AA0C65">
      <w:pPr>
        <w:pStyle w:val="Samplecode"/>
        <w:rPr>
          <w:color w:val="000000"/>
        </w:rPr>
      </w:pPr>
      <w:r w:rsidRPr="001D7939">
        <w:rPr>
          <w:color w:val="0000FF"/>
        </w:rPr>
        <w:t>&lt;</w:t>
      </w:r>
      <w:r w:rsidRPr="00AA0C65">
        <w:rPr>
          <w:rStyle w:val="XMLTag"/>
        </w:rPr>
        <w:t>PrintTalk</w:t>
      </w:r>
      <w:r w:rsidRPr="001D7939">
        <w:rPr>
          <w:color w:val="FF0000"/>
        </w:rPr>
        <w:t xml:space="preserve"> </w:t>
      </w:r>
      <w:r w:rsidRPr="00AA0C65">
        <w:rPr>
          <w:rStyle w:val="XMLAttrName"/>
        </w:rPr>
        <w:t>xmlns:xsi</w:t>
      </w:r>
      <w:r w:rsidRPr="001D7939">
        <w:rPr>
          <w:color w:val="0000FF"/>
        </w:rPr>
        <w:t>=</w:t>
      </w:r>
      <w:r w:rsidRPr="00AA0C65">
        <w:rPr>
          <w:rStyle w:val="XMLAttrValue"/>
        </w:rPr>
        <w:t>"http://www.w3.org/2001/XMLSchema-instance"</w:t>
      </w:r>
      <w:r w:rsidRPr="001D7939">
        <w:rPr>
          <w:color w:val="FF0000"/>
        </w:rPr>
        <w:t xml:space="preserve"> </w:t>
      </w:r>
      <w:r w:rsidRPr="00AA0C65">
        <w:rPr>
          <w:rStyle w:val="XMLAttrName"/>
        </w:rPr>
        <w:t>xmlns</w:t>
      </w:r>
      <w:r w:rsidRPr="001D7939">
        <w:rPr>
          <w:color w:val="0000FF"/>
        </w:rPr>
        <w:t>=</w:t>
      </w:r>
      <w:r w:rsidRPr="00AA0C65">
        <w:rPr>
          <w:rStyle w:val="XMLAttrValue"/>
        </w:rPr>
        <w:t>"http://www.printtalk.org/schema"</w:t>
      </w:r>
      <w:r w:rsidRPr="001D7939">
        <w:rPr>
          <w:color w:val="FF0000"/>
        </w:rPr>
        <w:t xml:space="preserve"> </w:t>
      </w:r>
      <w:r w:rsidRPr="00AA0C65">
        <w:rPr>
          <w:rStyle w:val="XMLAttrName"/>
        </w:rPr>
        <w:t>xmlns:jdf</w:t>
      </w:r>
      <w:r w:rsidRPr="001D7939">
        <w:rPr>
          <w:color w:val="0000FF"/>
        </w:rPr>
        <w:t>=</w:t>
      </w:r>
      <w:r w:rsidRPr="00AA0C65">
        <w:rPr>
          <w:rStyle w:val="XMLAttrValue"/>
        </w:rPr>
        <w:t>"http://www.CIP4.org/JDFSchema_1_1"</w:t>
      </w:r>
      <w:r w:rsidRPr="001D7939">
        <w:rPr>
          <w:color w:val="FF0000"/>
        </w:rPr>
        <w:t xml:space="preserve"> </w:t>
      </w:r>
      <w:r w:rsidRPr="00AA0C65">
        <w:rPr>
          <w:rStyle w:val="XMLAttrName"/>
        </w:rPr>
        <w:t>xsi:schemaLocation</w:t>
      </w:r>
      <w:r w:rsidRPr="001D7939">
        <w:rPr>
          <w:color w:val="0000FF"/>
        </w:rPr>
        <w:t>=</w:t>
      </w:r>
      <w:r w:rsidRPr="00AA0C65">
        <w:rPr>
          <w:rStyle w:val="XMLAttrValue"/>
        </w:rPr>
        <w:t>"http://www.printtalk.org/schema PrintTalk_1_1.xsd"</w:t>
      </w:r>
      <w:r w:rsidRPr="001D7939">
        <w:rPr>
          <w:color w:val="FF0000"/>
        </w:rPr>
        <w:t xml:space="preserve"> </w:t>
      </w:r>
      <w:r w:rsidRPr="00AA0C65">
        <w:rPr>
          <w:rStyle w:val="XMLAttrName"/>
        </w:rPr>
        <w:t>version</w:t>
      </w:r>
      <w:r w:rsidRPr="001D7939">
        <w:rPr>
          <w:color w:val="0000FF"/>
        </w:rPr>
        <w:t>="</w:t>
      </w:r>
      <w:r w:rsidRPr="001D7939">
        <w:rPr>
          <w:color w:val="000000"/>
        </w:rPr>
        <w:t>1.1</w:t>
      </w:r>
      <w:r w:rsidRPr="001D7939">
        <w:rPr>
          <w:color w:val="0000FF"/>
        </w:rPr>
        <w:t>"</w:t>
      </w:r>
      <w:r w:rsidRPr="001D7939">
        <w:rPr>
          <w:color w:val="FF0000"/>
        </w:rPr>
        <w:t xml:space="preserve"> </w:t>
      </w:r>
      <w:r w:rsidRPr="00AA0C65">
        <w:rPr>
          <w:rStyle w:val="XMLAttrName"/>
        </w:rPr>
        <w:t>payloadID</w:t>
      </w:r>
      <w:r w:rsidRPr="001D7939">
        <w:rPr>
          <w:color w:val="0000FF"/>
        </w:rPr>
        <w:t>="</w:t>
      </w:r>
      <w:r w:rsidRPr="00AA0C65">
        <w:rPr>
          <w:rStyle w:val="XMLAttrValue"/>
        </w:rPr>
        <w:t>107448"</w:t>
      </w:r>
      <w:r w:rsidRPr="001D7939">
        <w:rPr>
          <w:color w:val="FF0000"/>
        </w:rPr>
        <w:t xml:space="preserve"> </w:t>
      </w:r>
      <w:r w:rsidRPr="00AA0C65">
        <w:rPr>
          <w:rStyle w:val="XMLAttrName"/>
        </w:rPr>
        <w:t>timestamp</w:t>
      </w:r>
      <w:r w:rsidRPr="001D7939">
        <w:rPr>
          <w:color w:val="0000FF"/>
        </w:rPr>
        <w:t>=</w:t>
      </w:r>
      <w:r w:rsidRPr="00AA0C65">
        <w:rPr>
          <w:rStyle w:val="XMLAttrValue"/>
        </w:rPr>
        <w:t>"</w:t>
      </w:r>
      <w:r w:rsidR="00C80FB3" w:rsidRPr="00AA0C65">
        <w:rPr>
          <w:rStyle w:val="XMLAttrValue"/>
        </w:rPr>
        <w:t>2013</w:t>
      </w:r>
      <w:r w:rsidRPr="00AA0C65">
        <w:rPr>
          <w:rStyle w:val="XMLAttrValue"/>
        </w:rPr>
        <w:t>-09-05T1000-0800"</w:t>
      </w:r>
      <w:r w:rsidRPr="001D7939">
        <w:rPr>
          <w:color w:val="0000FF"/>
        </w:rPr>
        <w:t>&gt;</w:t>
      </w:r>
    </w:p>
    <w:p w:rsidR="00EB04BC" w:rsidRPr="001D7939" w:rsidRDefault="00EB04BC" w:rsidP="00AA0C65">
      <w:pPr>
        <w:pStyle w:val="Samplecode01"/>
        <w:rPr>
          <w:color w:val="000000"/>
        </w:rPr>
      </w:pPr>
      <w:r w:rsidRPr="001D7939">
        <w:rPr>
          <w:color w:val="0000FF"/>
        </w:rPr>
        <w:t>&lt;</w:t>
      </w:r>
      <w:r w:rsidRPr="00AA0C65">
        <w:rPr>
          <w:rStyle w:val="XMLTag"/>
        </w:rPr>
        <w:t>Header</w:t>
      </w:r>
      <w:r w:rsidRPr="001D7939">
        <w:rPr>
          <w:color w:val="0000FF"/>
        </w:rPr>
        <w:t>&gt;</w:t>
      </w:r>
    </w:p>
    <w:p w:rsidR="00EB04BC" w:rsidRPr="001D7939" w:rsidRDefault="00EB04BC" w:rsidP="00AA0C65">
      <w:pPr>
        <w:pStyle w:val="Samplecode02"/>
        <w:rPr>
          <w:color w:val="000000"/>
        </w:rPr>
      </w:pPr>
      <w:r w:rsidRPr="001D7939">
        <w:rPr>
          <w:color w:val="0000FF"/>
        </w:rPr>
        <w:t>&lt;</w:t>
      </w:r>
      <w:r w:rsidRPr="00AA0C65">
        <w:rPr>
          <w:rStyle w:val="XMLTag"/>
        </w:rPr>
        <w:t>From</w:t>
      </w:r>
      <w:r w:rsidRPr="001D7939">
        <w:rPr>
          <w:color w:val="0000FF"/>
        </w:rPr>
        <w:t>&gt;</w:t>
      </w:r>
    </w:p>
    <w:p w:rsidR="00EB04BC" w:rsidRPr="001D7939" w:rsidRDefault="00EB04BC" w:rsidP="00AA0C65">
      <w:pPr>
        <w:pStyle w:val="Samplecode03"/>
        <w:rPr>
          <w:color w:val="000000"/>
        </w:rPr>
      </w:pPr>
      <w:r w:rsidRPr="001D7939">
        <w:rPr>
          <w:color w:val="0000FF"/>
        </w:rPr>
        <w:t>&lt;</w:t>
      </w:r>
      <w:r w:rsidRPr="00AA0C65">
        <w:rPr>
          <w:rStyle w:val="XMLTag"/>
        </w:rPr>
        <w:t>Credential</w:t>
      </w:r>
      <w:r w:rsidRPr="001D7939">
        <w:rPr>
          <w:color w:val="FF0000"/>
        </w:rPr>
        <w:t xml:space="preserve"> domain</w:t>
      </w:r>
      <w:r w:rsidRPr="001D7939">
        <w:rPr>
          <w:color w:val="0000FF"/>
        </w:rPr>
        <w:t>=</w:t>
      </w:r>
      <w:r w:rsidRPr="00AA0C65">
        <w:rPr>
          <w:rStyle w:val="XMLAttrValue"/>
        </w:rPr>
        <w:t>"DNS"</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Identity</w:t>
      </w:r>
      <w:r w:rsidRPr="001D7939">
        <w:rPr>
          <w:color w:val="0000FF"/>
        </w:rPr>
        <w:t>&gt;</w:t>
      </w:r>
      <w:r w:rsidRPr="001D7939">
        <w:rPr>
          <w:color w:val="000000"/>
        </w:rPr>
        <w:t>www.fredsfinerugs.com</w:t>
      </w:r>
      <w:r w:rsidRPr="001D7939">
        <w:rPr>
          <w:color w:val="0000FF"/>
        </w:rPr>
        <w:t>&lt;/</w:t>
      </w:r>
      <w:r w:rsidRPr="00AA0C65">
        <w:rPr>
          <w:rStyle w:val="XMLTag"/>
        </w:rPr>
        <w:t>Identity</w:t>
      </w:r>
      <w:r w:rsidRPr="001D7939">
        <w:rPr>
          <w:color w:val="0000FF"/>
        </w:rPr>
        <w:t>&gt;</w:t>
      </w:r>
    </w:p>
    <w:p w:rsidR="00EB04BC" w:rsidRPr="001D7939" w:rsidRDefault="00EB04BC" w:rsidP="00AA0C65">
      <w:pPr>
        <w:pStyle w:val="Samplecode03"/>
        <w:rPr>
          <w:color w:val="000000"/>
        </w:rPr>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3"/>
        <w:rPr>
          <w:color w:val="000000"/>
        </w:rPr>
      </w:pPr>
      <w:r w:rsidRPr="001D7939">
        <w:rPr>
          <w:color w:val="0000FF"/>
        </w:rPr>
        <w:t>&lt;</w:t>
      </w:r>
      <w:r w:rsidRPr="00AA0C65">
        <w:rPr>
          <w:rStyle w:val="XMLTag"/>
        </w:rPr>
        <w:t>Credential</w:t>
      </w:r>
      <w:r w:rsidRPr="001D7939">
        <w:rPr>
          <w:color w:val="FF0000"/>
        </w:rPr>
        <w:t xml:space="preserve"> </w:t>
      </w:r>
      <w:r w:rsidRPr="00AA0C65">
        <w:rPr>
          <w:rStyle w:val="XMLAttrName"/>
        </w:rPr>
        <w:t>domain</w:t>
      </w:r>
      <w:r w:rsidRPr="001D7939">
        <w:rPr>
          <w:color w:val="0000FF"/>
        </w:rPr>
        <w:t>=</w:t>
      </w:r>
      <w:r w:rsidRPr="00AA0C65">
        <w:rPr>
          <w:rStyle w:val="XMLAttrValue"/>
        </w:rPr>
        <w:t>"DUNS"</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Identity</w:t>
      </w:r>
      <w:r w:rsidRPr="001D7939">
        <w:rPr>
          <w:color w:val="0000FF"/>
        </w:rPr>
        <w:t>&gt;</w:t>
      </w:r>
      <w:r w:rsidRPr="001D7939">
        <w:rPr>
          <w:color w:val="000000"/>
        </w:rPr>
        <w:t>063333745</w:t>
      </w:r>
      <w:r w:rsidRPr="001D7939">
        <w:rPr>
          <w:color w:val="0000FF"/>
        </w:rPr>
        <w:t>&lt;/</w:t>
      </w:r>
      <w:r w:rsidRPr="00AA0C65">
        <w:rPr>
          <w:rStyle w:val="XMLTag"/>
        </w:rPr>
        <w:t>Identity</w:t>
      </w:r>
      <w:r w:rsidRPr="001D7939">
        <w:rPr>
          <w:color w:val="0000FF"/>
        </w:rPr>
        <w:t>&gt;</w:t>
      </w:r>
    </w:p>
    <w:p w:rsidR="00EB04BC" w:rsidRPr="001D7939" w:rsidRDefault="00EB04BC" w:rsidP="00AA0C65">
      <w:pPr>
        <w:pStyle w:val="Samplecode03"/>
        <w:rPr>
          <w:color w:val="000000"/>
        </w:rPr>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2"/>
        <w:rPr>
          <w:color w:val="000000"/>
        </w:rPr>
      </w:pPr>
      <w:r w:rsidRPr="001D7939">
        <w:rPr>
          <w:color w:val="0000FF"/>
        </w:rPr>
        <w:t>&lt;/</w:t>
      </w:r>
      <w:r w:rsidRPr="00AA0C65">
        <w:rPr>
          <w:rStyle w:val="XMLTag"/>
        </w:rPr>
        <w:t>From</w:t>
      </w:r>
      <w:r w:rsidRPr="001D7939">
        <w:rPr>
          <w:color w:val="0000FF"/>
        </w:rPr>
        <w:t>&gt;</w:t>
      </w:r>
    </w:p>
    <w:p w:rsidR="00EB04BC" w:rsidRPr="001D7939" w:rsidRDefault="00EB04BC" w:rsidP="00AA0C65">
      <w:pPr>
        <w:pStyle w:val="Samplecode02"/>
      </w:pPr>
      <w:r w:rsidRPr="001D7939">
        <w:rPr>
          <w:color w:val="0000FF"/>
        </w:rPr>
        <w:t>&lt;</w:t>
      </w:r>
      <w:r w:rsidRPr="00AA0C65">
        <w:rPr>
          <w:rStyle w:val="XMLTag"/>
        </w:rPr>
        <w:t>To</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FF0000"/>
        </w:rPr>
        <w:t xml:space="preserve"> </w:t>
      </w:r>
      <w:r w:rsidRPr="00AA0C65">
        <w:rPr>
          <w:rStyle w:val="XMLAttrName"/>
        </w:rPr>
        <w:t>domain</w:t>
      </w:r>
      <w:r w:rsidRPr="001D7939">
        <w:rPr>
          <w:color w:val="0000FF"/>
        </w:rPr>
        <w:t>=</w:t>
      </w:r>
      <w:r w:rsidRPr="00AA0C65">
        <w:rPr>
          <w:rStyle w:val="XMLAttrValue"/>
        </w:rPr>
        <w:t>"ECompany.com"</w:t>
      </w:r>
      <w:r w:rsidRPr="001D7939">
        <w:rPr>
          <w:color w:val="0000FF"/>
        </w:rPr>
        <w:t>&gt;</w:t>
      </w:r>
    </w:p>
    <w:p w:rsidR="00EB04BC" w:rsidRPr="001D7939" w:rsidRDefault="00EB04BC" w:rsidP="00AA0C65">
      <w:pPr>
        <w:pStyle w:val="Samplecode04"/>
      </w:pPr>
      <w:r w:rsidRPr="001D7939">
        <w:rPr>
          <w:color w:val="0000FF"/>
        </w:rPr>
        <w:t>&lt;</w:t>
      </w:r>
      <w:r w:rsidRPr="00AA0C65">
        <w:rPr>
          <w:rStyle w:val="XMLTag"/>
        </w:rPr>
        <w:t>Identity</w:t>
      </w:r>
      <w:r w:rsidRPr="001D7939">
        <w:rPr>
          <w:color w:val="0000FF"/>
        </w:rPr>
        <w:t>&gt;</w:t>
      </w:r>
      <w:r w:rsidRPr="001D7939">
        <w:t>Print Dealer</w:t>
      </w:r>
      <w:r w:rsidRPr="001D7939">
        <w:rPr>
          <w:color w:val="0000FF"/>
        </w:rPr>
        <w:t>&lt;/</w:t>
      </w:r>
      <w:r w:rsidRPr="00AA0C65">
        <w:rPr>
          <w:rStyle w:val="XMLTag"/>
        </w:rPr>
        <w:t>Identity</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FF0000"/>
        </w:rPr>
        <w:t xml:space="preserve"> </w:t>
      </w:r>
      <w:r w:rsidRPr="00AA0C65">
        <w:rPr>
          <w:rStyle w:val="XMLAttrName"/>
        </w:rPr>
        <w:t>domain</w:t>
      </w:r>
      <w:r w:rsidRPr="001D7939">
        <w:rPr>
          <w:color w:val="0000FF"/>
        </w:rPr>
        <w:t>=</w:t>
      </w:r>
      <w:r w:rsidRPr="00AA0C65">
        <w:rPr>
          <w:rStyle w:val="XMLAttrValue"/>
        </w:rPr>
        <w:t>"DUNS"</w:t>
      </w:r>
      <w:r w:rsidRPr="001D7939">
        <w:rPr>
          <w:color w:val="0000FF"/>
        </w:rPr>
        <w:t>&gt;</w:t>
      </w:r>
    </w:p>
    <w:p w:rsidR="00EB04BC" w:rsidRPr="001D7939" w:rsidRDefault="00EB04BC" w:rsidP="00AA0C65">
      <w:pPr>
        <w:pStyle w:val="Samplecode04"/>
      </w:pPr>
      <w:r w:rsidRPr="001D7939">
        <w:rPr>
          <w:color w:val="0000FF"/>
        </w:rPr>
        <w:t>&lt;</w:t>
      </w:r>
      <w:r w:rsidRPr="00AA0C65">
        <w:rPr>
          <w:rStyle w:val="XMLTag"/>
        </w:rPr>
        <w:t>Identity</w:t>
      </w:r>
      <w:r w:rsidRPr="001D7939">
        <w:rPr>
          <w:color w:val="0000FF"/>
        </w:rPr>
        <w:t>&gt;</w:t>
      </w:r>
      <w:r w:rsidRPr="001D7939">
        <w:t>063566668</w:t>
      </w:r>
      <w:r w:rsidRPr="001D7939">
        <w:rPr>
          <w:color w:val="0000FF"/>
        </w:rPr>
        <w:t>&lt;/</w:t>
      </w:r>
      <w:r w:rsidRPr="00AA0C65">
        <w:rPr>
          <w:rStyle w:val="XMLTag"/>
        </w:rPr>
        <w:t>Identity</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2"/>
      </w:pPr>
      <w:r w:rsidRPr="001D7939">
        <w:rPr>
          <w:color w:val="0000FF"/>
        </w:rPr>
        <w:t>&lt;/</w:t>
      </w:r>
      <w:r w:rsidRPr="001D7939">
        <w:rPr>
          <w:color w:val="800000"/>
        </w:rPr>
        <w:t>To</w:t>
      </w:r>
      <w:r w:rsidRPr="001D7939">
        <w:rPr>
          <w:color w:val="0000FF"/>
        </w:rPr>
        <w:t>&gt;</w:t>
      </w:r>
    </w:p>
    <w:p w:rsidR="00EB04BC" w:rsidRPr="001D7939" w:rsidRDefault="00EB04BC" w:rsidP="00AA0C65">
      <w:pPr>
        <w:pStyle w:val="Samplecode02"/>
      </w:pPr>
      <w:r w:rsidRPr="001D7939">
        <w:rPr>
          <w:color w:val="0000FF"/>
        </w:rPr>
        <w:t>&lt;</w:t>
      </w:r>
      <w:r w:rsidRPr="00AA0C65">
        <w:rPr>
          <w:rStyle w:val="XMLTag"/>
        </w:rPr>
        <w:t>Sender</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t xml:space="preserve"> </w:t>
      </w:r>
      <w:r w:rsidRPr="00AA0C65">
        <w:rPr>
          <w:rStyle w:val="XMLAttrName"/>
        </w:rPr>
        <w:t>domain</w:t>
      </w:r>
      <w:r w:rsidRPr="001D7939">
        <w:rPr>
          <w:color w:val="0000FF"/>
        </w:rPr>
        <w:t>=</w:t>
      </w:r>
      <w:r w:rsidRPr="00AA0C65">
        <w:rPr>
          <w:rStyle w:val="XMLAttrValue"/>
        </w:rPr>
        <w:t>"DNS"</w:t>
      </w:r>
      <w:r w:rsidRPr="001D7939">
        <w:rPr>
          <w:color w:val="0000FF"/>
        </w:rPr>
        <w:t>&gt;</w:t>
      </w:r>
    </w:p>
    <w:p w:rsidR="00EB04BC" w:rsidRPr="001D7939" w:rsidRDefault="00EB04BC" w:rsidP="00AA0C65">
      <w:pPr>
        <w:pStyle w:val="Samplecode04"/>
      </w:pPr>
      <w:r w:rsidRPr="001D7939">
        <w:rPr>
          <w:color w:val="0000FF"/>
        </w:rPr>
        <w:t>&lt;</w:t>
      </w:r>
      <w:r w:rsidRPr="00AA0C65">
        <w:rPr>
          <w:rStyle w:val="XMLTag"/>
        </w:rPr>
        <w:t>Identity</w:t>
      </w:r>
      <w:r w:rsidRPr="001D7939">
        <w:rPr>
          <w:color w:val="0000FF"/>
        </w:rPr>
        <w:t>&gt;</w:t>
      </w:r>
      <w:r w:rsidRPr="001D7939">
        <w:t>PrintORama.com</w:t>
      </w:r>
      <w:r w:rsidRPr="001D7939">
        <w:rPr>
          <w:color w:val="0000FF"/>
        </w:rPr>
        <w:t>&lt;/</w:t>
      </w:r>
      <w:r w:rsidRPr="00132793">
        <w:rPr>
          <w:rStyle w:val="XMLTag"/>
        </w:rPr>
        <w:t>Identity</w:t>
      </w:r>
      <w:r w:rsidRPr="001D7939">
        <w:rPr>
          <w:color w:val="0000FF"/>
        </w:rPr>
        <w:t>&gt;</w:t>
      </w:r>
    </w:p>
    <w:p w:rsidR="00EB04BC" w:rsidRPr="001D7939" w:rsidRDefault="00EB04BC" w:rsidP="00AA0C65">
      <w:pPr>
        <w:pStyle w:val="Samplecode04"/>
      </w:pPr>
      <w:r w:rsidRPr="001D7939">
        <w:rPr>
          <w:color w:val="0000FF"/>
        </w:rPr>
        <w:t>&lt;</w:t>
      </w:r>
      <w:r w:rsidRPr="00AA0C65">
        <w:rPr>
          <w:rStyle w:val="XMLTag"/>
        </w:rPr>
        <w:t>SharedSecret</w:t>
      </w:r>
      <w:r w:rsidRPr="001D7939">
        <w:rPr>
          <w:color w:val="0000FF"/>
        </w:rPr>
        <w:t>&gt;</w:t>
      </w:r>
      <w:r w:rsidRPr="001D7939">
        <w:t>firehose</w:t>
      </w:r>
      <w:r w:rsidRPr="001D7939">
        <w:rPr>
          <w:color w:val="0000FF"/>
        </w:rPr>
        <w:t>&lt;/</w:t>
      </w:r>
      <w:r w:rsidRPr="00AA0C65">
        <w:rPr>
          <w:rStyle w:val="XMLTag"/>
        </w:rPr>
        <w:t>SharedSecret</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Credential</w:t>
      </w:r>
      <w:r w:rsidRPr="001D7939">
        <w:rPr>
          <w:color w:val="0000FF"/>
        </w:rPr>
        <w:t>&gt;</w:t>
      </w:r>
    </w:p>
    <w:p w:rsidR="00EB04BC" w:rsidRPr="001D7939" w:rsidRDefault="00EB04BC" w:rsidP="00AA0C65">
      <w:pPr>
        <w:pStyle w:val="Samplecode03"/>
      </w:pPr>
      <w:r w:rsidRPr="001D7939">
        <w:rPr>
          <w:color w:val="0000FF"/>
        </w:rPr>
        <w:t>&lt;</w:t>
      </w:r>
      <w:r w:rsidRPr="00AA0C65">
        <w:rPr>
          <w:rStyle w:val="XMLTag"/>
        </w:rPr>
        <w:t>UserAgent</w:t>
      </w:r>
      <w:r w:rsidRPr="001D7939">
        <w:rPr>
          <w:color w:val="0000FF"/>
        </w:rPr>
        <w:t>&gt;</w:t>
      </w:r>
      <w:r w:rsidRPr="001D7939">
        <w:t>PrintORama v.1.0</w:t>
      </w:r>
      <w:r w:rsidRPr="001D7939">
        <w:rPr>
          <w:color w:val="0000FF"/>
        </w:rPr>
        <w:t>&lt;/</w:t>
      </w:r>
      <w:r w:rsidRPr="00AA0C65">
        <w:rPr>
          <w:rStyle w:val="XMLTag"/>
        </w:rPr>
        <w:t>UserAgent</w:t>
      </w:r>
      <w:r w:rsidRPr="001D7939">
        <w:rPr>
          <w:color w:val="0000FF"/>
        </w:rPr>
        <w:t>&gt;</w:t>
      </w:r>
    </w:p>
    <w:p w:rsidR="00EB04BC" w:rsidRPr="001D7939" w:rsidRDefault="00EB04BC" w:rsidP="00AA0C65">
      <w:pPr>
        <w:pStyle w:val="Samplecode02"/>
      </w:pPr>
      <w:r w:rsidRPr="001D7939">
        <w:rPr>
          <w:color w:val="0000FF"/>
        </w:rPr>
        <w:t>&lt;/</w:t>
      </w:r>
      <w:r w:rsidRPr="00AA0C65">
        <w:rPr>
          <w:rStyle w:val="XMLTag"/>
        </w:rPr>
        <w:t>Sender</w:t>
      </w:r>
      <w:r w:rsidRPr="001D7939">
        <w:rPr>
          <w:color w:val="0000FF"/>
        </w:rPr>
        <w:t>&gt;</w:t>
      </w:r>
    </w:p>
    <w:p w:rsidR="00EB04BC" w:rsidRPr="001D7939" w:rsidRDefault="00EB04BC" w:rsidP="00AA0C65">
      <w:pPr>
        <w:pStyle w:val="Samplecode01"/>
        <w:rPr>
          <w:color w:val="000000"/>
        </w:rPr>
      </w:pPr>
      <w:r w:rsidRPr="001D7939">
        <w:rPr>
          <w:color w:val="0000FF"/>
        </w:rPr>
        <w:t>&lt;/</w:t>
      </w:r>
      <w:r w:rsidRPr="00AA0C65">
        <w:rPr>
          <w:rStyle w:val="XMLTag"/>
        </w:rPr>
        <w:t>Header</w:t>
      </w:r>
      <w:r w:rsidRPr="001D7939">
        <w:rPr>
          <w:color w:val="0000FF"/>
        </w:rPr>
        <w:t>&gt;</w:t>
      </w:r>
    </w:p>
    <w:p w:rsidR="00EB04BC" w:rsidRPr="001D7939" w:rsidRDefault="00EB04BC" w:rsidP="00AA0C65">
      <w:pPr>
        <w:pStyle w:val="Samplecode01"/>
        <w:rPr>
          <w:color w:val="000000"/>
        </w:rPr>
      </w:pPr>
      <w:r w:rsidRPr="001D7939">
        <w:rPr>
          <w:color w:val="0000FF"/>
        </w:rPr>
        <w:t>&lt;</w:t>
      </w:r>
      <w:r w:rsidRPr="00AA0C65">
        <w:rPr>
          <w:rStyle w:val="XMLTag"/>
        </w:rPr>
        <w:t>Request</w:t>
      </w:r>
      <w:r w:rsidRPr="001D7939">
        <w:rPr>
          <w:color w:val="0000FF"/>
        </w:rPr>
        <w:t>&gt;</w:t>
      </w:r>
    </w:p>
    <w:p w:rsidR="00EB04BC" w:rsidRPr="00AA0C65" w:rsidRDefault="00EB04BC" w:rsidP="00AA0C65">
      <w:pPr>
        <w:pStyle w:val="Samplecode02"/>
      </w:pPr>
      <w:r w:rsidRPr="001D7939">
        <w:rPr>
          <w:color w:val="0000FF"/>
        </w:rPr>
        <w:t>&lt;</w:t>
      </w:r>
      <w:r w:rsidRPr="00AA0C65">
        <w:rPr>
          <w:rStyle w:val="XMLTag"/>
        </w:rPr>
        <w:t>PurchaseOrder</w:t>
      </w:r>
      <w:r w:rsidRPr="001D7939">
        <w:t xml:space="preserve"> </w:t>
      </w:r>
      <w:r w:rsidRPr="00AA0C65">
        <w:rPr>
          <w:rStyle w:val="XMLAttrName"/>
        </w:rPr>
        <w:t>AgentID</w:t>
      </w:r>
      <w:r w:rsidRPr="001D7939">
        <w:rPr>
          <w:color w:val="0000FF"/>
        </w:rPr>
        <w:t>=</w:t>
      </w:r>
      <w:r w:rsidRPr="00AA0C65">
        <w:rPr>
          <w:rStyle w:val="XMLAttrValue"/>
        </w:rPr>
        <w:t>"LisaL"</w:t>
      </w:r>
      <w:r w:rsidRPr="001D7939">
        <w:t xml:space="preserve"> </w:t>
      </w:r>
      <w:r w:rsidRPr="00AA0C65">
        <w:rPr>
          <w:rStyle w:val="XMLAttrName"/>
        </w:rPr>
        <w:t>AgentDisplayName</w:t>
      </w:r>
      <w:r w:rsidRPr="001D7939">
        <w:rPr>
          <w:color w:val="0000FF"/>
        </w:rPr>
        <w:t>=</w:t>
      </w:r>
      <w:r w:rsidRPr="00AA0C65">
        <w:rPr>
          <w:rStyle w:val="XMLAttrValue"/>
        </w:rPr>
        <w:t>"Lisa Luft"</w:t>
      </w:r>
      <w:r w:rsidRPr="001D7939">
        <w:t xml:space="preserve"> </w:t>
      </w:r>
      <w:r w:rsidRPr="00AA0C65">
        <w:rPr>
          <w:rStyle w:val="XMLAttrName"/>
        </w:rPr>
        <w:t>RequestDate</w:t>
      </w:r>
      <w:r w:rsidRPr="001D7939">
        <w:rPr>
          <w:color w:val="0000FF"/>
        </w:rPr>
        <w:t>=</w:t>
      </w:r>
      <w:r w:rsidRPr="00AA0C65">
        <w:rPr>
          <w:rStyle w:val="XMLAttrValue"/>
        </w:rPr>
        <w:t>"</w:t>
      </w:r>
      <w:r w:rsidR="00C80FB3" w:rsidRPr="00AA0C65">
        <w:rPr>
          <w:rStyle w:val="XMLAttrValue"/>
        </w:rPr>
        <w:t>2013</w:t>
      </w:r>
      <w:r w:rsidRPr="00AA0C65">
        <w:rPr>
          <w:rStyle w:val="XMLAttrValue"/>
        </w:rPr>
        <w:t>-09-05T1000-0800"</w:t>
      </w:r>
      <w:r w:rsidRPr="001D7939">
        <w:t xml:space="preserve"> </w:t>
      </w:r>
      <w:r w:rsidRPr="00AA0C65">
        <w:rPr>
          <w:rStyle w:val="XMLAttrName"/>
        </w:rPr>
        <w:t>BusinessID</w:t>
      </w:r>
      <w:r w:rsidRPr="001D7939">
        <w:rPr>
          <w:color w:val="0000FF"/>
        </w:rPr>
        <w:t>=</w:t>
      </w:r>
      <w:r w:rsidRPr="00AA0C65">
        <w:rPr>
          <w:rStyle w:val="XMLAttrValue"/>
        </w:rPr>
        <w:t>"12345"</w:t>
      </w:r>
      <w:r w:rsidRPr="001D7939">
        <w:t xml:space="preserve"> </w:t>
      </w:r>
      <w:r w:rsidRPr="00AA0C65">
        <w:rPr>
          <w:rStyle w:val="XMLAttrName"/>
        </w:rPr>
        <w:t>Currency</w:t>
      </w:r>
      <w:r w:rsidRPr="001D7939">
        <w:rPr>
          <w:color w:val="0000FF"/>
        </w:rPr>
        <w:t>=</w:t>
      </w:r>
      <w:r w:rsidRPr="00AA0C65">
        <w:rPr>
          <w:rStyle w:val="XMLAttrValue"/>
        </w:rPr>
        <w:t>"USD"</w:t>
      </w:r>
      <w:r w:rsidRPr="001D7939">
        <w:t xml:space="preserve"> </w:t>
      </w:r>
      <w:r w:rsidRPr="00AA0C65">
        <w:rPr>
          <w:rStyle w:val="XMLAttrName"/>
        </w:rPr>
        <w:t>Expires</w:t>
      </w:r>
      <w:r w:rsidRPr="001D7939">
        <w:rPr>
          <w:color w:val="0000FF"/>
        </w:rPr>
        <w:t>=</w:t>
      </w:r>
      <w:r w:rsidRPr="00AA0C65">
        <w:rPr>
          <w:rStyle w:val="XMLAttrValue"/>
        </w:rPr>
        <w:t>"</w:t>
      </w:r>
      <w:r w:rsidR="00C80FB3" w:rsidRPr="00AA0C65">
        <w:rPr>
          <w:rStyle w:val="XMLAttrValue"/>
        </w:rPr>
        <w:t>2013</w:t>
      </w:r>
      <w:r w:rsidRPr="00AA0C65">
        <w:rPr>
          <w:rStyle w:val="XMLAttrValue"/>
        </w:rPr>
        <w:t>-09-10T1700-0800"</w:t>
      </w:r>
      <w:r w:rsidRPr="001D7939">
        <w:rPr>
          <w:color w:val="0000FF"/>
        </w:rPr>
        <w:t>&gt;</w:t>
      </w:r>
    </w:p>
    <w:p w:rsidR="00EB04BC" w:rsidRPr="00AA0C65" w:rsidRDefault="00EB04BC" w:rsidP="00AA0C65">
      <w:pPr>
        <w:pStyle w:val="Samplecode03"/>
      </w:pPr>
      <w:r w:rsidRPr="001D7939">
        <w:t>&lt;</w:t>
      </w:r>
      <w:r w:rsidRPr="00AA0C65">
        <w:rPr>
          <w:rStyle w:val="XMLTag"/>
        </w:rPr>
        <w:t>jdf</w:t>
      </w:r>
      <w:proofErr w:type="gramStart"/>
      <w:r w:rsidRPr="00AA0C65">
        <w:rPr>
          <w:rStyle w:val="XMLTag"/>
        </w:rPr>
        <w:t>:JDF</w:t>
      </w:r>
      <w:proofErr w:type="gramEnd"/>
      <w:r w:rsidRPr="001D7939">
        <w:t xml:space="preserve"> </w:t>
      </w:r>
      <w:r w:rsidRPr="00AA0C65">
        <w:rPr>
          <w:rStyle w:val="XMLAttrName"/>
        </w:rPr>
        <w:t>DescriptiveName</w:t>
      </w:r>
      <w:r w:rsidRPr="001D7939">
        <w:t>=</w:t>
      </w:r>
      <w:r w:rsidRPr="00AA0C65">
        <w:rPr>
          <w:rStyle w:val="XMLAttrValue"/>
        </w:rPr>
        <w:t>"Winter Sales Promo"</w:t>
      </w:r>
      <w:r w:rsidRPr="001D7939">
        <w:t xml:space="preserve"> </w:t>
      </w:r>
      <w:r w:rsidRPr="00AA0C65">
        <w:rPr>
          <w:rStyle w:val="XMLAttrName"/>
        </w:rPr>
        <w:t>ID</w:t>
      </w:r>
      <w:r w:rsidRPr="001D7939">
        <w:t>=</w:t>
      </w:r>
      <w:r w:rsidRPr="00AA0C65">
        <w:rPr>
          <w:rStyle w:val="XMLAttrValue"/>
        </w:rPr>
        <w:t>"JDF000-Root"</w:t>
      </w:r>
      <w:r w:rsidRPr="001D7939">
        <w:t xml:space="preserve"> </w:t>
      </w:r>
      <w:r w:rsidRPr="00AA0C65">
        <w:rPr>
          <w:rStyle w:val="XMLAttrName"/>
        </w:rPr>
        <w:t>JobID</w:t>
      </w:r>
      <w:r w:rsidRPr="001D7939">
        <w:t>=</w:t>
      </w:r>
      <w:r w:rsidRPr="00AA0C65">
        <w:rPr>
          <w:rStyle w:val="XMLAttrValue"/>
        </w:rPr>
        <w:t>"0901-1243"</w:t>
      </w:r>
      <w:r w:rsidRPr="001D7939">
        <w:t xml:space="preserve"> </w:t>
      </w:r>
      <w:r w:rsidRPr="00AA0C65">
        <w:rPr>
          <w:rStyle w:val="XMLAttrName"/>
        </w:rPr>
        <w:t>Type</w:t>
      </w:r>
      <w:r w:rsidRPr="001D7939">
        <w:t>=</w:t>
      </w:r>
      <w:r w:rsidRPr="00AA0C65">
        <w:rPr>
          <w:rStyle w:val="XMLAttrValue"/>
        </w:rPr>
        <w:t>"Product"</w:t>
      </w:r>
      <w:r w:rsidRPr="001D7939">
        <w:t xml:space="preserve"> </w:t>
      </w:r>
      <w:r w:rsidRPr="00AA0C65">
        <w:rPr>
          <w:rStyle w:val="XMLAttrName"/>
        </w:rPr>
        <w:t>Status</w:t>
      </w:r>
      <w:r w:rsidRPr="001D7939">
        <w:t>=</w:t>
      </w:r>
      <w:r w:rsidRPr="00AA0C65">
        <w:rPr>
          <w:rStyle w:val="XMLAttrValue"/>
        </w:rPr>
        <w:t>"Waiting"</w:t>
      </w:r>
      <w:r w:rsidRPr="001D7939">
        <w:t xml:space="preserve"> </w:t>
      </w:r>
      <w:r w:rsidRPr="00AA0C65">
        <w:rPr>
          <w:rStyle w:val="XMLAttrName"/>
        </w:rPr>
        <w:t>Version</w:t>
      </w:r>
      <w:r w:rsidRPr="001D7939">
        <w:t>=</w:t>
      </w:r>
      <w:r w:rsidRPr="00AA0C65">
        <w:rPr>
          <w:rStyle w:val="XMLAttrValue"/>
        </w:rPr>
        <w:t>"1.1"</w:t>
      </w:r>
      <w:r w:rsidRPr="001D7939">
        <w:t xml:space="preserve"> </w:t>
      </w:r>
      <w:r w:rsidRPr="00AA0C65">
        <w:rPr>
          <w:rStyle w:val="XMLAttrName"/>
        </w:rPr>
        <w:t>xmlns</w:t>
      </w:r>
      <w:r w:rsidRPr="001D7939">
        <w:t>=</w:t>
      </w:r>
      <w:r w:rsidRPr="00AA0C65">
        <w:rPr>
          <w:rStyle w:val="XMLAttrValue"/>
        </w:rPr>
        <w:t>"http://www.CIP4.org/JDFSchema_1_1"</w:t>
      </w:r>
      <w:r w:rsidRPr="001D7939">
        <w:t>&gt;</w:t>
      </w:r>
    </w:p>
    <w:p w:rsidR="00EB04BC" w:rsidRDefault="00EB04BC" w:rsidP="00AA0C65">
      <w:pPr>
        <w:pStyle w:val="Samplecode04"/>
        <w:rPr>
          <w:color w:val="0000FF"/>
        </w:rPr>
      </w:pPr>
      <w:r w:rsidRPr="001D7939">
        <w:rPr>
          <w:color w:val="0000FF"/>
        </w:rPr>
        <w:t>&lt;</w:t>
      </w:r>
      <w:r w:rsidRPr="00AA0C65">
        <w:rPr>
          <w:rStyle w:val="XMLTag"/>
        </w:rPr>
        <w:t>ResourcePool</w:t>
      </w:r>
      <w:r w:rsidRPr="001D7939">
        <w:rPr>
          <w:color w:val="0000FF"/>
        </w:rPr>
        <w:t>&gt;</w:t>
      </w:r>
    </w:p>
    <w:p w:rsidR="00BA5E31" w:rsidRPr="001D7939" w:rsidRDefault="00BA5E31" w:rsidP="00AA0C65">
      <w:pPr>
        <w:pStyle w:val="Samplecode05"/>
        <w:rPr>
          <w:color w:val="000000"/>
        </w:rPr>
      </w:pPr>
      <w:r w:rsidRPr="001D7939">
        <w:rPr>
          <w:color w:val="0000FF"/>
        </w:rPr>
        <w:t>&lt;</w:t>
      </w:r>
      <w:r w:rsidRPr="00AA0C65">
        <w:rPr>
          <w:rStyle w:val="XMLTag"/>
        </w:rPr>
        <w:t>CustomerInfo</w:t>
      </w:r>
      <w:r w:rsidRPr="001D7939">
        <w:t xml:space="preserve"> </w:t>
      </w:r>
      <w:r w:rsidRPr="00AA0C65">
        <w:rPr>
          <w:rStyle w:val="XMLAttrName"/>
        </w:rPr>
        <w:t>ID</w:t>
      </w:r>
      <w:r w:rsidRPr="001D7939">
        <w:rPr>
          <w:color w:val="0000FF"/>
        </w:rPr>
        <w:t>=</w:t>
      </w:r>
      <w:r w:rsidRPr="00AA0C65">
        <w:rPr>
          <w:rStyle w:val="XMLAttrValue"/>
        </w:rPr>
        <w:t>"Customer01"</w:t>
      </w:r>
      <w:r w:rsidRPr="001D7939">
        <w:t xml:space="preserve"> </w:t>
      </w:r>
      <w:r w:rsidRPr="00AA0C65">
        <w:rPr>
          <w:rStyle w:val="XMLAttrName"/>
        </w:rPr>
        <w:t>CustomerID</w:t>
      </w:r>
      <w:r w:rsidRPr="001D7939">
        <w:rPr>
          <w:color w:val="0000FF"/>
        </w:rPr>
        <w:t>=</w:t>
      </w:r>
      <w:r w:rsidRPr="00AA0C65">
        <w:rPr>
          <w:rStyle w:val="XMLAttrValue"/>
        </w:rPr>
        <w:t>"952425"</w:t>
      </w:r>
      <w:r w:rsidRPr="001D7939">
        <w:t xml:space="preserve"> </w:t>
      </w:r>
      <w:r w:rsidRPr="001D7939">
        <w:rPr>
          <w:color w:val="0000FF"/>
        </w:rPr>
        <w:t>&gt;</w:t>
      </w:r>
    </w:p>
    <w:p w:rsidR="00BA5E31" w:rsidRPr="001D7939" w:rsidRDefault="00BA5E31" w:rsidP="00AA0C65">
      <w:pPr>
        <w:pStyle w:val="Samplecode06"/>
        <w:rPr>
          <w:color w:val="000000"/>
        </w:rPr>
      </w:pPr>
      <w:r w:rsidRPr="001D7939">
        <w:rPr>
          <w:color w:val="0000FF"/>
        </w:rPr>
        <w:t>&lt;</w:t>
      </w:r>
      <w:r w:rsidRPr="00AA0C65">
        <w:rPr>
          <w:rStyle w:val="XMLTag"/>
        </w:rPr>
        <w:t>ContactRef</w:t>
      </w:r>
      <w:r w:rsidRPr="001D7939">
        <w:t xml:space="preserve"> </w:t>
      </w:r>
      <w:r w:rsidRPr="00AA0C65">
        <w:rPr>
          <w:rStyle w:val="XMLAttrName"/>
        </w:rPr>
        <w:t>rRef</w:t>
      </w:r>
      <w:r w:rsidRPr="001D7939">
        <w:rPr>
          <w:color w:val="0000FF"/>
        </w:rPr>
        <w:t>="</w:t>
      </w:r>
      <w:r w:rsidRPr="001D7939">
        <w:rPr>
          <w:color w:val="000000"/>
        </w:rPr>
        <w:t>Contact01</w:t>
      </w:r>
      <w:r w:rsidRPr="001D7939">
        <w:rPr>
          <w:color w:val="0000FF"/>
        </w:rPr>
        <w:t>"/&gt;</w:t>
      </w:r>
    </w:p>
    <w:p w:rsidR="00BA5E31" w:rsidRPr="001D7939" w:rsidRDefault="00BA5E31" w:rsidP="00AA0C65">
      <w:pPr>
        <w:pStyle w:val="Samplecode05"/>
        <w:rPr>
          <w:color w:val="000000"/>
        </w:rPr>
      </w:pPr>
      <w:r w:rsidRPr="001D7939">
        <w:rPr>
          <w:color w:val="0000FF"/>
        </w:rPr>
        <w:t>&lt;/</w:t>
      </w:r>
      <w:r w:rsidRPr="00AA0C65">
        <w:rPr>
          <w:rStyle w:val="XMLTag"/>
        </w:rPr>
        <w:t>CustomerInfo</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Contact</w:t>
      </w:r>
      <w:r w:rsidRPr="001D7939">
        <w:t xml:space="preserve"> </w:t>
      </w:r>
      <w:r w:rsidRPr="00AA0C65">
        <w:rPr>
          <w:rStyle w:val="XMLAttrName"/>
        </w:rPr>
        <w:t>ID</w:t>
      </w:r>
      <w:r w:rsidRPr="001D7939">
        <w:rPr>
          <w:color w:val="0000FF"/>
        </w:rPr>
        <w:t>=</w:t>
      </w:r>
      <w:r w:rsidRPr="008E7D7F">
        <w:rPr>
          <w:rStyle w:val="XMLAttrValue"/>
        </w:rPr>
        <w:t>"Contact01"</w:t>
      </w:r>
      <w:r w:rsidRPr="001D7939">
        <w:t xml:space="preserve"> </w:t>
      </w:r>
      <w:r w:rsidRPr="00AA0C65">
        <w:rPr>
          <w:rStyle w:val="XMLAttrName"/>
        </w:rPr>
        <w:t>Class</w:t>
      </w:r>
      <w:r w:rsidRPr="001D7939">
        <w:rPr>
          <w:color w:val="0000FF"/>
        </w:rPr>
        <w:t>=</w:t>
      </w:r>
      <w:r w:rsidRPr="008E7D7F">
        <w:rPr>
          <w:rStyle w:val="XMLAttrValue"/>
        </w:rPr>
        <w:t>"Parameter"</w:t>
      </w:r>
      <w:r w:rsidRPr="001D7939">
        <w:t xml:space="preserve"> </w:t>
      </w:r>
      <w:r w:rsidRPr="00AA0C65">
        <w:rPr>
          <w:rStyle w:val="XMLAttrName"/>
        </w:rPr>
        <w:t>Status</w:t>
      </w:r>
      <w:r w:rsidRPr="001D7939">
        <w:rPr>
          <w:color w:val="0000FF"/>
        </w:rPr>
        <w:t>=</w:t>
      </w:r>
      <w:r w:rsidRPr="008E7D7F">
        <w:rPr>
          <w:rStyle w:val="XMLAttrValue"/>
        </w:rPr>
        <w:t>"Available"</w:t>
      </w:r>
      <w:r w:rsidRPr="001D7939">
        <w:t xml:space="preserve"> </w:t>
      </w:r>
      <w:r w:rsidRPr="00AA0C65">
        <w:rPr>
          <w:rStyle w:val="XMLAttrName"/>
        </w:rPr>
        <w:t>ContactTypes</w:t>
      </w:r>
      <w:r w:rsidRPr="001D7939">
        <w:rPr>
          <w:color w:val="0000FF"/>
        </w:rPr>
        <w:t>=</w:t>
      </w:r>
      <w:r w:rsidRPr="008E7D7F">
        <w:rPr>
          <w:rStyle w:val="XMLAttrValue"/>
        </w:rPr>
        <w:t>"Billing Delivery Customer"</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Address</w:t>
      </w:r>
      <w:r w:rsidRPr="001D7939">
        <w:t xml:space="preserve"> </w:t>
      </w:r>
      <w:r w:rsidRPr="00AA0C65">
        <w:rPr>
          <w:rStyle w:val="XMLAttrName"/>
        </w:rPr>
        <w:t>Street</w:t>
      </w:r>
      <w:r w:rsidRPr="001D7939">
        <w:rPr>
          <w:color w:val="0000FF"/>
        </w:rPr>
        <w:t>=</w:t>
      </w:r>
      <w:r w:rsidRPr="008E7D7F">
        <w:rPr>
          <w:rStyle w:val="XMLAttrValue"/>
        </w:rPr>
        <w:t>"1745 First Street"</w:t>
      </w:r>
      <w:r w:rsidRPr="001D7939">
        <w:t xml:space="preserve"> </w:t>
      </w:r>
      <w:r w:rsidRPr="00AA0C65">
        <w:rPr>
          <w:rStyle w:val="XMLAttrName"/>
        </w:rPr>
        <w:t>City</w:t>
      </w:r>
      <w:r w:rsidRPr="001D7939">
        <w:rPr>
          <w:color w:val="0000FF"/>
        </w:rPr>
        <w:t>=</w:t>
      </w:r>
      <w:r w:rsidRPr="008E7D7F">
        <w:rPr>
          <w:rStyle w:val="XMLAttrValue"/>
        </w:rPr>
        <w:t>"Dublin"</w:t>
      </w:r>
      <w:r w:rsidRPr="001D7939">
        <w:t xml:space="preserve"> </w:t>
      </w:r>
      <w:r w:rsidRPr="00AA0C65">
        <w:rPr>
          <w:rStyle w:val="XMLAttrName"/>
        </w:rPr>
        <w:t>Region</w:t>
      </w:r>
      <w:r w:rsidRPr="001D7939">
        <w:rPr>
          <w:color w:val="0000FF"/>
        </w:rPr>
        <w:t>="</w:t>
      </w:r>
      <w:r w:rsidRPr="008E7D7F">
        <w:rPr>
          <w:rStyle w:val="XMLAttrValue"/>
        </w:rPr>
        <w:t>OH"</w:t>
      </w:r>
      <w:r w:rsidRPr="001D7939">
        <w:t xml:space="preserve"> </w:t>
      </w:r>
      <w:r w:rsidRPr="00AA0C65">
        <w:rPr>
          <w:rStyle w:val="XMLAttrName"/>
        </w:rPr>
        <w:t>PostalCode</w:t>
      </w:r>
      <w:r w:rsidRPr="001D7939">
        <w:rPr>
          <w:color w:val="0000FF"/>
        </w:rPr>
        <w:t>=</w:t>
      </w:r>
      <w:r w:rsidRPr="008E7D7F">
        <w:rPr>
          <w:rStyle w:val="XMLAttrValue"/>
        </w:rPr>
        <w:t>"43202"</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Person</w:t>
      </w:r>
      <w:r w:rsidRPr="001D7939">
        <w:t xml:space="preserve"> </w:t>
      </w:r>
      <w:r w:rsidRPr="00AA0C65">
        <w:rPr>
          <w:rStyle w:val="XMLAttrName"/>
        </w:rPr>
        <w:t>JobTitle</w:t>
      </w:r>
      <w:r w:rsidRPr="001D7939">
        <w:rPr>
          <w:color w:val="0000FF"/>
        </w:rPr>
        <w:t>=</w:t>
      </w:r>
      <w:r w:rsidRPr="008E7D7F">
        <w:rPr>
          <w:rStyle w:val="XMLAttrValue"/>
        </w:rPr>
        <w:t>"Sales Administrator"</w:t>
      </w:r>
      <w:r w:rsidRPr="001D7939">
        <w:t xml:space="preserve"> </w:t>
      </w:r>
      <w:r w:rsidRPr="00AA0C65">
        <w:rPr>
          <w:rStyle w:val="XMLAttrName"/>
        </w:rPr>
        <w:t>FirstName</w:t>
      </w:r>
      <w:r w:rsidRPr="001D7939">
        <w:rPr>
          <w:color w:val="0000FF"/>
        </w:rPr>
        <w:t>=</w:t>
      </w:r>
      <w:r w:rsidRPr="008E7D7F">
        <w:rPr>
          <w:rStyle w:val="XMLAttrValue"/>
        </w:rPr>
        <w:t>"June"</w:t>
      </w:r>
      <w:r w:rsidRPr="001D7939">
        <w:t xml:space="preserve"> </w:t>
      </w:r>
      <w:r w:rsidRPr="00AA0C65">
        <w:rPr>
          <w:rStyle w:val="XMLAttrName"/>
        </w:rPr>
        <w:t>FamilyName</w:t>
      </w:r>
      <w:r w:rsidRPr="001D7939">
        <w:rPr>
          <w:color w:val="0000FF"/>
        </w:rPr>
        <w:t>=</w:t>
      </w:r>
      <w:r w:rsidRPr="008E7D7F">
        <w:rPr>
          <w:rStyle w:val="XMLAttrValue"/>
        </w:rPr>
        <w:t>"Jones"</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Company</w:t>
      </w:r>
      <w:r w:rsidRPr="001D7939">
        <w:t xml:space="preserve"> </w:t>
      </w:r>
      <w:r w:rsidRPr="00AA0C65">
        <w:rPr>
          <w:rStyle w:val="XMLAttrName"/>
        </w:rPr>
        <w:t>ID</w:t>
      </w:r>
      <w:r w:rsidRPr="001D7939">
        <w:rPr>
          <w:color w:val="0000FF"/>
        </w:rPr>
        <w:t>=</w:t>
      </w:r>
      <w:r w:rsidRPr="008E7D7F">
        <w:rPr>
          <w:rStyle w:val="XMLAttrValue"/>
        </w:rPr>
        <w:t>"Company01"</w:t>
      </w:r>
      <w:r w:rsidRPr="001D7939">
        <w:t xml:space="preserve"> </w:t>
      </w:r>
      <w:r w:rsidRPr="00AA0C65">
        <w:rPr>
          <w:rStyle w:val="XMLAttrName"/>
        </w:rPr>
        <w:t>Class</w:t>
      </w:r>
      <w:r w:rsidRPr="001D7939">
        <w:rPr>
          <w:color w:val="0000FF"/>
        </w:rPr>
        <w:t>=</w:t>
      </w:r>
      <w:r w:rsidRPr="008E7D7F">
        <w:rPr>
          <w:rStyle w:val="XMLAttrValue"/>
        </w:rPr>
        <w:t>"Parameter"</w:t>
      </w:r>
      <w:r w:rsidRPr="001D7939">
        <w:t xml:space="preserve"> </w:t>
      </w:r>
      <w:r w:rsidRPr="00AA0C65">
        <w:rPr>
          <w:rStyle w:val="XMLAttrName"/>
        </w:rPr>
        <w:t>Status</w:t>
      </w:r>
      <w:r w:rsidRPr="001D7939">
        <w:rPr>
          <w:color w:val="0000FF"/>
        </w:rPr>
        <w:t>=</w:t>
      </w:r>
      <w:r w:rsidRPr="008E7D7F">
        <w:rPr>
          <w:rStyle w:val="XMLAttrValue"/>
        </w:rPr>
        <w:t>"Available"</w:t>
      </w:r>
      <w:r w:rsidRPr="001D7939">
        <w:t xml:space="preserve"> </w:t>
      </w:r>
      <w:r w:rsidRPr="00AA0C65">
        <w:rPr>
          <w:rStyle w:val="XMLAttrName"/>
        </w:rPr>
        <w:t>OrganizationName</w:t>
      </w:r>
      <w:r w:rsidRPr="001D7939">
        <w:rPr>
          <w:color w:val="0000FF"/>
        </w:rPr>
        <w:t>=</w:t>
      </w:r>
      <w:r w:rsidRPr="008E7D7F">
        <w:rPr>
          <w:rStyle w:val="XMLAttrValue"/>
        </w:rPr>
        <w:t>"Fred’s fine Rugs"</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Contact</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DeliveryIntent</w:t>
      </w:r>
      <w:r w:rsidRPr="001D7939">
        <w:t xml:space="preserve"> </w:t>
      </w:r>
      <w:r w:rsidRPr="00AA0C65">
        <w:rPr>
          <w:rStyle w:val="XMLAttrName"/>
        </w:rPr>
        <w:t>ID</w:t>
      </w:r>
      <w:r w:rsidRPr="001D7939">
        <w:rPr>
          <w:color w:val="0000FF"/>
        </w:rPr>
        <w:t>=</w:t>
      </w:r>
      <w:r w:rsidRPr="008E7D7F">
        <w:rPr>
          <w:rStyle w:val="XMLAttrValue"/>
        </w:rPr>
        <w:t>"Delivery001"</w:t>
      </w:r>
      <w:r w:rsidRPr="001D7939">
        <w:t xml:space="preserve"> </w:t>
      </w:r>
      <w:r w:rsidRPr="00AA0C65">
        <w:rPr>
          <w:rStyle w:val="XMLAttrName"/>
        </w:rPr>
        <w:t>Class</w:t>
      </w:r>
      <w:r w:rsidRPr="001D7939">
        <w:rPr>
          <w:color w:val="0000FF"/>
        </w:rPr>
        <w:t>=</w:t>
      </w:r>
      <w:r w:rsidRPr="008E7D7F">
        <w:rPr>
          <w:rStyle w:val="XMLAttrValue"/>
        </w:rPr>
        <w:t>"Intent"</w:t>
      </w:r>
      <w:r w:rsidRPr="001D7939">
        <w:t xml:space="preserve"> </w:t>
      </w:r>
      <w:r w:rsidRPr="00AA0C65">
        <w:rPr>
          <w:rStyle w:val="XMLAttrName"/>
        </w:rPr>
        <w:t>Status</w:t>
      </w:r>
      <w:r w:rsidRPr="001D7939">
        <w:rPr>
          <w:color w:val="0000FF"/>
        </w:rPr>
        <w:t>=</w:t>
      </w:r>
      <w:r w:rsidRPr="008E7D7F">
        <w:rPr>
          <w:rStyle w:val="XMLAttrValue"/>
        </w:rPr>
        <w:t>"Available"</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Method</w:t>
      </w:r>
      <w:r w:rsidRPr="001D7939">
        <w:t xml:space="preserve"> </w:t>
      </w:r>
      <w:r w:rsidRPr="00AA0C65">
        <w:rPr>
          <w:rStyle w:val="XMLAttrName"/>
        </w:rPr>
        <w:t>DataType</w:t>
      </w:r>
      <w:r w:rsidRPr="001D7939">
        <w:rPr>
          <w:color w:val="0000FF"/>
        </w:rPr>
        <w:t>=</w:t>
      </w:r>
      <w:r w:rsidRPr="008E7D7F">
        <w:rPr>
          <w:rStyle w:val="XMLAttrValue"/>
        </w:rPr>
        <w:t>"NameSpan"</w:t>
      </w:r>
      <w:r w:rsidRPr="001D7939">
        <w:t xml:space="preserve"> </w:t>
      </w:r>
      <w:r w:rsidRPr="00AA0C65">
        <w:rPr>
          <w:rStyle w:val="XMLAttrName"/>
        </w:rPr>
        <w:t>Preferred</w:t>
      </w:r>
      <w:r w:rsidRPr="001D7939">
        <w:rPr>
          <w:color w:val="0000FF"/>
        </w:rPr>
        <w:t>=</w:t>
      </w:r>
      <w:r w:rsidRPr="008E7D7F">
        <w:rPr>
          <w:rStyle w:val="XMLAttrValue"/>
        </w:rPr>
        <w:t>"UPS"</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DropIntent</w:t>
      </w:r>
      <w:r w:rsidRPr="001D7939">
        <w:rPr>
          <w:color w:val="0000FF"/>
        </w:rPr>
        <w:t>&gt;</w:t>
      </w:r>
    </w:p>
    <w:p w:rsidR="00EB04BC" w:rsidRPr="001D7939" w:rsidRDefault="00EB04BC" w:rsidP="00AA0C65">
      <w:pPr>
        <w:pStyle w:val="Samplecode07"/>
        <w:rPr>
          <w:color w:val="000000"/>
        </w:rPr>
      </w:pPr>
      <w:r w:rsidRPr="001D7939">
        <w:rPr>
          <w:color w:val="0000FF"/>
        </w:rPr>
        <w:t>&lt;</w:t>
      </w:r>
      <w:r w:rsidRPr="00AA0C65">
        <w:rPr>
          <w:rStyle w:val="XMLTag"/>
        </w:rPr>
        <w:t>Required</w:t>
      </w:r>
      <w:r w:rsidRPr="001D7939">
        <w:t xml:space="preserve"> </w:t>
      </w:r>
      <w:r w:rsidRPr="00AA0C65">
        <w:rPr>
          <w:rStyle w:val="XMLAttrName"/>
        </w:rPr>
        <w:t>DataType</w:t>
      </w:r>
      <w:r w:rsidRPr="001D7939">
        <w:rPr>
          <w:color w:val="0000FF"/>
        </w:rPr>
        <w:t>=</w:t>
      </w:r>
      <w:r w:rsidRPr="008E7D7F">
        <w:rPr>
          <w:rStyle w:val="XMLAttrValue"/>
        </w:rPr>
        <w:t>"TimeSpan"</w:t>
      </w:r>
      <w:r w:rsidRPr="001D7939">
        <w:t xml:space="preserve"> </w:t>
      </w:r>
      <w:r w:rsidR="008E7D7F">
        <w:br/>
      </w:r>
      <w:r w:rsidRPr="00AA0C65">
        <w:rPr>
          <w:rStyle w:val="XMLAttrName"/>
        </w:rPr>
        <w:t>Preferred</w:t>
      </w:r>
      <w:r w:rsidRPr="001D7939">
        <w:rPr>
          <w:color w:val="0000FF"/>
        </w:rPr>
        <w:t>="</w:t>
      </w:r>
      <w:r w:rsidR="00C80FB3" w:rsidRPr="008E7D7F">
        <w:rPr>
          <w:rStyle w:val="XMLAttrValue"/>
        </w:rPr>
        <w:t>2013</w:t>
      </w:r>
      <w:r w:rsidRPr="008E7D7F">
        <w:rPr>
          <w:rStyle w:val="XMLAttrValue"/>
        </w:rPr>
        <w:t>-09-22T09:30</w:t>
      </w:r>
      <w:r w:rsidRPr="001D7939">
        <w:rPr>
          <w:color w:val="000000"/>
        </w:rPr>
        <w:t>-8:00</w:t>
      </w:r>
      <w:r w:rsidRPr="001D7939">
        <w:rPr>
          <w:color w:val="0000FF"/>
        </w:rPr>
        <w:t>"/&gt;</w:t>
      </w:r>
    </w:p>
    <w:p w:rsidR="00EB04BC" w:rsidRPr="001D7939" w:rsidRDefault="00EB04BC" w:rsidP="00AA0C65">
      <w:pPr>
        <w:pStyle w:val="Samplecode07"/>
        <w:rPr>
          <w:color w:val="000000"/>
        </w:rPr>
      </w:pPr>
      <w:r w:rsidRPr="001D7939">
        <w:rPr>
          <w:color w:val="0000FF"/>
        </w:rPr>
        <w:lastRenderedPageBreak/>
        <w:t>&lt;</w:t>
      </w:r>
      <w:r w:rsidRPr="00AA0C65">
        <w:rPr>
          <w:rStyle w:val="XMLTag"/>
        </w:rPr>
        <w:t>ContactRef</w:t>
      </w:r>
      <w:r w:rsidRPr="001D7939">
        <w:t xml:space="preserve"> </w:t>
      </w:r>
      <w:r w:rsidRPr="00AA0C65">
        <w:rPr>
          <w:rStyle w:val="XMLAttrName"/>
        </w:rPr>
        <w:t>rRef</w:t>
      </w:r>
      <w:r w:rsidRPr="001D7939">
        <w:rPr>
          <w:color w:val="0000FF"/>
        </w:rPr>
        <w:t>="</w:t>
      </w:r>
      <w:r w:rsidRPr="00132793">
        <w:rPr>
          <w:rStyle w:val="XMLAttrValue"/>
        </w:rPr>
        <w:t>Contact01</w:t>
      </w:r>
      <w:r w:rsidRPr="001D7939">
        <w:rPr>
          <w:color w:val="0000FF"/>
        </w:rPr>
        <w:t>"/&gt;</w:t>
      </w:r>
    </w:p>
    <w:p w:rsidR="00EB04BC" w:rsidRPr="001D7939" w:rsidRDefault="00EB04BC" w:rsidP="00AA0C65">
      <w:pPr>
        <w:pStyle w:val="Samplecode07"/>
        <w:rPr>
          <w:color w:val="000000"/>
        </w:rPr>
      </w:pPr>
      <w:r w:rsidRPr="001D7939">
        <w:rPr>
          <w:color w:val="0000FF"/>
        </w:rPr>
        <w:t>&lt;</w:t>
      </w:r>
      <w:r w:rsidRPr="00AA0C65">
        <w:rPr>
          <w:rStyle w:val="XMLTag"/>
        </w:rPr>
        <w:t>DropItemIntent</w:t>
      </w:r>
      <w:r w:rsidRPr="001D7939">
        <w:t xml:space="preserve"> </w:t>
      </w:r>
      <w:r w:rsidRPr="00AA0C65">
        <w:rPr>
          <w:rStyle w:val="XMLAttrName"/>
        </w:rPr>
        <w:t>Amount</w:t>
      </w:r>
      <w:r w:rsidRPr="001D7939">
        <w:rPr>
          <w:color w:val="0000FF"/>
        </w:rPr>
        <w:t>=</w:t>
      </w:r>
      <w:r w:rsidRPr="008E7D7F">
        <w:rPr>
          <w:rStyle w:val="XMLAttrValue"/>
        </w:rPr>
        <w:t>"1"</w:t>
      </w:r>
      <w:r w:rsidRPr="001D7939">
        <w:t xml:space="preserve"> </w:t>
      </w:r>
      <w:r w:rsidRPr="00AA0C65">
        <w:rPr>
          <w:rStyle w:val="XMLAttrName"/>
        </w:rPr>
        <w:t>Unit</w:t>
      </w:r>
      <w:r w:rsidRPr="001D7939">
        <w:rPr>
          <w:color w:val="0000FF"/>
        </w:rPr>
        <w:t>=</w:t>
      </w:r>
      <w:r w:rsidRPr="008E7D7F">
        <w:rPr>
          <w:rStyle w:val="XMLAttrValue"/>
        </w:rPr>
        <w:t>"500"</w:t>
      </w:r>
      <w:r w:rsidRPr="001D7939">
        <w:rPr>
          <w:color w:val="0000FF"/>
        </w:rPr>
        <w:t>&gt;</w:t>
      </w:r>
    </w:p>
    <w:p w:rsidR="00EB04BC" w:rsidRPr="001D7939" w:rsidRDefault="00EB04BC" w:rsidP="00AA0C65">
      <w:pPr>
        <w:pStyle w:val="Samplecode08"/>
        <w:rPr>
          <w:color w:val="000000"/>
        </w:rPr>
      </w:pPr>
      <w:r w:rsidRPr="001D7939">
        <w:rPr>
          <w:color w:val="0000FF"/>
        </w:rPr>
        <w:t>&lt;</w:t>
      </w:r>
      <w:r w:rsidRPr="00AA0C65">
        <w:rPr>
          <w:rStyle w:val="XMLTag"/>
        </w:rPr>
        <w:t>ComponentRef</w:t>
      </w:r>
      <w:r w:rsidRPr="001D7939">
        <w:t xml:space="preserve"> </w:t>
      </w:r>
      <w:r w:rsidRPr="00AA0C65">
        <w:rPr>
          <w:rStyle w:val="XMLAttrName"/>
        </w:rPr>
        <w:t>rRef</w:t>
      </w:r>
      <w:r w:rsidRPr="001D7939">
        <w:rPr>
          <w:color w:val="0000FF"/>
        </w:rPr>
        <w:t>=</w:t>
      </w:r>
      <w:r w:rsidRPr="008E7D7F">
        <w:rPr>
          <w:rStyle w:val="XMLAttrValue"/>
        </w:rPr>
        <w:t>"Item001"</w:t>
      </w:r>
      <w:r w:rsidRPr="001D7939">
        <w:rPr>
          <w:color w:val="0000FF"/>
        </w:rPr>
        <w:t>/&gt;</w:t>
      </w:r>
    </w:p>
    <w:p w:rsidR="00EB04BC" w:rsidRPr="001D7939" w:rsidRDefault="00EB04BC" w:rsidP="00AA0C65">
      <w:pPr>
        <w:pStyle w:val="Samplecode07"/>
        <w:rPr>
          <w:color w:val="000000"/>
        </w:rPr>
      </w:pPr>
      <w:r w:rsidRPr="001D7939">
        <w:rPr>
          <w:color w:val="0000FF"/>
        </w:rPr>
        <w:t>&lt;/</w:t>
      </w:r>
      <w:r w:rsidRPr="00AA0C65">
        <w:rPr>
          <w:rStyle w:val="XMLTag"/>
        </w:rPr>
        <w:t>DropItemIntent</w:t>
      </w:r>
      <w:r w:rsidRPr="001D7939">
        <w:rPr>
          <w:color w:val="0000FF"/>
        </w:rPr>
        <w:t>&gt;</w:t>
      </w:r>
    </w:p>
    <w:p w:rsidR="00EB04BC" w:rsidRPr="001D7939" w:rsidRDefault="00EB04BC" w:rsidP="00AA0C65">
      <w:pPr>
        <w:pStyle w:val="Samplecode06"/>
        <w:rPr>
          <w:color w:val="000000"/>
        </w:rPr>
      </w:pPr>
      <w:r w:rsidRPr="001D7939">
        <w:rPr>
          <w:color w:val="0000FF"/>
        </w:rPr>
        <w:t>&lt;/</w:t>
      </w:r>
      <w:r w:rsidRPr="00AA0C65">
        <w:rPr>
          <w:rStyle w:val="XMLTag"/>
        </w:rPr>
        <w:t>DropIntent</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DeliveryIntent</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ResourcePool</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ResourceLinkPool</w:t>
      </w:r>
      <w:r w:rsidRPr="001D7939">
        <w:rPr>
          <w:color w:val="0000FF"/>
        </w:rPr>
        <w:t>&gt;</w:t>
      </w:r>
    </w:p>
    <w:p w:rsidR="00EB04BC" w:rsidRDefault="00EB04BC" w:rsidP="00AA0C65">
      <w:pPr>
        <w:pStyle w:val="Samplecode05"/>
        <w:rPr>
          <w:color w:val="0000FF"/>
        </w:rPr>
      </w:pPr>
      <w:r w:rsidRPr="001D7939">
        <w:rPr>
          <w:color w:val="0000FF"/>
        </w:rPr>
        <w:t>&lt;</w:t>
      </w:r>
      <w:r w:rsidRPr="008E7D7F">
        <w:rPr>
          <w:rStyle w:val="XMLTag"/>
        </w:rPr>
        <w:t>DeliveryIntentLink</w:t>
      </w:r>
      <w:r w:rsidRPr="001D7939">
        <w:rPr>
          <w:color w:val="FF0000"/>
        </w:rPr>
        <w:t xml:space="preserve"> </w:t>
      </w:r>
      <w:r w:rsidRPr="00AA0C65">
        <w:rPr>
          <w:rStyle w:val="XMLAttrName"/>
        </w:rPr>
        <w:t>rRef</w:t>
      </w:r>
      <w:r w:rsidRPr="001D7939">
        <w:rPr>
          <w:color w:val="0000FF"/>
        </w:rPr>
        <w:t>=</w:t>
      </w:r>
      <w:r w:rsidRPr="008E7D7F">
        <w:rPr>
          <w:rStyle w:val="XMLAttrValue"/>
        </w:rPr>
        <w:t>"Delivery001"</w:t>
      </w:r>
      <w:r w:rsidRPr="001D7939">
        <w:rPr>
          <w:color w:val="FF0000"/>
        </w:rPr>
        <w:t xml:space="preserve"> </w:t>
      </w:r>
      <w:r w:rsidRPr="00AA0C65">
        <w:rPr>
          <w:rStyle w:val="XMLAttrName"/>
        </w:rPr>
        <w:t>Usage</w:t>
      </w:r>
      <w:r w:rsidRPr="001D7939">
        <w:rPr>
          <w:color w:val="0000FF"/>
        </w:rPr>
        <w:t>=</w:t>
      </w:r>
      <w:r w:rsidR="007D4283" w:rsidRPr="008E7D7F">
        <w:rPr>
          <w:rStyle w:val="XMLAttrValue"/>
        </w:rPr>
        <w:t>"</w:t>
      </w:r>
      <w:r w:rsidR="00516E7A" w:rsidRPr="008E7D7F">
        <w:rPr>
          <w:rStyle w:val="XMLAttrValue"/>
        </w:rPr>
        <w:t>Input</w:t>
      </w:r>
      <w:r w:rsidR="007D4283" w:rsidRPr="008E7D7F">
        <w:rPr>
          <w:rStyle w:val="XMLAttrValue"/>
        </w:rPr>
        <w:t>"</w:t>
      </w:r>
      <w:r w:rsidRPr="001D7939">
        <w:rPr>
          <w:color w:val="0000FF"/>
        </w:rPr>
        <w:t>/&gt;</w:t>
      </w:r>
    </w:p>
    <w:p w:rsidR="007D4283" w:rsidRPr="001D7939" w:rsidRDefault="007D4283" w:rsidP="00AA0C65">
      <w:pPr>
        <w:pStyle w:val="Samplecode05"/>
      </w:pPr>
      <w:r w:rsidRPr="001D7939">
        <w:rPr>
          <w:color w:val="0000FF"/>
        </w:rPr>
        <w:t>&lt;</w:t>
      </w:r>
      <w:r w:rsidRPr="008E7D7F">
        <w:rPr>
          <w:rStyle w:val="XMLTag"/>
        </w:rPr>
        <w:t>Customer</w:t>
      </w:r>
      <w:r w:rsidR="00D43061" w:rsidRPr="008E7D7F">
        <w:rPr>
          <w:rStyle w:val="XMLTag"/>
        </w:rPr>
        <w:t>Info</w:t>
      </w:r>
      <w:r w:rsidRPr="008E7D7F">
        <w:rPr>
          <w:rStyle w:val="XMLTag"/>
        </w:rPr>
        <w:t>Link</w:t>
      </w:r>
      <w:r w:rsidRPr="001D7939">
        <w:rPr>
          <w:color w:val="FF0000"/>
        </w:rPr>
        <w:t xml:space="preserve"> </w:t>
      </w:r>
      <w:r w:rsidRPr="00AA0C65">
        <w:rPr>
          <w:rStyle w:val="XMLAttrName"/>
        </w:rPr>
        <w:t>rRef</w:t>
      </w:r>
      <w:r w:rsidRPr="001D7939">
        <w:rPr>
          <w:color w:val="0000FF"/>
        </w:rPr>
        <w:t>=</w:t>
      </w:r>
      <w:r w:rsidRPr="008E7D7F">
        <w:rPr>
          <w:rStyle w:val="XMLAttrValue"/>
        </w:rPr>
        <w:t>"Customer01"</w:t>
      </w:r>
      <w:r w:rsidRPr="001D7939">
        <w:rPr>
          <w:color w:val="FF0000"/>
        </w:rPr>
        <w:t xml:space="preserve"> </w:t>
      </w:r>
      <w:r w:rsidRPr="00AA0C65">
        <w:rPr>
          <w:rStyle w:val="XMLAttrName"/>
        </w:rPr>
        <w:t>Usage</w:t>
      </w:r>
      <w:r w:rsidRPr="001D7939">
        <w:rPr>
          <w:color w:val="0000FF"/>
        </w:rPr>
        <w:t>=</w:t>
      </w:r>
      <w:r w:rsidRPr="008E7D7F">
        <w:rPr>
          <w:rStyle w:val="XMLAttrValue"/>
        </w:rPr>
        <w:t>"Input"</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ResourceLinkPool</w:t>
      </w:r>
      <w:r w:rsidRPr="001D7939">
        <w:rPr>
          <w:color w:val="0000FF"/>
        </w:rPr>
        <w:t>&gt;</w:t>
      </w:r>
    </w:p>
    <w:p w:rsidR="00EB04BC" w:rsidRPr="001D7939" w:rsidRDefault="00EB04BC" w:rsidP="00AA0C65">
      <w:pPr>
        <w:pStyle w:val="Samplecode04"/>
        <w:rPr>
          <w:color w:val="000000"/>
        </w:rPr>
      </w:pPr>
      <w:r w:rsidRPr="001D7939">
        <w:rPr>
          <w:color w:val="0000FF"/>
        </w:rPr>
        <w:t>&lt;</w:t>
      </w:r>
      <w:r w:rsidRPr="00AA0C65">
        <w:rPr>
          <w:rStyle w:val="XMLTag"/>
        </w:rPr>
        <w:t>JDF</w:t>
      </w:r>
      <w:r w:rsidRPr="001D7939">
        <w:t xml:space="preserve"> </w:t>
      </w:r>
      <w:r w:rsidRPr="00AA0C65">
        <w:rPr>
          <w:rStyle w:val="XMLAttrName"/>
        </w:rPr>
        <w:t>DescriptiveName</w:t>
      </w:r>
      <w:r w:rsidRPr="001D7939">
        <w:rPr>
          <w:color w:val="0000FF"/>
        </w:rPr>
        <w:t>=</w:t>
      </w:r>
      <w:r w:rsidRPr="008E7D7F">
        <w:rPr>
          <w:rStyle w:val="XMLAttrValue"/>
        </w:rPr>
        <w:t>"Ordered Product"</w:t>
      </w:r>
      <w:r w:rsidRPr="001D7939">
        <w:t xml:space="preserve"> </w:t>
      </w:r>
      <w:r w:rsidRPr="00AA0C65">
        <w:rPr>
          <w:rStyle w:val="XMLAttrName"/>
        </w:rPr>
        <w:t>ID</w:t>
      </w:r>
      <w:r w:rsidRPr="001D7939">
        <w:rPr>
          <w:color w:val="0000FF"/>
        </w:rPr>
        <w:t>=</w:t>
      </w:r>
      <w:r w:rsidRPr="008E7D7F">
        <w:rPr>
          <w:rStyle w:val="XMLAttrValue"/>
        </w:rPr>
        <w:t>"JDF001"</w:t>
      </w:r>
      <w:r w:rsidRPr="001D7939">
        <w:t xml:space="preserve"> </w:t>
      </w:r>
      <w:r w:rsidRPr="00AA0C65">
        <w:rPr>
          <w:rStyle w:val="XMLAttrName"/>
        </w:rPr>
        <w:t>Type</w:t>
      </w:r>
      <w:r w:rsidRPr="001D7939">
        <w:rPr>
          <w:color w:val="0000FF"/>
        </w:rPr>
        <w:t>=</w:t>
      </w:r>
      <w:r w:rsidRPr="008E7D7F">
        <w:rPr>
          <w:rStyle w:val="XMLAttrValue"/>
        </w:rPr>
        <w:t>"Product"</w:t>
      </w:r>
      <w:r w:rsidRPr="001D7939">
        <w:t xml:space="preserve"> </w:t>
      </w:r>
      <w:r w:rsidRPr="00AA0C65">
        <w:rPr>
          <w:rStyle w:val="XMLAttrName"/>
        </w:rPr>
        <w:t>Status</w:t>
      </w:r>
      <w:r w:rsidRPr="001D7939">
        <w:rPr>
          <w:color w:val="0000FF"/>
        </w:rPr>
        <w:t>=</w:t>
      </w:r>
      <w:r w:rsidRPr="008E7D7F">
        <w:rPr>
          <w:rStyle w:val="XMLAttrValue"/>
        </w:rPr>
        <w:t>"Waiting"</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ResourcePool</w:t>
      </w:r>
      <w:r w:rsidRPr="001D7939">
        <w:rPr>
          <w:color w:val="0000FF"/>
        </w:rPr>
        <w:t>&gt;</w:t>
      </w:r>
    </w:p>
    <w:p w:rsidR="00EB04BC" w:rsidRPr="008E7D7F" w:rsidRDefault="00EB04BC" w:rsidP="00AA0C65">
      <w:pPr>
        <w:pStyle w:val="Samplecode06"/>
        <w:rPr>
          <w:rStyle w:val="XMLComment"/>
        </w:rPr>
      </w:pPr>
      <w:r w:rsidRPr="008E7D7F">
        <w:rPr>
          <w:rStyle w:val="XMLComment"/>
        </w:rPr>
        <w:t>&lt;!--ResourcePool only added as placeholder--&gt;</w:t>
      </w:r>
    </w:p>
    <w:p w:rsidR="00EB04BC" w:rsidRPr="001D7939" w:rsidRDefault="00EB04BC" w:rsidP="00AA0C65">
      <w:pPr>
        <w:pStyle w:val="Samplecode05"/>
        <w:rPr>
          <w:color w:val="000000"/>
        </w:rPr>
      </w:pPr>
      <w:r w:rsidRPr="001D7939">
        <w:rPr>
          <w:color w:val="0000FF"/>
        </w:rPr>
        <w:t>&lt;/</w:t>
      </w:r>
      <w:r w:rsidRPr="00AA0C65">
        <w:rPr>
          <w:rStyle w:val="XMLTag"/>
        </w:rPr>
        <w:t>ResourcePool</w:t>
      </w:r>
      <w:r w:rsidRPr="001D7939">
        <w:rPr>
          <w:color w:val="0000FF"/>
        </w:rPr>
        <w:t>&gt;</w:t>
      </w:r>
    </w:p>
    <w:p w:rsidR="00EB04BC" w:rsidRPr="001D7939" w:rsidRDefault="00EB04BC" w:rsidP="00AA0C65">
      <w:pPr>
        <w:pStyle w:val="Samplecode05"/>
        <w:rPr>
          <w:color w:val="000000"/>
        </w:rPr>
      </w:pPr>
      <w:r w:rsidRPr="001D7939">
        <w:rPr>
          <w:color w:val="0000FF"/>
        </w:rPr>
        <w:t>&lt;</w:t>
      </w:r>
      <w:r w:rsidRPr="00AA0C65">
        <w:rPr>
          <w:rStyle w:val="XMLTag"/>
        </w:rPr>
        <w:t>ResourceLinkPool</w:t>
      </w:r>
      <w:r w:rsidRPr="001D7939">
        <w:rPr>
          <w:color w:val="0000FF"/>
        </w:rPr>
        <w:t>&gt;</w:t>
      </w:r>
    </w:p>
    <w:p w:rsidR="00EB04BC" w:rsidRPr="008E7D7F" w:rsidRDefault="00EB04BC" w:rsidP="00AA0C65">
      <w:pPr>
        <w:pStyle w:val="Samplecode06"/>
        <w:rPr>
          <w:rStyle w:val="XMLComment"/>
        </w:rPr>
      </w:pPr>
      <w:r w:rsidRPr="008E7D7F">
        <w:rPr>
          <w:rStyle w:val="XMLComment"/>
        </w:rPr>
        <w:t>&lt;!--ResourceLinkPool only added as placeholder--&gt;</w:t>
      </w:r>
    </w:p>
    <w:p w:rsidR="00EB04BC" w:rsidRPr="001D7939" w:rsidRDefault="00EB04BC" w:rsidP="00AA0C65">
      <w:pPr>
        <w:pStyle w:val="Samplecode05"/>
        <w:rPr>
          <w:color w:val="000000"/>
        </w:rPr>
      </w:pPr>
      <w:r w:rsidRPr="001D7939">
        <w:rPr>
          <w:color w:val="0000FF"/>
        </w:rPr>
        <w:t>&lt;/</w:t>
      </w:r>
      <w:r w:rsidRPr="00AA0C65">
        <w:rPr>
          <w:rStyle w:val="XMLTag"/>
        </w:rPr>
        <w:t>ResourceLinkPool</w:t>
      </w:r>
      <w:r w:rsidRPr="001D7939">
        <w:rPr>
          <w:color w:val="0000FF"/>
        </w:rPr>
        <w:t>&gt;</w:t>
      </w:r>
    </w:p>
    <w:p w:rsidR="00EB04BC" w:rsidRPr="001D7939" w:rsidRDefault="00EB04BC" w:rsidP="00AA0C65">
      <w:pPr>
        <w:pStyle w:val="Samplecode05"/>
        <w:rPr>
          <w:color w:val="000000"/>
        </w:rPr>
      </w:pPr>
      <w:r w:rsidRPr="001D7939">
        <w:rPr>
          <w:color w:val="0000FF"/>
        </w:rPr>
        <w:t>&lt;</w:t>
      </w:r>
      <w:r w:rsidRPr="001D7939">
        <w:t>JDF</w:t>
      </w:r>
      <w:r w:rsidRPr="001D7939">
        <w:rPr>
          <w:color w:val="0000FF"/>
        </w:rPr>
        <w:t>&gt;</w:t>
      </w:r>
    </w:p>
    <w:p w:rsidR="00EB04BC" w:rsidRPr="008E7D7F" w:rsidRDefault="00EB04BC" w:rsidP="00AA0C65">
      <w:pPr>
        <w:pStyle w:val="Samplecode06"/>
        <w:rPr>
          <w:rStyle w:val="XMLComment"/>
        </w:rPr>
      </w:pPr>
      <w:r w:rsidRPr="008E7D7F">
        <w:rPr>
          <w:rStyle w:val="XMLComment"/>
        </w:rPr>
        <w:t>&lt;!--Sub-JDF-node only added as placeholder--&gt;</w:t>
      </w:r>
    </w:p>
    <w:p w:rsidR="00EB04BC" w:rsidRPr="001D7939" w:rsidRDefault="00EB04BC" w:rsidP="00AA0C65">
      <w:pPr>
        <w:pStyle w:val="Samplecode05"/>
        <w:rPr>
          <w:color w:val="000000"/>
        </w:rPr>
      </w:pPr>
      <w:r w:rsidRPr="001D7939">
        <w:t>&lt;/</w:t>
      </w:r>
      <w:r w:rsidRPr="00AA0C65">
        <w:rPr>
          <w:rStyle w:val="XMLTag"/>
        </w:rPr>
        <w:t>JDF</w:t>
      </w:r>
      <w:r w:rsidRPr="001D7939">
        <w:t>&gt;</w:t>
      </w:r>
    </w:p>
    <w:p w:rsidR="00EB04BC" w:rsidRPr="001D7939" w:rsidRDefault="00EB04BC" w:rsidP="00AA0C65">
      <w:pPr>
        <w:pStyle w:val="Samplecode04"/>
        <w:rPr>
          <w:color w:val="000000"/>
        </w:rPr>
      </w:pPr>
      <w:r w:rsidRPr="001D7939">
        <w:t>&lt;/</w:t>
      </w:r>
      <w:r w:rsidRPr="00AA0C65">
        <w:rPr>
          <w:rStyle w:val="XMLTag"/>
        </w:rPr>
        <w:t>JDF</w:t>
      </w:r>
      <w:r w:rsidRPr="001D7939">
        <w:t>&gt;</w:t>
      </w:r>
    </w:p>
    <w:p w:rsidR="00EB04BC" w:rsidRDefault="00EB04BC" w:rsidP="00AA0C65">
      <w:pPr>
        <w:pStyle w:val="Samplecode03"/>
        <w:rPr>
          <w:color w:val="0000FF"/>
        </w:rPr>
      </w:pPr>
      <w:r w:rsidRPr="001D7939">
        <w:rPr>
          <w:color w:val="0000FF"/>
        </w:rPr>
        <w:t>&lt;/</w:t>
      </w:r>
      <w:r w:rsidRPr="00AA0C65">
        <w:rPr>
          <w:rStyle w:val="XMLTag"/>
        </w:rPr>
        <w:t>jdf</w:t>
      </w:r>
      <w:proofErr w:type="gramStart"/>
      <w:r w:rsidRPr="00AA0C65">
        <w:rPr>
          <w:rStyle w:val="XMLTag"/>
        </w:rPr>
        <w:t>:JDF</w:t>
      </w:r>
      <w:proofErr w:type="gramEnd"/>
      <w:r w:rsidRPr="001D7939">
        <w:rPr>
          <w:color w:val="0000FF"/>
        </w:rPr>
        <w:t>&gt;</w:t>
      </w:r>
    </w:p>
    <w:p w:rsidR="00E7393C" w:rsidRPr="001D7939" w:rsidRDefault="00E7393C" w:rsidP="00AA0C65">
      <w:pPr>
        <w:pStyle w:val="Samplecode03"/>
        <w:rPr>
          <w:color w:val="000000"/>
        </w:rPr>
      </w:pPr>
      <w:r w:rsidRPr="001D7939">
        <w:rPr>
          <w:color w:val="0000FF"/>
        </w:rPr>
        <w:t>&lt;</w:t>
      </w:r>
      <w:r w:rsidRPr="00AA0C65">
        <w:rPr>
          <w:rStyle w:val="XMLTag"/>
        </w:rPr>
        <w:t>Pricing</w:t>
      </w:r>
      <w:r w:rsidRPr="001D7939">
        <w:rPr>
          <w:color w:val="FF0000"/>
        </w:rPr>
        <w:t xml:space="preserve"> </w:t>
      </w:r>
      <w:r w:rsidRPr="001D7939">
        <w:rPr>
          <w:color w:val="0000FF"/>
        </w:rPr>
        <w:t>&gt;</w:t>
      </w:r>
    </w:p>
    <w:p w:rsidR="00E7393C" w:rsidRPr="001D7939" w:rsidRDefault="00E7393C" w:rsidP="00AA0C65">
      <w:pPr>
        <w:pStyle w:val="Samplecode04"/>
        <w:rPr>
          <w:color w:val="000000"/>
        </w:rPr>
      </w:pPr>
      <w:r w:rsidRPr="001D7939">
        <w:rPr>
          <w:color w:val="0000FF"/>
        </w:rPr>
        <w:t>&lt;</w:t>
      </w:r>
      <w:r w:rsidRPr="00AA0C65">
        <w:rPr>
          <w:rStyle w:val="XMLTag"/>
        </w:rPr>
        <w:t>Pric</w:t>
      </w:r>
      <w:r w:rsidR="00AF6A3E" w:rsidRPr="00AA0C65">
        <w:rPr>
          <w:rStyle w:val="XMLTag"/>
        </w:rPr>
        <w:t>e</w:t>
      </w:r>
      <w:r w:rsidRPr="001D7939">
        <w:t xml:space="preserve"> </w:t>
      </w:r>
      <w:r w:rsidR="00CE36C7" w:rsidRPr="00AA0C65">
        <w:rPr>
          <w:rStyle w:val="XMLAttrName"/>
        </w:rPr>
        <w:t>DescriptiveName</w:t>
      </w:r>
      <w:r w:rsidRPr="001D7939">
        <w:rPr>
          <w:color w:val="0000FF"/>
        </w:rPr>
        <w:t>=</w:t>
      </w:r>
      <w:r w:rsidRPr="008E7D7F">
        <w:rPr>
          <w:rStyle w:val="XMLAttrValue"/>
        </w:rPr>
        <w:t>"Total"</w:t>
      </w:r>
      <w:r w:rsidRPr="001D7939">
        <w:t xml:space="preserve"> </w:t>
      </w:r>
      <w:r w:rsidRPr="00AA0C65">
        <w:rPr>
          <w:rStyle w:val="XMLAttrName"/>
        </w:rPr>
        <w:t>Price</w:t>
      </w:r>
      <w:r w:rsidRPr="001D7939">
        <w:rPr>
          <w:color w:val="0000FF"/>
        </w:rPr>
        <w:t>=</w:t>
      </w:r>
      <w:r w:rsidRPr="008E7D7F">
        <w:rPr>
          <w:rStyle w:val="XMLAttrValue"/>
        </w:rPr>
        <w:t>"1531.00"</w:t>
      </w:r>
      <w:r w:rsidRPr="001D7939">
        <w:rPr>
          <w:color w:val="0000FF"/>
        </w:rPr>
        <w:t>/&gt;</w:t>
      </w:r>
    </w:p>
    <w:p w:rsidR="00E7393C" w:rsidRDefault="00E7393C" w:rsidP="00AA0C65">
      <w:pPr>
        <w:pStyle w:val="Samplecode04"/>
        <w:rPr>
          <w:color w:val="0000FF"/>
        </w:rPr>
      </w:pPr>
      <w:r w:rsidRPr="001D7939">
        <w:rPr>
          <w:color w:val="0000FF"/>
        </w:rPr>
        <w:t>&lt;</w:t>
      </w:r>
      <w:r w:rsidR="00AF6A3E" w:rsidRPr="00AA0C65">
        <w:rPr>
          <w:rStyle w:val="XMLTag"/>
        </w:rPr>
        <w:t>Price</w:t>
      </w:r>
      <w:r w:rsidR="00AF6A3E" w:rsidRPr="001D7939">
        <w:t xml:space="preserve"> </w:t>
      </w:r>
      <w:r w:rsidR="00CE36C7" w:rsidRPr="00AA0C65">
        <w:rPr>
          <w:rStyle w:val="XMLAttrName"/>
        </w:rPr>
        <w:t>DescriptiveName</w:t>
      </w:r>
      <w:r w:rsidR="00CE36C7" w:rsidRPr="001D7939">
        <w:rPr>
          <w:color w:val="0000FF"/>
        </w:rPr>
        <w:t xml:space="preserve"> </w:t>
      </w:r>
      <w:r w:rsidRPr="001D7939">
        <w:rPr>
          <w:color w:val="0000FF"/>
        </w:rPr>
        <w:t>=</w:t>
      </w:r>
      <w:r w:rsidRPr="008E7D7F">
        <w:rPr>
          <w:rStyle w:val="XMLAttrValue"/>
        </w:rPr>
        <w:t>"Shipping and Handling"</w:t>
      </w:r>
      <w:r w:rsidRPr="001D7939">
        <w:t xml:space="preserve"> </w:t>
      </w:r>
      <w:r w:rsidRPr="00AA0C65">
        <w:rPr>
          <w:rStyle w:val="XMLAttrName"/>
        </w:rPr>
        <w:t>Price</w:t>
      </w:r>
      <w:r w:rsidRPr="001D7939">
        <w:rPr>
          <w:color w:val="0000FF"/>
        </w:rPr>
        <w:t>=</w:t>
      </w:r>
      <w:r w:rsidRPr="008E7D7F">
        <w:rPr>
          <w:rStyle w:val="XMLAttrValue"/>
        </w:rPr>
        <w:t>"42.00"</w:t>
      </w:r>
      <w:r w:rsidRPr="001D7939">
        <w:rPr>
          <w:color w:val="0000FF"/>
        </w:rPr>
        <w:t>/&gt;</w:t>
      </w:r>
    </w:p>
    <w:p w:rsidR="00BF11B3" w:rsidRPr="002929F1" w:rsidRDefault="00BF11B3" w:rsidP="00AA0C65">
      <w:pPr>
        <w:pStyle w:val="Samplecode04"/>
        <w:rPr>
          <w:color w:val="000000"/>
        </w:rPr>
      </w:pPr>
      <w:r w:rsidRPr="002929F1">
        <w:rPr>
          <w:color w:val="0000FF"/>
        </w:rPr>
        <w:t>&lt;</w:t>
      </w:r>
      <w:r w:rsidRPr="00AA0C65">
        <w:rPr>
          <w:rStyle w:val="XMLTag"/>
        </w:rPr>
        <w:t>Price</w:t>
      </w:r>
      <w:r w:rsidRPr="001D7939">
        <w:t xml:space="preserve"> </w:t>
      </w:r>
      <w:r w:rsidRPr="00AA0C65">
        <w:rPr>
          <w:rStyle w:val="XMLAttrName"/>
        </w:rPr>
        <w:t>DescriptiveName</w:t>
      </w:r>
      <w:r w:rsidRPr="001D7939">
        <w:rPr>
          <w:color w:val="0000FF"/>
        </w:rPr>
        <w:t xml:space="preserve"> </w:t>
      </w:r>
      <w:r w:rsidRPr="002929F1">
        <w:rPr>
          <w:color w:val="0000FF"/>
        </w:rPr>
        <w:t>="</w:t>
      </w:r>
      <w:r w:rsidRPr="008E7D7F">
        <w:rPr>
          <w:rStyle w:val="XMLAttrValue"/>
        </w:rPr>
        <w:t>Tax"</w:t>
      </w:r>
      <w:r w:rsidRPr="002929F1">
        <w:t xml:space="preserve"> </w:t>
      </w:r>
      <w:r w:rsidRPr="002929F1">
        <w:rPr>
          <w:color w:val="0000FF"/>
        </w:rPr>
        <w:t>/&gt;</w:t>
      </w:r>
    </w:p>
    <w:p w:rsidR="00BF11B3" w:rsidRPr="002929F1" w:rsidRDefault="00BF11B3" w:rsidP="00AA0C65">
      <w:pPr>
        <w:pStyle w:val="Samplecode04"/>
        <w:rPr>
          <w:color w:val="000000"/>
        </w:rPr>
      </w:pPr>
      <w:r w:rsidRPr="002929F1">
        <w:rPr>
          <w:color w:val="0000FF"/>
        </w:rPr>
        <w:t>&lt;</w:t>
      </w:r>
      <w:r w:rsidRPr="00AA0C65">
        <w:rPr>
          <w:rStyle w:val="XMLTag"/>
        </w:rPr>
        <w:t>Price</w:t>
      </w:r>
      <w:r w:rsidRPr="001D7939">
        <w:t xml:space="preserve"> </w:t>
      </w:r>
      <w:r w:rsidRPr="00AA0C65">
        <w:rPr>
          <w:rStyle w:val="XMLAttrName"/>
        </w:rPr>
        <w:t>DescriptiveName</w:t>
      </w:r>
      <w:r w:rsidRPr="001D7939">
        <w:rPr>
          <w:color w:val="0000FF"/>
        </w:rPr>
        <w:t xml:space="preserve"> </w:t>
      </w:r>
      <w:r w:rsidRPr="002929F1">
        <w:rPr>
          <w:color w:val="0000FF"/>
        </w:rPr>
        <w:t>=</w:t>
      </w:r>
      <w:r w:rsidRPr="008E7D7F">
        <w:rPr>
          <w:rStyle w:val="XMLAttrValue"/>
        </w:rPr>
        <w:t>"Discount"</w:t>
      </w:r>
      <w:r w:rsidRPr="002929F1">
        <w:t xml:space="preserve"> </w:t>
      </w:r>
      <w:r w:rsidRPr="002929F1">
        <w:rPr>
          <w:color w:val="0000FF"/>
        </w:rPr>
        <w:t>/&gt;</w:t>
      </w:r>
    </w:p>
    <w:p w:rsidR="00E7393C" w:rsidRPr="001D7939" w:rsidRDefault="00E7393C" w:rsidP="00AA0C65">
      <w:pPr>
        <w:pStyle w:val="Samplecode04"/>
        <w:rPr>
          <w:color w:val="000000"/>
        </w:rPr>
      </w:pPr>
      <w:r w:rsidRPr="001D7939">
        <w:rPr>
          <w:color w:val="0000FF"/>
        </w:rPr>
        <w:t>&lt;</w:t>
      </w:r>
      <w:r w:rsidRPr="00AA0C65">
        <w:rPr>
          <w:rStyle w:val="XMLTag"/>
        </w:rPr>
        <w:t>Payment</w:t>
      </w:r>
      <w:r w:rsidRPr="001D7939">
        <w:rPr>
          <w:color w:val="0000FF"/>
        </w:rPr>
        <w:t>&gt;</w:t>
      </w:r>
    </w:p>
    <w:p w:rsidR="00E7393C" w:rsidRPr="001D7939" w:rsidRDefault="00E7393C" w:rsidP="00AA0C65">
      <w:pPr>
        <w:pStyle w:val="Samplecode05"/>
        <w:rPr>
          <w:color w:val="000000"/>
        </w:rPr>
      </w:pPr>
      <w:r w:rsidRPr="001D7939">
        <w:rPr>
          <w:color w:val="0000FF"/>
        </w:rPr>
        <w:t>&lt;</w:t>
      </w:r>
      <w:r w:rsidRPr="00AA0C65">
        <w:rPr>
          <w:rStyle w:val="XMLTag"/>
        </w:rPr>
        <w:t>PayTerm</w:t>
      </w:r>
      <w:r w:rsidRPr="001D7939">
        <w:rPr>
          <w:color w:val="0000FF"/>
        </w:rPr>
        <w:t>&gt;</w:t>
      </w:r>
      <w:r w:rsidRPr="001D7939">
        <w:rPr>
          <w:color w:val="000000"/>
        </w:rPr>
        <w:t>2% 10, Net 30</w:t>
      </w:r>
      <w:r w:rsidRPr="001D7939">
        <w:rPr>
          <w:color w:val="0000FF"/>
        </w:rPr>
        <w:t>&lt;/</w:t>
      </w:r>
      <w:r w:rsidRPr="008E7D7F">
        <w:rPr>
          <w:rStyle w:val="XMLTag"/>
        </w:rPr>
        <w:t>PayTerm</w:t>
      </w:r>
      <w:r w:rsidRPr="001D7939">
        <w:rPr>
          <w:color w:val="0000FF"/>
        </w:rPr>
        <w:t>&gt;</w:t>
      </w:r>
    </w:p>
    <w:p w:rsidR="00E7393C" w:rsidRPr="001D7939" w:rsidRDefault="00E7393C" w:rsidP="00AA0C65">
      <w:pPr>
        <w:pStyle w:val="Samplecode04"/>
        <w:rPr>
          <w:color w:val="000000"/>
        </w:rPr>
      </w:pPr>
      <w:r w:rsidRPr="001D7939">
        <w:rPr>
          <w:color w:val="0000FF"/>
        </w:rPr>
        <w:t>&lt;/</w:t>
      </w:r>
      <w:r w:rsidRPr="00AA0C65">
        <w:rPr>
          <w:rStyle w:val="XMLTag"/>
        </w:rPr>
        <w:t>Payment</w:t>
      </w:r>
      <w:r w:rsidRPr="001D7939">
        <w:rPr>
          <w:color w:val="0000FF"/>
        </w:rPr>
        <w:t>&gt;</w:t>
      </w:r>
    </w:p>
    <w:p w:rsidR="00E7393C" w:rsidRPr="001D7939" w:rsidRDefault="00E7393C" w:rsidP="00AA0C65">
      <w:pPr>
        <w:pStyle w:val="Samplecode03"/>
        <w:rPr>
          <w:color w:val="000000"/>
        </w:rPr>
      </w:pPr>
      <w:r w:rsidRPr="001D7939">
        <w:rPr>
          <w:color w:val="0000FF"/>
        </w:rPr>
        <w:t>&lt;/</w:t>
      </w:r>
      <w:r w:rsidRPr="00AA0C65">
        <w:rPr>
          <w:rStyle w:val="XMLTag"/>
        </w:rPr>
        <w:t>Pricing</w:t>
      </w:r>
      <w:r w:rsidRPr="001D7939">
        <w:rPr>
          <w:color w:val="0000FF"/>
        </w:rPr>
        <w:t>&gt;</w:t>
      </w:r>
    </w:p>
    <w:p w:rsidR="00EB04BC" w:rsidRPr="001D7939" w:rsidRDefault="00EB04BC" w:rsidP="00AA0C65">
      <w:pPr>
        <w:pStyle w:val="Samplecode02"/>
        <w:rPr>
          <w:color w:val="000000"/>
        </w:rPr>
      </w:pPr>
      <w:r w:rsidRPr="001D7939">
        <w:rPr>
          <w:color w:val="0000FF"/>
        </w:rPr>
        <w:t>&lt;/</w:t>
      </w:r>
      <w:r w:rsidRPr="00AA0C65">
        <w:rPr>
          <w:rStyle w:val="XMLTag"/>
        </w:rPr>
        <w:t>PurchaseOrder</w:t>
      </w:r>
      <w:r w:rsidRPr="001D7939">
        <w:rPr>
          <w:color w:val="0000FF"/>
        </w:rPr>
        <w:t>&gt;</w:t>
      </w:r>
    </w:p>
    <w:p w:rsidR="00EB04BC" w:rsidRPr="001D7939" w:rsidRDefault="00EB04BC" w:rsidP="00AA0C65">
      <w:pPr>
        <w:pStyle w:val="Samplecode01"/>
        <w:rPr>
          <w:color w:val="000000"/>
        </w:rPr>
      </w:pPr>
      <w:r w:rsidRPr="001D7939">
        <w:rPr>
          <w:color w:val="0000FF"/>
        </w:rPr>
        <w:t>&lt;/</w:t>
      </w:r>
      <w:r w:rsidRPr="00AA0C65">
        <w:rPr>
          <w:rStyle w:val="XMLTag"/>
        </w:rPr>
        <w:t>Request</w:t>
      </w:r>
      <w:r w:rsidRPr="001D7939">
        <w:rPr>
          <w:color w:val="0000FF"/>
        </w:rPr>
        <w:t>&gt;</w:t>
      </w:r>
    </w:p>
    <w:p w:rsidR="00EB04BC" w:rsidRPr="001D7939" w:rsidRDefault="00EB04BC" w:rsidP="00AA0C65">
      <w:pPr>
        <w:pStyle w:val="Samplecode"/>
        <w:rPr>
          <w:color w:val="000000"/>
        </w:rPr>
      </w:pPr>
      <w:r w:rsidRPr="001D7939">
        <w:rPr>
          <w:color w:val="0000FF"/>
        </w:rPr>
        <w:t>&lt;/</w:t>
      </w:r>
      <w:r w:rsidRPr="00AA0C65">
        <w:rPr>
          <w:rStyle w:val="XMLTag"/>
        </w:rPr>
        <w:t>PrintTalk</w:t>
      </w:r>
      <w:r w:rsidRPr="001D7939">
        <w:rPr>
          <w:color w:val="0000FF"/>
        </w:rPr>
        <w:t>&gt;</w:t>
      </w:r>
    </w:p>
    <w:p w:rsidR="001248C2" w:rsidRPr="001D7939" w:rsidRDefault="001248C2" w:rsidP="001248C2">
      <w:pPr>
        <w:pStyle w:val="Heading3"/>
      </w:pPr>
      <w:bookmarkStart w:id="594" w:name="_Toc411174949"/>
      <w:r>
        <w:t>PrintTalk Version of PurchaseOrder</w:t>
      </w:r>
      <w:r w:rsidRPr="001248C2">
        <w:t xml:space="preserve"> </w:t>
      </w:r>
      <w:r>
        <w:t xml:space="preserve">for </w:t>
      </w:r>
      <w:r w:rsidRPr="0018189C">
        <w:t>Print Buyer PB</w:t>
      </w:r>
      <w:r>
        <w:t>2</w:t>
      </w:r>
      <w:bookmarkEnd w:id="594"/>
    </w:p>
    <w:p w:rsidR="00EB04BC" w:rsidRPr="001D7939" w:rsidRDefault="00EB04BC" w:rsidP="008E7D7F">
      <w:pPr>
        <w:pStyle w:val="Samplecode"/>
        <w:rPr>
          <w:color w:val="000000"/>
        </w:rPr>
      </w:pPr>
      <w:proofErr w:type="gramStart"/>
      <w:r w:rsidRPr="001D7939">
        <w:t>&lt;?</w:t>
      </w:r>
      <w:r w:rsidRPr="00132793">
        <w:rPr>
          <w:rStyle w:val="XMLTag"/>
        </w:rPr>
        <w:t>xml</w:t>
      </w:r>
      <w:proofErr w:type="gramEnd"/>
      <w:r w:rsidRPr="001D7939">
        <w:t xml:space="preserve"> </w:t>
      </w:r>
      <w:r w:rsidRPr="00132793">
        <w:rPr>
          <w:rStyle w:val="XMLAttrName"/>
        </w:rPr>
        <w:t>version</w:t>
      </w:r>
      <w:r w:rsidRPr="001D7939">
        <w:t>=</w:t>
      </w:r>
      <w:r w:rsidRPr="00132793">
        <w:rPr>
          <w:rStyle w:val="XMLAttrValue"/>
        </w:rPr>
        <w:t>"1.0"</w:t>
      </w:r>
      <w:r w:rsidRPr="001D7939">
        <w:t xml:space="preserve"> </w:t>
      </w:r>
      <w:r w:rsidRPr="00132793">
        <w:rPr>
          <w:rStyle w:val="XMLAttrName"/>
        </w:rPr>
        <w:t>encoding</w:t>
      </w:r>
      <w:r w:rsidRPr="001D7939">
        <w:t>=</w:t>
      </w:r>
      <w:r w:rsidRPr="00132793">
        <w:rPr>
          <w:rStyle w:val="XMLAttrValue"/>
        </w:rPr>
        <w:t>"UTF-8"</w:t>
      </w:r>
      <w:r w:rsidRPr="001D7939">
        <w:t>?&gt;</w:t>
      </w:r>
    </w:p>
    <w:p w:rsidR="00EB04BC" w:rsidRPr="001D7939" w:rsidRDefault="00EB04BC" w:rsidP="008E7D7F">
      <w:pPr>
        <w:pStyle w:val="Samplecode"/>
        <w:rPr>
          <w:color w:val="000000"/>
        </w:rPr>
      </w:pPr>
      <w:r w:rsidRPr="001D7939">
        <w:rPr>
          <w:color w:val="0000FF"/>
        </w:rPr>
        <w:t>&lt;</w:t>
      </w:r>
      <w:r w:rsidRPr="00132793">
        <w:rPr>
          <w:rStyle w:val="XMLTag"/>
        </w:rPr>
        <w:t>PrintTalk</w:t>
      </w:r>
      <w:r w:rsidRPr="001D7939">
        <w:rPr>
          <w:color w:val="FF0000"/>
        </w:rPr>
        <w:t xml:space="preserve"> xmlns:xsi</w:t>
      </w:r>
      <w:r w:rsidRPr="001D7939">
        <w:rPr>
          <w:color w:val="0000FF"/>
        </w:rPr>
        <w:t>=</w:t>
      </w:r>
      <w:r w:rsidRPr="00132793">
        <w:rPr>
          <w:rStyle w:val="XMLAttrValue"/>
        </w:rPr>
        <w:t>"http://www.w3.org/2001/XMLSchema-instance"</w:t>
      </w:r>
      <w:r w:rsidRPr="001D7939">
        <w:rPr>
          <w:color w:val="FF0000"/>
        </w:rPr>
        <w:t xml:space="preserve"> </w:t>
      </w:r>
      <w:r w:rsidRPr="00132793">
        <w:rPr>
          <w:rStyle w:val="XMLAttrName"/>
        </w:rPr>
        <w:t>xmlns</w:t>
      </w:r>
      <w:r w:rsidRPr="001D7939">
        <w:rPr>
          <w:color w:val="0000FF"/>
        </w:rPr>
        <w:t>=</w:t>
      </w:r>
      <w:r w:rsidRPr="00132793">
        <w:rPr>
          <w:rStyle w:val="XMLAttrValue"/>
        </w:rPr>
        <w:t>"http://www.printtalk.org/schema"</w:t>
      </w:r>
      <w:r w:rsidRPr="001D7939">
        <w:rPr>
          <w:color w:val="FF0000"/>
        </w:rPr>
        <w:t xml:space="preserve"> </w:t>
      </w:r>
      <w:r w:rsidRPr="00132793">
        <w:rPr>
          <w:rStyle w:val="XMLAttrName"/>
        </w:rPr>
        <w:t>xmlns:jdf</w:t>
      </w:r>
      <w:r w:rsidRPr="001D7939">
        <w:rPr>
          <w:color w:val="0000FF"/>
        </w:rPr>
        <w:t>=</w:t>
      </w:r>
      <w:r w:rsidRPr="00132793">
        <w:rPr>
          <w:rStyle w:val="XMLAttrValue"/>
        </w:rPr>
        <w:t>"http://www.CIP4.org/JDFSchema_1_1"</w:t>
      </w:r>
      <w:r w:rsidRPr="001D7939">
        <w:rPr>
          <w:color w:val="FF0000"/>
        </w:rPr>
        <w:t xml:space="preserve"> </w:t>
      </w:r>
      <w:r w:rsidRPr="00132793">
        <w:rPr>
          <w:rStyle w:val="XMLAttrName"/>
        </w:rPr>
        <w:t>xsi:schemaLocation</w:t>
      </w:r>
      <w:r w:rsidRPr="001D7939">
        <w:rPr>
          <w:color w:val="0000FF"/>
        </w:rPr>
        <w:t>=</w:t>
      </w:r>
      <w:r w:rsidRPr="00132793">
        <w:rPr>
          <w:rStyle w:val="XMLAttrValue"/>
        </w:rPr>
        <w:t>"http://www.printtalk.org/schema PrintTalk_1_1.xsd"</w:t>
      </w:r>
      <w:r w:rsidRPr="001D7939">
        <w:rPr>
          <w:color w:val="FF0000"/>
        </w:rPr>
        <w:t xml:space="preserve"> </w:t>
      </w:r>
      <w:r w:rsidRPr="00132793">
        <w:rPr>
          <w:rStyle w:val="XMLAttrName"/>
        </w:rPr>
        <w:t>version</w:t>
      </w:r>
      <w:r w:rsidRPr="001D7939">
        <w:rPr>
          <w:color w:val="0000FF"/>
        </w:rPr>
        <w:t>="</w:t>
      </w:r>
      <w:r w:rsidRPr="001D7939">
        <w:rPr>
          <w:color w:val="000000"/>
        </w:rPr>
        <w:t>1.1</w:t>
      </w:r>
      <w:r w:rsidRPr="001D7939">
        <w:rPr>
          <w:color w:val="0000FF"/>
        </w:rPr>
        <w:t>"</w:t>
      </w:r>
      <w:r w:rsidRPr="001D7939">
        <w:rPr>
          <w:color w:val="FF0000"/>
        </w:rPr>
        <w:t xml:space="preserve"> </w:t>
      </w:r>
      <w:r w:rsidRPr="00132793">
        <w:rPr>
          <w:rStyle w:val="XMLAttrName"/>
        </w:rPr>
        <w:t>payloadID</w:t>
      </w:r>
      <w:r w:rsidRPr="001D7939">
        <w:rPr>
          <w:color w:val="0000FF"/>
        </w:rPr>
        <w:t>=</w:t>
      </w:r>
      <w:r w:rsidRPr="00132793">
        <w:rPr>
          <w:rStyle w:val="XMLAttrValue"/>
        </w:rPr>
        <w:t>"273743"</w:t>
      </w:r>
      <w:r w:rsidRPr="001D7939">
        <w:rPr>
          <w:color w:val="FF0000"/>
        </w:rPr>
        <w:t xml:space="preserve"> </w:t>
      </w:r>
      <w:r w:rsidRPr="00132793">
        <w:rPr>
          <w:rStyle w:val="XMLAttrName"/>
        </w:rPr>
        <w:t>timestamp</w:t>
      </w:r>
      <w:r w:rsidRPr="001D7939">
        <w:rPr>
          <w:color w:val="0000FF"/>
        </w:rPr>
        <w:t>=</w:t>
      </w:r>
      <w:r w:rsidRPr="00132793">
        <w:rPr>
          <w:rStyle w:val="XMLAttrValue"/>
        </w:rPr>
        <w:t>"</w:t>
      </w:r>
      <w:r w:rsidR="00C80FB3" w:rsidRPr="00132793">
        <w:rPr>
          <w:rStyle w:val="XMLAttrValue"/>
        </w:rPr>
        <w:t>2013</w:t>
      </w:r>
      <w:r w:rsidRPr="00132793">
        <w:rPr>
          <w:rStyle w:val="XMLAttrValue"/>
        </w:rPr>
        <w:t>-09-05T900-0800"</w:t>
      </w:r>
      <w:r w:rsidRPr="001D7939">
        <w:rPr>
          <w:color w:val="0000FF"/>
        </w:rPr>
        <w:t>&gt;</w:t>
      </w:r>
    </w:p>
    <w:p w:rsidR="00EB04BC" w:rsidRPr="001D7939" w:rsidRDefault="00EB04BC" w:rsidP="00132793">
      <w:pPr>
        <w:pStyle w:val="Samplecode01"/>
        <w:rPr>
          <w:color w:val="000000"/>
        </w:rPr>
      </w:pPr>
      <w:r w:rsidRPr="001D7939">
        <w:rPr>
          <w:color w:val="0000FF"/>
        </w:rPr>
        <w:t>&lt;</w:t>
      </w:r>
      <w:r w:rsidRPr="00132793">
        <w:rPr>
          <w:rStyle w:val="XMLTag"/>
        </w:rPr>
        <w:t>Header</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From</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32793">
        <w:rPr>
          <w:rStyle w:val="XMLAttrValue"/>
        </w:rPr>
        <w:t>"DNS"</w:t>
      </w:r>
      <w:r w:rsidRPr="001D7939">
        <w:rPr>
          <w:color w:val="0000FF"/>
        </w:rPr>
        <w:t>&gt;</w:t>
      </w:r>
    </w:p>
    <w:p w:rsidR="00EB04BC" w:rsidRPr="001D7939" w:rsidRDefault="00EB04BC" w:rsidP="008E14D7">
      <w:pPr>
        <w:pStyle w:val="Samplecode04"/>
        <w:rPr>
          <w:color w:val="000000"/>
        </w:rPr>
      </w:pPr>
      <w:r w:rsidRPr="001D7939">
        <w:rPr>
          <w:color w:val="0000FF"/>
        </w:rPr>
        <w:t>&lt;</w:t>
      </w:r>
      <w:r w:rsidRPr="00132793">
        <w:rPr>
          <w:rStyle w:val="XMLTag"/>
        </w:rPr>
        <w:t>Identity</w:t>
      </w:r>
      <w:r w:rsidRPr="001D7939">
        <w:rPr>
          <w:color w:val="0000FF"/>
        </w:rPr>
        <w:t>&gt;</w:t>
      </w:r>
      <w:r w:rsidRPr="001D7939">
        <w:rPr>
          <w:color w:val="000000"/>
        </w:rPr>
        <w:t>www.texascabinet.com</w:t>
      </w:r>
      <w:r w:rsidRPr="001D7939">
        <w:rPr>
          <w:color w:val="0000FF"/>
        </w:rPr>
        <w:t>&lt;/</w:t>
      </w:r>
      <w:r w:rsidRPr="00132793">
        <w:rPr>
          <w:rStyle w:val="XMLTag"/>
        </w:rPr>
        <w:t>Identity</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200CF">
        <w:rPr>
          <w:rStyle w:val="XMLAttrValue"/>
        </w:rPr>
        <w:t>"DUNS"</w:t>
      </w:r>
      <w:r w:rsidRPr="001D7939">
        <w:rPr>
          <w:color w:val="0000FF"/>
        </w:rPr>
        <w:t>&gt;</w:t>
      </w:r>
    </w:p>
    <w:p w:rsidR="00EB04BC" w:rsidRPr="001D7939" w:rsidRDefault="00EB04BC" w:rsidP="00132793">
      <w:pPr>
        <w:pStyle w:val="Samplecode04"/>
        <w:rPr>
          <w:color w:val="000000"/>
        </w:rPr>
      </w:pPr>
      <w:r w:rsidRPr="001D7939">
        <w:rPr>
          <w:color w:val="0000FF"/>
        </w:rPr>
        <w:t>&lt;</w:t>
      </w:r>
      <w:r w:rsidRPr="00132793">
        <w:rPr>
          <w:rStyle w:val="XMLTag"/>
        </w:rPr>
        <w:t>Identity</w:t>
      </w:r>
      <w:r w:rsidRPr="001D7939">
        <w:rPr>
          <w:color w:val="0000FF"/>
        </w:rPr>
        <w:t>&gt;</w:t>
      </w:r>
      <w:r w:rsidRPr="001D7939">
        <w:rPr>
          <w:color w:val="000000"/>
        </w:rPr>
        <w:t>05284945563</w:t>
      </w:r>
      <w:r w:rsidRPr="001D7939">
        <w:rPr>
          <w:color w:val="0000FF"/>
        </w:rPr>
        <w:t>&lt;/</w:t>
      </w:r>
      <w:r w:rsidRPr="00132793">
        <w:rPr>
          <w:rStyle w:val="XMLTag"/>
        </w:rPr>
        <w:t>Identity</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From</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To</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200CF">
        <w:rPr>
          <w:rStyle w:val="XMLAttrValue"/>
        </w:rPr>
        <w:t>"ECompany.com"</w:t>
      </w:r>
      <w:r w:rsidRPr="001D7939">
        <w:rPr>
          <w:color w:val="0000FF"/>
        </w:rPr>
        <w:t>&gt;</w:t>
      </w:r>
    </w:p>
    <w:p w:rsidR="00EB04BC" w:rsidRPr="001D7939" w:rsidRDefault="00EB04BC" w:rsidP="008E14D7">
      <w:pPr>
        <w:pStyle w:val="Samplecode04"/>
        <w:rPr>
          <w:color w:val="000000"/>
        </w:rPr>
      </w:pPr>
      <w:r w:rsidRPr="001D7939">
        <w:rPr>
          <w:color w:val="0000FF"/>
        </w:rPr>
        <w:t>&lt;</w:t>
      </w:r>
      <w:r w:rsidRPr="00132793">
        <w:rPr>
          <w:rStyle w:val="XMLTag"/>
        </w:rPr>
        <w:t>Identity</w:t>
      </w:r>
      <w:r w:rsidRPr="001D7939">
        <w:rPr>
          <w:color w:val="0000FF"/>
        </w:rPr>
        <w:t>&gt;</w:t>
      </w:r>
      <w:r w:rsidRPr="001D7939">
        <w:rPr>
          <w:color w:val="000000"/>
        </w:rPr>
        <w:t>Print Dealer</w:t>
      </w:r>
      <w:r w:rsidRPr="001D7939">
        <w:rPr>
          <w:color w:val="0000FF"/>
        </w:rPr>
        <w:t>&lt;/</w:t>
      </w:r>
      <w:r w:rsidRPr="00132793">
        <w:rPr>
          <w:rStyle w:val="XMLTag"/>
        </w:rPr>
        <w:t>Identity</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200CF">
        <w:rPr>
          <w:rStyle w:val="XMLAttrValue"/>
        </w:rPr>
        <w:t>"DUNS"</w:t>
      </w:r>
      <w:r w:rsidRPr="001D7939">
        <w:rPr>
          <w:color w:val="0000FF"/>
        </w:rPr>
        <w:t>&gt;</w:t>
      </w:r>
    </w:p>
    <w:p w:rsidR="00EB04BC" w:rsidRPr="001D7939" w:rsidRDefault="00EB04BC" w:rsidP="008E14D7">
      <w:pPr>
        <w:pStyle w:val="Samplecode04"/>
        <w:rPr>
          <w:color w:val="000000"/>
        </w:rPr>
      </w:pPr>
      <w:r w:rsidRPr="001D7939">
        <w:rPr>
          <w:color w:val="0000FF"/>
        </w:rPr>
        <w:t>&lt;</w:t>
      </w:r>
      <w:r w:rsidRPr="00132793">
        <w:rPr>
          <w:rStyle w:val="XMLTag"/>
        </w:rPr>
        <w:t>Identity</w:t>
      </w:r>
      <w:r w:rsidRPr="001D7939">
        <w:rPr>
          <w:color w:val="0000FF"/>
        </w:rPr>
        <w:t>&gt;</w:t>
      </w:r>
      <w:r w:rsidRPr="001D7939">
        <w:rPr>
          <w:color w:val="000000"/>
        </w:rPr>
        <w:t>063589998</w:t>
      </w:r>
      <w:r w:rsidRPr="001D7939">
        <w:rPr>
          <w:color w:val="0000FF"/>
        </w:rPr>
        <w:t>&lt;/</w:t>
      </w:r>
      <w:r w:rsidRPr="00132793">
        <w:rPr>
          <w:rStyle w:val="XMLTag"/>
        </w:rPr>
        <w:t>Identity</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To</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Sender</w:t>
      </w:r>
      <w:r w:rsidRPr="001D7939">
        <w:rPr>
          <w:color w:val="0000FF"/>
        </w:rPr>
        <w:t>&gt;</w:t>
      </w:r>
    </w:p>
    <w:p w:rsidR="00EB04BC" w:rsidRPr="001D7939" w:rsidRDefault="00EB04BC" w:rsidP="00132793">
      <w:pPr>
        <w:pStyle w:val="Samplecode03"/>
        <w:rPr>
          <w:color w:val="000000"/>
        </w:rPr>
      </w:pPr>
      <w:r w:rsidRPr="001D7939">
        <w:rPr>
          <w:color w:val="0000FF"/>
        </w:rPr>
        <w:lastRenderedPageBreak/>
        <w:t>&lt;</w:t>
      </w:r>
      <w:r w:rsidRPr="00132793">
        <w:rPr>
          <w:rStyle w:val="XMLTag"/>
        </w:rPr>
        <w:t>Credential</w:t>
      </w:r>
      <w:r w:rsidRPr="001D7939">
        <w:rPr>
          <w:color w:val="FF0000"/>
        </w:rPr>
        <w:t xml:space="preserve"> </w:t>
      </w:r>
      <w:r w:rsidRPr="00132793">
        <w:rPr>
          <w:rStyle w:val="XMLAttrName"/>
        </w:rPr>
        <w:t>domain</w:t>
      </w:r>
      <w:r w:rsidRPr="001D7939">
        <w:rPr>
          <w:color w:val="0000FF"/>
        </w:rPr>
        <w:t>=</w:t>
      </w:r>
      <w:r w:rsidRPr="001200CF">
        <w:rPr>
          <w:rStyle w:val="XMLAttrValue"/>
        </w:rPr>
        <w:t>"DNS"</w:t>
      </w:r>
      <w:r w:rsidRPr="001D7939">
        <w:rPr>
          <w:color w:val="0000FF"/>
        </w:rPr>
        <w:t>&gt;</w:t>
      </w:r>
    </w:p>
    <w:p w:rsidR="00EB04BC" w:rsidRPr="001D7939" w:rsidRDefault="00EB04BC" w:rsidP="008E14D7">
      <w:pPr>
        <w:pStyle w:val="Samplecode04"/>
        <w:rPr>
          <w:color w:val="000000"/>
        </w:rPr>
      </w:pPr>
      <w:r w:rsidRPr="001D7939">
        <w:t>&lt;</w:t>
      </w:r>
      <w:r w:rsidRPr="00132793">
        <w:rPr>
          <w:rStyle w:val="XMLTag"/>
        </w:rPr>
        <w:t>Identity</w:t>
      </w:r>
      <w:r w:rsidRPr="001D7939">
        <w:t>&gt;</w:t>
      </w:r>
      <w:r w:rsidRPr="001D7939">
        <w:rPr>
          <w:color w:val="000000"/>
        </w:rPr>
        <w:t>PrintORama.com</w:t>
      </w:r>
      <w:r w:rsidRPr="001D7939">
        <w:t>&lt;/</w:t>
      </w:r>
      <w:r w:rsidRPr="00132793">
        <w:rPr>
          <w:rStyle w:val="XMLTag"/>
        </w:rPr>
        <w:t>Identity</w:t>
      </w:r>
      <w:r w:rsidRPr="001D7939">
        <w:t>&gt;</w:t>
      </w:r>
    </w:p>
    <w:p w:rsidR="00EB04BC" w:rsidRPr="001D7939" w:rsidRDefault="00EB04BC" w:rsidP="008E14D7">
      <w:pPr>
        <w:pStyle w:val="Samplecode04"/>
        <w:rPr>
          <w:color w:val="000000"/>
        </w:rPr>
      </w:pPr>
      <w:r w:rsidRPr="001D7939">
        <w:t>&lt;</w:t>
      </w:r>
      <w:r w:rsidRPr="00132793">
        <w:rPr>
          <w:rStyle w:val="XMLTag"/>
        </w:rPr>
        <w:t>SharedSecret</w:t>
      </w:r>
      <w:r w:rsidRPr="001D7939">
        <w:t>&gt;</w:t>
      </w:r>
      <w:r w:rsidRPr="001D7939">
        <w:rPr>
          <w:color w:val="000000"/>
        </w:rPr>
        <w:t>rosebud</w:t>
      </w:r>
      <w:r w:rsidRPr="001D7939">
        <w:t>&lt;/</w:t>
      </w:r>
      <w:r w:rsidRPr="00132793">
        <w:rPr>
          <w:rStyle w:val="XMLTag"/>
        </w:rPr>
        <w:t>SharedSecret</w:t>
      </w:r>
      <w:r w:rsidRPr="001D7939">
        <w:t>&gt;</w:t>
      </w:r>
    </w:p>
    <w:p w:rsidR="00EB04BC" w:rsidRPr="001D7939" w:rsidRDefault="00EB04BC" w:rsidP="00132793">
      <w:pPr>
        <w:pStyle w:val="Samplecode03"/>
        <w:rPr>
          <w:color w:val="000000"/>
        </w:rPr>
      </w:pPr>
      <w:r w:rsidRPr="001D7939">
        <w:rPr>
          <w:color w:val="0000FF"/>
        </w:rPr>
        <w:t>&lt;/</w:t>
      </w:r>
      <w:r w:rsidRPr="00132793">
        <w:rPr>
          <w:rStyle w:val="XMLTag"/>
        </w:rPr>
        <w:t>Credential</w:t>
      </w:r>
      <w:r w:rsidRPr="001D7939">
        <w:rPr>
          <w:color w:val="0000FF"/>
        </w:rPr>
        <w:t>&gt;</w:t>
      </w:r>
    </w:p>
    <w:p w:rsidR="00EB04BC" w:rsidRPr="001D7939" w:rsidRDefault="00EB04BC" w:rsidP="00132793">
      <w:pPr>
        <w:pStyle w:val="Samplecode03"/>
        <w:rPr>
          <w:color w:val="000000"/>
        </w:rPr>
      </w:pPr>
      <w:r w:rsidRPr="001D7939">
        <w:rPr>
          <w:color w:val="0000FF"/>
        </w:rPr>
        <w:t>&lt;</w:t>
      </w:r>
      <w:r w:rsidRPr="00132793">
        <w:rPr>
          <w:rStyle w:val="XMLTag"/>
        </w:rPr>
        <w:t>UserAgent</w:t>
      </w:r>
      <w:r w:rsidRPr="001D7939">
        <w:rPr>
          <w:color w:val="0000FF"/>
        </w:rPr>
        <w:t>&gt;</w:t>
      </w:r>
      <w:r w:rsidRPr="001D7939">
        <w:rPr>
          <w:color w:val="000000"/>
        </w:rPr>
        <w:t>PrintORama v.1.0</w:t>
      </w:r>
      <w:r w:rsidRPr="001D7939">
        <w:rPr>
          <w:color w:val="0000FF"/>
        </w:rPr>
        <w:t>&lt;/</w:t>
      </w:r>
      <w:r w:rsidRPr="00132793">
        <w:rPr>
          <w:rStyle w:val="XMLTag"/>
        </w:rPr>
        <w:t>UserAgent</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Sender</w:t>
      </w:r>
      <w:r w:rsidRPr="001D7939">
        <w:rPr>
          <w:color w:val="0000FF"/>
        </w:rPr>
        <w:t>&gt;</w:t>
      </w:r>
    </w:p>
    <w:p w:rsidR="00EB04BC" w:rsidRPr="00132793" w:rsidRDefault="00EB04BC" w:rsidP="00132793">
      <w:pPr>
        <w:pStyle w:val="Samplecode01"/>
      </w:pPr>
      <w:r w:rsidRPr="001D7939">
        <w:rPr>
          <w:color w:val="0000FF"/>
        </w:rPr>
        <w:t>&lt;/</w:t>
      </w:r>
      <w:r w:rsidRPr="00132793">
        <w:rPr>
          <w:rStyle w:val="XMLTag"/>
        </w:rPr>
        <w:t>Header</w:t>
      </w:r>
      <w:r w:rsidRPr="00132793">
        <w:t>&gt;</w:t>
      </w:r>
    </w:p>
    <w:p w:rsidR="00EB04BC" w:rsidRPr="001D7939" w:rsidRDefault="00EB04BC" w:rsidP="00132793">
      <w:pPr>
        <w:pStyle w:val="Samplecode01"/>
        <w:rPr>
          <w:color w:val="000000"/>
        </w:rPr>
      </w:pPr>
      <w:r w:rsidRPr="00132793">
        <w:t>&lt;</w:t>
      </w:r>
      <w:r w:rsidRPr="00132793">
        <w:rPr>
          <w:rStyle w:val="XMLTag"/>
        </w:rPr>
        <w:t>Request</w:t>
      </w:r>
      <w:r w:rsidRPr="001D7939">
        <w:rPr>
          <w:color w:val="0000FF"/>
        </w:rPr>
        <w:t>&gt;</w:t>
      </w:r>
    </w:p>
    <w:p w:rsidR="00EB04BC" w:rsidRPr="00132793" w:rsidRDefault="00EB04BC" w:rsidP="00132793">
      <w:pPr>
        <w:pStyle w:val="Samplecode02"/>
      </w:pPr>
      <w:r w:rsidRPr="001D7939">
        <w:rPr>
          <w:color w:val="0000FF"/>
        </w:rPr>
        <w:t>&lt;</w:t>
      </w:r>
      <w:r w:rsidRPr="00132793">
        <w:rPr>
          <w:rStyle w:val="XMLTag"/>
        </w:rPr>
        <w:t>PurchaseOrder</w:t>
      </w:r>
      <w:r w:rsidRPr="001D7939">
        <w:t xml:space="preserve"> </w:t>
      </w:r>
      <w:r w:rsidRPr="00132793">
        <w:rPr>
          <w:rStyle w:val="XMLAttrName"/>
        </w:rPr>
        <w:t>AgentID</w:t>
      </w:r>
      <w:r w:rsidRPr="001D7939">
        <w:rPr>
          <w:color w:val="0000FF"/>
        </w:rPr>
        <w:t>=</w:t>
      </w:r>
      <w:r w:rsidRPr="001200CF">
        <w:rPr>
          <w:rStyle w:val="XMLAttrValue"/>
        </w:rPr>
        <w:t>"SteveP"</w:t>
      </w:r>
      <w:r w:rsidRPr="001D7939">
        <w:t xml:space="preserve"> </w:t>
      </w:r>
      <w:r w:rsidRPr="00132793">
        <w:rPr>
          <w:rStyle w:val="XMLAttrName"/>
        </w:rPr>
        <w:t>AgentDisplayName</w:t>
      </w:r>
      <w:r w:rsidRPr="001D7939">
        <w:rPr>
          <w:color w:val="0000FF"/>
        </w:rPr>
        <w:t>=</w:t>
      </w:r>
      <w:r w:rsidRPr="001200CF">
        <w:rPr>
          <w:rStyle w:val="XMLAttrValue"/>
        </w:rPr>
        <w:t>"Steve Phillips"</w:t>
      </w:r>
      <w:r w:rsidRPr="001D7939">
        <w:t xml:space="preserve"> </w:t>
      </w:r>
      <w:r w:rsidRPr="00132793">
        <w:rPr>
          <w:rStyle w:val="XMLAttrName"/>
        </w:rPr>
        <w:t>RequestDate</w:t>
      </w:r>
      <w:r w:rsidRPr="001D7939">
        <w:rPr>
          <w:color w:val="0000FF"/>
        </w:rPr>
        <w:t>=</w:t>
      </w:r>
      <w:r w:rsidRPr="001200CF">
        <w:rPr>
          <w:rStyle w:val="XMLAttrValue"/>
        </w:rPr>
        <w:t>"</w:t>
      </w:r>
      <w:r w:rsidR="00C80FB3" w:rsidRPr="001200CF">
        <w:rPr>
          <w:rStyle w:val="XMLAttrValue"/>
        </w:rPr>
        <w:t>2013</w:t>
      </w:r>
      <w:r w:rsidRPr="001200CF">
        <w:rPr>
          <w:rStyle w:val="XMLAttrValue"/>
        </w:rPr>
        <w:t>-09-05T900-0800"</w:t>
      </w:r>
      <w:r w:rsidRPr="001D7939">
        <w:t xml:space="preserve"> </w:t>
      </w:r>
      <w:r w:rsidRPr="00132793">
        <w:rPr>
          <w:rStyle w:val="XMLAttrName"/>
        </w:rPr>
        <w:t>BusinessID</w:t>
      </w:r>
      <w:r w:rsidRPr="001D7939">
        <w:rPr>
          <w:color w:val="0000FF"/>
        </w:rPr>
        <w:t>=</w:t>
      </w:r>
      <w:r w:rsidRPr="001200CF">
        <w:rPr>
          <w:rStyle w:val="XMLAttrValue"/>
        </w:rPr>
        <w:t>"6789"</w:t>
      </w:r>
      <w:r w:rsidRPr="001D7939">
        <w:t xml:space="preserve"> </w:t>
      </w:r>
      <w:r w:rsidRPr="00132793">
        <w:rPr>
          <w:rStyle w:val="XMLAttrName"/>
        </w:rPr>
        <w:t>Currency</w:t>
      </w:r>
      <w:r w:rsidRPr="001D7939">
        <w:rPr>
          <w:color w:val="0000FF"/>
        </w:rPr>
        <w:t>=</w:t>
      </w:r>
      <w:r w:rsidRPr="001200CF">
        <w:rPr>
          <w:rStyle w:val="XMLAttrValue"/>
        </w:rPr>
        <w:t>"USD"</w:t>
      </w:r>
      <w:r w:rsidRPr="001D7939">
        <w:t xml:space="preserve"> </w:t>
      </w:r>
      <w:r w:rsidRPr="00132793">
        <w:rPr>
          <w:rStyle w:val="XMLAttrName"/>
        </w:rPr>
        <w:t>Expires</w:t>
      </w:r>
      <w:r w:rsidRPr="001D7939">
        <w:rPr>
          <w:color w:val="0000FF"/>
        </w:rPr>
        <w:t>=</w:t>
      </w:r>
      <w:r w:rsidRPr="001200CF">
        <w:rPr>
          <w:rStyle w:val="XMLAttrValue"/>
        </w:rPr>
        <w:t>"</w:t>
      </w:r>
      <w:r w:rsidR="00C80FB3" w:rsidRPr="001200CF">
        <w:rPr>
          <w:rStyle w:val="XMLAttrValue"/>
        </w:rPr>
        <w:t>2013</w:t>
      </w:r>
      <w:r w:rsidRPr="001200CF">
        <w:rPr>
          <w:rStyle w:val="XMLAttrValue"/>
        </w:rPr>
        <w:t>-09-09T1700-0800"</w:t>
      </w:r>
      <w:r w:rsidRPr="001D7939">
        <w:rPr>
          <w:color w:val="0000FF"/>
        </w:rPr>
        <w:t>&gt;</w:t>
      </w:r>
    </w:p>
    <w:p w:rsidR="00EB04BC" w:rsidRPr="00132793" w:rsidRDefault="00EB04BC" w:rsidP="00132793">
      <w:pPr>
        <w:pStyle w:val="Samplecode03"/>
      </w:pPr>
      <w:r w:rsidRPr="001D7939">
        <w:t>&lt;</w:t>
      </w:r>
      <w:r w:rsidRPr="00132793">
        <w:rPr>
          <w:rStyle w:val="XMLTag"/>
        </w:rPr>
        <w:t>jdf</w:t>
      </w:r>
      <w:proofErr w:type="gramStart"/>
      <w:r w:rsidRPr="00132793">
        <w:rPr>
          <w:rStyle w:val="XMLTag"/>
        </w:rPr>
        <w:t>:JDF</w:t>
      </w:r>
      <w:proofErr w:type="gramEnd"/>
      <w:r w:rsidRPr="001D7939">
        <w:t xml:space="preserve"> </w:t>
      </w:r>
      <w:r w:rsidRPr="00132793">
        <w:rPr>
          <w:rStyle w:val="XMLAttrName"/>
        </w:rPr>
        <w:t>DescriptiveName</w:t>
      </w:r>
      <w:r w:rsidRPr="001D7939">
        <w:t>=</w:t>
      </w:r>
      <w:r w:rsidRPr="001200CF">
        <w:rPr>
          <w:rStyle w:val="XMLAttrValue"/>
        </w:rPr>
        <w:t>"New Years Clearance sale"</w:t>
      </w:r>
      <w:r w:rsidRPr="001D7939">
        <w:t xml:space="preserve"> </w:t>
      </w:r>
      <w:r w:rsidRPr="00132793">
        <w:rPr>
          <w:rStyle w:val="XMLAttrName"/>
        </w:rPr>
        <w:t>ID</w:t>
      </w:r>
      <w:r w:rsidRPr="001D7939">
        <w:t>=</w:t>
      </w:r>
      <w:r w:rsidRPr="001200CF">
        <w:rPr>
          <w:rStyle w:val="XMLAttrValue"/>
        </w:rPr>
        <w:t>"JDF000-Root"</w:t>
      </w:r>
      <w:r w:rsidRPr="001D7939">
        <w:t xml:space="preserve"> </w:t>
      </w:r>
      <w:r w:rsidRPr="00132793">
        <w:rPr>
          <w:rStyle w:val="XMLAttrName"/>
        </w:rPr>
        <w:t>JobID</w:t>
      </w:r>
      <w:r w:rsidRPr="001D7939">
        <w:t>=</w:t>
      </w:r>
      <w:r w:rsidRPr="001200CF">
        <w:rPr>
          <w:rStyle w:val="XMLAttrValue"/>
        </w:rPr>
        <w:t>"0901-1266"</w:t>
      </w:r>
      <w:r w:rsidRPr="001D7939">
        <w:t xml:space="preserve"> </w:t>
      </w:r>
      <w:r w:rsidRPr="00132793">
        <w:rPr>
          <w:rStyle w:val="XMLAttrName"/>
        </w:rPr>
        <w:t>Type</w:t>
      </w:r>
      <w:r w:rsidRPr="001D7939">
        <w:t>=</w:t>
      </w:r>
      <w:r w:rsidRPr="001200CF">
        <w:rPr>
          <w:rStyle w:val="XMLAttrValue"/>
        </w:rPr>
        <w:t>"Product"</w:t>
      </w:r>
      <w:r w:rsidRPr="001D7939">
        <w:t xml:space="preserve"> </w:t>
      </w:r>
      <w:r w:rsidRPr="00132793">
        <w:rPr>
          <w:rStyle w:val="XMLAttrName"/>
        </w:rPr>
        <w:t>Status</w:t>
      </w:r>
      <w:r w:rsidRPr="001D7939">
        <w:t>=</w:t>
      </w:r>
      <w:r w:rsidRPr="001200CF">
        <w:rPr>
          <w:rStyle w:val="XMLAttrValue"/>
        </w:rPr>
        <w:t>"Waiting"</w:t>
      </w:r>
      <w:r w:rsidRPr="001D7939">
        <w:t xml:space="preserve"> </w:t>
      </w:r>
      <w:r w:rsidRPr="00132793">
        <w:rPr>
          <w:rStyle w:val="XMLAttrName"/>
        </w:rPr>
        <w:t>Version</w:t>
      </w:r>
      <w:r w:rsidRPr="001D7939">
        <w:t>=</w:t>
      </w:r>
      <w:r w:rsidRPr="001200CF">
        <w:rPr>
          <w:rStyle w:val="XMLAttrValue"/>
        </w:rPr>
        <w:t>"1.1"</w:t>
      </w:r>
      <w:r w:rsidRPr="001D7939">
        <w:t xml:space="preserve"> </w:t>
      </w:r>
      <w:r w:rsidRPr="00132793">
        <w:rPr>
          <w:rStyle w:val="XMLAttrName"/>
        </w:rPr>
        <w:t>xmlns</w:t>
      </w:r>
      <w:r w:rsidRPr="001D7939">
        <w:t>=</w:t>
      </w:r>
      <w:r w:rsidRPr="001200CF">
        <w:rPr>
          <w:rStyle w:val="XMLAttrValue"/>
        </w:rPr>
        <w:t>"http://www.CIP4.org/JDFSchema_1_1"</w:t>
      </w:r>
      <w:r w:rsidRPr="001D7939">
        <w:t>&gt;</w:t>
      </w:r>
    </w:p>
    <w:p w:rsidR="00EB04BC" w:rsidRDefault="00EB04BC" w:rsidP="00132793">
      <w:pPr>
        <w:pStyle w:val="Samplecode04"/>
      </w:pPr>
      <w:r w:rsidRPr="001D7939">
        <w:t>&lt;</w:t>
      </w:r>
      <w:r w:rsidRPr="00132793">
        <w:rPr>
          <w:rStyle w:val="XMLTag"/>
        </w:rPr>
        <w:t>ResourcePool</w:t>
      </w:r>
      <w:r w:rsidRPr="001D7939">
        <w:t>&gt;</w:t>
      </w:r>
    </w:p>
    <w:p w:rsidR="00835A1F" w:rsidRPr="001D7939" w:rsidRDefault="00835A1F" w:rsidP="00132793">
      <w:pPr>
        <w:pStyle w:val="Samplecode05"/>
        <w:rPr>
          <w:color w:val="000000"/>
        </w:rPr>
      </w:pPr>
      <w:r w:rsidRPr="001D7939">
        <w:t>&lt;</w:t>
      </w:r>
      <w:r w:rsidRPr="00132793">
        <w:rPr>
          <w:rStyle w:val="XMLTag"/>
        </w:rPr>
        <w:t>CustomerInfo</w:t>
      </w:r>
      <w:r w:rsidRPr="001D7939">
        <w:t xml:space="preserve"> </w:t>
      </w:r>
      <w:r w:rsidRPr="00132793">
        <w:rPr>
          <w:rStyle w:val="XMLAttrName"/>
        </w:rPr>
        <w:t>ID</w:t>
      </w:r>
      <w:r w:rsidRPr="001D7939">
        <w:t>=</w:t>
      </w:r>
      <w:r w:rsidRPr="001200CF">
        <w:rPr>
          <w:rStyle w:val="XMLAttrValue"/>
        </w:rPr>
        <w:t>"Customer01"</w:t>
      </w:r>
      <w:r w:rsidRPr="001D7939">
        <w:t xml:space="preserve"> </w:t>
      </w:r>
      <w:r w:rsidRPr="00132793">
        <w:rPr>
          <w:rStyle w:val="XMLAttrName"/>
        </w:rPr>
        <w:t>CustomerID</w:t>
      </w:r>
      <w:r w:rsidRPr="001D7939">
        <w:t>=</w:t>
      </w:r>
      <w:r w:rsidRPr="001200CF">
        <w:rPr>
          <w:rStyle w:val="XMLAttrValue"/>
        </w:rPr>
        <w:t>"952501"</w:t>
      </w:r>
      <w:r w:rsidRPr="001D7939">
        <w:t xml:space="preserve"> &gt;</w:t>
      </w:r>
    </w:p>
    <w:p w:rsidR="00835A1F" w:rsidRPr="001D7939" w:rsidRDefault="00835A1F" w:rsidP="00132793">
      <w:pPr>
        <w:pStyle w:val="Samplecode06"/>
        <w:rPr>
          <w:color w:val="000000"/>
        </w:rPr>
      </w:pPr>
      <w:r w:rsidRPr="001D7939">
        <w:t>&lt;</w:t>
      </w:r>
      <w:r w:rsidRPr="00132793">
        <w:rPr>
          <w:rStyle w:val="XMLTag"/>
        </w:rPr>
        <w:t>ContactRef</w:t>
      </w:r>
      <w:r w:rsidRPr="001D7939">
        <w:t xml:space="preserve"> </w:t>
      </w:r>
      <w:r w:rsidRPr="00132793">
        <w:rPr>
          <w:rStyle w:val="XMLAttrName"/>
        </w:rPr>
        <w:t>rRef</w:t>
      </w:r>
      <w:r w:rsidRPr="001D7939">
        <w:t>=</w:t>
      </w:r>
      <w:r w:rsidRPr="001200CF">
        <w:rPr>
          <w:rStyle w:val="XMLAttrValue"/>
        </w:rPr>
        <w:t>"Contact01"</w:t>
      </w:r>
      <w:r w:rsidRPr="001D7939">
        <w:t>/&gt;</w:t>
      </w:r>
    </w:p>
    <w:p w:rsidR="00835A1F" w:rsidRPr="001D7939" w:rsidRDefault="00835A1F" w:rsidP="00132793">
      <w:pPr>
        <w:pStyle w:val="Samplecode05"/>
        <w:rPr>
          <w:color w:val="000000"/>
        </w:rPr>
      </w:pPr>
      <w:r w:rsidRPr="001D7939">
        <w:t>&lt;/</w:t>
      </w:r>
      <w:r w:rsidRPr="00132793">
        <w:rPr>
          <w:rStyle w:val="XMLTag"/>
        </w:rPr>
        <w:t>CustomerInfo</w:t>
      </w:r>
      <w:r w:rsidRPr="001D7939">
        <w:t>&gt;</w:t>
      </w:r>
    </w:p>
    <w:p w:rsidR="00EB04BC" w:rsidRPr="001D7939" w:rsidRDefault="00EB04BC" w:rsidP="00132793">
      <w:pPr>
        <w:pStyle w:val="Samplecode05"/>
        <w:rPr>
          <w:color w:val="000000"/>
        </w:rPr>
      </w:pPr>
      <w:r w:rsidRPr="001D7939">
        <w:t>&lt;</w:t>
      </w:r>
      <w:r w:rsidRPr="00132793">
        <w:rPr>
          <w:rStyle w:val="XMLTag"/>
        </w:rPr>
        <w:t>Contact</w:t>
      </w:r>
      <w:r w:rsidRPr="001D7939">
        <w:t xml:space="preserve"> ID=</w:t>
      </w:r>
      <w:r w:rsidRPr="001200CF">
        <w:rPr>
          <w:rStyle w:val="XMLAttrValue"/>
        </w:rPr>
        <w:t>"Contact01"</w:t>
      </w:r>
      <w:r w:rsidRPr="001D7939">
        <w:t xml:space="preserve"> </w:t>
      </w:r>
      <w:r w:rsidRPr="00132793">
        <w:rPr>
          <w:rStyle w:val="XMLAttrName"/>
        </w:rPr>
        <w:t>Class</w:t>
      </w:r>
      <w:r w:rsidRPr="001D7939">
        <w:t>=</w:t>
      </w:r>
      <w:r w:rsidRPr="001200CF">
        <w:rPr>
          <w:rStyle w:val="XMLAttrValue"/>
        </w:rPr>
        <w:t>"Parameter"</w:t>
      </w:r>
      <w:r w:rsidRPr="001D7939">
        <w:t xml:space="preserve"> </w:t>
      </w:r>
      <w:r w:rsidRPr="00132793">
        <w:rPr>
          <w:rStyle w:val="XMLAttrName"/>
        </w:rPr>
        <w:t>Status</w:t>
      </w:r>
      <w:r w:rsidRPr="001D7939">
        <w:t>=</w:t>
      </w:r>
      <w:r w:rsidRPr="001200CF">
        <w:rPr>
          <w:rStyle w:val="XMLAttrValue"/>
        </w:rPr>
        <w:t>"Available"</w:t>
      </w:r>
      <w:r w:rsidRPr="001D7939">
        <w:t xml:space="preserve"> </w:t>
      </w:r>
      <w:r w:rsidRPr="00132793">
        <w:rPr>
          <w:rStyle w:val="XMLAttrName"/>
        </w:rPr>
        <w:t>ContactTypes</w:t>
      </w:r>
      <w:r w:rsidRPr="001D7939">
        <w:t>="</w:t>
      </w:r>
      <w:r w:rsidRPr="001200CF">
        <w:rPr>
          <w:rStyle w:val="XMLAttrValue"/>
        </w:rPr>
        <w:t>Billing Delivery Customer"</w:t>
      </w:r>
      <w:r w:rsidRPr="001D7939">
        <w:t>&gt;</w:t>
      </w:r>
    </w:p>
    <w:p w:rsidR="00EB04BC" w:rsidRPr="001D7939" w:rsidRDefault="00EB04BC" w:rsidP="00132793">
      <w:pPr>
        <w:pStyle w:val="Samplecode06"/>
      </w:pPr>
      <w:r w:rsidRPr="001D7939">
        <w:t>&lt;</w:t>
      </w:r>
      <w:r w:rsidRPr="00132793">
        <w:rPr>
          <w:rStyle w:val="XMLTag"/>
        </w:rPr>
        <w:t>Address</w:t>
      </w:r>
      <w:r w:rsidRPr="001D7939">
        <w:t xml:space="preserve"> </w:t>
      </w:r>
      <w:r w:rsidRPr="001200CF">
        <w:rPr>
          <w:rStyle w:val="XMLAttrName"/>
        </w:rPr>
        <w:t>Street</w:t>
      </w:r>
      <w:r w:rsidRPr="001D7939">
        <w:t>=</w:t>
      </w:r>
      <w:r w:rsidRPr="001200CF">
        <w:rPr>
          <w:rStyle w:val="XMLAttrValue"/>
        </w:rPr>
        <w:t>"42425 Maple Street"</w:t>
      </w:r>
      <w:r w:rsidRPr="001D7939">
        <w:t xml:space="preserve"> </w:t>
      </w:r>
      <w:r w:rsidRPr="001200CF">
        <w:rPr>
          <w:rStyle w:val="XMLAttrName"/>
        </w:rPr>
        <w:t>City</w:t>
      </w:r>
      <w:r w:rsidRPr="001D7939">
        <w:t>=</w:t>
      </w:r>
      <w:r w:rsidRPr="001200CF">
        <w:rPr>
          <w:rStyle w:val="XMLAttrValue"/>
        </w:rPr>
        <w:t>"San Antonio"</w:t>
      </w:r>
      <w:r w:rsidRPr="001D7939">
        <w:t xml:space="preserve"> </w:t>
      </w:r>
      <w:r w:rsidRPr="00132793">
        <w:rPr>
          <w:rStyle w:val="XMLAttrName"/>
        </w:rPr>
        <w:t>Region</w:t>
      </w:r>
      <w:r w:rsidRPr="001D7939">
        <w:t>=</w:t>
      </w:r>
      <w:r w:rsidRPr="001200CF">
        <w:rPr>
          <w:rStyle w:val="XMLAttrValue"/>
        </w:rPr>
        <w:t>"TX"</w:t>
      </w:r>
      <w:r w:rsidRPr="001D7939">
        <w:t xml:space="preserve"> </w:t>
      </w:r>
      <w:r w:rsidRPr="00132793">
        <w:rPr>
          <w:rStyle w:val="XMLAttrName"/>
        </w:rPr>
        <w:t>PostalCode</w:t>
      </w:r>
      <w:r w:rsidRPr="001D7939">
        <w:t>=</w:t>
      </w:r>
      <w:r w:rsidRPr="001200CF">
        <w:rPr>
          <w:rStyle w:val="XMLAttrValue"/>
        </w:rPr>
        <w:t>"78294"</w:t>
      </w:r>
      <w:r w:rsidRPr="001D7939">
        <w:t>/&gt;</w:t>
      </w:r>
    </w:p>
    <w:p w:rsidR="00EB04BC" w:rsidRPr="001D7939" w:rsidRDefault="00EB04BC" w:rsidP="00132793">
      <w:pPr>
        <w:pStyle w:val="Samplecode06"/>
      </w:pPr>
      <w:r w:rsidRPr="001D7939">
        <w:t>&lt;</w:t>
      </w:r>
      <w:r w:rsidRPr="00132793">
        <w:rPr>
          <w:rStyle w:val="XMLTag"/>
        </w:rPr>
        <w:t>Person</w:t>
      </w:r>
      <w:r w:rsidRPr="001D7939">
        <w:t xml:space="preserve"> </w:t>
      </w:r>
      <w:r w:rsidRPr="00132793">
        <w:rPr>
          <w:rStyle w:val="XMLAttrName"/>
        </w:rPr>
        <w:t>JobTitle</w:t>
      </w:r>
      <w:r w:rsidRPr="001D7939">
        <w:t>=</w:t>
      </w:r>
      <w:r w:rsidRPr="001200CF">
        <w:rPr>
          <w:rStyle w:val="XMLAttrValue"/>
        </w:rPr>
        <w:t>"Marketing Officer"</w:t>
      </w:r>
      <w:r w:rsidRPr="001D7939">
        <w:t xml:space="preserve"> </w:t>
      </w:r>
      <w:r w:rsidRPr="00132793">
        <w:rPr>
          <w:rStyle w:val="XMLAttrName"/>
        </w:rPr>
        <w:t>FirstName</w:t>
      </w:r>
      <w:r w:rsidRPr="001D7939">
        <w:t>=</w:t>
      </w:r>
      <w:r w:rsidRPr="001200CF">
        <w:rPr>
          <w:rStyle w:val="XMLAttrValue"/>
        </w:rPr>
        <w:t>"John"</w:t>
      </w:r>
      <w:r w:rsidRPr="001D7939">
        <w:t xml:space="preserve"> </w:t>
      </w:r>
      <w:r w:rsidRPr="00132793">
        <w:rPr>
          <w:rStyle w:val="XMLAttrName"/>
        </w:rPr>
        <w:t>FamilyName</w:t>
      </w:r>
      <w:r w:rsidRPr="001D7939">
        <w:t>=</w:t>
      </w:r>
      <w:r w:rsidRPr="001200CF">
        <w:rPr>
          <w:rStyle w:val="XMLAttrValue"/>
        </w:rPr>
        <w:t>"Stockton"</w:t>
      </w:r>
      <w:r w:rsidRPr="001D7939">
        <w:t>/&gt;</w:t>
      </w:r>
    </w:p>
    <w:p w:rsidR="00EB04BC" w:rsidRPr="00132793" w:rsidRDefault="00EB04BC" w:rsidP="00132793">
      <w:pPr>
        <w:pStyle w:val="Samplecode06"/>
      </w:pPr>
      <w:r w:rsidRPr="001D7939">
        <w:t>&lt;</w:t>
      </w:r>
      <w:r w:rsidRPr="00132793">
        <w:rPr>
          <w:rStyle w:val="XMLTag"/>
        </w:rPr>
        <w:t>Company</w:t>
      </w:r>
      <w:r w:rsidRPr="001D7939">
        <w:t xml:space="preserve"> </w:t>
      </w:r>
      <w:r w:rsidRPr="00132793">
        <w:rPr>
          <w:rStyle w:val="XMLAttrName"/>
        </w:rPr>
        <w:t>ID</w:t>
      </w:r>
      <w:r w:rsidRPr="001D7939">
        <w:t>=</w:t>
      </w:r>
      <w:r w:rsidRPr="001200CF">
        <w:rPr>
          <w:rStyle w:val="XMLAttrValue"/>
        </w:rPr>
        <w:t>"Company02"</w:t>
      </w:r>
      <w:r w:rsidRPr="001D7939">
        <w:t xml:space="preserve"> </w:t>
      </w:r>
      <w:r w:rsidRPr="00132793">
        <w:rPr>
          <w:rStyle w:val="XMLAttrName"/>
        </w:rPr>
        <w:t>Class</w:t>
      </w:r>
      <w:r w:rsidRPr="001D7939">
        <w:t>=</w:t>
      </w:r>
      <w:r w:rsidRPr="001200CF">
        <w:rPr>
          <w:rStyle w:val="XMLAttrValue"/>
        </w:rPr>
        <w:t>"Parameter"</w:t>
      </w:r>
      <w:r w:rsidRPr="001D7939">
        <w:t xml:space="preserve"> </w:t>
      </w:r>
      <w:r w:rsidRPr="00132793">
        <w:rPr>
          <w:rStyle w:val="XMLAttrName"/>
        </w:rPr>
        <w:t>Status</w:t>
      </w:r>
      <w:r w:rsidRPr="001D7939">
        <w:t>="</w:t>
      </w:r>
      <w:r w:rsidRPr="001200CF">
        <w:rPr>
          <w:rStyle w:val="XMLAttrValue"/>
        </w:rPr>
        <w:t>Available"</w:t>
      </w:r>
      <w:r w:rsidRPr="001D7939">
        <w:t xml:space="preserve"> </w:t>
      </w:r>
      <w:r w:rsidRPr="00132793">
        <w:rPr>
          <w:rStyle w:val="XMLAttrName"/>
        </w:rPr>
        <w:t>OrganizationName</w:t>
      </w:r>
      <w:r w:rsidRPr="001D7939">
        <w:t>=</w:t>
      </w:r>
      <w:r w:rsidRPr="001200CF">
        <w:rPr>
          <w:rStyle w:val="XMLAttrValue"/>
        </w:rPr>
        <w:t>"Texas Cabinet Company"</w:t>
      </w:r>
      <w:r w:rsidRPr="001D7939">
        <w:t>/&gt;</w:t>
      </w:r>
    </w:p>
    <w:p w:rsidR="00EB04BC" w:rsidRPr="001D7939" w:rsidRDefault="00EB04BC" w:rsidP="00132793">
      <w:pPr>
        <w:pStyle w:val="Samplecode05"/>
        <w:rPr>
          <w:color w:val="000000"/>
        </w:rPr>
      </w:pPr>
      <w:r w:rsidRPr="001D7939">
        <w:t>&lt;/</w:t>
      </w:r>
      <w:r w:rsidRPr="00132793">
        <w:rPr>
          <w:rStyle w:val="XMLTag"/>
        </w:rPr>
        <w:t>Contact</w:t>
      </w:r>
      <w:r w:rsidRPr="001D7939">
        <w:t>&gt;</w:t>
      </w:r>
    </w:p>
    <w:p w:rsidR="00EB04BC" w:rsidRPr="001200CF" w:rsidRDefault="00EB04BC" w:rsidP="00132793">
      <w:pPr>
        <w:pStyle w:val="Samplecode05"/>
        <w:rPr>
          <w:rStyle w:val="XMLAttrValue"/>
        </w:rPr>
      </w:pPr>
      <w:r w:rsidRPr="001D7939">
        <w:t>&lt;</w:t>
      </w:r>
      <w:r w:rsidRPr="00132793">
        <w:rPr>
          <w:rStyle w:val="XMLTag"/>
        </w:rPr>
        <w:t>DeliveryIntent</w:t>
      </w:r>
      <w:r w:rsidRPr="001D7939">
        <w:t xml:space="preserve"> </w:t>
      </w:r>
      <w:r w:rsidRPr="00132793">
        <w:rPr>
          <w:rStyle w:val="XMLAttrName"/>
        </w:rPr>
        <w:t>ID</w:t>
      </w:r>
      <w:r w:rsidRPr="001D7939">
        <w:t>=</w:t>
      </w:r>
      <w:r w:rsidRPr="001200CF">
        <w:rPr>
          <w:rStyle w:val="XMLAttrValue"/>
        </w:rPr>
        <w:t>"Delivery001"</w:t>
      </w:r>
      <w:r w:rsidRPr="001D7939">
        <w:t xml:space="preserve"> </w:t>
      </w:r>
      <w:r w:rsidRPr="00132793">
        <w:rPr>
          <w:rStyle w:val="XMLAttrName"/>
        </w:rPr>
        <w:t>Class</w:t>
      </w:r>
      <w:r w:rsidRPr="001D7939">
        <w:t>=</w:t>
      </w:r>
      <w:r w:rsidRPr="001200CF">
        <w:rPr>
          <w:rStyle w:val="XMLAttrValue"/>
        </w:rPr>
        <w:t>"Intent"</w:t>
      </w:r>
      <w:r w:rsidRPr="001D7939">
        <w:t xml:space="preserve"> </w:t>
      </w:r>
      <w:r w:rsidRPr="00132793">
        <w:rPr>
          <w:rStyle w:val="XMLAttrName"/>
        </w:rPr>
        <w:t>Status</w:t>
      </w:r>
      <w:r w:rsidRPr="001D7939">
        <w:t>=</w:t>
      </w:r>
      <w:r w:rsidRPr="001200CF">
        <w:rPr>
          <w:rStyle w:val="XMLAttrValue"/>
        </w:rPr>
        <w:t>"Available"</w:t>
      </w:r>
      <w:r w:rsidRPr="001D7939">
        <w:t>&gt;</w:t>
      </w:r>
    </w:p>
    <w:p w:rsidR="00EB04BC" w:rsidRPr="001D7939" w:rsidRDefault="00EB04BC" w:rsidP="00132793">
      <w:pPr>
        <w:pStyle w:val="Samplecode06"/>
        <w:rPr>
          <w:color w:val="000000"/>
        </w:rPr>
      </w:pPr>
      <w:r w:rsidRPr="001200CF">
        <w:rPr>
          <w:rStyle w:val="XMLAttrValue"/>
        </w:rPr>
        <w:t>&lt;</w:t>
      </w:r>
      <w:r w:rsidRPr="008E14D7">
        <w:rPr>
          <w:rStyle w:val="XMLTag"/>
        </w:rPr>
        <w:t>Method</w:t>
      </w:r>
      <w:r w:rsidRPr="008E14D7">
        <w:t xml:space="preserve"> </w:t>
      </w:r>
      <w:r w:rsidRPr="008E14D7">
        <w:rPr>
          <w:rStyle w:val="XMLAttrName"/>
        </w:rPr>
        <w:t>DataType</w:t>
      </w:r>
      <w:r w:rsidRPr="008E14D7">
        <w:t>=</w:t>
      </w:r>
      <w:r w:rsidRPr="008E14D7">
        <w:rPr>
          <w:rStyle w:val="XMLAttrValue"/>
        </w:rPr>
        <w:t>"NameSpan"</w:t>
      </w:r>
      <w:r w:rsidRPr="001D7939">
        <w:t xml:space="preserve"> </w:t>
      </w:r>
      <w:r w:rsidRPr="00132793">
        <w:rPr>
          <w:rStyle w:val="XMLAttrName"/>
        </w:rPr>
        <w:t>Preferred</w:t>
      </w:r>
      <w:r w:rsidRPr="001D7939">
        <w:t>=</w:t>
      </w:r>
      <w:r w:rsidRPr="001200CF">
        <w:rPr>
          <w:rStyle w:val="XMLAttrValue"/>
        </w:rPr>
        <w:t>"UPS"</w:t>
      </w:r>
      <w:r w:rsidRPr="001D7939">
        <w:t>/&gt;</w:t>
      </w:r>
    </w:p>
    <w:p w:rsidR="00EB04BC" w:rsidRPr="001D7939" w:rsidRDefault="00EB04BC" w:rsidP="00132793">
      <w:pPr>
        <w:pStyle w:val="Samplecode06"/>
        <w:rPr>
          <w:color w:val="000000"/>
        </w:rPr>
      </w:pPr>
      <w:r w:rsidRPr="001D7939">
        <w:t>&lt;</w:t>
      </w:r>
      <w:r w:rsidRPr="00132793">
        <w:rPr>
          <w:rStyle w:val="XMLTag"/>
        </w:rPr>
        <w:t>DropIntent</w:t>
      </w:r>
      <w:r w:rsidRPr="001D7939">
        <w:t>&gt;</w:t>
      </w:r>
    </w:p>
    <w:p w:rsidR="00EB04BC" w:rsidRPr="001D7939" w:rsidRDefault="00EB04BC" w:rsidP="00132793">
      <w:pPr>
        <w:pStyle w:val="Samplecode07"/>
        <w:rPr>
          <w:color w:val="000000"/>
        </w:rPr>
      </w:pPr>
      <w:r w:rsidRPr="001D7939">
        <w:t>&lt;</w:t>
      </w:r>
      <w:r w:rsidRPr="00132793">
        <w:rPr>
          <w:rStyle w:val="XMLTag"/>
        </w:rPr>
        <w:t>Required</w:t>
      </w:r>
      <w:r w:rsidRPr="001D7939">
        <w:t xml:space="preserve"> </w:t>
      </w:r>
      <w:r w:rsidRPr="00132793">
        <w:rPr>
          <w:rStyle w:val="XMLAttrName"/>
        </w:rPr>
        <w:t>DataType</w:t>
      </w:r>
      <w:r w:rsidRPr="001D7939">
        <w:t>=</w:t>
      </w:r>
      <w:r w:rsidRPr="001200CF">
        <w:rPr>
          <w:rStyle w:val="XMLAttrValue"/>
        </w:rPr>
        <w:t>"TimeSpan"</w:t>
      </w:r>
      <w:r w:rsidRPr="001D7939">
        <w:t xml:space="preserve"> </w:t>
      </w:r>
      <w:r w:rsidR="00132793">
        <w:br/>
      </w:r>
      <w:r w:rsidRPr="00132793">
        <w:rPr>
          <w:rStyle w:val="XMLAttrName"/>
        </w:rPr>
        <w:t>Preferred</w:t>
      </w:r>
      <w:r w:rsidRPr="001D7939">
        <w:t>=</w:t>
      </w:r>
      <w:r w:rsidRPr="001200CF">
        <w:rPr>
          <w:rStyle w:val="XMLAttrValue"/>
        </w:rPr>
        <w:t>"</w:t>
      </w:r>
      <w:r w:rsidR="00C80FB3" w:rsidRPr="001200CF">
        <w:rPr>
          <w:rStyle w:val="XMLAttrValue"/>
        </w:rPr>
        <w:t>2013</w:t>
      </w:r>
      <w:r w:rsidRPr="001200CF">
        <w:rPr>
          <w:rStyle w:val="XMLAttrValue"/>
        </w:rPr>
        <w:t>-09-30T12:00-8:00"</w:t>
      </w:r>
      <w:r w:rsidRPr="001D7939">
        <w:t>/&gt;</w:t>
      </w:r>
    </w:p>
    <w:p w:rsidR="00EB04BC" w:rsidRPr="001D7939" w:rsidRDefault="00EB04BC" w:rsidP="00132793">
      <w:pPr>
        <w:pStyle w:val="Samplecode07"/>
        <w:rPr>
          <w:color w:val="000000"/>
        </w:rPr>
      </w:pPr>
      <w:r w:rsidRPr="001D7939">
        <w:t>&lt;</w:t>
      </w:r>
      <w:r w:rsidRPr="00132793">
        <w:rPr>
          <w:rStyle w:val="XMLTag"/>
        </w:rPr>
        <w:t>ContactRef</w:t>
      </w:r>
      <w:r w:rsidRPr="001D7939">
        <w:t xml:space="preserve"> </w:t>
      </w:r>
      <w:r w:rsidRPr="00132793">
        <w:rPr>
          <w:rStyle w:val="XMLAttrName"/>
        </w:rPr>
        <w:t>rRef</w:t>
      </w:r>
      <w:r w:rsidRPr="001D7939">
        <w:t>=</w:t>
      </w:r>
      <w:r w:rsidRPr="001200CF">
        <w:rPr>
          <w:rStyle w:val="XMLAttrValue"/>
        </w:rPr>
        <w:t>"Contact01"</w:t>
      </w:r>
      <w:r w:rsidRPr="001D7939">
        <w:t>/&gt;</w:t>
      </w:r>
    </w:p>
    <w:p w:rsidR="00EB04BC" w:rsidRPr="001D7939" w:rsidRDefault="00EB04BC" w:rsidP="00132793">
      <w:pPr>
        <w:pStyle w:val="Samplecode07"/>
        <w:rPr>
          <w:color w:val="000000"/>
        </w:rPr>
      </w:pPr>
      <w:r w:rsidRPr="001D7939">
        <w:t>&lt;</w:t>
      </w:r>
      <w:r w:rsidRPr="00132793">
        <w:rPr>
          <w:rStyle w:val="XMLTag"/>
        </w:rPr>
        <w:t>DropItemIntent</w:t>
      </w:r>
      <w:r w:rsidRPr="001D7939">
        <w:t xml:space="preserve"> </w:t>
      </w:r>
      <w:r w:rsidRPr="00132793">
        <w:rPr>
          <w:rStyle w:val="XMLAttrName"/>
        </w:rPr>
        <w:t>Amount</w:t>
      </w:r>
      <w:r w:rsidRPr="001D7939">
        <w:t>=</w:t>
      </w:r>
      <w:r w:rsidRPr="001200CF">
        <w:rPr>
          <w:rStyle w:val="XMLAttrValue"/>
        </w:rPr>
        <w:t>"100"</w:t>
      </w:r>
      <w:r w:rsidRPr="001D7939">
        <w:t xml:space="preserve"> </w:t>
      </w:r>
      <w:r w:rsidRPr="001200CF">
        <w:rPr>
          <w:rStyle w:val="XMLAttrName"/>
        </w:rPr>
        <w:t>Unit</w:t>
      </w:r>
      <w:r w:rsidRPr="001D7939">
        <w:t>=</w:t>
      </w:r>
      <w:r w:rsidRPr="001200CF">
        <w:rPr>
          <w:rStyle w:val="XMLAttrValue"/>
        </w:rPr>
        <w:t>"1</w:t>
      </w:r>
      <w:r w:rsidRPr="001D7939">
        <w:t>"&gt;</w:t>
      </w:r>
    </w:p>
    <w:p w:rsidR="00EB04BC" w:rsidRPr="001D7939" w:rsidRDefault="00EB04BC" w:rsidP="00132793">
      <w:pPr>
        <w:pStyle w:val="Samplecode08"/>
        <w:rPr>
          <w:color w:val="000000"/>
        </w:rPr>
      </w:pPr>
      <w:r w:rsidRPr="001D7939">
        <w:t>&lt;</w:t>
      </w:r>
      <w:r w:rsidRPr="00132793">
        <w:rPr>
          <w:rStyle w:val="XMLTag"/>
        </w:rPr>
        <w:t>ComponentRef</w:t>
      </w:r>
      <w:r w:rsidRPr="001D7939">
        <w:t xml:space="preserve"> </w:t>
      </w:r>
      <w:r w:rsidRPr="00132793">
        <w:rPr>
          <w:rStyle w:val="XMLAttrName"/>
        </w:rPr>
        <w:t>rRef</w:t>
      </w:r>
      <w:r w:rsidRPr="001D7939">
        <w:t>=</w:t>
      </w:r>
      <w:r w:rsidRPr="001200CF">
        <w:rPr>
          <w:rStyle w:val="XMLAttrValue"/>
        </w:rPr>
        <w:t>"Item001"</w:t>
      </w:r>
      <w:r w:rsidRPr="001D7939">
        <w:t>/&gt;</w:t>
      </w:r>
    </w:p>
    <w:p w:rsidR="00EB04BC" w:rsidRPr="001D7939" w:rsidRDefault="00EB04BC" w:rsidP="00132793">
      <w:pPr>
        <w:pStyle w:val="Samplecode07"/>
        <w:rPr>
          <w:color w:val="000000"/>
        </w:rPr>
      </w:pPr>
      <w:r w:rsidRPr="001D7939">
        <w:t>&lt;/</w:t>
      </w:r>
      <w:r w:rsidRPr="00132793">
        <w:rPr>
          <w:rStyle w:val="XMLTag"/>
        </w:rPr>
        <w:t>DropItemIntent</w:t>
      </w:r>
      <w:r w:rsidRPr="001D7939">
        <w:t>&gt;</w:t>
      </w:r>
    </w:p>
    <w:p w:rsidR="00EB04BC" w:rsidRPr="001D7939" w:rsidRDefault="00EB04BC" w:rsidP="00132793">
      <w:pPr>
        <w:pStyle w:val="Samplecode06"/>
        <w:rPr>
          <w:color w:val="000000"/>
        </w:rPr>
      </w:pPr>
      <w:r w:rsidRPr="001D7939">
        <w:t>&lt;/</w:t>
      </w:r>
      <w:r w:rsidRPr="00132793">
        <w:rPr>
          <w:rStyle w:val="XMLTag"/>
        </w:rPr>
        <w:t>DropIntent</w:t>
      </w:r>
      <w:r w:rsidRPr="001D7939">
        <w:t>&gt;</w:t>
      </w:r>
    </w:p>
    <w:p w:rsidR="00EB04BC" w:rsidRPr="001D7939" w:rsidRDefault="00EB04BC" w:rsidP="00132793">
      <w:pPr>
        <w:pStyle w:val="Samplecode05"/>
        <w:rPr>
          <w:color w:val="000000"/>
        </w:rPr>
      </w:pPr>
      <w:r w:rsidRPr="001D7939">
        <w:t>&lt;/</w:t>
      </w:r>
      <w:r w:rsidRPr="00132793">
        <w:rPr>
          <w:rStyle w:val="XMLTag"/>
        </w:rPr>
        <w:t>DeliveryIntent</w:t>
      </w:r>
      <w:r w:rsidRPr="001D7939">
        <w:t>&gt;</w:t>
      </w:r>
    </w:p>
    <w:p w:rsidR="00EB04BC" w:rsidRPr="001D7939" w:rsidRDefault="00EB04BC" w:rsidP="00132793">
      <w:pPr>
        <w:pStyle w:val="Samplecode04"/>
        <w:rPr>
          <w:color w:val="000000"/>
        </w:rPr>
      </w:pPr>
      <w:r w:rsidRPr="001D7939">
        <w:t>&lt;/</w:t>
      </w:r>
      <w:r w:rsidRPr="00132793">
        <w:rPr>
          <w:rStyle w:val="XMLTag"/>
        </w:rPr>
        <w:t>ResourcePool</w:t>
      </w:r>
      <w:r w:rsidRPr="001D7939">
        <w:t>&gt;</w:t>
      </w:r>
    </w:p>
    <w:p w:rsidR="00EB04BC" w:rsidRPr="001D7939" w:rsidRDefault="00EB04BC" w:rsidP="00132793">
      <w:pPr>
        <w:pStyle w:val="Samplecode04"/>
        <w:rPr>
          <w:color w:val="000000"/>
        </w:rPr>
      </w:pPr>
      <w:r w:rsidRPr="001D7939">
        <w:t>&lt;</w:t>
      </w:r>
      <w:r w:rsidRPr="00132793">
        <w:rPr>
          <w:rStyle w:val="XMLTag"/>
        </w:rPr>
        <w:t>ResourceLinkPool</w:t>
      </w:r>
      <w:r w:rsidRPr="001D7939">
        <w:t>&gt;</w:t>
      </w:r>
    </w:p>
    <w:p w:rsidR="00EB04BC" w:rsidRDefault="00EB04BC" w:rsidP="00132793">
      <w:pPr>
        <w:pStyle w:val="Samplecode05"/>
      </w:pPr>
      <w:r w:rsidRPr="001D7939">
        <w:t>&lt;</w:t>
      </w:r>
      <w:r w:rsidRPr="00132793">
        <w:rPr>
          <w:rStyle w:val="XMLTag"/>
        </w:rPr>
        <w:t>DeliveryIntentLink</w:t>
      </w:r>
      <w:r w:rsidRPr="001D7939">
        <w:t xml:space="preserve"> </w:t>
      </w:r>
      <w:r w:rsidRPr="00132793">
        <w:rPr>
          <w:rStyle w:val="XMLAttrName"/>
        </w:rPr>
        <w:t>rRef</w:t>
      </w:r>
      <w:r w:rsidRPr="001D7939">
        <w:t>=</w:t>
      </w:r>
      <w:r w:rsidRPr="001200CF">
        <w:rPr>
          <w:rStyle w:val="XMLAttrValue"/>
        </w:rPr>
        <w:t>"Delivery001"</w:t>
      </w:r>
      <w:r w:rsidRPr="001D7939">
        <w:t xml:space="preserve"> </w:t>
      </w:r>
      <w:r w:rsidRPr="00132793">
        <w:rPr>
          <w:rStyle w:val="XMLAttrName"/>
        </w:rPr>
        <w:t>Usage</w:t>
      </w:r>
      <w:r w:rsidRPr="001D7939">
        <w:t>=</w:t>
      </w:r>
      <w:r w:rsidR="007D4283" w:rsidRPr="001200CF">
        <w:rPr>
          <w:rStyle w:val="XMLAttrValue"/>
        </w:rPr>
        <w:t>"</w:t>
      </w:r>
      <w:r w:rsidR="00516E7A" w:rsidRPr="001200CF">
        <w:rPr>
          <w:rStyle w:val="XMLAttrValue"/>
        </w:rPr>
        <w:t>Input</w:t>
      </w:r>
      <w:r w:rsidR="007D4283" w:rsidRPr="001200CF">
        <w:rPr>
          <w:rStyle w:val="XMLAttrValue"/>
        </w:rPr>
        <w:t>"</w:t>
      </w:r>
      <w:r w:rsidRPr="001D7939">
        <w:t>/&gt;</w:t>
      </w:r>
    </w:p>
    <w:p w:rsidR="007D4283" w:rsidRPr="001D7939" w:rsidRDefault="007D4283" w:rsidP="00132793">
      <w:pPr>
        <w:pStyle w:val="Samplecode05"/>
        <w:rPr>
          <w:color w:val="000000"/>
        </w:rPr>
      </w:pPr>
      <w:r w:rsidRPr="001D7939">
        <w:t>&lt;</w:t>
      </w:r>
      <w:r w:rsidRPr="00132793">
        <w:rPr>
          <w:rStyle w:val="XMLTag"/>
        </w:rPr>
        <w:t>Customer</w:t>
      </w:r>
      <w:r w:rsidR="00D43061" w:rsidRPr="00132793">
        <w:rPr>
          <w:rStyle w:val="XMLTag"/>
        </w:rPr>
        <w:t>Info</w:t>
      </w:r>
      <w:r w:rsidRPr="00132793">
        <w:rPr>
          <w:rStyle w:val="XMLTag"/>
        </w:rPr>
        <w:t>Link</w:t>
      </w:r>
      <w:r w:rsidRPr="001D7939">
        <w:t xml:space="preserve"> </w:t>
      </w:r>
      <w:r w:rsidRPr="00132793">
        <w:rPr>
          <w:rStyle w:val="XMLAttrName"/>
        </w:rPr>
        <w:t>rRef</w:t>
      </w:r>
      <w:r w:rsidRPr="001D7939">
        <w:t>=</w:t>
      </w:r>
      <w:r w:rsidRPr="007D4283">
        <w:rPr>
          <w:color w:val="000000"/>
        </w:rPr>
        <w:t xml:space="preserve"> </w:t>
      </w:r>
      <w:r w:rsidR="001200CF" w:rsidRPr="001200CF">
        <w:rPr>
          <w:rStyle w:val="XMLAttrValue"/>
        </w:rPr>
        <w:t>"</w:t>
      </w:r>
      <w:r w:rsidRPr="001200CF">
        <w:rPr>
          <w:rStyle w:val="XMLAttrValue"/>
        </w:rPr>
        <w:t>Customer01"</w:t>
      </w:r>
      <w:r w:rsidRPr="001D7939">
        <w:t xml:space="preserve"> </w:t>
      </w:r>
      <w:r w:rsidRPr="00132793">
        <w:rPr>
          <w:rStyle w:val="XMLAttrName"/>
        </w:rPr>
        <w:t>Usage</w:t>
      </w:r>
      <w:r w:rsidRPr="001D7939">
        <w:t>=</w:t>
      </w:r>
      <w:r w:rsidRPr="001200CF">
        <w:rPr>
          <w:rStyle w:val="XMLAttrValue"/>
        </w:rPr>
        <w:t>"Input"</w:t>
      </w:r>
      <w:r w:rsidRPr="001D7939">
        <w:t>/&gt;</w:t>
      </w:r>
    </w:p>
    <w:p w:rsidR="00EB04BC" w:rsidRPr="001D7939" w:rsidRDefault="00EB04BC" w:rsidP="00132793">
      <w:pPr>
        <w:pStyle w:val="Samplecode04"/>
        <w:rPr>
          <w:color w:val="000000"/>
        </w:rPr>
      </w:pPr>
      <w:r w:rsidRPr="001D7939">
        <w:t>&lt;/</w:t>
      </w:r>
      <w:r w:rsidRPr="00132793">
        <w:rPr>
          <w:rStyle w:val="XMLTag"/>
        </w:rPr>
        <w:t>ResourceLinkPool</w:t>
      </w:r>
      <w:r w:rsidRPr="001D7939">
        <w:t>&gt;</w:t>
      </w:r>
    </w:p>
    <w:p w:rsidR="00EB04BC" w:rsidRPr="001D7939" w:rsidRDefault="00EB04BC" w:rsidP="00132793">
      <w:pPr>
        <w:pStyle w:val="Samplecode04"/>
        <w:rPr>
          <w:color w:val="000000"/>
        </w:rPr>
      </w:pPr>
      <w:r w:rsidRPr="001D7939">
        <w:t>&lt;</w:t>
      </w:r>
      <w:r w:rsidRPr="00132793">
        <w:rPr>
          <w:rStyle w:val="XMLTag"/>
        </w:rPr>
        <w:t>JDF</w:t>
      </w:r>
      <w:r w:rsidRPr="001D7939">
        <w:t xml:space="preserve"> </w:t>
      </w:r>
      <w:r w:rsidRPr="00132793">
        <w:rPr>
          <w:rStyle w:val="XMLAttrName"/>
        </w:rPr>
        <w:t>DescriptiveName</w:t>
      </w:r>
      <w:r w:rsidRPr="001D7939">
        <w:t>=</w:t>
      </w:r>
      <w:r w:rsidRPr="001200CF">
        <w:rPr>
          <w:rStyle w:val="XMLAttrValue"/>
        </w:rPr>
        <w:t>"Ordered Product"</w:t>
      </w:r>
      <w:r w:rsidRPr="001D7939">
        <w:t xml:space="preserve"> </w:t>
      </w:r>
      <w:r w:rsidRPr="00132793">
        <w:rPr>
          <w:rStyle w:val="XMLAttrName"/>
        </w:rPr>
        <w:t>ID</w:t>
      </w:r>
      <w:r w:rsidRPr="001D7939">
        <w:t>=</w:t>
      </w:r>
      <w:r w:rsidRPr="001200CF">
        <w:rPr>
          <w:rStyle w:val="XMLAttrValue"/>
        </w:rPr>
        <w:t>"JDF001"</w:t>
      </w:r>
      <w:r w:rsidRPr="001D7939">
        <w:t xml:space="preserve"> </w:t>
      </w:r>
      <w:r w:rsidRPr="00132793">
        <w:rPr>
          <w:rStyle w:val="XMLAttrName"/>
        </w:rPr>
        <w:t>Type</w:t>
      </w:r>
      <w:r w:rsidRPr="001D7939">
        <w:t>=</w:t>
      </w:r>
      <w:r w:rsidRPr="001200CF">
        <w:rPr>
          <w:rStyle w:val="XMLAttrValue"/>
        </w:rPr>
        <w:t>"Product"</w:t>
      </w:r>
      <w:r w:rsidRPr="001D7939">
        <w:t xml:space="preserve"> </w:t>
      </w:r>
      <w:r w:rsidRPr="00132793">
        <w:rPr>
          <w:rStyle w:val="XMLAttrName"/>
        </w:rPr>
        <w:t>Status</w:t>
      </w:r>
      <w:r w:rsidRPr="001D7939">
        <w:t>=</w:t>
      </w:r>
      <w:r w:rsidRPr="001200CF">
        <w:rPr>
          <w:rStyle w:val="XMLAttrValue"/>
        </w:rPr>
        <w:t>"Waiting"</w:t>
      </w:r>
      <w:r w:rsidRPr="001D7939">
        <w:t>&gt;</w:t>
      </w:r>
    </w:p>
    <w:p w:rsidR="00EB04BC" w:rsidRPr="001D7939" w:rsidRDefault="00EB04BC" w:rsidP="00132793">
      <w:pPr>
        <w:pStyle w:val="Samplecode05"/>
        <w:rPr>
          <w:color w:val="000000"/>
        </w:rPr>
      </w:pPr>
      <w:r w:rsidRPr="001D7939">
        <w:t>&lt;</w:t>
      </w:r>
      <w:r w:rsidRPr="00132793">
        <w:rPr>
          <w:rStyle w:val="XMLTag"/>
        </w:rPr>
        <w:t>ResourcePool</w:t>
      </w:r>
      <w:r w:rsidRPr="001D7939">
        <w:t>&gt;</w:t>
      </w:r>
    </w:p>
    <w:p w:rsidR="00EB04BC" w:rsidRPr="00132793" w:rsidRDefault="00EB04BC" w:rsidP="00132793">
      <w:pPr>
        <w:pStyle w:val="Samplecode06"/>
        <w:rPr>
          <w:rStyle w:val="XMLComment"/>
        </w:rPr>
      </w:pPr>
      <w:r w:rsidRPr="00132793">
        <w:rPr>
          <w:rStyle w:val="XMLComment"/>
        </w:rPr>
        <w:t>&lt;!--ResourcePool only added as placeholder--&gt;</w:t>
      </w:r>
    </w:p>
    <w:p w:rsidR="00EB04BC" w:rsidRPr="001D7939" w:rsidRDefault="00EB04BC" w:rsidP="00132793">
      <w:pPr>
        <w:pStyle w:val="Samplecode05"/>
        <w:rPr>
          <w:color w:val="000000"/>
        </w:rPr>
      </w:pPr>
      <w:r w:rsidRPr="001D7939">
        <w:t>&lt;/</w:t>
      </w:r>
      <w:r w:rsidRPr="00132793">
        <w:rPr>
          <w:rStyle w:val="XMLTag"/>
        </w:rPr>
        <w:t>ResourcePool</w:t>
      </w:r>
      <w:r w:rsidRPr="001D7939">
        <w:t>&gt;</w:t>
      </w:r>
    </w:p>
    <w:p w:rsidR="00EB04BC" w:rsidRPr="001D7939" w:rsidRDefault="00EB04BC" w:rsidP="00132793">
      <w:pPr>
        <w:pStyle w:val="Samplecode05"/>
        <w:rPr>
          <w:color w:val="000000"/>
        </w:rPr>
      </w:pPr>
      <w:r w:rsidRPr="001D7939">
        <w:t>&lt;</w:t>
      </w:r>
      <w:r w:rsidRPr="00132793">
        <w:rPr>
          <w:rStyle w:val="XMLTag"/>
        </w:rPr>
        <w:t>ResourceLinkPool</w:t>
      </w:r>
      <w:r w:rsidRPr="001D7939">
        <w:t>&gt;</w:t>
      </w:r>
    </w:p>
    <w:p w:rsidR="00EB04BC" w:rsidRPr="00132793" w:rsidRDefault="00EB04BC" w:rsidP="00132793">
      <w:pPr>
        <w:pStyle w:val="Samplecode06"/>
        <w:rPr>
          <w:rStyle w:val="XMLComment"/>
        </w:rPr>
      </w:pPr>
      <w:r w:rsidRPr="00132793">
        <w:rPr>
          <w:rStyle w:val="XMLComment"/>
        </w:rPr>
        <w:t>&lt;!--ResourceLinkPool only added as placeholder--&gt;</w:t>
      </w:r>
    </w:p>
    <w:p w:rsidR="00EB04BC" w:rsidRPr="001D7939" w:rsidRDefault="00EB04BC" w:rsidP="00132793">
      <w:pPr>
        <w:pStyle w:val="Samplecode05"/>
        <w:rPr>
          <w:color w:val="000000"/>
        </w:rPr>
      </w:pPr>
      <w:r w:rsidRPr="001D7939">
        <w:t>&lt;/</w:t>
      </w:r>
      <w:r w:rsidRPr="00132793">
        <w:rPr>
          <w:rStyle w:val="XMLTag"/>
        </w:rPr>
        <w:t>ResourceLinkPool</w:t>
      </w:r>
      <w:r w:rsidRPr="001D7939">
        <w:t>&gt;</w:t>
      </w:r>
    </w:p>
    <w:p w:rsidR="00EB04BC" w:rsidRPr="001D7939" w:rsidRDefault="00EB04BC" w:rsidP="00132793">
      <w:pPr>
        <w:pStyle w:val="Samplecode05"/>
        <w:rPr>
          <w:color w:val="000000"/>
        </w:rPr>
      </w:pPr>
      <w:r w:rsidRPr="001D7939">
        <w:t>&lt;</w:t>
      </w:r>
      <w:r w:rsidRPr="00132793">
        <w:rPr>
          <w:rStyle w:val="XMLTag"/>
        </w:rPr>
        <w:t>JDF</w:t>
      </w:r>
      <w:r w:rsidRPr="001D7939">
        <w:t>&gt;</w:t>
      </w:r>
    </w:p>
    <w:p w:rsidR="00EB04BC" w:rsidRPr="00132793" w:rsidRDefault="00EB04BC" w:rsidP="00132793">
      <w:pPr>
        <w:pStyle w:val="Samplecode06"/>
        <w:rPr>
          <w:rStyle w:val="XMLComment"/>
        </w:rPr>
      </w:pPr>
      <w:r w:rsidRPr="00132793">
        <w:rPr>
          <w:rStyle w:val="XMLComment"/>
        </w:rPr>
        <w:t>&lt;!--Sub-JDF-node only added as placeholder--&gt;</w:t>
      </w:r>
    </w:p>
    <w:p w:rsidR="00EB04BC" w:rsidRPr="001D7939" w:rsidRDefault="00EB04BC" w:rsidP="00132793">
      <w:pPr>
        <w:pStyle w:val="Samplecode05"/>
        <w:rPr>
          <w:color w:val="000000"/>
        </w:rPr>
      </w:pPr>
      <w:r w:rsidRPr="001D7939">
        <w:t>&lt;/</w:t>
      </w:r>
      <w:r w:rsidRPr="00132793">
        <w:rPr>
          <w:rStyle w:val="XMLTag"/>
        </w:rPr>
        <w:t>JDF</w:t>
      </w:r>
      <w:r w:rsidRPr="001D7939">
        <w:t>&gt;</w:t>
      </w:r>
    </w:p>
    <w:p w:rsidR="00EB04BC" w:rsidRPr="001D7939" w:rsidRDefault="00EB04BC" w:rsidP="00132793">
      <w:pPr>
        <w:pStyle w:val="Samplecode04"/>
        <w:rPr>
          <w:color w:val="000000"/>
        </w:rPr>
      </w:pPr>
      <w:r w:rsidRPr="001D7939">
        <w:t>&lt;/</w:t>
      </w:r>
      <w:r w:rsidRPr="00132793">
        <w:rPr>
          <w:rStyle w:val="XMLTag"/>
        </w:rPr>
        <w:t>JDF</w:t>
      </w:r>
      <w:r w:rsidRPr="001D7939">
        <w:t>&gt;</w:t>
      </w:r>
    </w:p>
    <w:p w:rsidR="00EB04BC" w:rsidRDefault="00EB04BC" w:rsidP="00132793">
      <w:pPr>
        <w:pStyle w:val="Samplecode03"/>
      </w:pPr>
      <w:r w:rsidRPr="001D7939">
        <w:t>&lt;/</w:t>
      </w:r>
      <w:r w:rsidRPr="00132793">
        <w:rPr>
          <w:rStyle w:val="XMLTag"/>
        </w:rPr>
        <w:t>jdf</w:t>
      </w:r>
      <w:proofErr w:type="gramStart"/>
      <w:r w:rsidRPr="00132793">
        <w:rPr>
          <w:rStyle w:val="XMLTag"/>
        </w:rPr>
        <w:t>:JDF</w:t>
      </w:r>
      <w:proofErr w:type="gramEnd"/>
      <w:r w:rsidRPr="001D7939">
        <w:t>&gt;</w:t>
      </w:r>
    </w:p>
    <w:p w:rsidR="00835A1F" w:rsidRPr="001D7939" w:rsidRDefault="00835A1F" w:rsidP="00132793">
      <w:pPr>
        <w:pStyle w:val="Samplecode03"/>
        <w:rPr>
          <w:color w:val="000000"/>
        </w:rPr>
      </w:pPr>
      <w:r w:rsidRPr="001D7939">
        <w:rPr>
          <w:color w:val="0000FF"/>
        </w:rPr>
        <w:t>&lt;</w:t>
      </w:r>
      <w:r w:rsidRPr="00132793">
        <w:rPr>
          <w:rStyle w:val="XMLTag"/>
        </w:rPr>
        <w:t>Pricing</w:t>
      </w:r>
      <w:r w:rsidRPr="001D7939">
        <w:t xml:space="preserve"> </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00DD53DE" w:rsidRPr="00132793">
        <w:rPr>
          <w:rStyle w:val="XMLTag"/>
        </w:rPr>
        <w:t>Price</w:t>
      </w:r>
      <w:r w:rsidRPr="001D7939">
        <w:t xml:space="preserve"> </w:t>
      </w:r>
      <w:r w:rsidR="007D4283" w:rsidRPr="00132793">
        <w:rPr>
          <w:rStyle w:val="XMLAttrName"/>
        </w:rPr>
        <w:t>DescriptiveName</w:t>
      </w:r>
      <w:r w:rsidRPr="001D7939">
        <w:rPr>
          <w:color w:val="0000FF"/>
        </w:rPr>
        <w:t>=</w:t>
      </w:r>
      <w:r w:rsidRPr="001200CF">
        <w:rPr>
          <w:rStyle w:val="XMLAttrValue"/>
        </w:rPr>
        <w:t>"Total</w:t>
      </w:r>
      <w:r w:rsidRPr="001D7939">
        <w:rPr>
          <w:color w:val="0000FF"/>
        </w:rPr>
        <w:t>"</w:t>
      </w:r>
      <w:r w:rsidRPr="001D7939">
        <w:t xml:space="preserve"> </w:t>
      </w:r>
      <w:r w:rsidRPr="00132793">
        <w:rPr>
          <w:rStyle w:val="XMLAttrName"/>
        </w:rPr>
        <w:t>Price</w:t>
      </w:r>
      <w:r w:rsidRPr="001D7939">
        <w:rPr>
          <w:color w:val="0000FF"/>
        </w:rPr>
        <w:t>=</w:t>
      </w:r>
      <w:r w:rsidRPr="001200CF">
        <w:rPr>
          <w:rStyle w:val="XMLAttrValue"/>
        </w:rPr>
        <w:t>"1012.80"</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Pr="00132793">
        <w:rPr>
          <w:rStyle w:val="XMLTag"/>
        </w:rPr>
        <w:t>Pric</w:t>
      </w:r>
      <w:r w:rsidR="00DD53DE" w:rsidRPr="00132793">
        <w:rPr>
          <w:rStyle w:val="XMLTag"/>
        </w:rPr>
        <w:t>e</w:t>
      </w:r>
      <w:r w:rsidRPr="001D7939">
        <w:t xml:space="preserve"> </w:t>
      </w:r>
      <w:r w:rsidR="007D4283" w:rsidRPr="00132793">
        <w:rPr>
          <w:rStyle w:val="XMLAttrName"/>
        </w:rPr>
        <w:t>DescriptiveName</w:t>
      </w:r>
      <w:r w:rsidRPr="001D7939">
        <w:rPr>
          <w:color w:val="0000FF"/>
        </w:rPr>
        <w:t>=</w:t>
      </w:r>
      <w:r w:rsidRPr="001200CF">
        <w:rPr>
          <w:rStyle w:val="XMLAttrValue"/>
        </w:rPr>
        <w:t>"Shipping and Handling"</w:t>
      </w:r>
      <w:r w:rsidRPr="001D7939">
        <w:t xml:space="preserve"> </w:t>
      </w:r>
      <w:r w:rsidRPr="00132793">
        <w:rPr>
          <w:rStyle w:val="XMLAttrName"/>
        </w:rPr>
        <w:t>Price</w:t>
      </w:r>
      <w:r w:rsidRPr="001D7939">
        <w:rPr>
          <w:color w:val="0000FF"/>
        </w:rPr>
        <w:t>=</w:t>
      </w:r>
      <w:r w:rsidRPr="001200CF">
        <w:rPr>
          <w:rStyle w:val="XMLAttrValue"/>
        </w:rPr>
        <w:t>"34.00"</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Pr="00132793">
        <w:rPr>
          <w:rStyle w:val="XMLTag"/>
        </w:rPr>
        <w:t>Pric</w:t>
      </w:r>
      <w:r w:rsidR="00DD53DE" w:rsidRPr="00132793">
        <w:rPr>
          <w:rStyle w:val="XMLTag"/>
        </w:rPr>
        <w:t>e</w:t>
      </w:r>
      <w:r w:rsidRPr="001D7939">
        <w:t xml:space="preserve"> </w:t>
      </w:r>
      <w:r w:rsidR="007D4283" w:rsidRPr="00132793">
        <w:rPr>
          <w:rStyle w:val="XMLAttrName"/>
        </w:rPr>
        <w:t>DescriptiveName</w:t>
      </w:r>
      <w:r w:rsidRPr="001D7939">
        <w:rPr>
          <w:color w:val="0000FF"/>
        </w:rPr>
        <w:t>=</w:t>
      </w:r>
      <w:r w:rsidRPr="001200CF">
        <w:rPr>
          <w:rStyle w:val="XMLAttrValue"/>
        </w:rPr>
        <w:t>"Tax</w:t>
      </w:r>
      <w:r w:rsidR="001200CF" w:rsidRPr="001200CF">
        <w:rPr>
          <w:rStyle w:val="XMLAttrValue"/>
        </w:rPr>
        <w:t>"</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Pr="00132793">
        <w:rPr>
          <w:rStyle w:val="XMLTag"/>
        </w:rPr>
        <w:t>Pric</w:t>
      </w:r>
      <w:r w:rsidR="00DD53DE" w:rsidRPr="00132793">
        <w:rPr>
          <w:rStyle w:val="XMLTag"/>
        </w:rPr>
        <w:t>e</w:t>
      </w:r>
      <w:r w:rsidRPr="001D7939">
        <w:t xml:space="preserve"> </w:t>
      </w:r>
      <w:r w:rsidR="007D4283" w:rsidRPr="00132793">
        <w:rPr>
          <w:rStyle w:val="XMLAttrName"/>
        </w:rPr>
        <w:t>DescriptiveName</w:t>
      </w:r>
      <w:r w:rsidRPr="001D7939">
        <w:rPr>
          <w:color w:val="0000FF"/>
        </w:rPr>
        <w:t>=</w:t>
      </w:r>
      <w:r w:rsidRPr="001200CF">
        <w:rPr>
          <w:rStyle w:val="XMLAttrValue"/>
        </w:rPr>
        <w:t>"Discount"</w:t>
      </w:r>
      <w:r w:rsidRPr="001D7939">
        <w:t xml:space="preserve"> </w:t>
      </w:r>
      <w:r w:rsidRPr="001D7939">
        <w:rPr>
          <w:color w:val="0000FF"/>
        </w:rPr>
        <w:t>/&gt;</w:t>
      </w:r>
    </w:p>
    <w:p w:rsidR="00835A1F" w:rsidRPr="001D7939" w:rsidRDefault="00835A1F" w:rsidP="00132793">
      <w:pPr>
        <w:pStyle w:val="Samplecode03"/>
        <w:rPr>
          <w:color w:val="000000"/>
        </w:rPr>
      </w:pPr>
      <w:r w:rsidRPr="001D7939">
        <w:rPr>
          <w:color w:val="000000"/>
        </w:rPr>
        <w:tab/>
      </w:r>
      <w:r w:rsidRPr="001D7939">
        <w:rPr>
          <w:color w:val="0000FF"/>
        </w:rPr>
        <w:t>&lt;</w:t>
      </w:r>
      <w:r w:rsidRPr="00132793">
        <w:rPr>
          <w:rStyle w:val="XMLTag"/>
        </w:rPr>
        <w:t>Payment</w:t>
      </w:r>
      <w:r w:rsidRPr="001D7939">
        <w:rPr>
          <w:color w:val="0000FF"/>
        </w:rPr>
        <w:t>&gt;</w:t>
      </w:r>
    </w:p>
    <w:p w:rsidR="00835A1F" w:rsidRPr="001D7939" w:rsidRDefault="00835A1F" w:rsidP="00132793">
      <w:pPr>
        <w:pStyle w:val="Samplecode05"/>
        <w:rPr>
          <w:color w:val="000000"/>
        </w:rPr>
      </w:pPr>
      <w:r w:rsidRPr="001D7939">
        <w:rPr>
          <w:color w:val="0000FF"/>
        </w:rPr>
        <w:t>&lt;</w:t>
      </w:r>
      <w:r w:rsidRPr="00132793">
        <w:rPr>
          <w:rStyle w:val="XMLTag"/>
        </w:rPr>
        <w:t>PayTerm</w:t>
      </w:r>
      <w:r w:rsidRPr="001D7939">
        <w:rPr>
          <w:color w:val="0000FF"/>
        </w:rPr>
        <w:t>&gt;</w:t>
      </w:r>
      <w:r w:rsidRPr="001D7939">
        <w:rPr>
          <w:color w:val="000000"/>
        </w:rPr>
        <w:t>2% 10, Net 30</w:t>
      </w:r>
      <w:r w:rsidRPr="001D7939">
        <w:rPr>
          <w:color w:val="0000FF"/>
        </w:rPr>
        <w:t>&lt;/</w:t>
      </w:r>
      <w:r w:rsidRPr="00132793">
        <w:rPr>
          <w:rStyle w:val="XMLTag"/>
        </w:rPr>
        <w:t>PayTerm</w:t>
      </w:r>
      <w:r w:rsidRPr="001D7939">
        <w:rPr>
          <w:color w:val="0000FF"/>
        </w:rPr>
        <w:t>&gt;</w:t>
      </w:r>
    </w:p>
    <w:p w:rsidR="00835A1F" w:rsidRPr="001D7939" w:rsidRDefault="00835A1F" w:rsidP="00132793">
      <w:pPr>
        <w:pStyle w:val="Samplecode03"/>
        <w:rPr>
          <w:color w:val="000000"/>
        </w:rPr>
      </w:pPr>
      <w:r w:rsidRPr="001D7939">
        <w:rPr>
          <w:color w:val="000000"/>
        </w:rPr>
        <w:lastRenderedPageBreak/>
        <w:tab/>
      </w:r>
      <w:r w:rsidRPr="001D7939">
        <w:rPr>
          <w:color w:val="0000FF"/>
        </w:rPr>
        <w:t>&lt;/</w:t>
      </w:r>
      <w:r w:rsidRPr="00132793">
        <w:rPr>
          <w:rStyle w:val="XMLTag"/>
        </w:rPr>
        <w:t>Payment</w:t>
      </w:r>
      <w:r w:rsidRPr="001D7939">
        <w:rPr>
          <w:color w:val="0000FF"/>
        </w:rPr>
        <w:t>&gt;</w:t>
      </w:r>
    </w:p>
    <w:p w:rsidR="00835A1F" w:rsidRPr="001D7939" w:rsidRDefault="00835A1F" w:rsidP="00132793">
      <w:pPr>
        <w:pStyle w:val="Samplecode03"/>
        <w:rPr>
          <w:color w:val="000000"/>
        </w:rPr>
      </w:pPr>
      <w:r w:rsidRPr="001D7939">
        <w:rPr>
          <w:color w:val="0000FF"/>
        </w:rPr>
        <w:t>&lt;/</w:t>
      </w:r>
      <w:r w:rsidRPr="00132793">
        <w:rPr>
          <w:rStyle w:val="XMLTag"/>
        </w:rPr>
        <w:t>Pricing</w:t>
      </w:r>
      <w:r w:rsidRPr="001D7939">
        <w:rPr>
          <w:color w:val="0000FF"/>
        </w:rPr>
        <w:t>&gt;</w:t>
      </w:r>
    </w:p>
    <w:p w:rsidR="00EB04BC" w:rsidRPr="001D7939" w:rsidRDefault="00EB04BC" w:rsidP="00132793">
      <w:pPr>
        <w:pStyle w:val="Samplecode02"/>
        <w:rPr>
          <w:color w:val="000000"/>
        </w:rPr>
      </w:pPr>
      <w:r w:rsidRPr="001D7939">
        <w:rPr>
          <w:color w:val="0000FF"/>
        </w:rPr>
        <w:t>&lt;/</w:t>
      </w:r>
      <w:r w:rsidRPr="00132793">
        <w:rPr>
          <w:rStyle w:val="XMLTag"/>
        </w:rPr>
        <w:t>PurchaseOrder</w:t>
      </w:r>
      <w:r w:rsidRPr="001D7939">
        <w:rPr>
          <w:color w:val="0000FF"/>
        </w:rPr>
        <w:t>&gt;</w:t>
      </w:r>
    </w:p>
    <w:p w:rsidR="00EB04BC" w:rsidRPr="001D7939" w:rsidRDefault="00EB04BC" w:rsidP="00132793">
      <w:pPr>
        <w:pStyle w:val="Samplecode01"/>
        <w:tabs>
          <w:tab w:val="left" w:pos="672"/>
        </w:tabs>
        <w:rPr>
          <w:color w:val="000000"/>
        </w:rPr>
      </w:pPr>
      <w:r w:rsidRPr="001D7939">
        <w:rPr>
          <w:color w:val="0000FF"/>
        </w:rPr>
        <w:t>&lt;/</w:t>
      </w:r>
      <w:r w:rsidRPr="00132793">
        <w:rPr>
          <w:rStyle w:val="XMLTag"/>
        </w:rPr>
        <w:t>Request</w:t>
      </w:r>
      <w:r w:rsidRPr="001D7939">
        <w:rPr>
          <w:color w:val="0000FF"/>
        </w:rPr>
        <w:t>&gt;</w:t>
      </w:r>
    </w:p>
    <w:p w:rsidR="00EB04BC" w:rsidRPr="008E14D7" w:rsidRDefault="00EB04BC" w:rsidP="008E14D7">
      <w:pPr>
        <w:pStyle w:val="Samplecode"/>
        <w:rPr>
          <w:color w:val="000000"/>
        </w:rPr>
      </w:pPr>
      <w:r w:rsidRPr="001D7939">
        <w:rPr>
          <w:color w:val="0000FF"/>
        </w:rPr>
        <w:t>&lt;/</w:t>
      </w:r>
      <w:r w:rsidRPr="00132793">
        <w:rPr>
          <w:rStyle w:val="XMLTag"/>
        </w:rPr>
        <w:t>PrintTalk</w:t>
      </w:r>
      <w:r w:rsidRPr="001D7939">
        <w:rPr>
          <w:color w:val="0000FF"/>
        </w:rPr>
        <w:t>&gt;</w:t>
      </w:r>
    </w:p>
    <w:p w:rsidR="001248C2" w:rsidRPr="001D7939" w:rsidRDefault="001248C2" w:rsidP="001248C2">
      <w:pPr>
        <w:pStyle w:val="Heading3"/>
      </w:pPr>
      <w:bookmarkStart w:id="595" w:name="_Toc411174950"/>
      <w:r>
        <w:t>PrintTalk Version of PurchaseOrder</w:t>
      </w:r>
      <w:r w:rsidRPr="001248C2">
        <w:t xml:space="preserve"> </w:t>
      </w:r>
      <w:r>
        <w:t>for Dealer</w:t>
      </w:r>
      <w:bookmarkEnd w:id="595"/>
    </w:p>
    <w:p w:rsidR="00EB04BC" w:rsidRPr="001D7939" w:rsidRDefault="00EB04BC" w:rsidP="00B50BCB">
      <w:pPr>
        <w:pStyle w:val="Samplecode"/>
        <w:rPr>
          <w:color w:val="000000"/>
        </w:rPr>
      </w:pPr>
      <w:proofErr w:type="gramStart"/>
      <w:r w:rsidRPr="001D7939">
        <w:t>&lt;?</w:t>
      </w:r>
      <w:r w:rsidRPr="00537AE5">
        <w:rPr>
          <w:rStyle w:val="XMLTag"/>
        </w:rPr>
        <w:t>xml</w:t>
      </w:r>
      <w:proofErr w:type="gramEnd"/>
      <w:r w:rsidRPr="001D7939">
        <w:t xml:space="preserve"> </w:t>
      </w:r>
      <w:r w:rsidRPr="00537AE5">
        <w:rPr>
          <w:rStyle w:val="XMLAttrName"/>
        </w:rPr>
        <w:t>version</w:t>
      </w:r>
      <w:r w:rsidRPr="001D7939">
        <w:t>=</w:t>
      </w:r>
      <w:r w:rsidRPr="00537AE5">
        <w:rPr>
          <w:rStyle w:val="XMLAttrValue"/>
        </w:rPr>
        <w:t>"1.0"</w:t>
      </w:r>
      <w:r w:rsidRPr="001D7939">
        <w:t xml:space="preserve"> </w:t>
      </w:r>
      <w:r w:rsidRPr="00537AE5">
        <w:rPr>
          <w:rStyle w:val="XMLAttrName"/>
        </w:rPr>
        <w:t>encoding</w:t>
      </w:r>
      <w:r w:rsidRPr="001D7939">
        <w:t>=</w:t>
      </w:r>
      <w:r w:rsidRPr="00537AE5">
        <w:rPr>
          <w:rStyle w:val="XMLAttrValue"/>
        </w:rPr>
        <w:t>"UTF-8"</w:t>
      </w:r>
      <w:r w:rsidRPr="001D7939">
        <w:t>?&gt;</w:t>
      </w:r>
    </w:p>
    <w:p w:rsidR="00EB04BC" w:rsidRPr="001D7939" w:rsidRDefault="00EB04BC" w:rsidP="00B50BCB">
      <w:pPr>
        <w:pStyle w:val="Samplecode"/>
        <w:rPr>
          <w:color w:val="000000"/>
        </w:rPr>
      </w:pPr>
      <w:r w:rsidRPr="001D7939">
        <w:rPr>
          <w:color w:val="0000FF"/>
        </w:rPr>
        <w:t>&lt;</w:t>
      </w:r>
      <w:r w:rsidRPr="00537AE5">
        <w:rPr>
          <w:rStyle w:val="XMLTag"/>
        </w:rPr>
        <w:t>PrintTalk</w:t>
      </w:r>
      <w:r w:rsidRPr="001D7939">
        <w:rPr>
          <w:color w:val="FF0000"/>
        </w:rPr>
        <w:t xml:space="preserve"> </w:t>
      </w:r>
      <w:r w:rsidRPr="00537AE5">
        <w:rPr>
          <w:rStyle w:val="XMLAttrName"/>
        </w:rPr>
        <w:t>xmlns:xsi</w:t>
      </w:r>
      <w:r w:rsidRPr="001D7939">
        <w:rPr>
          <w:color w:val="0000FF"/>
        </w:rPr>
        <w:t>=</w:t>
      </w:r>
      <w:r w:rsidRPr="00537AE5">
        <w:rPr>
          <w:rStyle w:val="XMLAttrValue"/>
        </w:rPr>
        <w:t xml:space="preserve">"http://www.w3.org/2001/XMLSchema-instance" </w:t>
      </w:r>
      <w:r w:rsidRPr="00537AE5">
        <w:rPr>
          <w:rStyle w:val="XMLAttrName"/>
        </w:rPr>
        <w:t>xmlns</w:t>
      </w:r>
      <w:r w:rsidRPr="001D7939">
        <w:rPr>
          <w:color w:val="0000FF"/>
        </w:rPr>
        <w:t>=</w:t>
      </w:r>
      <w:r w:rsidRPr="00537AE5">
        <w:rPr>
          <w:rStyle w:val="XMLAttrValue"/>
        </w:rPr>
        <w:t>"http://www.printtalk.org/schema"</w:t>
      </w:r>
      <w:r w:rsidRPr="001D7939">
        <w:rPr>
          <w:color w:val="FF0000"/>
        </w:rPr>
        <w:t xml:space="preserve"> </w:t>
      </w:r>
      <w:r w:rsidRPr="00537AE5">
        <w:rPr>
          <w:rStyle w:val="XMLAttrName"/>
        </w:rPr>
        <w:t>xmlns:jdf</w:t>
      </w:r>
      <w:r w:rsidRPr="001D7939">
        <w:rPr>
          <w:color w:val="0000FF"/>
        </w:rPr>
        <w:t>=</w:t>
      </w:r>
      <w:r w:rsidRPr="00537AE5">
        <w:rPr>
          <w:rStyle w:val="XMLAttrValue"/>
        </w:rPr>
        <w:t>"http://www.CIP4.org/JDFSchema_1_1"</w:t>
      </w:r>
      <w:r w:rsidRPr="001D7939">
        <w:rPr>
          <w:color w:val="FF0000"/>
        </w:rPr>
        <w:t xml:space="preserve"> </w:t>
      </w:r>
      <w:r w:rsidRPr="00537AE5">
        <w:rPr>
          <w:rStyle w:val="XMLAttrName"/>
        </w:rPr>
        <w:t>xsi:schemaLocation</w:t>
      </w:r>
      <w:r w:rsidRPr="001D7939">
        <w:rPr>
          <w:color w:val="0000FF"/>
        </w:rPr>
        <w:t>=</w:t>
      </w:r>
      <w:r w:rsidRPr="00537AE5">
        <w:rPr>
          <w:rStyle w:val="XMLAttrValue"/>
        </w:rPr>
        <w:t>"http://www.printtalk.org/schema PrintTalk_1_1.xsd"</w:t>
      </w:r>
      <w:r w:rsidRPr="001D7939">
        <w:rPr>
          <w:color w:val="FF0000"/>
        </w:rPr>
        <w:t xml:space="preserve"> </w:t>
      </w:r>
      <w:r w:rsidRPr="00537AE5">
        <w:rPr>
          <w:rStyle w:val="XMLAttrName"/>
        </w:rPr>
        <w:t>version</w:t>
      </w:r>
      <w:r w:rsidRPr="001D7939">
        <w:rPr>
          <w:color w:val="0000FF"/>
        </w:rPr>
        <w:t>=</w:t>
      </w:r>
      <w:r w:rsidRPr="00537AE5">
        <w:rPr>
          <w:rStyle w:val="XMLAttrValue"/>
        </w:rPr>
        <w:t>"1.1"</w:t>
      </w:r>
      <w:r w:rsidRPr="001D7939">
        <w:rPr>
          <w:color w:val="FF0000"/>
        </w:rPr>
        <w:t xml:space="preserve"> </w:t>
      </w:r>
      <w:r w:rsidRPr="00537AE5">
        <w:rPr>
          <w:rStyle w:val="XMLAttrName"/>
        </w:rPr>
        <w:t>payloadID</w:t>
      </w:r>
      <w:r w:rsidRPr="001D7939">
        <w:rPr>
          <w:color w:val="0000FF"/>
        </w:rPr>
        <w:t>=</w:t>
      </w:r>
      <w:r w:rsidRPr="00537AE5">
        <w:rPr>
          <w:rStyle w:val="XMLAttrValue"/>
        </w:rPr>
        <w:t>"13474875"</w:t>
      </w:r>
      <w:r w:rsidRPr="001D7939">
        <w:rPr>
          <w:color w:val="FF0000"/>
        </w:rPr>
        <w:t xml:space="preserve"> </w:t>
      </w:r>
      <w:r w:rsidRPr="00537AE5">
        <w:rPr>
          <w:rStyle w:val="XMLAttrName"/>
        </w:rPr>
        <w:t>timestamp</w:t>
      </w:r>
      <w:r w:rsidRPr="001D7939">
        <w:rPr>
          <w:color w:val="0000FF"/>
        </w:rPr>
        <w:t>=</w:t>
      </w:r>
      <w:r w:rsidRPr="00537AE5">
        <w:rPr>
          <w:rStyle w:val="XMLAttrValue"/>
        </w:rPr>
        <w:t>"</w:t>
      </w:r>
      <w:r w:rsidR="00C80FB3" w:rsidRPr="00537AE5">
        <w:rPr>
          <w:rStyle w:val="XMLAttrValue"/>
        </w:rPr>
        <w:t>2013</w:t>
      </w:r>
      <w:r w:rsidRPr="00537AE5">
        <w:rPr>
          <w:rStyle w:val="XMLAttrValue"/>
        </w:rPr>
        <w:t>-09-06T1000-0800"</w:t>
      </w:r>
      <w:r w:rsidRPr="001D7939">
        <w:rPr>
          <w:color w:val="0000FF"/>
        </w:rPr>
        <w:t>&gt;</w:t>
      </w:r>
    </w:p>
    <w:p w:rsidR="00EB04BC" w:rsidRPr="001D7939" w:rsidRDefault="00EB04BC" w:rsidP="00B50BCB">
      <w:pPr>
        <w:pStyle w:val="Samplecode01"/>
        <w:rPr>
          <w:color w:val="000000"/>
        </w:rPr>
      </w:pPr>
      <w:r w:rsidRPr="001D7939">
        <w:rPr>
          <w:color w:val="0000FF"/>
        </w:rPr>
        <w:t>&lt;</w:t>
      </w:r>
      <w:r w:rsidRPr="00537AE5">
        <w:rPr>
          <w:rStyle w:val="XMLTag"/>
        </w:rPr>
        <w:t>Header</w:t>
      </w:r>
      <w:r w:rsidRPr="001D7939">
        <w:rPr>
          <w:color w:val="0000FF"/>
        </w:rPr>
        <w:t>&gt;</w:t>
      </w:r>
    </w:p>
    <w:p w:rsidR="00EB04BC" w:rsidRPr="001D7939" w:rsidRDefault="00EB04BC" w:rsidP="00B50BCB">
      <w:pPr>
        <w:pStyle w:val="Samplecode02"/>
        <w:rPr>
          <w:color w:val="000000"/>
        </w:rPr>
      </w:pPr>
      <w:r w:rsidRPr="001D7939">
        <w:rPr>
          <w:color w:val="0000FF"/>
        </w:rPr>
        <w:t>&lt;</w:t>
      </w:r>
      <w:r w:rsidRPr="00537AE5">
        <w:rPr>
          <w:rStyle w:val="XMLTag"/>
        </w:rPr>
        <w:t>From</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"DNS"</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Print Dealer</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"DUNS"</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063589998</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1D7939" w:rsidRDefault="00EB04BC" w:rsidP="00B50BCB">
      <w:pPr>
        <w:pStyle w:val="Samplecode02"/>
        <w:rPr>
          <w:color w:val="000000"/>
        </w:rPr>
      </w:pPr>
      <w:r w:rsidRPr="001D7939">
        <w:rPr>
          <w:color w:val="0000FF"/>
        </w:rPr>
        <w:t>&lt;/</w:t>
      </w:r>
      <w:r w:rsidRPr="00537AE5">
        <w:rPr>
          <w:rStyle w:val="XMLTag"/>
        </w:rPr>
        <w:t>From</w:t>
      </w:r>
      <w:r w:rsidRPr="001D7939">
        <w:rPr>
          <w:color w:val="0000FF"/>
        </w:rPr>
        <w:t>&gt;</w:t>
      </w:r>
    </w:p>
    <w:p w:rsidR="00EB04BC" w:rsidRPr="001D7939" w:rsidRDefault="00EB04BC" w:rsidP="00B50BCB">
      <w:pPr>
        <w:pStyle w:val="Samplecode02"/>
        <w:rPr>
          <w:color w:val="000000"/>
        </w:rPr>
      </w:pPr>
      <w:r w:rsidRPr="001D7939">
        <w:rPr>
          <w:color w:val="0000FF"/>
        </w:rPr>
        <w:t>&lt;</w:t>
      </w:r>
      <w:r w:rsidRPr="00537AE5">
        <w:rPr>
          <w:rStyle w:val="XMLTag"/>
        </w:rPr>
        <w:t>To</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"AvalonPrinting.com"</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Avalon Printing</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"DUNS"</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012737459</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B50BCB" w:rsidRDefault="00EB04BC" w:rsidP="00B50BCB">
      <w:pPr>
        <w:pStyle w:val="Samplecode02"/>
      </w:pPr>
      <w:r w:rsidRPr="001D7939">
        <w:rPr>
          <w:color w:val="0000FF"/>
        </w:rPr>
        <w:t>&lt;/</w:t>
      </w:r>
      <w:r w:rsidRPr="00537AE5">
        <w:rPr>
          <w:rStyle w:val="XMLTag"/>
        </w:rPr>
        <w:t>To</w:t>
      </w:r>
      <w:r w:rsidRPr="00B50BCB">
        <w:t>&gt;</w:t>
      </w:r>
    </w:p>
    <w:p w:rsidR="00EB04BC" w:rsidRPr="001D7939" w:rsidRDefault="00EB04BC" w:rsidP="00B50BCB">
      <w:pPr>
        <w:pStyle w:val="Samplecode02"/>
        <w:rPr>
          <w:color w:val="000000"/>
        </w:rPr>
      </w:pPr>
      <w:r w:rsidRPr="00B50BCB">
        <w:t>&lt;</w:t>
      </w:r>
      <w:r w:rsidRPr="00537AE5">
        <w:rPr>
          <w:rStyle w:val="XMLTag"/>
        </w:rPr>
        <w:t>Sender</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FF0000"/>
        </w:rPr>
        <w:t xml:space="preserve"> </w:t>
      </w:r>
      <w:r w:rsidRPr="00537AE5">
        <w:rPr>
          <w:rStyle w:val="XMLAttrName"/>
        </w:rPr>
        <w:t>domain</w:t>
      </w:r>
      <w:r w:rsidRPr="001D7939">
        <w:rPr>
          <w:color w:val="0000FF"/>
        </w:rPr>
        <w:t>=</w:t>
      </w:r>
      <w:r w:rsidRPr="00537AE5">
        <w:rPr>
          <w:rStyle w:val="XMLAttrValue"/>
        </w:rPr>
        <w:t>"DNS"</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Identity</w:t>
      </w:r>
      <w:r w:rsidRPr="001D7939">
        <w:rPr>
          <w:color w:val="0000FF"/>
        </w:rPr>
        <w:t>&gt;</w:t>
      </w:r>
      <w:r w:rsidRPr="001D7939">
        <w:rPr>
          <w:color w:val="000000"/>
        </w:rPr>
        <w:t>PrintORama.com</w:t>
      </w:r>
      <w:r w:rsidRPr="001D7939">
        <w:rPr>
          <w:color w:val="0000FF"/>
        </w:rPr>
        <w:t>&lt;/</w:t>
      </w:r>
      <w:r w:rsidRPr="00537AE5">
        <w:rPr>
          <w:rStyle w:val="XMLTag"/>
        </w:rPr>
        <w:t>Identity</w:t>
      </w:r>
      <w:r w:rsidRPr="001D7939">
        <w:rPr>
          <w:color w:val="0000FF"/>
        </w:rPr>
        <w:t>&gt;</w:t>
      </w:r>
    </w:p>
    <w:p w:rsidR="00EB04BC" w:rsidRPr="001D7939" w:rsidRDefault="00EB04BC" w:rsidP="00B50BCB">
      <w:pPr>
        <w:pStyle w:val="Samplecode04"/>
        <w:rPr>
          <w:color w:val="000000"/>
        </w:rPr>
      </w:pPr>
      <w:r w:rsidRPr="001D7939">
        <w:rPr>
          <w:color w:val="0000FF"/>
        </w:rPr>
        <w:t>&lt;</w:t>
      </w:r>
      <w:r w:rsidRPr="00537AE5">
        <w:rPr>
          <w:rStyle w:val="XMLTag"/>
        </w:rPr>
        <w:t>SharedSecret</w:t>
      </w:r>
      <w:r w:rsidRPr="001D7939">
        <w:rPr>
          <w:color w:val="0000FF"/>
        </w:rPr>
        <w:t>&gt;</w:t>
      </w:r>
      <w:r w:rsidRPr="001D7939">
        <w:rPr>
          <w:color w:val="000000"/>
        </w:rPr>
        <w:t>catsndogs</w:t>
      </w:r>
      <w:r w:rsidRPr="001D7939">
        <w:rPr>
          <w:color w:val="0000FF"/>
        </w:rPr>
        <w:t>&lt;/</w:t>
      </w:r>
      <w:r w:rsidRPr="00537AE5">
        <w:rPr>
          <w:rStyle w:val="XMLTag"/>
        </w:rPr>
        <w:t>SharedSecret</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Credential</w:t>
      </w:r>
      <w:r w:rsidRPr="001D7939">
        <w:rPr>
          <w:color w:val="0000FF"/>
        </w:rPr>
        <w:t>&gt;</w:t>
      </w:r>
    </w:p>
    <w:p w:rsidR="00EB04BC" w:rsidRPr="001D7939" w:rsidRDefault="00EB04BC" w:rsidP="00B50BCB">
      <w:pPr>
        <w:pStyle w:val="Samplecode03"/>
        <w:rPr>
          <w:color w:val="000000"/>
        </w:rPr>
      </w:pPr>
      <w:r w:rsidRPr="001D7939">
        <w:rPr>
          <w:color w:val="0000FF"/>
        </w:rPr>
        <w:t>&lt;</w:t>
      </w:r>
      <w:r w:rsidRPr="00537AE5">
        <w:rPr>
          <w:rStyle w:val="XMLTag"/>
        </w:rPr>
        <w:t>UserAgent</w:t>
      </w:r>
      <w:r w:rsidRPr="001D7939">
        <w:rPr>
          <w:color w:val="0000FF"/>
        </w:rPr>
        <w:t>&gt;</w:t>
      </w:r>
      <w:r w:rsidRPr="001D7939">
        <w:rPr>
          <w:color w:val="000000"/>
        </w:rPr>
        <w:t>PrintORama v.1.0</w:t>
      </w:r>
      <w:r w:rsidRPr="001D7939">
        <w:rPr>
          <w:color w:val="0000FF"/>
        </w:rPr>
        <w:t>&lt;/</w:t>
      </w:r>
      <w:r w:rsidRPr="00537AE5">
        <w:rPr>
          <w:rStyle w:val="XMLTag"/>
        </w:rPr>
        <w:t>UserAgent</w:t>
      </w:r>
      <w:r w:rsidRPr="001D7939">
        <w:rPr>
          <w:color w:val="0000FF"/>
        </w:rPr>
        <w:t>&gt;</w:t>
      </w:r>
    </w:p>
    <w:p w:rsidR="00EB04BC" w:rsidRPr="001D7939" w:rsidRDefault="00EB04BC" w:rsidP="00B50BCB">
      <w:pPr>
        <w:pStyle w:val="Samplecode02"/>
        <w:rPr>
          <w:color w:val="000000"/>
        </w:rPr>
      </w:pPr>
      <w:r w:rsidRPr="001D7939">
        <w:rPr>
          <w:color w:val="0000FF"/>
        </w:rPr>
        <w:t>&lt;/</w:t>
      </w:r>
      <w:r w:rsidRPr="00537AE5">
        <w:rPr>
          <w:rStyle w:val="XMLTag"/>
        </w:rPr>
        <w:t>Sender</w:t>
      </w:r>
      <w:r w:rsidRPr="001D7939">
        <w:rPr>
          <w:color w:val="0000FF"/>
        </w:rPr>
        <w:t>&gt;</w:t>
      </w:r>
    </w:p>
    <w:p w:rsidR="00EB04BC" w:rsidRPr="001D7939" w:rsidRDefault="00EB04BC" w:rsidP="00B50BCB">
      <w:pPr>
        <w:pStyle w:val="Samplecode01"/>
        <w:rPr>
          <w:color w:val="000000"/>
        </w:rPr>
      </w:pPr>
      <w:r w:rsidRPr="001D7939">
        <w:rPr>
          <w:color w:val="0000FF"/>
        </w:rPr>
        <w:t>&lt;/</w:t>
      </w:r>
      <w:r w:rsidRPr="00537AE5">
        <w:rPr>
          <w:rStyle w:val="XMLTag"/>
        </w:rPr>
        <w:t>Header</w:t>
      </w:r>
      <w:r w:rsidRPr="001D7939">
        <w:rPr>
          <w:color w:val="0000FF"/>
        </w:rPr>
        <w:t>&gt;</w:t>
      </w:r>
    </w:p>
    <w:p w:rsidR="00EB04BC" w:rsidRPr="001D7939" w:rsidRDefault="00EB04BC" w:rsidP="00B50BCB">
      <w:pPr>
        <w:pStyle w:val="Samplecode01"/>
        <w:rPr>
          <w:color w:val="000000"/>
        </w:rPr>
      </w:pPr>
      <w:r w:rsidRPr="001D7939">
        <w:rPr>
          <w:color w:val="0000FF"/>
        </w:rPr>
        <w:t>&lt;</w:t>
      </w:r>
      <w:r w:rsidRPr="00537AE5">
        <w:rPr>
          <w:rStyle w:val="XMLTag"/>
        </w:rPr>
        <w:t>Request</w:t>
      </w:r>
      <w:r w:rsidRPr="001D7939">
        <w:rPr>
          <w:color w:val="0000FF"/>
        </w:rPr>
        <w:t>&gt;</w:t>
      </w:r>
    </w:p>
    <w:p w:rsidR="00EB04BC" w:rsidRPr="00B50BCB" w:rsidRDefault="00EB04BC" w:rsidP="00B50BCB">
      <w:pPr>
        <w:pStyle w:val="Samplecode02"/>
        <w:rPr>
          <w:color w:val="FF0000"/>
        </w:rPr>
      </w:pPr>
      <w:r w:rsidRPr="001D7939">
        <w:rPr>
          <w:color w:val="0000FF"/>
        </w:rPr>
        <w:t>&lt;</w:t>
      </w:r>
      <w:r w:rsidRPr="00537AE5">
        <w:rPr>
          <w:rStyle w:val="XMLTag"/>
        </w:rPr>
        <w:t>PurchaseOrder</w:t>
      </w:r>
      <w:r w:rsidRPr="001D7939">
        <w:rPr>
          <w:color w:val="FF0000"/>
        </w:rPr>
        <w:t xml:space="preserve"> </w:t>
      </w:r>
      <w:r w:rsidRPr="00537AE5">
        <w:rPr>
          <w:rStyle w:val="XMLAttrName"/>
        </w:rPr>
        <w:t>AgentID</w:t>
      </w:r>
      <w:r w:rsidRPr="001D7939">
        <w:rPr>
          <w:color w:val="0000FF"/>
        </w:rPr>
        <w:t>=</w:t>
      </w:r>
      <w:r w:rsidRPr="00537AE5">
        <w:rPr>
          <w:rStyle w:val="XMLAttrValue"/>
        </w:rPr>
        <w:t>"MLow"</w:t>
      </w:r>
      <w:r w:rsidRPr="001D7939">
        <w:rPr>
          <w:color w:val="FF0000"/>
        </w:rPr>
        <w:t xml:space="preserve"> </w:t>
      </w:r>
      <w:r w:rsidRPr="00537AE5">
        <w:rPr>
          <w:rStyle w:val="XMLAttrName"/>
        </w:rPr>
        <w:t>AgentDisplayName</w:t>
      </w:r>
      <w:r w:rsidRPr="001D7939">
        <w:rPr>
          <w:color w:val="0000FF"/>
        </w:rPr>
        <w:t>=</w:t>
      </w:r>
      <w:r w:rsidRPr="00537AE5">
        <w:rPr>
          <w:rStyle w:val="XMLAttrValue"/>
        </w:rPr>
        <w:t>"Margaret Low"</w:t>
      </w:r>
      <w:r w:rsidRPr="001D7939">
        <w:rPr>
          <w:color w:val="FF0000"/>
        </w:rPr>
        <w:t xml:space="preserve"> </w:t>
      </w:r>
      <w:r w:rsidRPr="00537AE5">
        <w:rPr>
          <w:rStyle w:val="XMLAttrName"/>
        </w:rPr>
        <w:t>RequestDate</w:t>
      </w:r>
      <w:r w:rsidRPr="001D7939">
        <w:rPr>
          <w:color w:val="0000FF"/>
        </w:rPr>
        <w:t>=</w:t>
      </w:r>
      <w:r w:rsidRPr="00537AE5">
        <w:rPr>
          <w:rStyle w:val="XMLAttrValue"/>
        </w:rPr>
        <w:t>"</w:t>
      </w:r>
      <w:r w:rsidR="00C80FB3" w:rsidRPr="00537AE5">
        <w:rPr>
          <w:rStyle w:val="XMLAttrValue"/>
        </w:rPr>
        <w:t>2013</w:t>
      </w:r>
      <w:r w:rsidRPr="00537AE5">
        <w:rPr>
          <w:rStyle w:val="XMLAttrValue"/>
        </w:rPr>
        <w:t>-09-06T1000-0800"</w:t>
      </w:r>
      <w:r w:rsidRPr="001D7939">
        <w:rPr>
          <w:color w:val="FF0000"/>
        </w:rPr>
        <w:t xml:space="preserve"> </w:t>
      </w:r>
      <w:r w:rsidRPr="00537AE5">
        <w:rPr>
          <w:rStyle w:val="XMLAttrName"/>
        </w:rPr>
        <w:t>BusinessID</w:t>
      </w:r>
      <w:r w:rsidRPr="001D7939">
        <w:rPr>
          <w:color w:val="0000FF"/>
        </w:rPr>
        <w:t>="</w:t>
      </w:r>
      <w:r w:rsidRPr="00537AE5">
        <w:rPr>
          <w:rStyle w:val="XMLAttrValue"/>
        </w:rPr>
        <w:t>1111"</w:t>
      </w:r>
      <w:r w:rsidRPr="001D7939">
        <w:rPr>
          <w:color w:val="FF0000"/>
        </w:rPr>
        <w:t xml:space="preserve"> </w:t>
      </w:r>
      <w:r w:rsidRPr="00537AE5">
        <w:rPr>
          <w:rStyle w:val="XMLAttrName"/>
        </w:rPr>
        <w:t>Currency</w:t>
      </w:r>
      <w:r w:rsidRPr="001D7939">
        <w:rPr>
          <w:color w:val="0000FF"/>
        </w:rPr>
        <w:t>=</w:t>
      </w:r>
      <w:r w:rsidRPr="00537AE5">
        <w:rPr>
          <w:rStyle w:val="XMLAttrValue"/>
        </w:rPr>
        <w:t>"USD"</w:t>
      </w:r>
      <w:r w:rsidRPr="001D7939">
        <w:rPr>
          <w:color w:val="FF0000"/>
        </w:rPr>
        <w:t xml:space="preserve"> </w:t>
      </w:r>
      <w:r w:rsidRPr="00537AE5">
        <w:rPr>
          <w:rStyle w:val="XMLAttrName"/>
        </w:rPr>
        <w:t>Expires</w:t>
      </w:r>
      <w:r w:rsidRPr="001D7939">
        <w:rPr>
          <w:color w:val="0000FF"/>
        </w:rPr>
        <w:t>=</w:t>
      </w:r>
      <w:r w:rsidRPr="00537AE5">
        <w:rPr>
          <w:rStyle w:val="XMLAttrValue"/>
        </w:rPr>
        <w:t>"</w:t>
      </w:r>
      <w:r w:rsidR="00C80FB3" w:rsidRPr="00537AE5">
        <w:rPr>
          <w:rStyle w:val="XMLAttrValue"/>
        </w:rPr>
        <w:t>2013</w:t>
      </w:r>
      <w:r w:rsidRPr="00537AE5">
        <w:rPr>
          <w:rStyle w:val="XMLAttrValue"/>
        </w:rPr>
        <w:t>-09-10T1700-0800"</w:t>
      </w:r>
      <w:r w:rsidRPr="001D7939">
        <w:rPr>
          <w:color w:val="0000FF"/>
        </w:rPr>
        <w:t>&gt;</w:t>
      </w:r>
    </w:p>
    <w:p w:rsidR="00EB04BC" w:rsidRPr="00B50BCB" w:rsidRDefault="00EB04BC" w:rsidP="00B50BCB">
      <w:pPr>
        <w:pStyle w:val="Samplecode03"/>
        <w:rPr>
          <w:color w:val="FF0000"/>
        </w:rPr>
      </w:pPr>
      <w:r w:rsidRPr="001D7939">
        <w:t>&lt;</w:t>
      </w:r>
      <w:r w:rsidRPr="00537AE5">
        <w:rPr>
          <w:rStyle w:val="XMLTag"/>
        </w:rPr>
        <w:t>jdf</w:t>
      </w:r>
      <w:proofErr w:type="gramStart"/>
      <w:r w:rsidRPr="00537AE5">
        <w:rPr>
          <w:rStyle w:val="XMLTag"/>
        </w:rPr>
        <w:t>:JDF</w:t>
      </w:r>
      <w:proofErr w:type="gramEnd"/>
      <w:r w:rsidRPr="001D7939">
        <w:rPr>
          <w:color w:val="FF0000"/>
        </w:rPr>
        <w:t xml:space="preserve"> </w:t>
      </w:r>
      <w:r w:rsidRPr="00537AE5">
        <w:rPr>
          <w:rStyle w:val="XMLAttrName"/>
        </w:rPr>
        <w:t>DescriptiveName</w:t>
      </w:r>
      <w:r w:rsidRPr="001D7939">
        <w:t>=</w:t>
      </w:r>
      <w:r w:rsidRPr="00537AE5">
        <w:rPr>
          <w:rStyle w:val="XMLAttrValue"/>
        </w:rPr>
        <w:t>"Flyers"</w:t>
      </w:r>
      <w:r w:rsidRPr="001D7939">
        <w:rPr>
          <w:color w:val="FF0000"/>
        </w:rPr>
        <w:t xml:space="preserve"> </w:t>
      </w:r>
      <w:r w:rsidRPr="00537AE5">
        <w:rPr>
          <w:rStyle w:val="XMLAttrName"/>
        </w:rPr>
        <w:t>ID</w:t>
      </w:r>
      <w:r w:rsidRPr="001D7939">
        <w:t>=</w:t>
      </w:r>
      <w:r w:rsidRPr="00537AE5">
        <w:rPr>
          <w:rStyle w:val="XMLAttrValue"/>
        </w:rPr>
        <w:t>"JDF000-Root"</w:t>
      </w:r>
      <w:r w:rsidRPr="001D7939">
        <w:rPr>
          <w:color w:val="FF0000"/>
        </w:rPr>
        <w:t xml:space="preserve"> JobID</w:t>
      </w:r>
      <w:r w:rsidRPr="001D7939">
        <w:t>=</w:t>
      </w:r>
      <w:r w:rsidRPr="00537AE5">
        <w:rPr>
          <w:rStyle w:val="XMLAttrValue"/>
        </w:rPr>
        <w:t>"0901-1299"</w:t>
      </w:r>
      <w:r w:rsidRPr="001D7939">
        <w:rPr>
          <w:color w:val="FF0000"/>
        </w:rPr>
        <w:t xml:space="preserve"> </w:t>
      </w:r>
      <w:r w:rsidRPr="00537AE5">
        <w:rPr>
          <w:rStyle w:val="XMLAttrName"/>
        </w:rPr>
        <w:t>Type</w:t>
      </w:r>
      <w:r w:rsidRPr="001D7939">
        <w:t>=</w:t>
      </w:r>
      <w:r w:rsidRPr="00537AE5">
        <w:rPr>
          <w:rStyle w:val="XMLAttrValue"/>
        </w:rPr>
        <w:t>"Product"</w:t>
      </w:r>
      <w:r w:rsidRPr="001D7939">
        <w:rPr>
          <w:color w:val="FF0000"/>
        </w:rPr>
        <w:t xml:space="preserve"> </w:t>
      </w:r>
      <w:r w:rsidRPr="00537AE5">
        <w:rPr>
          <w:rStyle w:val="XMLAttrName"/>
        </w:rPr>
        <w:t>Status</w:t>
      </w:r>
      <w:r w:rsidRPr="001D7939">
        <w:t>=</w:t>
      </w:r>
      <w:r w:rsidRPr="00537AE5">
        <w:rPr>
          <w:rStyle w:val="XMLAttrValue"/>
        </w:rPr>
        <w:t>"Waiting"</w:t>
      </w:r>
      <w:r w:rsidRPr="001D7939">
        <w:rPr>
          <w:color w:val="FF0000"/>
        </w:rPr>
        <w:t xml:space="preserve"> </w:t>
      </w:r>
      <w:r w:rsidRPr="00537AE5">
        <w:rPr>
          <w:rStyle w:val="XMLAttrName"/>
        </w:rPr>
        <w:t>Version</w:t>
      </w:r>
      <w:r w:rsidRPr="003E3933">
        <w:t>=</w:t>
      </w:r>
      <w:r w:rsidRPr="00537AE5">
        <w:rPr>
          <w:rStyle w:val="XMLAttrValue"/>
        </w:rPr>
        <w:t>"1.1"</w:t>
      </w:r>
      <w:r w:rsidRPr="003E3933">
        <w:t xml:space="preserve"> </w:t>
      </w:r>
      <w:r w:rsidRPr="00537AE5">
        <w:rPr>
          <w:rStyle w:val="XMLAttrName"/>
        </w:rPr>
        <w:t>xmlns</w:t>
      </w:r>
      <w:r w:rsidRPr="003E3933">
        <w:t>=</w:t>
      </w:r>
      <w:r w:rsidRPr="00537AE5">
        <w:rPr>
          <w:rStyle w:val="XMLAttrValue"/>
        </w:rPr>
        <w:t>"http://www.CIP4.org/JDFSchema_1_1"</w:t>
      </w:r>
      <w:r w:rsidRPr="003E3933">
        <w:t>&gt;</w:t>
      </w:r>
    </w:p>
    <w:p w:rsidR="00EB04BC" w:rsidRDefault="00EB04BC" w:rsidP="00B50BCB">
      <w:pPr>
        <w:pStyle w:val="Samplecode04"/>
      </w:pPr>
      <w:r w:rsidRPr="001D7939">
        <w:t>&lt;</w:t>
      </w:r>
      <w:r w:rsidRPr="00537AE5">
        <w:rPr>
          <w:rStyle w:val="XMLTag"/>
        </w:rPr>
        <w:t>ResourcePool</w:t>
      </w:r>
      <w:r w:rsidRPr="001D7939">
        <w:t>&gt;</w:t>
      </w:r>
    </w:p>
    <w:p w:rsidR="00835A1F" w:rsidRPr="001D7939" w:rsidRDefault="00835A1F" w:rsidP="00B50BCB">
      <w:pPr>
        <w:pStyle w:val="Samplecode05"/>
        <w:rPr>
          <w:color w:val="000000"/>
        </w:rPr>
      </w:pPr>
      <w:r w:rsidRPr="001D7939">
        <w:t>&lt;</w:t>
      </w:r>
      <w:r w:rsidRPr="00537AE5">
        <w:rPr>
          <w:rStyle w:val="XMLTag"/>
        </w:rPr>
        <w:t>CustomerInfo</w:t>
      </w:r>
      <w:r w:rsidRPr="001D7939">
        <w:rPr>
          <w:color w:val="FF0000"/>
        </w:rPr>
        <w:t xml:space="preserve"> </w:t>
      </w:r>
      <w:r w:rsidRPr="00537AE5">
        <w:rPr>
          <w:rStyle w:val="XMLAttrName"/>
        </w:rPr>
        <w:t>ID</w:t>
      </w:r>
      <w:r w:rsidRPr="001D7939">
        <w:t>=</w:t>
      </w:r>
      <w:r w:rsidRPr="00537AE5">
        <w:rPr>
          <w:rStyle w:val="XMLAttrValue"/>
        </w:rPr>
        <w:t>"Customer01"</w:t>
      </w:r>
      <w:r w:rsidRPr="001D7939">
        <w:rPr>
          <w:color w:val="FF0000"/>
        </w:rPr>
        <w:t xml:space="preserve"> </w:t>
      </w:r>
      <w:r w:rsidRPr="00537AE5">
        <w:rPr>
          <w:rStyle w:val="XMLAttrName"/>
        </w:rPr>
        <w:t>CustomerID</w:t>
      </w:r>
      <w:r w:rsidRPr="001D7939">
        <w:t>=</w:t>
      </w:r>
      <w:r w:rsidRPr="00537AE5">
        <w:rPr>
          <w:rStyle w:val="XMLAttrValue"/>
        </w:rPr>
        <w:t>"752354"</w:t>
      </w:r>
      <w:r w:rsidRPr="001D7939">
        <w:rPr>
          <w:color w:val="FF0000"/>
        </w:rPr>
        <w:t xml:space="preserve"> </w:t>
      </w:r>
      <w:r w:rsidRPr="001D7939">
        <w:t>&gt;</w:t>
      </w:r>
    </w:p>
    <w:p w:rsidR="00835A1F" w:rsidRPr="001D7939" w:rsidRDefault="00835A1F" w:rsidP="00B50BCB">
      <w:pPr>
        <w:pStyle w:val="Samplecode06"/>
        <w:rPr>
          <w:color w:val="000000"/>
        </w:rPr>
      </w:pPr>
      <w:r w:rsidRPr="001D7939">
        <w:t>&lt;</w:t>
      </w:r>
      <w:r w:rsidRPr="00537AE5">
        <w:rPr>
          <w:rStyle w:val="XMLTag"/>
        </w:rPr>
        <w:t>ContactRef</w:t>
      </w:r>
      <w:r w:rsidRPr="001D7939">
        <w:rPr>
          <w:color w:val="FF0000"/>
        </w:rPr>
        <w:t xml:space="preserve"> </w:t>
      </w:r>
      <w:r w:rsidRPr="00537AE5">
        <w:rPr>
          <w:rStyle w:val="XMLAttrName"/>
        </w:rPr>
        <w:t>rRef</w:t>
      </w:r>
      <w:r w:rsidRPr="001D7939">
        <w:t>=</w:t>
      </w:r>
      <w:r w:rsidRPr="00537AE5">
        <w:rPr>
          <w:rStyle w:val="XMLAttrValue"/>
        </w:rPr>
        <w:t>"Contact01"</w:t>
      </w:r>
      <w:r w:rsidRPr="001D7939">
        <w:t>/&gt;</w:t>
      </w:r>
    </w:p>
    <w:p w:rsidR="00835A1F" w:rsidRPr="001D7939" w:rsidRDefault="00835A1F" w:rsidP="00B50BCB">
      <w:pPr>
        <w:pStyle w:val="Samplecode05"/>
        <w:rPr>
          <w:color w:val="000000"/>
        </w:rPr>
      </w:pPr>
      <w:r w:rsidRPr="001D7939">
        <w:t>&lt;/</w:t>
      </w:r>
      <w:r w:rsidRPr="00537AE5">
        <w:rPr>
          <w:rStyle w:val="XMLTag"/>
        </w:rPr>
        <w:t>CustomerInfo</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rPr>
          <w:color w:val="FF0000"/>
        </w:rPr>
        <w:t xml:space="preserve"> </w:t>
      </w:r>
      <w:r w:rsidRPr="00537AE5">
        <w:rPr>
          <w:rStyle w:val="XMLAttrName"/>
        </w:rPr>
        <w:t>ID</w:t>
      </w:r>
      <w:r w:rsidRPr="001D7939">
        <w:t>=</w:t>
      </w:r>
      <w:r w:rsidRPr="00537AE5">
        <w:rPr>
          <w:rStyle w:val="XMLAttrValue"/>
        </w:rPr>
        <w:t>"Contact01"</w:t>
      </w:r>
      <w:r w:rsidRPr="001D7939">
        <w:rPr>
          <w:color w:val="FF0000"/>
        </w:rPr>
        <w:t xml:space="preserve"> </w:t>
      </w:r>
      <w:r w:rsidRPr="00537AE5">
        <w:rPr>
          <w:rStyle w:val="XMLAttrName"/>
        </w:rPr>
        <w:t>Class</w:t>
      </w:r>
      <w:r w:rsidRPr="001D7939">
        <w:t>=</w:t>
      </w:r>
      <w:r w:rsidRPr="00537AE5">
        <w:rPr>
          <w:rStyle w:val="XMLAttrValue"/>
        </w:rPr>
        <w:t>"Parameter"</w:t>
      </w:r>
      <w:r w:rsidRPr="001D7939">
        <w:rPr>
          <w:color w:val="FF0000"/>
        </w:rPr>
        <w:t xml:space="preserve"> </w:t>
      </w:r>
      <w:r w:rsidRPr="00537AE5">
        <w:rPr>
          <w:rStyle w:val="XMLAttrName"/>
        </w:rPr>
        <w:t>Status</w:t>
      </w:r>
      <w:r w:rsidRPr="001D7939">
        <w:t>=</w:t>
      </w:r>
      <w:r w:rsidRPr="00537AE5">
        <w:rPr>
          <w:rStyle w:val="XMLAttrValue"/>
        </w:rPr>
        <w:t>"Available"</w:t>
      </w:r>
      <w:r w:rsidRPr="001D7939">
        <w:rPr>
          <w:color w:val="FF0000"/>
        </w:rPr>
        <w:t xml:space="preserve"> </w:t>
      </w:r>
      <w:r w:rsidRPr="00537AE5">
        <w:rPr>
          <w:rStyle w:val="XMLAttrName"/>
        </w:rPr>
        <w:t>ContactTypes</w:t>
      </w:r>
      <w:r w:rsidRPr="001D7939">
        <w:t>=</w:t>
      </w:r>
      <w:r w:rsidRPr="00537AE5">
        <w:rPr>
          <w:rStyle w:val="XMLAttrValue"/>
        </w:rPr>
        <w:t>"Billing Customer"</w:t>
      </w:r>
      <w:r w:rsidRPr="001D7939">
        <w:t>&gt;</w:t>
      </w:r>
    </w:p>
    <w:p w:rsidR="00EB04BC" w:rsidRPr="001D7939" w:rsidRDefault="00EB04BC" w:rsidP="00B50BCB">
      <w:pPr>
        <w:pStyle w:val="Samplecode06"/>
        <w:rPr>
          <w:color w:val="000000"/>
        </w:rPr>
      </w:pPr>
      <w:r w:rsidRPr="001D7939">
        <w:t>&lt;</w:t>
      </w:r>
      <w:r w:rsidRPr="00537AE5">
        <w:rPr>
          <w:rStyle w:val="XMLTag"/>
        </w:rPr>
        <w:t>Address</w:t>
      </w:r>
      <w:r w:rsidRPr="001D7939">
        <w:t xml:space="preserve"> </w:t>
      </w:r>
      <w:r w:rsidRPr="00537AE5">
        <w:rPr>
          <w:rStyle w:val="XMLAttrName"/>
        </w:rPr>
        <w:t>Street</w:t>
      </w:r>
      <w:r w:rsidRPr="001D7939">
        <w:t>=</w:t>
      </w:r>
      <w:r w:rsidRPr="00537AE5">
        <w:rPr>
          <w:rStyle w:val="XMLAttrValue"/>
        </w:rPr>
        <w:t>"123 5th Street"</w:t>
      </w:r>
      <w:r w:rsidRPr="001D7939">
        <w:t xml:space="preserve"> </w:t>
      </w:r>
      <w:r w:rsidRPr="00537AE5">
        <w:rPr>
          <w:rStyle w:val="XMLAttrName"/>
        </w:rPr>
        <w:t>City</w:t>
      </w:r>
      <w:r w:rsidRPr="001D7939">
        <w:t>=</w:t>
      </w:r>
      <w:r w:rsidRPr="00537AE5">
        <w:rPr>
          <w:rStyle w:val="XMLAttrValue"/>
        </w:rPr>
        <w:t>"New York"</w:t>
      </w:r>
      <w:r w:rsidRPr="001D7939">
        <w:t xml:space="preserve"> </w:t>
      </w:r>
      <w:r w:rsidRPr="00537AE5">
        <w:rPr>
          <w:rStyle w:val="XMLAttrName"/>
        </w:rPr>
        <w:t>Region</w:t>
      </w:r>
      <w:r w:rsidRPr="001D7939">
        <w:t>=</w:t>
      </w:r>
      <w:r w:rsidRPr="00537AE5">
        <w:rPr>
          <w:rStyle w:val="XMLAttrValue"/>
        </w:rPr>
        <w:t>"NY"</w:t>
      </w:r>
      <w:r w:rsidRPr="001D7939">
        <w:t xml:space="preserve"> </w:t>
      </w:r>
      <w:r w:rsidRPr="00537AE5">
        <w:rPr>
          <w:rStyle w:val="XMLAttrName"/>
        </w:rPr>
        <w:t>PostalCode</w:t>
      </w:r>
      <w:r w:rsidRPr="001D7939">
        <w:t>=</w:t>
      </w:r>
      <w:r w:rsidRPr="00537AE5">
        <w:rPr>
          <w:rStyle w:val="XMLAttrValue"/>
        </w:rPr>
        <w:t>"10024"</w:t>
      </w:r>
      <w:r w:rsidRPr="001D7939">
        <w:t>/&gt;</w:t>
      </w:r>
    </w:p>
    <w:p w:rsidR="00EB04BC" w:rsidRPr="001D7939" w:rsidRDefault="00EB04BC" w:rsidP="00B50BCB">
      <w:pPr>
        <w:pStyle w:val="Samplecode06"/>
        <w:rPr>
          <w:color w:val="000000"/>
        </w:rPr>
      </w:pPr>
      <w:r w:rsidRPr="001D7939">
        <w:t>&lt;</w:t>
      </w:r>
      <w:r w:rsidRPr="00537AE5">
        <w:rPr>
          <w:rStyle w:val="XMLTag"/>
        </w:rPr>
        <w:t>Person</w:t>
      </w:r>
      <w:r w:rsidRPr="001D7939">
        <w:t xml:space="preserve"> </w:t>
      </w:r>
      <w:r w:rsidRPr="00537AE5">
        <w:rPr>
          <w:rStyle w:val="XMLAttrName"/>
        </w:rPr>
        <w:t>JobTitle</w:t>
      </w:r>
      <w:r w:rsidRPr="001D7939">
        <w:t>=</w:t>
      </w:r>
      <w:r w:rsidRPr="00537AE5">
        <w:rPr>
          <w:rStyle w:val="XMLAttrValue"/>
        </w:rPr>
        <w:t>"Sales Manager"</w:t>
      </w:r>
      <w:r w:rsidRPr="001D7939">
        <w:t xml:space="preserve"> </w:t>
      </w:r>
      <w:r w:rsidRPr="00537AE5">
        <w:rPr>
          <w:rStyle w:val="XMLAttrName"/>
        </w:rPr>
        <w:t>FirstName</w:t>
      </w:r>
      <w:r w:rsidRPr="001D7939">
        <w:t>=</w:t>
      </w:r>
      <w:r w:rsidRPr="00537AE5">
        <w:rPr>
          <w:rStyle w:val="XMLAttrValue"/>
        </w:rPr>
        <w:t>"Bill"</w:t>
      </w:r>
      <w:r w:rsidRPr="001D7939">
        <w:t xml:space="preserve"> </w:t>
      </w:r>
      <w:r w:rsidRPr="00537AE5">
        <w:rPr>
          <w:rStyle w:val="XMLAttrName"/>
        </w:rPr>
        <w:t>FamilyName</w:t>
      </w:r>
      <w:r w:rsidRPr="001D7939">
        <w:t>=</w:t>
      </w:r>
      <w:r w:rsidRPr="00537AE5">
        <w:rPr>
          <w:rStyle w:val="XMLAttrValue"/>
        </w:rPr>
        <w:t>"Mayers"</w:t>
      </w:r>
      <w:r w:rsidRPr="001D7939">
        <w:t>/&gt;</w:t>
      </w:r>
    </w:p>
    <w:p w:rsidR="00EB04BC" w:rsidRPr="001D7939" w:rsidRDefault="00EB04BC" w:rsidP="00B50BCB">
      <w:pPr>
        <w:pStyle w:val="Samplecode06"/>
        <w:rPr>
          <w:color w:val="000000"/>
        </w:rPr>
      </w:pPr>
      <w:r w:rsidRPr="001D7939">
        <w:t>&lt;</w:t>
      </w:r>
      <w:r w:rsidRPr="00537AE5">
        <w:rPr>
          <w:rStyle w:val="XMLTag"/>
        </w:rPr>
        <w:t>Company</w:t>
      </w:r>
      <w:r w:rsidRPr="001D7939">
        <w:t xml:space="preserve"> </w:t>
      </w:r>
      <w:r w:rsidRPr="00537AE5">
        <w:rPr>
          <w:rStyle w:val="XMLAttrName"/>
        </w:rPr>
        <w:t>ID</w:t>
      </w:r>
      <w:r w:rsidRPr="001D7939">
        <w:t>=</w:t>
      </w:r>
      <w:r w:rsidRPr="00537AE5">
        <w:rPr>
          <w:rStyle w:val="XMLAttrValue"/>
        </w:rPr>
        <w:t>"Dealer01"</w:t>
      </w:r>
      <w:r w:rsidRPr="001D7939">
        <w:t xml:space="preserve"> </w:t>
      </w:r>
      <w:r w:rsidRPr="00537AE5">
        <w:rPr>
          <w:rStyle w:val="XMLAttrName"/>
        </w:rPr>
        <w:t>Class</w:t>
      </w:r>
      <w:r w:rsidRPr="001D7939">
        <w:t>=</w:t>
      </w:r>
      <w:r w:rsidRPr="00537AE5">
        <w:rPr>
          <w:rStyle w:val="XMLAttrValue"/>
        </w:rPr>
        <w:t>"Parameter"</w:t>
      </w:r>
      <w:r w:rsidRPr="001D7939">
        <w:t xml:space="preserve"> </w:t>
      </w:r>
      <w:r w:rsidRPr="00537AE5">
        <w:rPr>
          <w:rStyle w:val="XMLAttrName"/>
        </w:rPr>
        <w:t>Status</w:t>
      </w:r>
      <w:r w:rsidRPr="001D7939">
        <w:t>=</w:t>
      </w:r>
      <w:r w:rsidRPr="00537AE5">
        <w:rPr>
          <w:rStyle w:val="XMLAttrValue"/>
        </w:rPr>
        <w:t>"Available"</w:t>
      </w:r>
      <w:r w:rsidRPr="001D7939">
        <w:t xml:space="preserve"> </w:t>
      </w:r>
      <w:r w:rsidRPr="00537AE5">
        <w:rPr>
          <w:rStyle w:val="XMLAttrName"/>
        </w:rPr>
        <w:t>OrganizationName</w:t>
      </w:r>
      <w:r w:rsidRPr="001D7939">
        <w:t>=</w:t>
      </w:r>
      <w:r w:rsidRPr="00537AE5">
        <w:rPr>
          <w:rStyle w:val="XMLAttrValue"/>
        </w:rPr>
        <w:t>"Print Dealer"</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rPr>
          <w:color w:val="FF0000"/>
        </w:rPr>
        <w:t xml:space="preserve"> </w:t>
      </w:r>
      <w:r w:rsidRPr="00537AE5">
        <w:rPr>
          <w:rStyle w:val="XMLAttrName"/>
        </w:rPr>
        <w:t>ID</w:t>
      </w:r>
      <w:r w:rsidRPr="001D7939">
        <w:t>=</w:t>
      </w:r>
      <w:r w:rsidRPr="00537AE5">
        <w:rPr>
          <w:rStyle w:val="XMLAttrValue"/>
        </w:rPr>
        <w:t>"Contact02"</w:t>
      </w:r>
      <w:r w:rsidRPr="001D7939">
        <w:rPr>
          <w:color w:val="FF0000"/>
        </w:rPr>
        <w:t xml:space="preserve"> </w:t>
      </w:r>
      <w:r w:rsidRPr="00537AE5">
        <w:rPr>
          <w:rStyle w:val="XMLAttrName"/>
        </w:rPr>
        <w:t>Class</w:t>
      </w:r>
      <w:r w:rsidRPr="001D7939">
        <w:t>=</w:t>
      </w:r>
      <w:r w:rsidRPr="00537AE5">
        <w:rPr>
          <w:rStyle w:val="XMLAttrValue"/>
        </w:rPr>
        <w:t>"Parameter"</w:t>
      </w:r>
      <w:r w:rsidRPr="001D7939">
        <w:rPr>
          <w:color w:val="FF0000"/>
        </w:rPr>
        <w:t xml:space="preserve"> </w:t>
      </w:r>
      <w:r w:rsidRPr="00537AE5">
        <w:rPr>
          <w:rStyle w:val="XMLAttrName"/>
        </w:rPr>
        <w:t>Status</w:t>
      </w:r>
      <w:r w:rsidRPr="001D7939">
        <w:t>=</w:t>
      </w:r>
      <w:r w:rsidRPr="00537AE5">
        <w:rPr>
          <w:rStyle w:val="XMLAttrValue"/>
        </w:rPr>
        <w:t>"Available"</w:t>
      </w:r>
      <w:r w:rsidRPr="001D7939">
        <w:rPr>
          <w:color w:val="FF0000"/>
        </w:rPr>
        <w:t xml:space="preserve"> </w:t>
      </w:r>
      <w:r w:rsidRPr="00537AE5">
        <w:rPr>
          <w:rStyle w:val="XMLAttrName"/>
        </w:rPr>
        <w:t>ContactTypes</w:t>
      </w:r>
      <w:r w:rsidRPr="001D7939">
        <w:t>=</w:t>
      </w:r>
      <w:r w:rsidRPr="00537AE5">
        <w:rPr>
          <w:rStyle w:val="XMLAttrValue"/>
        </w:rPr>
        <w:t>"Delivery"</w:t>
      </w:r>
      <w:r w:rsidRPr="001D7939">
        <w:t>&gt;</w:t>
      </w:r>
    </w:p>
    <w:p w:rsidR="00EB04BC" w:rsidRPr="001D7939" w:rsidRDefault="00EB04BC" w:rsidP="00B50BCB">
      <w:pPr>
        <w:pStyle w:val="Samplecode06"/>
        <w:rPr>
          <w:color w:val="000000"/>
        </w:rPr>
      </w:pPr>
      <w:r w:rsidRPr="001D7939">
        <w:t>&lt;</w:t>
      </w:r>
      <w:r w:rsidRPr="00537AE5">
        <w:rPr>
          <w:rStyle w:val="XMLTag"/>
        </w:rPr>
        <w:t>Address</w:t>
      </w:r>
      <w:r w:rsidRPr="001D7939">
        <w:t xml:space="preserve"> </w:t>
      </w:r>
      <w:r w:rsidRPr="00537AE5">
        <w:rPr>
          <w:rStyle w:val="XMLAttrName"/>
        </w:rPr>
        <w:t>Street</w:t>
      </w:r>
      <w:r w:rsidRPr="001D7939">
        <w:t>=</w:t>
      </w:r>
      <w:r w:rsidRPr="00537AE5">
        <w:rPr>
          <w:rStyle w:val="XMLAttrValue"/>
        </w:rPr>
        <w:t>"1745 First Street"</w:t>
      </w:r>
      <w:r w:rsidRPr="001D7939">
        <w:t xml:space="preserve"> </w:t>
      </w:r>
      <w:r w:rsidRPr="00537AE5">
        <w:rPr>
          <w:rStyle w:val="XMLAttrName"/>
        </w:rPr>
        <w:t>City</w:t>
      </w:r>
      <w:r w:rsidRPr="001D7939">
        <w:t>=</w:t>
      </w:r>
      <w:r w:rsidRPr="00537AE5">
        <w:rPr>
          <w:rStyle w:val="XMLAttrValue"/>
        </w:rPr>
        <w:t>"Dublin"</w:t>
      </w:r>
      <w:r w:rsidRPr="001D7939">
        <w:t xml:space="preserve"> </w:t>
      </w:r>
      <w:r w:rsidRPr="00537AE5">
        <w:rPr>
          <w:rStyle w:val="XMLAttrName"/>
        </w:rPr>
        <w:t>Region</w:t>
      </w:r>
      <w:r w:rsidRPr="001D7939">
        <w:t>=</w:t>
      </w:r>
      <w:r w:rsidRPr="00537AE5">
        <w:rPr>
          <w:rStyle w:val="XMLAttrValue"/>
        </w:rPr>
        <w:t>"OH"</w:t>
      </w:r>
      <w:r w:rsidRPr="001D7939">
        <w:t xml:space="preserve"> </w:t>
      </w:r>
      <w:r w:rsidRPr="00537AE5">
        <w:rPr>
          <w:rStyle w:val="XMLAttrName"/>
        </w:rPr>
        <w:t>PostalCode</w:t>
      </w:r>
      <w:r w:rsidRPr="001D7939">
        <w:t>=</w:t>
      </w:r>
      <w:r w:rsidRPr="00537AE5">
        <w:rPr>
          <w:rStyle w:val="XMLAttrValue"/>
        </w:rPr>
        <w:t>"43202"</w:t>
      </w:r>
      <w:r w:rsidRPr="001D7939">
        <w:t>/&gt;</w:t>
      </w:r>
    </w:p>
    <w:p w:rsidR="00EB04BC" w:rsidRPr="001D7939" w:rsidRDefault="00EB04BC" w:rsidP="00B50BCB">
      <w:pPr>
        <w:pStyle w:val="Samplecode06"/>
        <w:rPr>
          <w:color w:val="000000"/>
        </w:rPr>
      </w:pPr>
      <w:r w:rsidRPr="001D7939">
        <w:lastRenderedPageBreak/>
        <w:t>&lt;</w:t>
      </w:r>
      <w:r w:rsidRPr="00537AE5">
        <w:rPr>
          <w:rStyle w:val="XMLTag"/>
        </w:rPr>
        <w:t>Person</w:t>
      </w:r>
      <w:r w:rsidRPr="001D7939">
        <w:t xml:space="preserve"> </w:t>
      </w:r>
      <w:r w:rsidRPr="00537AE5">
        <w:rPr>
          <w:rStyle w:val="XMLAttrName"/>
        </w:rPr>
        <w:t>JobTitle</w:t>
      </w:r>
      <w:r w:rsidRPr="001D7939">
        <w:t>=</w:t>
      </w:r>
      <w:r w:rsidRPr="00537AE5">
        <w:rPr>
          <w:rStyle w:val="XMLAttrValue"/>
        </w:rPr>
        <w:t>"Sales Administrator"</w:t>
      </w:r>
      <w:r w:rsidRPr="001D7939">
        <w:t xml:space="preserve"> </w:t>
      </w:r>
      <w:r w:rsidRPr="00537AE5">
        <w:rPr>
          <w:rStyle w:val="XMLAttrName"/>
        </w:rPr>
        <w:t>FirstName</w:t>
      </w:r>
      <w:r w:rsidRPr="001D7939">
        <w:t>=</w:t>
      </w:r>
      <w:r w:rsidRPr="00537AE5">
        <w:rPr>
          <w:rStyle w:val="XMLAttrValue"/>
        </w:rPr>
        <w:t>"June"</w:t>
      </w:r>
      <w:r w:rsidRPr="001D7939">
        <w:t xml:space="preserve"> </w:t>
      </w:r>
      <w:r w:rsidRPr="00537AE5">
        <w:rPr>
          <w:rStyle w:val="XMLAttrName"/>
        </w:rPr>
        <w:t>FamilyName</w:t>
      </w:r>
      <w:r w:rsidRPr="001D7939">
        <w:t>=</w:t>
      </w:r>
      <w:r w:rsidRPr="00537AE5">
        <w:rPr>
          <w:rStyle w:val="XMLAttrValue"/>
        </w:rPr>
        <w:t>"Jones"</w:t>
      </w:r>
      <w:r w:rsidRPr="001D7939">
        <w:t>/&gt;</w:t>
      </w:r>
    </w:p>
    <w:p w:rsidR="00EB04BC" w:rsidRPr="001D7939" w:rsidRDefault="00EB04BC" w:rsidP="00B50BCB">
      <w:pPr>
        <w:pStyle w:val="Samplecode06"/>
        <w:rPr>
          <w:color w:val="000000"/>
        </w:rPr>
      </w:pPr>
      <w:r w:rsidRPr="001D7939">
        <w:t>&lt;</w:t>
      </w:r>
      <w:r w:rsidRPr="00537AE5">
        <w:rPr>
          <w:rStyle w:val="XMLTag"/>
        </w:rPr>
        <w:t>Company</w:t>
      </w:r>
      <w:r w:rsidRPr="001D7939">
        <w:t xml:space="preserve"> </w:t>
      </w:r>
      <w:r w:rsidRPr="00537AE5">
        <w:rPr>
          <w:rStyle w:val="XMLAttrName"/>
        </w:rPr>
        <w:t>ID</w:t>
      </w:r>
      <w:r w:rsidRPr="001D7939">
        <w:t>=</w:t>
      </w:r>
      <w:r w:rsidRPr="00537AE5">
        <w:rPr>
          <w:rStyle w:val="XMLAttrValue"/>
        </w:rPr>
        <w:t>"Company01"</w:t>
      </w:r>
      <w:r w:rsidRPr="001D7939">
        <w:t xml:space="preserve"> </w:t>
      </w:r>
      <w:r w:rsidRPr="00537AE5">
        <w:rPr>
          <w:rStyle w:val="XMLAttrName"/>
        </w:rPr>
        <w:t>Class</w:t>
      </w:r>
      <w:r w:rsidRPr="001D7939">
        <w:t>=</w:t>
      </w:r>
      <w:r w:rsidRPr="00537AE5">
        <w:rPr>
          <w:rStyle w:val="XMLAttrValue"/>
        </w:rPr>
        <w:t>"Parameter"</w:t>
      </w:r>
      <w:r w:rsidRPr="001D7939">
        <w:t xml:space="preserve"> </w:t>
      </w:r>
      <w:r w:rsidRPr="00537AE5">
        <w:rPr>
          <w:rStyle w:val="XMLAttrName"/>
        </w:rPr>
        <w:t>Status</w:t>
      </w:r>
      <w:r w:rsidRPr="001D7939">
        <w:t>=</w:t>
      </w:r>
      <w:r w:rsidRPr="00537AE5">
        <w:rPr>
          <w:rStyle w:val="XMLAttrValue"/>
        </w:rPr>
        <w:t>"Available"</w:t>
      </w:r>
      <w:r w:rsidRPr="001D7939">
        <w:t xml:space="preserve"> </w:t>
      </w:r>
      <w:r w:rsidRPr="00537AE5">
        <w:rPr>
          <w:rStyle w:val="XMLAttrName"/>
        </w:rPr>
        <w:t>OrganizationName</w:t>
      </w:r>
      <w:r w:rsidRPr="001D7939">
        <w:t>=</w:t>
      </w:r>
      <w:r w:rsidRPr="00537AE5">
        <w:rPr>
          <w:rStyle w:val="XMLAttrValue"/>
        </w:rPr>
        <w:t>"Fred’s Fine Rugs"</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rPr>
          <w:color w:val="FF0000"/>
        </w:rPr>
        <w:t xml:space="preserve"> </w:t>
      </w:r>
      <w:r w:rsidRPr="00537AE5">
        <w:rPr>
          <w:rStyle w:val="XMLAttrName"/>
        </w:rPr>
        <w:t>ID</w:t>
      </w:r>
      <w:r w:rsidRPr="001D7939">
        <w:t>=</w:t>
      </w:r>
      <w:r w:rsidRPr="00537AE5">
        <w:rPr>
          <w:rStyle w:val="XMLAttrValue"/>
        </w:rPr>
        <w:t>"Contact03"</w:t>
      </w:r>
      <w:r w:rsidRPr="001D7939">
        <w:rPr>
          <w:color w:val="FF0000"/>
        </w:rPr>
        <w:t xml:space="preserve"> </w:t>
      </w:r>
      <w:r w:rsidRPr="00537AE5">
        <w:rPr>
          <w:rStyle w:val="XMLAttrName"/>
        </w:rPr>
        <w:t>Class</w:t>
      </w:r>
      <w:r w:rsidRPr="001D7939">
        <w:t>=</w:t>
      </w:r>
      <w:r w:rsidRPr="00537AE5">
        <w:rPr>
          <w:rStyle w:val="XMLAttrValue"/>
        </w:rPr>
        <w:t>"Parameter"</w:t>
      </w:r>
      <w:r w:rsidRPr="001D7939">
        <w:rPr>
          <w:color w:val="FF0000"/>
        </w:rPr>
        <w:t xml:space="preserve"> </w:t>
      </w:r>
      <w:r w:rsidRPr="00537AE5">
        <w:rPr>
          <w:rStyle w:val="XMLAttrName"/>
        </w:rPr>
        <w:t>Status</w:t>
      </w:r>
      <w:r w:rsidRPr="001D7939">
        <w:t>=</w:t>
      </w:r>
      <w:r w:rsidRPr="00537AE5">
        <w:rPr>
          <w:rStyle w:val="XMLAttrValue"/>
        </w:rPr>
        <w:t>"Available"</w:t>
      </w:r>
      <w:r w:rsidRPr="001D7939">
        <w:rPr>
          <w:color w:val="FF0000"/>
        </w:rPr>
        <w:t xml:space="preserve"> </w:t>
      </w:r>
      <w:r w:rsidRPr="00537AE5">
        <w:rPr>
          <w:rStyle w:val="XMLAttrName"/>
        </w:rPr>
        <w:t>ContactTypes</w:t>
      </w:r>
      <w:r w:rsidRPr="001D7939">
        <w:t>=</w:t>
      </w:r>
      <w:r w:rsidRPr="00537AE5">
        <w:rPr>
          <w:rStyle w:val="XMLAttrValue"/>
        </w:rPr>
        <w:t>"Delivery"</w:t>
      </w:r>
      <w:r w:rsidRPr="001D7939">
        <w:t>&gt;</w:t>
      </w:r>
    </w:p>
    <w:p w:rsidR="00EB04BC" w:rsidRPr="001D7939" w:rsidRDefault="00EB04BC" w:rsidP="00B50BCB">
      <w:pPr>
        <w:pStyle w:val="Samplecode06"/>
        <w:rPr>
          <w:color w:val="000000"/>
        </w:rPr>
      </w:pPr>
      <w:r w:rsidRPr="001D7939">
        <w:t>&lt;</w:t>
      </w:r>
      <w:r w:rsidRPr="00537AE5">
        <w:rPr>
          <w:rStyle w:val="XMLTag"/>
        </w:rPr>
        <w:t>Address</w:t>
      </w:r>
      <w:r w:rsidRPr="001D7939">
        <w:t xml:space="preserve"> </w:t>
      </w:r>
      <w:r w:rsidRPr="00537AE5">
        <w:rPr>
          <w:rStyle w:val="XMLAttrName"/>
        </w:rPr>
        <w:t>Street</w:t>
      </w:r>
      <w:r w:rsidRPr="001D7939">
        <w:t>=</w:t>
      </w:r>
      <w:r w:rsidRPr="00537AE5">
        <w:rPr>
          <w:rStyle w:val="XMLAttrValue"/>
        </w:rPr>
        <w:t>"42425 Maple Street"</w:t>
      </w:r>
      <w:r w:rsidRPr="001D7939">
        <w:t xml:space="preserve"> </w:t>
      </w:r>
      <w:r w:rsidRPr="00537AE5">
        <w:rPr>
          <w:rStyle w:val="XMLAttrName"/>
        </w:rPr>
        <w:t>City</w:t>
      </w:r>
      <w:r w:rsidRPr="001D7939">
        <w:t>="</w:t>
      </w:r>
      <w:r w:rsidRPr="00537AE5">
        <w:rPr>
          <w:rStyle w:val="XMLAttrValue"/>
        </w:rPr>
        <w:t>San Antonio</w:t>
      </w:r>
      <w:r w:rsidRPr="001D7939">
        <w:t xml:space="preserve">" </w:t>
      </w:r>
      <w:r w:rsidRPr="00537AE5">
        <w:rPr>
          <w:rStyle w:val="XMLAttrName"/>
        </w:rPr>
        <w:t>Region</w:t>
      </w:r>
      <w:r w:rsidRPr="001D7939">
        <w:t>="</w:t>
      </w:r>
      <w:r w:rsidRPr="001D7939">
        <w:rPr>
          <w:color w:val="000000"/>
        </w:rPr>
        <w:t>TX</w:t>
      </w:r>
      <w:r w:rsidRPr="001D7939">
        <w:t xml:space="preserve">" </w:t>
      </w:r>
      <w:r w:rsidRPr="00537AE5">
        <w:rPr>
          <w:rStyle w:val="XMLAttrName"/>
        </w:rPr>
        <w:t>PostalCode</w:t>
      </w:r>
      <w:r w:rsidRPr="001D7939">
        <w:t>=</w:t>
      </w:r>
      <w:r w:rsidRPr="00537AE5">
        <w:rPr>
          <w:rStyle w:val="XMLAttrValue"/>
        </w:rPr>
        <w:t>"78294"</w:t>
      </w:r>
      <w:r w:rsidRPr="001D7939">
        <w:t>/&gt;</w:t>
      </w:r>
    </w:p>
    <w:p w:rsidR="00EB04BC" w:rsidRPr="001D7939" w:rsidRDefault="00EB04BC" w:rsidP="00B50BCB">
      <w:pPr>
        <w:pStyle w:val="Samplecode06"/>
        <w:rPr>
          <w:color w:val="000000"/>
        </w:rPr>
      </w:pPr>
      <w:r w:rsidRPr="001D7939">
        <w:t>&lt;</w:t>
      </w:r>
      <w:r w:rsidRPr="00537AE5">
        <w:rPr>
          <w:rStyle w:val="XMLTag"/>
        </w:rPr>
        <w:t>Person</w:t>
      </w:r>
      <w:r w:rsidRPr="001D7939">
        <w:t xml:space="preserve"> </w:t>
      </w:r>
      <w:r w:rsidRPr="00537AE5">
        <w:rPr>
          <w:rStyle w:val="XMLAttrName"/>
        </w:rPr>
        <w:t>JobTitle</w:t>
      </w:r>
      <w:r w:rsidRPr="001D7939">
        <w:t>=</w:t>
      </w:r>
      <w:r w:rsidRPr="00537AE5">
        <w:rPr>
          <w:rStyle w:val="XMLAttrValue"/>
        </w:rPr>
        <w:t>"Marketing Officer"</w:t>
      </w:r>
      <w:r w:rsidRPr="001D7939">
        <w:t xml:space="preserve"> </w:t>
      </w:r>
      <w:r w:rsidRPr="00537AE5">
        <w:rPr>
          <w:rStyle w:val="XMLAttrName"/>
        </w:rPr>
        <w:t>FirstName</w:t>
      </w:r>
      <w:r w:rsidRPr="001D7939">
        <w:t>=</w:t>
      </w:r>
      <w:r w:rsidRPr="00537AE5">
        <w:rPr>
          <w:rStyle w:val="XMLAttrValue"/>
        </w:rPr>
        <w:t>"John"</w:t>
      </w:r>
      <w:r w:rsidRPr="001D7939">
        <w:t xml:space="preserve"> </w:t>
      </w:r>
      <w:r w:rsidRPr="00537AE5">
        <w:rPr>
          <w:rStyle w:val="XMLAttrName"/>
        </w:rPr>
        <w:t>FamilyName</w:t>
      </w:r>
      <w:r w:rsidRPr="001D7939">
        <w:t>=</w:t>
      </w:r>
      <w:r w:rsidRPr="00537AE5">
        <w:rPr>
          <w:rStyle w:val="XMLAttrValue"/>
        </w:rPr>
        <w:t>"Stockton"</w:t>
      </w:r>
      <w:r w:rsidRPr="001D7939">
        <w:t>/&gt;</w:t>
      </w:r>
    </w:p>
    <w:p w:rsidR="00EB04BC" w:rsidRPr="001D7939" w:rsidRDefault="00EB04BC" w:rsidP="00B50BCB">
      <w:pPr>
        <w:pStyle w:val="Samplecode06"/>
        <w:rPr>
          <w:color w:val="000000"/>
        </w:rPr>
      </w:pPr>
      <w:r w:rsidRPr="001D7939">
        <w:t>&lt;</w:t>
      </w:r>
      <w:r w:rsidRPr="00537AE5">
        <w:rPr>
          <w:rStyle w:val="XMLTag"/>
        </w:rPr>
        <w:t>Company</w:t>
      </w:r>
      <w:r w:rsidRPr="001D7939">
        <w:t xml:space="preserve"> </w:t>
      </w:r>
      <w:r w:rsidRPr="00537AE5">
        <w:rPr>
          <w:rStyle w:val="XMLAttrName"/>
        </w:rPr>
        <w:t>ID</w:t>
      </w:r>
      <w:r w:rsidRPr="001D7939">
        <w:t>=</w:t>
      </w:r>
      <w:r w:rsidRPr="00537AE5">
        <w:rPr>
          <w:rStyle w:val="XMLAttrValue"/>
        </w:rPr>
        <w:t>"Company02"</w:t>
      </w:r>
      <w:r w:rsidRPr="001D7939">
        <w:t xml:space="preserve"> </w:t>
      </w:r>
      <w:r w:rsidRPr="00537AE5">
        <w:rPr>
          <w:rStyle w:val="XMLAttrName"/>
        </w:rPr>
        <w:t>Class</w:t>
      </w:r>
      <w:r w:rsidRPr="001D7939">
        <w:t>=</w:t>
      </w:r>
      <w:r w:rsidRPr="00537AE5">
        <w:rPr>
          <w:rStyle w:val="XMLAttrValue"/>
        </w:rPr>
        <w:t>"Parameter"</w:t>
      </w:r>
      <w:r w:rsidRPr="001D7939">
        <w:t xml:space="preserve"> </w:t>
      </w:r>
      <w:r w:rsidRPr="00537AE5">
        <w:rPr>
          <w:rStyle w:val="XMLAttrName"/>
        </w:rPr>
        <w:t>Status</w:t>
      </w:r>
      <w:r w:rsidRPr="001D7939">
        <w:t>=</w:t>
      </w:r>
      <w:r w:rsidRPr="00537AE5">
        <w:rPr>
          <w:rStyle w:val="XMLAttrValue"/>
        </w:rPr>
        <w:t>"Available"</w:t>
      </w:r>
      <w:r w:rsidRPr="001D7939">
        <w:t xml:space="preserve"> </w:t>
      </w:r>
      <w:r w:rsidR="00890A97">
        <w:br/>
      </w:r>
      <w:r w:rsidRPr="00537AE5">
        <w:rPr>
          <w:rStyle w:val="XMLAttrName"/>
        </w:rPr>
        <w:t>OrganizationName</w:t>
      </w:r>
      <w:r w:rsidRPr="001D7939">
        <w:t>=</w:t>
      </w:r>
      <w:r w:rsidRPr="00537AE5">
        <w:rPr>
          <w:rStyle w:val="XMLAttrValue"/>
        </w:rPr>
        <w:t>"Texas</w:t>
      </w:r>
      <w:r w:rsidRPr="001D7939">
        <w:rPr>
          <w:color w:val="000000"/>
        </w:rPr>
        <w:t xml:space="preserve"> </w:t>
      </w:r>
      <w:r w:rsidRPr="00537AE5">
        <w:rPr>
          <w:rStyle w:val="XMLAttrValue"/>
        </w:rPr>
        <w:t>Cabinet Company"</w:t>
      </w:r>
      <w:r w:rsidRPr="001D7939">
        <w:t>/&gt;</w:t>
      </w:r>
    </w:p>
    <w:p w:rsidR="00EB04BC" w:rsidRPr="001D7939" w:rsidRDefault="00EB04BC" w:rsidP="00B50BCB">
      <w:pPr>
        <w:pStyle w:val="Samplecode05"/>
        <w:rPr>
          <w:color w:val="000000"/>
        </w:rPr>
      </w:pPr>
      <w:r w:rsidRPr="001D7939">
        <w:t>&lt;/</w:t>
      </w:r>
      <w:r w:rsidRPr="00537AE5">
        <w:rPr>
          <w:rStyle w:val="XMLTag"/>
        </w:rPr>
        <w:t>Contact</w:t>
      </w:r>
      <w:r w:rsidRPr="001D7939">
        <w:t>&gt;</w:t>
      </w:r>
    </w:p>
    <w:p w:rsidR="00EB04BC" w:rsidRPr="001D7939" w:rsidRDefault="00EB04BC" w:rsidP="00B50BCB">
      <w:pPr>
        <w:pStyle w:val="Samplecode05"/>
        <w:rPr>
          <w:color w:val="000000"/>
        </w:rPr>
      </w:pPr>
      <w:r w:rsidRPr="001D7939">
        <w:t>&lt;</w:t>
      </w:r>
      <w:r w:rsidRPr="00537AE5">
        <w:rPr>
          <w:rStyle w:val="XMLTag"/>
        </w:rPr>
        <w:t>DeliveryIntent</w:t>
      </w:r>
      <w:r w:rsidRPr="001D7939">
        <w:rPr>
          <w:color w:val="FF0000"/>
        </w:rPr>
        <w:t xml:space="preserve"> ID</w:t>
      </w:r>
      <w:r w:rsidRPr="001D7939">
        <w:t>=</w:t>
      </w:r>
      <w:r w:rsidRPr="00537AE5">
        <w:rPr>
          <w:rStyle w:val="XMLAttrValue"/>
        </w:rPr>
        <w:t>"Delivery001"</w:t>
      </w:r>
      <w:r w:rsidRPr="001D7939">
        <w:rPr>
          <w:color w:val="FF0000"/>
        </w:rPr>
        <w:t xml:space="preserve"> Class</w:t>
      </w:r>
      <w:r w:rsidRPr="001D7939">
        <w:t>=</w:t>
      </w:r>
      <w:r w:rsidRPr="00537AE5">
        <w:rPr>
          <w:rStyle w:val="XMLAttrValue"/>
        </w:rPr>
        <w:t>"Intent"</w:t>
      </w:r>
      <w:r w:rsidRPr="001D7939">
        <w:rPr>
          <w:color w:val="FF0000"/>
        </w:rPr>
        <w:t xml:space="preserve"> Status</w:t>
      </w:r>
      <w:r w:rsidRPr="001D7939">
        <w:t>=</w:t>
      </w:r>
      <w:r w:rsidRPr="00537AE5">
        <w:rPr>
          <w:rStyle w:val="XMLAttrValue"/>
        </w:rPr>
        <w:t>"Available"</w:t>
      </w:r>
      <w:r w:rsidRPr="001D7939">
        <w:t>&gt;</w:t>
      </w:r>
    </w:p>
    <w:p w:rsidR="00EB04BC" w:rsidRPr="001D7939" w:rsidRDefault="00EB04BC" w:rsidP="00B50BCB">
      <w:pPr>
        <w:pStyle w:val="Samplecode06"/>
        <w:rPr>
          <w:color w:val="000000"/>
        </w:rPr>
      </w:pPr>
      <w:r w:rsidRPr="001D7939">
        <w:t>&lt;</w:t>
      </w:r>
      <w:r w:rsidRPr="00537AE5">
        <w:rPr>
          <w:rStyle w:val="XMLTag"/>
        </w:rPr>
        <w:t>Method</w:t>
      </w:r>
      <w:r w:rsidRPr="001D7939">
        <w:t xml:space="preserve"> </w:t>
      </w:r>
      <w:r w:rsidRPr="00537AE5">
        <w:rPr>
          <w:rStyle w:val="XMLAttrName"/>
        </w:rPr>
        <w:t>DataType</w:t>
      </w:r>
      <w:r w:rsidRPr="001D7939">
        <w:t>=</w:t>
      </w:r>
      <w:r w:rsidRPr="00537AE5">
        <w:rPr>
          <w:rStyle w:val="XMLAttrValue"/>
        </w:rPr>
        <w:t>"NameSpan"</w:t>
      </w:r>
      <w:r w:rsidRPr="001D7939">
        <w:t xml:space="preserve"> </w:t>
      </w:r>
      <w:r w:rsidRPr="00537AE5">
        <w:rPr>
          <w:rStyle w:val="XMLAttrName"/>
        </w:rPr>
        <w:t>Preferred</w:t>
      </w:r>
      <w:r w:rsidRPr="001D7939">
        <w:t>=</w:t>
      </w:r>
      <w:r w:rsidRPr="00537AE5">
        <w:rPr>
          <w:rStyle w:val="XMLAttrValue"/>
        </w:rPr>
        <w:t>"UPS"</w:t>
      </w:r>
      <w:r w:rsidRPr="001D7939">
        <w:t>/&gt;</w:t>
      </w:r>
    </w:p>
    <w:p w:rsidR="00EB04BC" w:rsidRPr="001D7939" w:rsidRDefault="00EB04BC" w:rsidP="00B50BCB">
      <w:pPr>
        <w:pStyle w:val="Samplecode06"/>
        <w:rPr>
          <w:color w:val="000000"/>
        </w:rPr>
      </w:pPr>
      <w:r w:rsidRPr="001D7939">
        <w:t>&lt;</w:t>
      </w:r>
      <w:r w:rsidRPr="00537AE5">
        <w:rPr>
          <w:rStyle w:val="XMLTag"/>
        </w:rPr>
        <w:t>DropIntent</w:t>
      </w:r>
      <w:r w:rsidRPr="001D7939">
        <w:t>&gt;</w:t>
      </w:r>
    </w:p>
    <w:p w:rsidR="00EB04BC" w:rsidRPr="001D7939" w:rsidRDefault="00EB04BC" w:rsidP="00B50BCB">
      <w:pPr>
        <w:pStyle w:val="Samplecode07"/>
        <w:rPr>
          <w:color w:val="000000"/>
        </w:rPr>
      </w:pPr>
      <w:r w:rsidRPr="001D7939">
        <w:t>&lt;</w:t>
      </w:r>
      <w:r w:rsidRPr="00537AE5">
        <w:rPr>
          <w:rStyle w:val="XMLTag"/>
        </w:rPr>
        <w:t>Required</w:t>
      </w:r>
      <w:r w:rsidRPr="001D7939">
        <w:t xml:space="preserve"> </w:t>
      </w:r>
      <w:r w:rsidRPr="00537AE5">
        <w:rPr>
          <w:rStyle w:val="XMLAttrName"/>
        </w:rPr>
        <w:t>DataType</w:t>
      </w:r>
      <w:r w:rsidRPr="001D7939">
        <w:t>=</w:t>
      </w:r>
      <w:r w:rsidRPr="00537AE5">
        <w:rPr>
          <w:rStyle w:val="XMLAttrValue"/>
        </w:rPr>
        <w:t>"TimeSpan"</w:t>
      </w:r>
      <w:r w:rsidRPr="001D7939">
        <w:t xml:space="preserve"> </w:t>
      </w:r>
      <w:r w:rsidR="00537AE5">
        <w:br/>
      </w:r>
      <w:r w:rsidRPr="00537AE5">
        <w:rPr>
          <w:rStyle w:val="XMLAttrName"/>
        </w:rPr>
        <w:t>Preferred</w:t>
      </w:r>
      <w:r w:rsidRPr="001D7939">
        <w:t>=</w:t>
      </w:r>
      <w:r w:rsidRPr="00537AE5">
        <w:rPr>
          <w:rStyle w:val="XMLAttrValue"/>
        </w:rPr>
        <w:t>"</w:t>
      </w:r>
      <w:r w:rsidR="00C80FB3" w:rsidRPr="00537AE5">
        <w:rPr>
          <w:rStyle w:val="XMLAttrValue"/>
        </w:rPr>
        <w:t>2013</w:t>
      </w:r>
      <w:r w:rsidRPr="00537AE5">
        <w:rPr>
          <w:rStyle w:val="XMLAttrValue"/>
        </w:rPr>
        <w:t>-09-22T09:30-8:00"</w:t>
      </w:r>
      <w:r w:rsidRPr="001D7939">
        <w:t>/&gt;</w:t>
      </w:r>
    </w:p>
    <w:p w:rsidR="00EB04BC" w:rsidRPr="001D7939" w:rsidRDefault="00EB04BC" w:rsidP="00B50BCB">
      <w:pPr>
        <w:pStyle w:val="Samplecode07"/>
        <w:rPr>
          <w:color w:val="000000"/>
        </w:rPr>
      </w:pPr>
      <w:r w:rsidRPr="001D7939">
        <w:t>&lt;</w:t>
      </w:r>
      <w:r w:rsidRPr="00537AE5">
        <w:rPr>
          <w:rStyle w:val="XMLTag"/>
        </w:rPr>
        <w:t>ContactRef</w:t>
      </w:r>
      <w:r w:rsidRPr="001D7939">
        <w:t xml:space="preserve"> </w:t>
      </w:r>
      <w:r w:rsidRPr="00537AE5">
        <w:rPr>
          <w:rStyle w:val="XMLAttrName"/>
        </w:rPr>
        <w:t>rRef</w:t>
      </w:r>
      <w:r w:rsidRPr="001D7939">
        <w:t>=</w:t>
      </w:r>
      <w:r w:rsidRPr="00537AE5">
        <w:rPr>
          <w:rStyle w:val="XMLAttrValue"/>
        </w:rPr>
        <w:t>"Contact02"</w:t>
      </w:r>
      <w:r w:rsidRPr="001D7939">
        <w:t>/&gt;</w:t>
      </w:r>
    </w:p>
    <w:p w:rsidR="00EB04BC" w:rsidRPr="001D7939" w:rsidRDefault="00EB04BC" w:rsidP="00B50BCB">
      <w:pPr>
        <w:pStyle w:val="Samplecode07"/>
        <w:rPr>
          <w:color w:val="000000"/>
        </w:rPr>
      </w:pPr>
      <w:r w:rsidRPr="001D7939">
        <w:t>&lt;</w:t>
      </w:r>
      <w:r w:rsidRPr="00537AE5">
        <w:rPr>
          <w:rStyle w:val="XMLTag"/>
        </w:rPr>
        <w:t>DropItemIntent</w:t>
      </w:r>
      <w:r w:rsidRPr="001D7939">
        <w:t xml:space="preserve"> </w:t>
      </w:r>
      <w:r w:rsidRPr="00537AE5">
        <w:rPr>
          <w:rStyle w:val="XMLAttrName"/>
        </w:rPr>
        <w:t>Amount</w:t>
      </w:r>
      <w:r w:rsidRPr="001D7939">
        <w:t>=</w:t>
      </w:r>
      <w:r w:rsidRPr="00537AE5">
        <w:rPr>
          <w:rStyle w:val="XMLAttrValue"/>
        </w:rPr>
        <w:t>"1"</w:t>
      </w:r>
      <w:r w:rsidRPr="001D7939">
        <w:t xml:space="preserve"> </w:t>
      </w:r>
      <w:r w:rsidRPr="00537AE5">
        <w:rPr>
          <w:rStyle w:val="XMLAttrName"/>
        </w:rPr>
        <w:t>Unit</w:t>
      </w:r>
      <w:r w:rsidRPr="001D7939">
        <w:t>=</w:t>
      </w:r>
      <w:r w:rsidRPr="00537AE5">
        <w:rPr>
          <w:rStyle w:val="XMLAttrValue"/>
        </w:rPr>
        <w:t>"500"</w:t>
      </w:r>
      <w:r w:rsidRPr="001D7939">
        <w:t>&gt;</w:t>
      </w:r>
    </w:p>
    <w:p w:rsidR="00EB04BC" w:rsidRPr="001D7939" w:rsidRDefault="00EB04BC" w:rsidP="00B50BCB">
      <w:pPr>
        <w:pStyle w:val="Samplecode08"/>
        <w:rPr>
          <w:color w:val="000000"/>
        </w:rPr>
      </w:pPr>
      <w:r w:rsidRPr="001D7939">
        <w:t>&lt;</w:t>
      </w:r>
      <w:r w:rsidRPr="00537AE5">
        <w:rPr>
          <w:rStyle w:val="XMLTag"/>
        </w:rPr>
        <w:t>ComponentRef</w:t>
      </w:r>
      <w:r w:rsidRPr="001D7939">
        <w:t xml:space="preserve"> </w:t>
      </w:r>
      <w:r w:rsidRPr="00537AE5">
        <w:rPr>
          <w:rStyle w:val="XMLAttrName"/>
        </w:rPr>
        <w:t>rRef</w:t>
      </w:r>
      <w:r w:rsidRPr="001D7939">
        <w:t>=</w:t>
      </w:r>
      <w:r w:rsidRPr="008E14D7">
        <w:rPr>
          <w:rStyle w:val="XMLAttrValue"/>
        </w:rPr>
        <w:t>"Item001"</w:t>
      </w:r>
      <w:r w:rsidRPr="001D7939">
        <w:t>/&gt;</w:t>
      </w:r>
    </w:p>
    <w:p w:rsidR="00EB04BC" w:rsidRDefault="00EB04BC" w:rsidP="00B50BCB">
      <w:pPr>
        <w:pStyle w:val="Samplecode07"/>
      </w:pPr>
      <w:r w:rsidRPr="001D7939">
        <w:t>&lt;/</w:t>
      </w:r>
      <w:r w:rsidRPr="00537AE5">
        <w:rPr>
          <w:rStyle w:val="XMLTag"/>
        </w:rPr>
        <w:t>DropItemIntent</w:t>
      </w:r>
      <w:r w:rsidRPr="001D7939">
        <w:t>&gt;</w:t>
      </w:r>
    </w:p>
    <w:p w:rsidR="00A50382" w:rsidRDefault="00A50382" w:rsidP="00B50BCB">
      <w:pPr>
        <w:pStyle w:val="Samplecode07"/>
      </w:pPr>
      <w:r w:rsidRPr="001D7939">
        <w:t>&lt;</w:t>
      </w:r>
      <w:r w:rsidRPr="00537AE5">
        <w:rPr>
          <w:rStyle w:val="XMLTag"/>
        </w:rPr>
        <w:t>jdf</w:t>
      </w:r>
      <w:proofErr w:type="gramStart"/>
      <w:r w:rsidRPr="00537AE5">
        <w:rPr>
          <w:rStyle w:val="XMLTag"/>
        </w:rPr>
        <w:t>:GeneralID</w:t>
      </w:r>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 DI1_1"</w:t>
      </w:r>
      <w:r w:rsidRPr="001D7939">
        <w:t>/&gt;</w:t>
      </w:r>
    </w:p>
    <w:p w:rsidR="00A50382" w:rsidRPr="001D7939" w:rsidRDefault="00A50382" w:rsidP="00B50BCB">
      <w:pPr>
        <w:pStyle w:val="Samplecode07"/>
        <w:rPr>
          <w:color w:val="000000"/>
        </w:rPr>
      </w:pPr>
      <w:r w:rsidRPr="001D7939">
        <w:t>&lt;</w:t>
      </w:r>
      <w:r w:rsidRPr="00537AE5">
        <w:rPr>
          <w:rStyle w:val="XMLTag"/>
        </w:rPr>
        <w:t>jdf</w:t>
      </w:r>
      <w:proofErr w:type="gramStart"/>
      <w:r w:rsidRPr="00537AE5">
        <w:rPr>
          <w:rStyle w:val="XMLTag"/>
        </w:rPr>
        <w:t>:GeneralID</w:t>
      </w:r>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DI1_2"</w:t>
      </w:r>
      <w:r w:rsidRPr="001D7939">
        <w:t>/&gt;</w:t>
      </w:r>
    </w:p>
    <w:p w:rsidR="00A50382" w:rsidRDefault="00A50382" w:rsidP="00B50BCB">
      <w:pPr>
        <w:pStyle w:val="Samplecode07"/>
      </w:pPr>
      <w:r w:rsidRPr="001D7939">
        <w:t>&lt;</w:t>
      </w:r>
      <w:r w:rsidRPr="00537AE5">
        <w:rPr>
          <w:rStyle w:val="XMLTag"/>
        </w:rPr>
        <w:t>jdf</w:t>
      </w:r>
      <w:proofErr w:type="gramStart"/>
      <w:r w:rsidRPr="00537AE5">
        <w:rPr>
          <w:rStyle w:val="XMLTag"/>
        </w:rPr>
        <w:t>:GeneralID</w:t>
      </w:r>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DI1_3"</w:t>
      </w:r>
      <w:r w:rsidRPr="001D7939">
        <w:t>/&gt;</w:t>
      </w:r>
    </w:p>
    <w:p w:rsidR="00A50382" w:rsidRPr="001D7939" w:rsidRDefault="00A50382" w:rsidP="00B50BCB">
      <w:pPr>
        <w:pStyle w:val="Samplecode07"/>
        <w:rPr>
          <w:color w:val="000000"/>
        </w:rPr>
      </w:pPr>
      <w:r w:rsidRPr="001D7939">
        <w:t>&lt;</w:t>
      </w:r>
      <w:r w:rsidRPr="00537AE5">
        <w:rPr>
          <w:rStyle w:val="XMLTag"/>
        </w:rPr>
        <w:t>jdf</w:t>
      </w:r>
      <w:proofErr w:type="gramStart"/>
      <w:r w:rsidRPr="00537AE5">
        <w:rPr>
          <w:rStyle w:val="XMLTag"/>
        </w:rPr>
        <w:t>:GeneralID</w:t>
      </w:r>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DI1_4"</w:t>
      </w:r>
      <w:r w:rsidRPr="001D7939">
        <w:t>/&gt;</w:t>
      </w:r>
    </w:p>
    <w:p w:rsidR="00EB04BC" w:rsidRPr="001D7939" w:rsidRDefault="00EB04BC" w:rsidP="00B50BCB">
      <w:pPr>
        <w:pStyle w:val="Samplecode06"/>
      </w:pPr>
      <w:r w:rsidRPr="001D7939">
        <w:t>&lt;/</w:t>
      </w:r>
      <w:r w:rsidRPr="00537AE5">
        <w:rPr>
          <w:rStyle w:val="XMLTag"/>
        </w:rPr>
        <w:t>DropIntent</w:t>
      </w:r>
      <w:r w:rsidRPr="001D7939">
        <w:t>&gt;</w:t>
      </w:r>
    </w:p>
    <w:p w:rsidR="00EB04BC" w:rsidRPr="001D7939" w:rsidRDefault="00EB04BC" w:rsidP="00B50BCB">
      <w:pPr>
        <w:pStyle w:val="Samplecode06"/>
      </w:pPr>
      <w:r w:rsidRPr="001D7939">
        <w:t>&lt;</w:t>
      </w:r>
      <w:r w:rsidRPr="00537AE5">
        <w:rPr>
          <w:rStyle w:val="XMLTag"/>
        </w:rPr>
        <w:t>DropIntent</w:t>
      </w:r>
      <w:r w:rsidRPr="001D7939">
        <w:t>&gt;</w:t>
      </w:r>
    </w:p>
    <w:p w:rsidR="00EB04BC" w:rsidRPr="001D7939" w:rsidRDefault="00EB04BC" w:rsidP="00B50BCB">
      <w:pPr>
        <w:pStyle w:val="Samplecode07"/>
        <w:rPr>
          <w:color w:val="000000"/>
        </w:rPr>
      </w:pPr>
      <w:r w:rsidRPr="001D7939">
        <w:t>&lt;</w:t>
      </w:r>
      <w:r w:rsidRPr="00537AE5">
        <w:rPr>
          <w:rStyle w:val="XMLTag"/>
        </w:rPr>
        <w:t>Required</w:t>
      </w:r>
      <w:r w:rsidRPr="001D7939">
        <w:t xml:space="preserve"> </w:t>
      </w:r>
      <w:r w:rsidRPr="00537AE5">
        <w:rPr>
          <w:rStyle w:val="XMLAttrName"/>
        </w:rPr>
        <w:t>DataType</w:t>
      </w:r>
      <w:r w:rsidRPr="001D7939">
        <w:t>=</w:t>
      </w:r>
      <w:r w:rsidRPr="00537AE5">
        <w:rPr>
          <w:rStyle w:val="XMLAttrValue"/>
        </w:rPr>
        <w:t>"TimeSpan"</w:t>
      </w:r>
      <w:r w:rsidRPr="001D7939">
        <w:t xml:space="preserve"> </w:t>
      </w:r>
      <w:r w:rsidR="00537AE5">
        <w:br/>
      </w:r>
      <w:r w:rsidRPr="00537AE5">
        <w:rPr>
          <w:rStyle w:val="XMLAttrName"/>
        </w:rPr>
        <w:t>Preferred</w:t>
      </w:r>
      <w:r w:rsidRPr="001D7939">
        <w:t>=</w:t>
      </w:r>
      <w:r w:rsidRPr="00537AE5">
        <w:rPr>
          <w:rStyle w:val="XMLAttrValue"/>
        </w:rPr>
        <w:t>"</w:t>
      </w:r>
      <w:r w:rsidR="00C80FB3" w:rsidRPr="00537AE5">
        <w:rPr>
          <w:rStyle w:val="XMLAttrValue"/>
        </w:rPr>
        <w:t>2013</w:t>
      </w:r>
      <w:r w:rsidRPr="00537AE5">
        <w:rPr>
          <w:rStyle w:val="XMLAttrValue"/>
        </w:rPr>
        <w:t>-09-30T12:00-8:00"</w:t>
      </w:r>
      <w:r w:rsidRPr="001D7939">
        <w:t>/&gt;</w:t>
      </w:r>
    </w:p>
    <w:p w:rsidR="00EB04BC" w:rsidRPr="001D7939" w:rsidRDefault="00EB04BC" w:rsidP="00B50BCB">
      <w:pPr>
        <w:pStyle w:val="Samplecode07"/>
        <w:rPr>
          <w:color w:val="000000"/>
        </w:rPr>
      </w:pPr>
      <w:r w:rsidRPr="001D7939">
        <w:t>&lt;</w:t>
      </w:r>
      <w:r w:rsidRPr="00537AE5">
        <w:rPr>
          <w:rStyle w:val="XMLTag"/>
        </w:rPr>
        <w:t>ContactRef</w:t>
      </w:r>
      <w:r w:rsidRPr="001D7939">
        <w:t xml:space="preserve"> </w:t>
      </w:r>
      <w:r w:rsidRPr="00537AE5">
        <w:rPr>
          <w:rStyle w:val="XMLAttrName"/>
        </w:rPr>
        <w:t>rRef</w:t>
      </w:r>
      <w:r w:rsidRPr="001D7939">
        <w:t>=</w:t>
      </w:r>
      <w:r w:rsidRPr="00537AE5">
        <w:rPr>
          <w:rStyle w:val="XMLAttrValue"/>
        </w:rPr>
        <w:t>"Contact03"</w:t>
      </w:r>
      <w:r w:rsidRPr="001D7939">
        <w:t>/&gt;</w:t>
      </w:r>
    </w:p>
    <w:p w:rsidR="00EB04BC" w:rsidRPr="001D7939" w:rsidRDefault="00EB04BC" w:rsidP="00B50BCB">
      <w:pPr>
        <w:pStyle w:val="Samplecode07"/>
        <w:rPr>
          <w:color w:val="000000"/>
        </w:rPr>
      </w:pPr>
      <w:r w:rsidRPr="001D7939">
        <w:t>&lt;</w:t>
      </w:r>
      <w:r w:rsidRPr="00537AE5">
        <w:rPr>
          <w:rStyle w:val="XMLTag"/>
        </w:rPr>
        <w:t>DropItemIntent</w:t>
      </w:r>
      <w:r w:rsidRPr="001D7939">
        <w:t xml:space="preserve"> </w:t>
      </w:r>
      <w:r w:rsidRPr="00537AE5">
        <w:rPr>
          <w:rStyle w:val="XMLAttrName"/>
        </w:rPr>
        <w:t>Amount</w:t>
      </w:r>
      <w:r w:rsidRPr="001D7939">
        <w:t>=</w:t>
      </w:r>
      <w:r w:rsidRPr="00537AE5">
        <w:rPr>
          <w:rStyle w:val="XMLAttrValue"/>
        </w:rPr>
        <w:t>"100"</w:t>
      </w:r>
      <w:r w:rsidRPr="001D7939">
        <w:t xml:space="preserve"> </w:t>
      </w:r>
      <w:r w:rsidRPr="00537AE5">
        <w:rPr>
          <w:rStyle w:val="XMLAttrName"/>
        </w:rPr>
        <w:t>Unit</w:t>
      </w:r>
      <w:r w:rsidRPr="001D7939">
        <w:t>=</w:t>
      </w:r>
      <w:r w:rsidRPr="00537AE5">
        <w:rPr>
          <w:rStyle w:val="XMLAttrValue"/>
        </w:rPr>
        <w:t>"1"</w:t>
      </w:r>
      <w:r w:rsidRPr="001D7939">
        <w:t>&gt;</w:t>
      </w:r>
    </w:p>
    <w:p w:rsidR="00EB04BC" w:rsidRPr="001D7939" w:rsidRDefault="00EB04BC" w:rsidP="00B50BCB">
      <w:pPr>
        <w:pStyle w:val="Samplecode08"/>
        <w:rPr>
          <w:color w:val="000000"/>
        </w:rPr>
      </w:pPr>
      <w:r w:rsidRPr="001D7939">
        <w:t>&lt;</w:t>
      </w:r>
      <w:r w:rsidRPr="00537AE5">
        <w:rPr>
          <w:rStyle w:val="XMLTag"/>
        </w:rPr>
        <w:t>ComponentRef</w:t>
      </w:r>
      <w:r w:rsidRPr="001D7939">
        <w:t xml:space="preserve"> </w:t>
      </w:r>
      <w:r w:rsidRPr="00537AE5">
        <w:rPr>
          <w:rStyle w:val="XMLAttrName"/>
        </w:rPr>
        <w:t>rRef</w:t>
      </w:r>
      <w:r w:rsidRPr="001D7939">
        <w:t>=</w:t>
      </w:r>
      <w:r w:rsidRPr="00537AE5">
        <w:rPr>
          <w:rStyle w:val="XMLAttrValue"/>
        </w:rPr>
        <w:t>"Item002"</w:t>
      </w:r>
      <w:r w:rsidRPr="001D7939">
        <w:t>/&gt;</w:t>
      </w:r>
    </w:p>
    <w:p w:rsidR="00EB04BC" w:rsidRDefault="00EB04BC" w:rsidP="00B50BCB">
      <w:pPr>
        <w:pStyle w:val="Samplecode07"/>
      </w:pPr>
      <w:r w:rsidRPr="001D7939">
        <w:t>&lt;/</w:t>
      </w:r>
      <w:r w:rsidRPr="00537AE5">
        <w:rPr>
          <w:rStyle w:val="XMLTag"/>
        </w:rPr>
        <w:t>DropItemIntent</w:t>
      </w:r>
      <w:r w:rsidRPr="001D7939">
        <w:t>&gt;</w:t>
      </w:r>
    </w:p>
    <w:p w:rsidR="00A50382" w:rsidRDefault="00A50382" w:rsidP="00B50BCB">
      <w:pPr>
        <w:pStyle w:val="Samplecode07"/>
      </w:pPr>
      <w:r w:rsidRPr="001D7939">
        <w:t>&lt;</w:t>
      </w:r>
      <w:r w:rsidRPr="00537AE5">
        <w:rPr>
          <w:rStyle w:val="XMLTag"/>
        </w:rPr>
        <w:t>jdf</w:t>
      </w:r>
      <w:proofErr w:type="gramStart"/>
      <w:r w:rsidRPr="00537AE5">
        <w:rPr>
          <w:rStyle w:val="XMLTag"/>
        </w:rPr>
        <w:t>:GeneralID</w:t>
      </w:r>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 DI2_1"</w:t>
      </w:r>
      <w:r w:rsidRPr="001D7939">
        <w:t>/&gt;</w:t>
      </w:r>
    </w:p>
    <w:p w:rsidR="00A50382" w:rsidRPr="001D7939" w:rsidRDefault="00A50382" w:rsidP="00B50BCB">
      <w:pPr>
        <w:pStyle w:val="Samplecode07"/>
        <w:rPr>
          <w:color w:val="000000"/>
        </w:rPr>
      </w:pPr>
      <w:r w:rsidRPr="001D7939">
        <w:t>&lt;</w:t>
      </w:r>
      <w:r w:rsidRPr="00537AE5">
        <w:rPr>
          <w:rStyle w:val="XMLTag"/>
        </w:rPr>
        <w:t>jdf</w:t>
      </w:r>
      <w:proofErr w:type="gramStart"/>
      <w:r w:rsidRPr="00537AE5">
        <w:rPr>
          <w:rStyle w:val="XMLTag"/>
        </w:rPr>
        <w:t>:GeneralID</w:t>
      </w:r>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DI2_2"</w:t>
      </w:r>
      <w:r w:rsidRPr="001D7939">
        <w:t>/&gt;</w:t>
      </w:r>
    </w:p>
    <w:p w:rsidR="00A50382" w:rsidRDefault="00A50382" w:rsidP="00B50BCB">
      <w:pPr>
        <w:pStyle w:val="Samplecode07"/>
      </w:pPr>
      <w:r w:rsidRPr="001D7939">
        <w:t>&lt;</w:t>
      </w:r>
      <w:r w:rsidRPr="00537AE5">
        <w:rPr>
          <w:rStyle w:val="XMLTag"/>
        </w:rPr>
        <w:t>jdf</w:t>
      </w:r>
      <w:proofErr w:type="gramStart"/>
      <w:r w:rsidRPr="00537AE5">
        <w:rPr>
          <w:rStyle w:val="XMLTag"/>
        </w:rPr>
        <w:t>:GeneralID</w:t>
      </w:r>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DI2_3"</w:t>
      </w:r>
      <w:r w:rsidRPr="001D7939">
        <w:t>/&gt;</w:t>
      </w:r>
    </w:p>
    <w:p w:rsidR="00A50382" w:rsidRPr="001D7939" w:rsidRDefault="00A50382" w:rsidP="00B50BCB">
      <w:pPr>
        <w:pStyle w:val="Samplecode07"/>
        <w:rPr>
          <w:color w:val="000000"/>
        </w:rPr>
      </w:pPr>
      <w:r w:rsidRPr="001D7939">
        <w:t>&lt;</w:t>
      </w:r>
      <w:r w:rsidRPr="00537AE5">
        <w:rPr>
          <w:rStyle w:val="XMLTag"/>
        </w:rPr>
        <w:t>jdf</w:t>
      </w:r>
      <w:proofErr w:type="gramStart"/>
      <w:r w:rsidRPr="00537AE5">
        <w:rPr>
          <w:rStyle w:val="XMLTag"/>
        </w:rPr>
        <w:t>:GeneralID</w:t>
      </w:r>
      <w:proofErr w:type="gramEnd"/>
      <w:r>
        <w:t xml:space="preserve"> </w:t>
      </w:r>
      <w:r w:rsidRPr="00537AE5">
        <w:rPr>
          <w:rStyle w:val="XMLAttrName"/>
        </w:rPr>
        <w:t>IDUsage</w:t>
      </w:r>
      <w:r w:rsidRPr="001D7939">
        <w:t>=</w:t>
      </w:r>
      <w:r w:rsidRPr="00537AE5">
        <w:rPr>
          <w:rStyle w:val="XMLAttrValue"/>
        </w:rPr>
        <w:t>"LineID"</w:t>
      </w:r>
      <w:r w:rsidRPr="00E20F76">
        <w:t xml:space="preserve"> </w:t>
      </w:r>
      <w:r w:rsidRPr="00537AE5">
        <w:rPr>
          <w:rStyle w:val="XMLAttrName"/>
        </w:rPr>
        <w:t>IDValue</w:t>
      </w:r>
      <w:r w:rsidRPr="001D7939">
        <w:t>=</w:t>
      </w:r>
      <w:r w:rsidRPr="00537AE5">
        <w:rPr>
          <w:rStyle w:val="XMLAttrValue"/>
        </w:rPr>
        <w:t>"</w:t>
      </w:r>
      <w:r w:rsidRPr="00A61798">
        <w:rPr>
          <w:color w:val="000000"/>
        </w:rPr>
        <w:t xml:space="preserve"> </w:t>
      </w:r>
      <w:r w:rsidRPr="00537AE5">
        <w:rPr>
          <w:rStyle w:val="XMLAttrValue"/>
        </w:rPr>
        <w:t>DI2_4"</w:t>
      </w:r>
      <w:r w:rsidRPr="001D7939">
        <w:t>/&gt;</w:t>
      </w:r>
    </w:p>
    <w:p w:rsidR="00EB04BC" w:rsidRPr="001D7939" w:rsidRDefault="00EB04BC" w:rsidP="00B50BCB">
      <w:pPr>
        <w:pStyle w:val="Samplecode06"/>
        <w:rPr>
          <w:color w:val="000000"/>
        </w:rPr>
      </w:pPr>
      <w:r w:rsidRPr="001D7939">
        <w:t>&lt;/</w:t>
      </w:r>
      <w:r w:rsidRPr="00537AE5">
        <w:rPr>
          <w:rStyle w:val="XMLTag"/>
        </w:rPr>
        <w:t>DropIntent</w:t>
      </w:r>
      <w:r w:rsidRPr="001D7939">
        <w:t>&gt;</w:t>
      </w:r>
    </w:p>
    <w:p w:rsidR="00EB04BC" w:rsidRPr="001D7939" w:rsidRDefault="00EB04BC" w:rsidP="00B50BCB">
      <w:pPr>
        <w:pStyle w:val="Samplecode05"/>
        <w:rPr>
          <w:color w:val="000000"/>
        </w:rPr>
      </w:pPr>
      <w:r w:rsidRPr="001D7939">
        <w:t>&lt;/</w:t>
      </w:r>
      <w:r w:rsidRPr="00537AE5">
        <w:rPr>
          <w:rStyle w:val="XMLTag"/>
        </w:rPr>
        <w:t>DeliveryIntent</w:t>
      </w:r>
      <w:r w:rsidRPr="001D7939">
        <w:t>&gt;</w:t>
      </w:r>
    </w:p>
    <w:p w:rsidR="00EB04BC" w:rsidRPr="001D7939" w:rsidRDefault="00EB04BC" w:rsidP="00B50BCB">
      <w:pPr>
        <w:pStyle w:val="Samplecode04"/>
        <w:rPr>
          <w:color w:val="000000"/>
        </w:rPr>
      </w:pPr>
      <w:r w:rsidRPr="001D7939">
        <w:t>&lt;/</w:t>
      </w:r>
      <w:r w:rsidRPr="00537AE5">
        <w:rPr>
          <w:rStyle w:val="XMLTag"/>
        </w:rPr>
        <w:t>ResourcePool</w:t>
      </w:r>
      <w:r w:rsidRPr="001D7939">
        <w:t>&gt;</w:t>
      </w:r>
    </w:p>
    <w:p w:rsidR="00EB04BC" w:rsidRPr="001D7939" w:rsidRDefault="00EB04BC" w:rsidP="00B50BCB">
      <w:pPr>
        <w:pStyle w:val="Samplecode04"/>
        <w:rPr>
          <w:color w:val="000000"/>
        </w:rPr>
      </w:pPr>
      <w:r w:rsidRPr="001D7939">
        <w:t>&lt;</w:t>
      </w:r>
      <w:r w:rsidRPr="00537AE5">
        <w:rPr>
          <w:rStyle w:val="XMLTag"/>
        </w:rPr>
        <w:t>ResourceLinkPool</w:t>
      </w:r>
      <w:r w:rsidRPr="001D7939">
        <w:t>&gt;</w:t>
      </w:r>
    </w:p>
    <w:p w:rsidR="00EB04BC" w:rsidRDefault="00EB04BC" w:rsidP="00B50BCB">
      <w:pPr>
        <w:pStyle w:val="Samplecode05"/>
      </w:pPr>
      <w:r w:rsidRPr="001D7939">
        <w:t>&lt;</w:t>
      </w:r>
      <w:r w:rsidRPr="00537AE5">
        <w:rPr>
          <w:rStyle w:val="XMLTag"/>
        </w:rPr>
        <w:t>DeliveryIntentLink</w:t>
      </w:r>
      <w:r w:rsidRPr="001D7939">
        <w:rPr>
          <w:color w:val="FF0000"/>
        </w:rPr>
        <w:t xml:space="preserve"> </w:t>
      </w:r>
      <w:r w:rsidRPr="00537AE5">
        <w:rPr>
          <w:rStyle w:val="XMLAttrName"/>
        </w:rPr>
        <w:t>rRef</w:t>
      </w:r>
      <w:r w:rsidRPr="001D7939">
        <w:t>=</w:t>
      </w:r>
      <w:r w:rsidRPr="00537AE5">
        <w:rPr>
          <w:rStyle w:val="XMLAttrValue"/>
        </w:rPr>
        <w:t>"Delivery001"</w:t>
      </w:r>
      <w:r w:rsidRPr="001D7939">
        <w:rPr>
          <w:color w:val="FF0000"/>
        </w:rPr>
        <w:t xml:space="preserve"> </w:t>
      </w:r>
      <w:r w:rsidRPr="00537AE5">
        <w:rPr>
          <w:rStyle w:val="XMLAttrName"/>
        </w:rPr>
        <w:t>Usage</w:t>
      </w:r>
      <w:r w:rsidRPr="001D7939">
        <w:t>=</w:t>
      </w:r>
      <w:r w:rsidR="004E21FB" w:rsidRPr="00537AE5">
        <w:rPr>
          <w:rStyle w:val="XMLAttrValue"/>
        </w:rPr>
        <w:t>"</w:t>
      </w:r>
      <w:r w:rsidR="00516E7A" w:rsidRPr="00537AE5">
        <w:rPr>
          <w:rStyle w:val="XMLAttrValue"/>
        </w:rPr>
        <w:t>Input</w:t>
      </w:r>
      <w:r w:rsidR="004E21FB" w:rsidRPr="00537AE5">
        <w:rPr>
          <w:rStyle w:val="XMLAttrValue"/>
        </w:rPr>
        <w:t>"</w:t>
      </w:r>
      <w:r w:rsidRPr="001D7939">
        <w:t>/&gt;</w:t>
      </w:r>
    </w:p>
    <w:p w:rsidR="007D4283" w:rsidRPr="001D7939" w:rsidRDefault="00DD53DE" w:rsidP="00B50BCB">
      <w:pPr>
        <w:pStyle w:val="Samplecode06"/>
        <w:rPr>
          <w:color w:val="000000"/>
        </w:rPr>
      </w:pPr>
      <w:r w:rsidRPr="001D7939">
        <w:t>&lt;</w:t>
      </w:r>
      <w:r w:rsidR="006A5A3B" w:rsidRPr="00537AE5">
        <w:rPr>
          <w:rStyle w:val="XMLTag"/>
        </w:rPr>
        <w:t>Customer</w:t>
      </w:r>
      <w:r w:rsidR="007D4283" w:rsidRPr="00537AE5">
        <w:rPr>
          <w:rStyle w:val="XMLTag"/>
        </w:rPr>
        <w:t>Link</w:t>
      </w:r>
      <w:r w:rsidR="007D4283" w:rsidRPr="001D7939">
        <w:rPr>
          <w:color w:val="FF0000"/>
        </w:rPr>
        <w:t xml:space="preserve"> </w:t>
      </w:r>
      <w:r w:rsidR="007D4283" w:rsidRPr="00537AE5">
        <w:rPr>
          <w:rStyle w:val="XMLAttrName"/>
        </w:rPr>
        <w:t>rRef</w:t>
      </w:r>
      <w:r w:rsidR="007D4283" w:rsidRPr="001D7939">
        <w:t>=</w:t>
      </w:r>
      <w:r w:rsidR="007D4283" w:rsidRPr="00537AE5">
        <w:rPr>
          <w:rStyle w:val="XMLAttrValue"/>
        </w:rPr>
        <w:t>"</w:t>
      </w:r>
      <w:r w:rsidR="006A5A3B" w:rsidRPr="00537AE5">
        <w:rPr>
          <w:rStyle w:val="XMLAttrValue"/>
        </w:rPr>
        <w:t>Customer01</w:t>
      </w:r>
      <w:r w:rsidR="007D4283" w:rsidRPr="00537AE5">
        <w:rPr>
          <w:rStyle w:val="XMLAttrValue"/>
        </w:rPr>
        <w:t>"</w:t>
      </w:r>
      <w:r w:rsidR="007D4283" w:rsidRPr="001D7939">
        <w:rPr>
          <w:color w:val="FF0000"/>
        </w:rPr>
        <w:t xml:space="preserve"> </w:t>
      </w:r>
      <w:r w:rsidR="007D4283" w:rsidRPr="00537AE5">
        <w:rPr>
          <w:rStyle w:val="XMLAttrName"/>
        </w:rPr>
        <w:t>Usage</w:t>
      </w:r>
      <w:r w:rsidR="007D4283" w:rsidRPr="001D7939">
        <w:t>=</w:t>
      </w:r>
      <w:r w:rsidR="007D4283" w:rsidRPr="00537AE5">
        <w:rPr>
          <w:rStyle w:val="XMLAttrValue"/>
        </w:rPr>
        <w:t>"Input"</w:t>
      </w:r>
      <w:r w:rsidR="007D4283" w:rsidRPr="001D7939">
        <w:t>/&gt;</w:t>
      </w:r>
    </w:p>
    <w:p w:rsidR="00EB04BC" w:rsidRPr="001D7939" w:rsidRDefault="00EB04BC" w:rsidP="00B50BCB">
      <w:pPr>
        <w:pStyle w:val="Samplecode04"/>
        <w:rPr>
          <w:color w:val="000000"/>
        </w:rPr>
      </w:pPr>
      <w:r w:rsidRPr="001D7939">
        <w:t>&lt;/</w:t>
      </w:r>
      <w:r w:rsidRPr="00537AE5">
        <w:rPr>
          <w:rStyle w:val="XMLTag"/>
        </w:rPr>
        <w:t>ResourceLinkPool</w:t>
      </w:r>
      <w:r w:rsidRPr="001D7939">
        <w:t>&gt;</w:t>
      </w:r>
    </w:p>
    <w:p w:rsidR="00EB04BC" w:rsidRPr="001D7939" w:rsidRDefault="00EB04BC" w:rsidP="00B50BCB">
      <w:pPr>
        <w:pStyle w:val="Samplecode04"/>
        <w:rPr>
          <w:color w:val="000000"/>
        </w:rPr>
      </w:pPr>
      <w:r w:rsidRPr="001D7939">
        <w:t>&lt;</w:t>
      </w:r>
      <w:r w:rsidRPr="00537AE5">
        <w:rPr>
          <w:rStyle w:val="XMLTag"/>
        </w:rPr>
        <w:t>JDF</w:t>
      </w:r>
      <w:r w:rsidRPr="001D7939">
        <w:t xml:space="preserve"> </w:t>
      </w:r>
      <w:r w:rsidRPr="00537AE5">
        <w:rPr>
          <w:rStyle w:val="XMLAttrName"/>
        </w:rPr>
        <w:t>DescriptiveName</w:t>
      </w:r>
      <w:r w:rsidRPr="001D7939">
        <w:t>=</w:t>
      </w:r>
      <w:r w:rsidRPr="00537AE5">
        <w:rPr>
          <w:rStyle w:val="XMLAttrValue"/>
        </w:rPr>
        <w:t>"Winter Sales Promo"</w:t>
      </w:r>
      <w:r w:rsidRPr="001D7939">
        <w:t xml:space="preserve"> </w:t>
      </w:r>
      <w:r w:rsidRPr="00537AE5">
        <w:rPr>
          <w:rStyle w:val="XMLAttrName"/>
        </w:rPr>
        <w:t>ID</w:t>
      </w:r>
      <w:r w:rsidRPr="001D7939">
        <w:t>=</w:t>
      </w:r>
      <w:r w:rsidRPr="00537AE5">
        <w:rPr>
          <w:rStyle w:val="XMLAttrValue"/>
        </w:rPr>
        <w:t>"JDF001"</w:t>
      </w:r>
      <w:r w:rsidRPr="001D7939">
        <w:t xml:space="preserve"> </w:t>
      </w:r>
      <w:r w:rsidRPr="00537AE5">
        <w:rPr>
          <w:rStyle w:val="XMLAttrName"/>
        </w:rPr>
        <w:t>JobPartID</w:t>
      </w:r>
      <w:r w:rsidRPr="001D7939">
        <w:t>=</w:t>
      </w:r>
      <w:r w:rsidRPr="00537AE5">
        <w:rPr>
          <w:rStyle w:val="XMLAttrValue"/>
        </w:rPr>
        <w:t>"0901-1243"</w:t>
      </w:r>
      <w:r w:rsidRPr="001D7939">
        <w:t xml:space="preserve"> </w:t>
      </w:r>
      <w:r w:rsidR="004E21FB">
        <w:br/>
      </w:r>
      <w:r w:rsidRPr="00537AE5">
        <w:rPr>
          <w:rStyle w:val="XMLAttrName"/>
        </w:rPr>
        <w:t>Type</w:t>
      </w:r>
      <w:r w:rsidRPr="001D7939">
        <w:t>=</w:t>
      </w:r>
      <w:r w:rsidRPr="00537AE5">
        <w:rPr>
          <w:rStyle w:val="XMLAttrValue"/>
        </w:rPr>
        <w:t>"Product"</w:t>
      </w:r>
      <w:r w:rsidRPr="001D7939">
        <w:t xml:space="preserve"> </w:t>
      </w:r>
      <w:r w:rsidRPr="00537AE5">
        <w:rPr>
          <w:rStyle w:val="XMLAttrName"/>
        </w:rPr>
        <w:t>Status</w:t>
      </w:r>
      <w:r w:rsidRPr="001D7939">
        <w:t>=</w:t>
      </w:r>
      <w:r w:rsidRPr="00537AE5">
        <w:rPr>
          <w:rStyle w:val="XMLAttrValue"/>
        </w:rPr>
        <w:t>"Waiting"</w:t>
      </w:r>
      <w:r w:rsidRPr="001D7939">
        <w:t>&gt;</w:t>
      </w:r>
    </w:p>
    <w:p w:rsidR="00EB04BC" w:rsidRPr="001D7939" w:rsidRDefault="00EB04BC" w:rsidP="00B50BCB">
      <w:pPr>
        <w:pStyle w:val="Samplecode05"/>
        <w:rPr>
          <w:color w:val="000000"/>
        </w:rPr>
      </w:pPr>
      <w:r w:rsidRPr="001D7939">
        <w:t>&lt;</w:t>
      </w:r>
      <w:r w:rsidRPr="00537AE5">
        <w:rPr>
          <w:rStyle w:val="XMLTag"/>
        </w:rPr>
        <w:t>ResourcePool</w:t>
      </w:r>
      <w:r w:rsidRPr="001D7939">
        <w:t>&gt;</w:t>
      </w:r>
    </w:p>
    <w:p w:rsidR="004E21FB" w:rsidRPr="001D7939" w:rsidRDefault="004E21FB" w:rsidP="00B50BCB">
      <w:pPr>
        <w:pStyle w:val="Samplecode06"/>
        <w:rPr>
          <w:color w:val="000000"/>
        </w:rPr>
      </w:pPr>
      <w:r w:rsidRPr="001D7939">
        <w:t>&lt;</w:t>
      </w:r>
      <w:r w:rsidRPr="00537AE5">
        <w:rPr>
          <w:rStyle w:val="XMLTag"/>
        </w:rPr>
        <w:t>CustomerInfo</w:t>
      </w:r>
      <w:r w:rsidRPr="001D7939">
        <w:t xml:space="preserve"> </w:t>
      </w:r>
      <w:r w:rsidRPr="00537AE5">
        <w:rPr>
          <w:rStyle w:val="XMLAttrName"/>
        </w:rPr>
        <w:t>ID</w:t>
      </w:r>
      <w:r w:rsidRPr="001D7939">
        <w:t>=</w:t>
      </w:r>
      <w:r w:rsidRPr="00537AE5">
        <w:rPr>
          <w:rStyle w:val="XMLAttrValue"/>
        </w:rPr>
        <w:t>"Customer0</w:t>
      </w:r>
      <w:r w:rsidR="001F134A" w:rsidRPr="00537AE5">
        <w:rPr>
          <w:rStyle w:val="XMLAttrValue"/>
        </w:rPr>
        <w:t>2</w:t>
      </w:r>
      <w:r w:rsidRPr="00537AE5">
        <w:rPr>
          <w:rStyle w:val="XMLAttrValue"/>
        </w:rPr>
        <w:t>"</w:t>
      </w:r>
      <w:r w:rsidRPr="001D7939">
        <w:t xml:space="preserve"> </w:t>
      </w:r>
      <w:r w:rsidRPr="00537AE5">
        <w:rPr>
          <w:rStyle w:val="XMLAttrName"/>
        </w:rPr>
        <w:t>CustomerJobName</w:t>
      </w:r>
      <w:r w:rsidRPr="001D7939">
        <w:t>=</w:t>
      </w:r>
      <w:r w:rsidRPr="00537AE5">
        <w:rPr>
          <w:rStyle w:val="XMLAttrValue"/>
        </w:rPr>
        <w:t>"0901-1243"</w:t>
      </w:r>
      <w:r w:rsidRPr="001D7939">
        <w:t xml:space="preserve"> </w:t>
      </w:r>
      <w:r w:rsidRPr="00537AE5">
        <w:rPr>
          <w:rStyle w:val="XMLAttrName"/>
        </w:rPr>
        <w:t>CustomerOrderID</w:t>
      </w:r>
      <w:r w:rsidRPr="001D7939">
        <w:t>=</w:t>
      </w:r>
      <w:r w:rsidRPr="00537AE5">
        <w:rPr>
          <w:rStyle w:val="XMLAttrValue"/>
        </w:rPr>
        <w:t>"12345"</w:t>
      </w:r>
      <w:r w:rsidRPr="001D7939">
        <w:t>&gt;</w:t>
      </w:r>
    </w:p>
    <w:p w:rsidR="004E21FB" w:rsidRPr="001D7939" w:rsidRDefault="004E21FB" w:rsidP="00B50BCB">
      <w:pPr>
        <w:pStyle w:val="Samplecode07"/>
        <w:rPr>
          <w:color w:val="000000"/>
        </w:rPr>
      </w:pPr>
      <w:r w:rsidRPr="001D7939">
        <w:t>&lt;</w:t>
      </w:r>
      <w:r w:rsidRPr="00537AE5">
        <w:rPr>
          <w:rStyle w:val="XMLTag"/>
        </w:rPr>
        <w:t>ContactRef</w:t>
      </w:r>
      <w:r w:rsidRPr="001D7939">
        <w:t xml:space="preserve"> </w:t>
      </w:r>
      <w:r w:rsidRPr="00537AE5">
        <w:rPr>
          <w:rStyle w:val="XMLAttrName"/>
        </w:rPr>
        <w:t>rRef</w:t>
      </w:r>
      <w:r w:rsidRPr="001D7939">
        <w:t>=</w:t>
      </w:r>
      <w:r w:rsidRPr="00537AE5">
        <w:rPr>
          <w:rStyle w:val="XMLAttrValue"/>
        </w:rPr>
        <w:t>"Contact02"</w:t>
      </w:r>
      <w:r w:rsidRPr="001D7939">
        <w:t>/&gt;</w:t>
      </w:r>
    </w:p>
    <w:p w:rsidR="00EB04BC" w:rsidRPr="001D7939" w:rsidRDefault="004E21FB" w:rsidP="00B50BCB">
      <w:pPr>
        <w:pStyle w:val="Samplecode06"/>
        <w:rPr>
          <w:color w:val="000000"/>
        </w:rPr>
      </w:pPr>
      <w:r w:rsidRPr="001D7939">
        <w:t>&lt;/</w:t>
      </w:r>
      <w:r w:rsidRPr="00537AE5">
        <w:rPr>
          <w:rStyle w:val="XMLTag"/>
        </w:rPr>
        <w:t>CustomerInfo</w:t>
      </w:r>
      <w:r w:rsidRPr="001D7939">
        <w:t>&gt;</w:t>
      </w:r>
    </w:p>
    <w:p w:rsidR="00EB04BC" w:rsidRPr="001D7939" w:rsidRDefault="00EB04BC" w:rsidP="00B50BCB">
      <w:pPr>
        <w:pStyle w:val="Samplecode05"/>
        <w:rPr>
          <w:color w:val="000000"/>
        </w:rPr>
      </w:pPr>
      <w:r w:rsidRPr="001D7939">
        <w:t>&lt;/</w:t>
      </w:r>
      <w:r w:rsidRPr="00537AE5">
        <w:rPr>
          <w:rStyle w:val="XMLTag"/>
        </w:rPr>
        <w:t>ResourcePool</w:t>
      </w:r>
      <w:r w:rsidRPr="001D7939">
        <w:t>&gt;</w:t>
      </w:r>
    </w:p>
    <w:p w:rsidR="00EB04BC" w:rsidRPr="001D7939" w:rsidRDefault="00EB04BC" w:rsidP="00B50BCB">
      <w:pPr>
        <w:pStyle w:val="Samplecode05"/>
        <w:rPr>
          <w:color w:val="000000"/>
        </w:rPr>
      </w:pPr>
      <w:r w:rsidRPr="001D7939">
        <w:t>&lt;</w:t>
      </w:r>
      <w:r w:rsidRPr="00537AE5">
        <w:rPr>
          <w:rStyle w:val="XMLTag"/>
        </w:rPr>
        <w:t>ResourceLinkPool</w:t>
      </w:r>
      <w:r w:rsidRPr="001D7939">
        <w:t>&gt;</w:t>
      </w:r>
    </w:p>
    <w:p w:rsidR="00EB04BC" w:rsidRPr="001D7939" w:rsidRDefault="001F134A" w:rsidP="00B50BCB">
      <w:pPr>
        <w:pStyle w:val="Samplecode06"/>
        <w:rPr>
          <w:color w:val="000000"/>
        </w:rPr>
      </w:pPr>
      <w:r w:rsidRPr="001D7939">
        <w:t>&lt;</w:t>
      </w:r>
      <w:r w:rsidRPr="00537AE5">
        <w:rPr>
          <w:rStyle w:val="XMLTag"/>
        </w:rPr>
        <w:t>CustomerInfoLink</w:t>
      </w:r>
      <w:r w:rsidRPr="001D7939">
        <w:t xml:space="preserve"> </w:t>
      </w:r>
      <w:r w:rsidRPr="00537AE5">
        <w:rPr>
          <w:rStyle w:val="XMLAttrName"/>
        </w:rPr>
        <w:t>rRef</w:t>
      </w:r>
      <w:r w:rsidRPr="001D7939">
        <w:t>=</w:t>
      </w:r>
      <w:r w:rsidRPr="00537AE5">
        <w:rPr>
          <w:rStyle w:val="XMLAttrValue"/>
        </w:rPr>
        <w:t>"Customer02"</w:t>
      </w:r>
      <w:r w:rsidRPr="001D7939">
        <w:t xml:space="preserve"> </w:t>
      </w:r>
      <w:r w:rsidRPr="00537AE5">
        <w:rPr>
          <w:rStyle w:val="XMLAttrName"/>
        </w:rPr>
        <w:t>Usage</w:t>
      </w:r>
      <w:r w:rsidRPr="001D7939">
        <w:t>=</w:t>
      </w:r>
      <w:r w:rsidRPr="00537AE5">
        <w:rPr>
          <w:rStyle w:val="XMLAttrValue"/>
        </w:rPr>
        <w:t>"Input"</w:t>
      </w:r>
      <w:r w:rsidRPr="001D7939">
        <w:t>/&gt;</w:t>
      </w:r>
    </w:p>
    <w:p w:rsidR="00EB04BC" w:rsidRPr="00B50BCB" w:rsidRDefault="00EB04BC" w:rsidP="00B50BCB">
      <w:pPr>
        <w:pStyle w:val="Samplecode05"/>
        <w:rPr>
          <w:szCs w:val="17"/>
        </w:rPr>
      </w:pPr>
      <w:r w:rsidRPr="001D7939">
        <w:t>&lt;/</w:t>
      </w:r>
      <w:r w:rsidRPr="00537AE5">
        <w:rPr>
          <w:rStyle w:val="XMLTag"/>
        </w:rPr>
        <w:t>ResourceLinkPool</w:t>
      </w:r>
      <w:r w:rsidRPr="001D7939">
        <w:t>&gt;</w:t>
      </w:r>
    </w:p>
    <w:p w:rsidR="00EB04BC" w:rsidRPr="001D7939" w:rsidRDefault="00EB04BC" w:rsidP="00B50BCB">
      <w:pPr>
        <w:pStyle w:val="Samplecode05"/>
        <w:rPr>
          <w:color w:val="000000"/>
        </w:rPr>
      </w:pPr>
      <w:r w:rsidRPr="001D7939">
        <w:t>&lt;</w:t>
      </w:r>
      <w:r w:rsidRPr="00537AE5">
        <w:rPr>
          <w:rStyle w:val="XMLTag"/>
        </w:rPr>
        <w:t>JDF</w:t>
      </w:r>
      <w:r w:rsidRPr="001D7939">
        <w:t>&gt;</w:t>
      </w:r>
    </w:p>
    <w:p w:rsidR="00EB04BC" w:rsidRPr="008E14D7" w:rsidRDefault="00EB04BC" w:rsidP="00B50BCB">
      <w:pPr>
        <w:pStyle w:val="Samplecode06"/>
        <w:rPr>
          <w:rStyle w:val="XMLComment"/>
        </w:rPr>
      </w:pPr>
      <w:r w:rsidRPr="008E14D7">
        <w:rPr>
          <w:rStyle w:val="XMLComment"/>
        </w:rPr>
        <w:t>&lt;!--Sub-JDF-node only added as placeholder--&gt;</w:t>
      </w:r>
    </w:p>
    <w:p w:rsidR="00EB04BC" w:rsidRPr="001D7939" w:rsidRDefault="00EB04BC" w:rsidP="00B50BCB">
      <w:pPr>
        <w:pStyle w:val="Samplecode05"/>
        <w:rPr>
          <w:color w:val="000000"/>
        </w:rPr>
      </w:pPr>
      <w:r w:rsidRPr="001D7939">
        <w:t>&lt;/</w:t>
      </w:r>
      <w:r w:rsidRPr="00537AE5">
        <w:rPr>
          <w:rStyle w:val="XMLTag"/>
        </w:rPr>
        <w:t>JDF</w:t>
      </w:r>
      <w:r w:rsidRPr="001D7939">
        <w:t>&gt;</w:t>
      </w:r>
    </w:p>
    <w:p w:rsidR="00EB04BC" w:rsidRPr="001D7939" w:rsidRDefault="00EB04BC" w:rsidP="00B50BCB">
      <w:pPr>
        <w:pStyle w:val="Samplecode04"/>
        <w:rPr>
          <w:color w:val="000000"/>
        </w:rPr>
      </w:pPr>
      <w:r w:rsidRPr="001D7939">
        <w:t>&lt;/</w:t>
      </w:r>
      <w:r w:rsidRPr="00537AE5">
        <w:rPr>
          <w:rStyle w:val="XMLTag"/>
        </w:rPr>
        <w:t>JDF</w:t>
      </w:r>
      <w:r w:rsidRPr="001D7939">
        <w:t>&gt;</w:t>
      </w:r>
    </w:p>
    <w:p w:rsidR="00EB04BC" w:rsidRPr="001D7939" w:rsidRDefault="00EB04BC" w:rsidP="00B50BCB">
      <w:pPr>
        <w:pStyle w:val="Samplecode04"/>
        <w:rPr>
          <w:color w:val="000000"/>
        </w:rPr>
      </w:pPr>
      <w:r w:rsidRPr="001D7939">
        <w:lastRenderedPageBreak/>
        <w:t>&lt;</w:t>
      </w:r>
      <w:r w:rsidRPr="00537AE5">
        <w:rPr>
          <w:rStyle w:val="XMLTag"/>
        </w:rPr>
        <w:t>JDF</w:t>
      </w:r>
      <w:r w:rsidRPr="001D7939">
        <w:t xml:space="preserve"> </w:t>
      </w:r>
      <w:r w:rsidRPr="00537AE5">
        <w:rPr>
          <w:rStyle w:val="XMLAttrName"/>
        </w:rPr>
        <w:t>DescriptiveName</w:t>
      </w:r>
      <w:r w:rsidRPr="001D7939">
        <w:t>=</w:t>
      </w:r>
      <w:r w:rsidRPr="00537AE5">
        <w:rPr>
          <w:rStyle w:val="XMLAttrValue"/>
        </w:rPr>
        <w:t>" New Years Clearance sale"</w:t>
      </w:r>
      <w:r w:rsidRPr="001D7939">
        <w:t xml:space="preserve"> </w:t>
      </w:r>
      <w:r w:rsidRPr="00537AE5">
        <w:rPr>
          <w:rStyle w:val="XMLAttrName"/>
        </w:rPr>
        <w:t>ID</w:t>
      </w:r>
      <w:r w:rsidRPr="001D7939">
        <w:t>=</w:t>
      </w:r>
      <w:r w:rsidRPr="00537AE5">
        <w:rPr>
          <w:rStyle w:val="XMLAttrValue"/>
        </w:rPr>
        <w:t>"JDF002"</w:t>
      </w:r>
      <w:r w:rsidRPr="001D7939">
        <w:t xml:space="preserve"> </w:t>
      </w:r>
      <w:r w:rsidRPr="00537AE5">
        <w:rPr>
          <w:rStyle w:val="XMLAttrName"/>
        </w:rPr>
        <w:t>JobPartID</w:t>
      </w:r>
      <w:r w:rsidRPr="001D7939">
        <w:t>=</w:t>
      </w:r>
      <w:r w:rsidRPr="00537AE5">
        <w:rPr>
          <w:rStyle w:val="XMLAttrValue"/>
        </w:rPr>
        <w:t>"0901-1266"</w:t>
      </w:r>
      <w:r w:rsidRPr="001D7939">
        <w:t xml:space="preserve"> </w:t>
      </w:r>
      <w:r w:rsidRPr="00537AE5">
        <w:rPr>
          <w:rStyle w:val="XMLAttrName"/>
        </w:rPr>
        <w:t>Type</w:t>
      </w:r>
      <w:r w:rsidRPr="001D7939">
        <w:t>=</w:t>
      </w:r>
      <w:r w:rsidRPr="00537AE5">
        <w:rPr>
          <w:rStyle w:val="XMLAttrValue"/>
        </w:rPr>
        <w:t>"Product"</w:t>
      </w:r>
      <w:r w:rsidRPr="001D7939">
        <w:t xml:space="preserve"> </w:t>
      </w:r>
      <w:r w:rsidRPr="00537AE5">
        <w:rPr>
          <w:rStyle w:val="XMLAttrName"/>
        </w:rPr>
        <w:t>Status</w:t>
      </w:r>
      <w:r w:rsidRPr="001D7939">
        <w:t>=</w:t>
      </w:r>
      <w:r w:rsidRPr="00537AE5">
        <w:rPr>
          <w:rStyle w:val="XMLAttrValue"/>
        </w:rPr>
        <w:t>"Waiting"</w:t>
      </w:r>
      <w:r w:rsidRPr="001D7939">
        <w:t>&gt;</w:t>
      </w:r>
    </w:p>
    <w:p w:rsidR="00EB04BC" w:rsidRPr="001D7939" w:rsidRDefault="00EB04BC" w:rsidP="00B50BCB">
      <w:pPr>
        <w:pStyle w:val="Samplecode05"/>
        <w:rPr>
          <w:color w:val="000000"/>
        </w:rPr>
      </w:pPr>
      <w:r w:rsidRPr="001D7939">
        <w:t>&lt;</w:t>
      </w:r>
      <w:r w:rsidRPr="00537AE5">
        <w:rPr>
          <w:rStyle w:val="XMLTag"/>
        </w:rPr>
        <w:t>ResourcePool</w:t>
      </w:r>
      <w:r w:rsidRPr="001D7939">
        <w:t>&gt;</w:t>
      </w:r>
    </w:p>
    <w:p w:rsidR="001F134A" w:rsidRPr="001D7939" w:rsidRDefault="001F134A" w:rsidP="00537AE5">
      <w:pPr>
        <w:pStyle w:val="Samplecode06"/>
        <w:rPr>
          <w:color w:val="000000"/>
        </w:rPr>
      </w:pPr>
      <w:r w:rsidRPr="001D7939">
        <w:t>&lt;</w:t>
      </w:r>
      <w:r w:rsidRPr="00537AE5">
        <w:rPr>
          <w:rStyle w:val="XMLTag"/>
        </w:rPr>
        <w:t>CustomerInfo</w:t>
      </w:r>
      <w:r w:rsidRPr="001D7939">
        <w:t xml:space="preserve"> </w:t>
      </w:r>
      <w:r w:rsidRPr="00537AE5">
        <w:rPr>
          <w:rStyle w:val="XMLAttrName"/>
        </w:rPr>
        <w:t>ID</w:t>
      </w:r>
      <w:r w:rsidRPr="001D7939">
        <w:t>=</w:t>
      </w:r>
      <w:r w:rsidRPr="00537AE5">
        <w:rPr>
          <w:rStyle w:val="XMLAttrValue"/>
        </w:rPr>
        <w:t>"Customer03"</w:t>
      </w:r>
      <w:r w:rsidRPr="001D7939">
        <w:t xml:space="preserve"> </w:t>
      </w:r>
      <w:r w:rsidRPr="00537AE5">
        <w:rPr>
          <w:rStyle w:val="XMLAttrName"/>
        </w:rPr>
        <w:t>CustomerJobName</w:t>
      </w:r>
      <w:r w:rsidRPr="001D7939">
        <w:t>=</w:t>
      </w:r>
      <w:r w:rsidRPr="00537AE5">
        <w:rPr>
          <w:rStyle w:val="XMLAttrValue"/>
        </w:rPr>
        <w:t>"0901-1266"</w:t>
      </w:r>
      <w:r w:rsidRPr="001D7939">
        <w:t xml:space="preserve"> </w:t>
      </w:r>
      <w:r w:rsidRPr="00537AE5">
        <w:rPr>
          <w:rStyle w:val="XMLAttrName"/>
        </w:rPr>
        <w:t>CustomerOrderID</w:t>
      </w:r>
      <w:r w:rsidRPr="001D7939">
        <w:t>=</w:t>
      </w:r>
      <w:r w:rsidRPr="00537AE5">
        <w:rPr>
          <w:rStyle w:val="XMLAttrValue"/>
        </w:rPr>
        <w:t>"6789"</w:t>
      </w:r>
      <w:r w:rsidRPr="001D7939">
        <w:t>&gt;</w:t>
      </w:r>
    </w:p>
    <w:p w:rsidR="001F134A" w:rsidRPr="001D7939" w:rsidRDefault="001F134A" w:rsidP="00537AE5">
      <w:pPr>
        <w:pStyle w:val="Samplecode07"/>
        <w:rPr>
          <w:color w:val="000000"/>
        </w:rPr>
      </w:pPr>
      <w:r w:rsidRPr="001D7939">
        <w:t>&lt;</w:t>
      </w:r>
      <w:r w:rsidRPr="00537AE5">
        <w:rPr>
          <w:rStyle w:val="XMLTag"/>
        </w:rPr>
        <w:t>ContactRef</w:t>
      </w:r>
      <w:r w:rsidRPr="001D7939">
        <w:t xml:space="preserve"> </w:t>
      </w:r>
      <w:r w:rsidRPr="00537AE5">
        <w:rPr>
          <w:rStyle w:val="XMLAttrName"/>
        </w:rPr>
        <w:t>rRef</w:t>
      </w:r>
      <w:r w:rsidRPr="001D7939">
        <w:t>=</w:t>
      </w:r>
      <w:r w:rsidRPr="00537AE5">
        <w:rPr>
          <w:rStyle w:val="XMLAttrValue"/>
        </w:rPr>
        <w:t>"Contact03"</w:t>
      </w:r>
      <w:r w:rsidRPr="001D7939">
        <w:t>/&gt;</w:t>
      </w:r>
    </w:p>
    <w:p w:rsidR="00EB04BC" w:rsidRPr="001D7939" w:rsidRDefault="001F134A" w:rsidP="00537AE5">
      <w:pPr>
        <w:pStyle w:val="Samplecode06"/>
        <w:rPr>
          <w:color w:val="000000"/>
        </w:rPr>
      </w:pPr>
      <w:r w:rsidRPr="001D7939">
        <w:t>&lt;/</w:t>
      </w:r>
      <w:r w:rsidRPr="00537AE5">
        <w:rPr>
          <w:rStyle w:val="XMLTag"/>
        </w:rPr>
        <w:t>CustomerInfo</w:t>
      </w:r>
      <w:r w:rsidRPr="001D7939">
        <w:t>&gt;</w:t>
      </w:r>
    </w:p>
    <w:p w:rsidR="00EB04BC" w:rsidRPr="001D7939" w:rsidRDefault="00EB04BC" w:rsidP="00537AE5">
      <w:pPr>
        <w:pStyle w:val="Samplecode05"/>
        <w:rPr>
          <w:color w:val="000000"/>
        </w:rPr>
      </w:pPr>
      <w:r w:rsidRPr="001D7939">
        <w:t>&lt;/</w:t>
      </w:r>
      <w:r w:rsidRPr="00537AE5">
        <w:rPr>
          <w:rStyle w:val="XMLTag"/>
        </w:rPr>
        <w:t>ResourcePool</w:t>
      </w:r>
      <w:r w:rsidRPr="001D7939">
        <w:t>&gt;</w:t>
      </w:r>
    </w:p>
    <w:p w:rsidR="00EB04BC" w:rsidRPr="001D7939" w:rsidRDefault="00EB04BC" w:rsidP="00537AE5">
      <w:pPr>
        <w:pStyle w:val="Samplecode05"/>
        <w:rPr>
          <w:color w:val="000000"/>
        </w:rPr>
      </w:pPr>
      <w:r w:rsidRPr="001D7939">
        <w:t>&lt;</w:t>
      </w:r>
      <w:r w:rsidRPr="00537AE5">
        <w:rPr>
          <w:rStyle w:val="XMLTag"/>
        </w:rPr>
        <w:t>ResourceLinkPool</w:t>
      </w:r>
      <w:r w:rsidRPr="001D7939">
        <w:t>&gt;</w:t>
      </w:r>
    </w:p>
    <w:p w:rsidR="00EB04BC" w:rsidRPr="001D7939" w:rsidRDefault="001F134A" w:rsidP="00537AE5">
      <w:pPr>
        <w:pStyle w:val="Samplecode06"/>
        <w:rPr>
          <w:color w:val="000000"/>
        </w:rPr>
      </w:pPr>
      <w:r w:rsidRPr="001D7939">
        <w:t>&lt;</w:t>
      </w:r>
      <w:r w:rsidRPr="00537AE5">
        <w:rPr>
          <w:rStyle w:val="XMLTag"/>
        </w:rPr>
        <w:t>CustomerInfoLink</w:t>
      </w:r>
      <w:r w:rsidRPr="001D7939">
        <w:t xml:space="preserve"> </w:t>
      </w:r>
      <w:r w:rsidRPr="00537AE5">
        <w:rPr>
          <w:rStyle w:val="XMLAttrName"/>
        </w:rPr>
        <w:t>rRef</w:t>
      </w:r>
      <w:r w:rsidRPr="001D7939">
        <w:t>=</w:t>
      </w:r>
      <w:r w:rsidRPr="00537AE5">
        <w:rPr>
          <w:rStyle w:val="XMLAttrValue"/>
        </w:rPr>
        <w:t>"Customer03"</w:t>
      </w:r>
      <w:r w:rsidRPr="001D7939">
        <w:t xml:space="preserve"> </w:t>
      </w:r>
      <w:r w:rsidRPr="00537AE5">
        <w:rPr>
          <w:rStyle w:val="XMLAttrName"/>
        </w:rPr>
        <w:t>Usage</w:t>
      </w:r>
      <w:r w:rsidRPr="001D7939">
        <w:t>=</w:t>
      </w:r>
      <w:r w:rsidRPr="00537AE5">
        <w:rPr>
          <w:rStyle w:val="XMLAttrValue"/>
        </w:rPr>
        <w:t>"Input"</w:t>
      </w:r>
      <w:r w:rsidRPr="001D7939">
        <w:t>/&gt;</w:t>
      </w:r>
    </w:p>
    <w:p w:rsidR="00EB04BC" w:rsidRPr="001D7939" w:rsidRDefault="00EB04BC" w:rsidP="00537AE5">
      <w:pPr>
        <w:pStyle w:val="Samplecode05"/>
        <w:rPr>
          <w:color w:val="000000"/>
        </w:rPr>
      </w:pPr>
      <w:r w:rsidRPr="001D7939">
        <w:t>&lt;/</w:t>
      </w:r>
      <w:r w:rsidRPr="00537AE5">
        <w:rPr>
          <w:rStyle w:val="XMLTag"/>
        </w:rPr>
        <w:t>ResourceLinkPool</w:t>
      </w:r>
      <w:r w:rsidRPr="001D7939">
        <w:t>&gt;</w:t>
      </w:r>
    </w:p>
    <w:p w:rsidR="00EB04BC" w:rsidRPr="001D7939" w:rsidRDefault="00EB04BC" w:rsidP="00537AE5">
      <w:pPr>
        <w:pStyle w:val="Samplecode05"/>
        <w:rPr>
          <w:color w:val="000000"/>
        </w:rPr>
      </w:pPr>
      <w:r w:rsidRPr="001D7939">
        <w:t>&lt;</w:t>
      </w:r>
      <w:r w:rsidRPr="00537AE5">
        <w:rPr>
          <w:rStyle w:val="XMLTag"/>
        </w:rPr>
        <w:t>JDF</w:t>
      </w:r>
      <w:r w:rsidRPr="001D7939">
        <w:t>&gt;</w:t>
      </w:r>
    </w:p>
    <w:p w:rsidR="00EB04BC" w:rsidRPr="008E14D7" w:rsidRDefault="00EB04BC" w:rsidP="00537AE5">
      <w:pPr>
        <w:pStyle w:val="Samplecode06"/>
        <w:rPr>
          <w:rStyle w:val="XMLComment"/>
        </w:rPr>
      </w:pPr>
      <w:r w:rsidRPr="008E14D7">
        <w:rPr>
          <w:rStyle w:val="XMLComment"/>
        </w:rPr>
        <w:t>&lt;!--Sub-JDF-node only added as placeholder--&gt;</w:t>
      </w:r>
    </w:p>
    <w:p w:rsidR="00EB04BC" w:rsidRPr="001D7939" w:rsidRDefault="00EB04BC" w:rsidP="00537AE5">
      <w:pPr>
        <w:pStyle w:val="Samplecode05"/>
        <w:rPr>
          <w:color w:val="000000"/>
        </w:rPr>
      </w:pPr>
      <w:r w:rsidRPr="001D7939">
        <w:t>&lt;/</w:t>
      </w:r>
      <w:r w:rsidRPr="00537AE5">
        <w:rPr>
          <w:rStyle w:val="XMLTag"/>
        </w:rPr>
        <w:t>JDF</w:t>
      </w:r>
      <w:r w:rsidRPr="001D7939">
        <w:t>&gt;</w:t>
      </w:r>
    </w:p>
    <w:p w:rsidR="00EB04BC" w:rsidRPr="001D7939" w:rsidRDefault="00EB04BC" w:rsidP="00B50BCB">
      <w:pPr>
        <w:pStyle w:val="Samplecode04"/>
        <w:rPr>
          <w:color w:val="000000"/>
        </w:rPr>
      </w:pPr>
      <w:r w:rsidRPr="001D7939">
        <w:t>&lt;/</w:t>
      </w:r>
      <w:r w:rsidRPr="00537AE5">
        <w:rPr>
          <w:rStyle w:val="XMLTag"/>
        </w:rPr>
        <w:t>JDF</w:t>
      </w:r>
      <w:r w:rsidRPr="001D7939">
        <w:t>&gt;</w:t>
      </w:r>
    </w:p>
    <w:p w:rsidR="00EB04BC" w:rsidRDefault="00EB04BC" w:rsidP="00537AE5">
      <w:pPr>
        <w:pStyle w:val="Samplecode03"/>
      </w:pPr>
      <w:r w:rsidRPr="001D7939">
        <w:t>&lt;/</w:t>
      </w:r>
      <w:r w:rsidRPr="00537AE5">
        <w:rPr>
          <w:rStyle w:val="XMLTag"/>
        </w:rPr>
        <w:t>jdf</w:t>
      </w:r>
      <w:proofErr w:type="gramStart"/>
      <w:r w:rsidRPr="00537AE5">
        <w:rPr>
          <w:rStyle w:val="XMLTag"/>
        </w:rPr>
        <w:t>:JDF</w:t>
      </w:r>
      <w:proofErr w:type="gramEnd"/>
      <w:r w:rsidRPr="001D7939">
        <w:t>&gt;</w:t>
      </w:r>
    </w:p>
    <w:p w:rsidR="00890A97" w:rsidRPr="001D7939" w:rsidRDefault="00890A97" w:rsidP="00B50BCB">
      <w:pPr>
        <w:pStyle w:val="Samplecode03"/>
        <w:rPr>
          <w:color w:val="000000"/>
        </w:rPr>
      </w:pPr>
      <w:r w:rsidRPr="001D7939">
        <w:t>&lt;</w:t>
      </w:r>
      <w:r w:rsidRPr="00537AE5">
        <w:rPr>
          <w:rStyle w:val="XMLTag"/>
        </w:rPr>
        <w:t>Pricing</w:t>
      </w:r>
      <w:r w:rsidRPr="001D7939">
        <w:rPr>
          <w:color w:val="FF0000"/>
        </w:rPr>
        <w:t xml:space="preserve"> </w:t>
      </w:r>
      <w:r w:rsidRPr="001D7939">
        <w:t>&gt;</w:t>
      </w:r>
    </w:p>
    <w:p w:rsidR="00890A97" w:rsidRPr="001D7939" w:rsidRDefault="00890A97" w:rsidP="00B50BCB">
      <w:pPr>
        <w:pStyle w:val="Samplecode04"/>
        <w:rPr>
          <w:color w:val="000000"/>
        </w:rPr>
      </w:pPr>
      <w:r w:rsidRPr="001D7939">
        <w:t>&lt;</w:t>
      </w:r>
      <w:r w:rsidRPr="00537AE5">
        <w:rPr>
          <w:rStyle w:val="XMLTag"/>
        </w:rPr>
        <w:t>Pric</w:t>
      </w:r>
      <w:r w:rsidR="00DD53DE" w:rsidRPr="00537AE5">
        <w:rPr>
          <w:rStyle w:val="XMLTag"/>
        </w:rPr>
        <w:t>e</w:t>
      </w:r>
      <w:r w:rsidRPr="001D7939">
        <w:t xml:space="preserve"> </w:t>
      </w:r>
      <w:r w:rsidR="00DD53DE" w:rsidRPr="00537AE5">
        <w:rPr>
          <w:rStyle w:val="XMLAttrName"/>
        </w:rPr>
        <w:t>LineID</w:t>
      </w:r>
      <w:r w:rsidR="00DD53DE" w:rsidRPr="001D7939">
        <w:t>=</w:t>
      </w:r>
      <w:r w:rsidR="00DD53DE" w:rsidRPr="00537AE5">
        <w:rPr>
          <w:rStyle w:val="XMLAttrValue"/>
        </w:rPr>
        <w:t>"DI1_1"</w:t>
      </w:r>
      <w:r w:rsidR="00DD53DE" w:rsidRPr="001D7939">
        <w:t xml:space="preserve"> </w:t>
      </w:r>
      <w:r w:rsidR="00DD53DE" w:rsidRPr="00537AE5">
        <w:rPr>
          <w:rStyle w:val="XMLAttrName"/>
        </w:rPr>
        <w:t>DescriptiveName</w:t>
      </w:r>
      <w:r w:rsidRPr="001D7939">
        <w:t>="</w:t>
      </w:r>
      <w:r w:rsidRPr="008B69E9">
        <w:rPr>
          <w:rStyle w:val="XMLAttrValue"/>
        </w:rPr>
        <w:t>Total"</w:t>
      </w:r>
      <w:r w:rsidRPr="001D7939">
        <w:t xml:space="preserve"> </w:t>
      </w:r>
      <w:r w:rsidRPr="008B69E9">
        <w:rPr>
          <w:rStyle w:val="XMLAttrName"/>
        </w:rPr>
        <w:t>Price</w:t>
      </w:r>
      <w:r w:rsidRPr="001D7939">
        <w:t>=</w:t>
      </w:r>
      <w:r w:rsidRPr="008B69E9">
        <w:rPr>
          <w:rStyle w:val="XMLAttrValue"/>
        </w:rPr>
        <w:t>"871.10"</w:t>
      </w:r>
      <w:r w:rsidRPr="001D7939">
        <w:t>/&gt;</w:t>
      </w:r>
    </w:p>
    <w:p w:rsidR="00890A97" w:rsidRPr="008B69E9" w:rsidRDefault="00890A97" w:rsidP="00B50BCB">
      <w:pPr>
        <w:pStyle w:val="Samplecode04"/>
        <w:rPr>
          <w:rStyle w:val="XMLAttrValue"/>
        </w:rPr>
      </w:pPr>
      <w:r w:rsidRPr="001D7939">
        <w:t>&lt;</w:t>
      </w:r>
      <w:r w:rsidRPr="00537AE5">
        <w:rPr>
          <w:rStyle w:val="XMLTag"/>
        </w:rPr>
        <w:t>Pric</w:t>
      </w:r>
      <w:r w:rsidR="00DD53DE" w:rsidRPr="00537AE5">
        <w:rPr>
          <w:rStyle w:val="XMLTag"/>
        </w:rPr>
        <w:t>e</w:t>
      </w:r>
      <w:r w:rsidRPr="001D7939">
        <w:t xml:space="preserve"> </w:t>
      </w:r>
      <w:r w:rsidR="00DD53DE" w:rsidRPr="00537AE5">
        <w:rPr>
          <w:rStyle w:val="XMLAttrName"/>
        </w:rPr>
        <w:t>LineID</w:t>
      </w:r>
      <w:r w:rsidR="00DD53DE" w:rsidRPr="001D7939">
        <w:t>=</w:t>
      </w:r>
      <w:r w:rsidR="00DD53DE" w:rsidRPr="00537AE5">
        <w:rPr>
          <w:rStyle w:val="XMLAttrValue"/>
        </w:rPr>
        <w:t>"DI1_</w:t>
      </w:r>
      <w:r w:rsidR="00A50382" w:rsidRPr="00537AE5">
        <w:rPr>
          <w:rStyle w:val="XMLAttrValue"/>
        </w:rPr>
        <w:t>2</w:t>
      </w:r>
      <w:r w:rsidR="00DD53DE" w:rsidRPr="00537AE5">
        <w:rPr>
          <w:rStyle w:val="XMLAttrValue"/>
        </w:rPr>
        <w:t>"</w:t>
      </w:r>
      <w:r w:rsidR="00DD53DE" w:rsidRPr="001D7939">
        <w:t xml:space="preserve"> </w:t>
      </w:r>
      <w:r w:rsidR="00DD53DE" w:rsidRPr="00537AE5">
        <w:rPr>
          <w:rStyle w:val="XMLAttrName"/>
        </w:rPr>
        <w:t>DescriptiveName</w:t>
      </w:r>
      <w:r w:rsidRPr="001D7939">
        <w:t>=</w:t>
      </w:r>
      <w:r w:rsidRPr="008B69E9">
        <w:rPr>
          <w:rStyle w:val="XMLAttrValue"/>
        </w:rPr>
        <w:t xml:space="preserve">"Shipping and Handling" </w:t>
      </w:r>
      <w:r w:rsidRPr="008E14D7">
        <w:rPr>
          <w:rStyle w:val="XMLAttrName"/>
        </w:rPr>
        <w:t>Price</w:t>
      </w:r>
      <w:r w:rsidRPr="008E14D7">
        <w:t>=</w:t>
      </w:r>
      <w:r w:rsidRPr="00537AE5">
        <w:rPr>
          <w:rStyle w:val="XMLAttrValue"/>
        </w:rPr>
        <w:t>"12.00</w:t>
      </w:r>
      <w:r w:rsidRPr="008B69E9">
        <w:rPr>
          <w:rStyle w:val="XMLAttrValue"/>
        </w:rPr>
        <w:t>"/&gt;</w:t>
      </w:r>
    </w:p>
    <w:p w:rsidR="00890A97" w:rsidRPr="001D7939" w:rsidRDefault="00890A97" w:rsidP="00B50BCB">
      <w:pPr>
        <w:pStyle w:val="Samplecode04"/>
        <w:rPr>
          <w:color w:val="000000"/>
        </w:rPr>
      </w:pPr>
      <w:r w:rsidRPr="001D7939">
        <w:t>&lt;</w:t>
      </w:r>
      <w:r w:rsidR="00DD53DE" w:rsidRPr="00537AE5">
        <w:rPr>
          <w:rStyle w:val="XMLTag"/>
        </w:rPr>
        <w:t>Price</w:t>
      </w:r>
      <w:r w:rsidR="00DD53DE" w:rsidRPr="001D7939">
        <w:t xml:space="preserve"> </w:t>
      </w:r>
      <w:r w:rsidR="00DD53DE" w:rsidRPr="00537AE5">
        <w:rPr>
          <w:rStyle w:val="XMLAttrName"/>
        </w:rPr>
        <w:t>LineID</w:t>
      </w:r>
      <w:r w:rsidR="00DD53DE" w:rsidRPr="001D7939">
        <w:t>="</w:t>
      </w:r>
      <w:r w:rsidR="00DD53DE" w:rsidRPr="00537AE5">
        <w:rPr>
          <w:rStyle w:val="XMLAttrValue"/>
        </w:rPr>
        <w:t>DI1_</w:t>
      </w:r>
      <w:r w:rsidR="00A50382" w:rsidRPr="00537AE5">
        <w:rPr>
          <w:rStyle w:val="XMLAttrValue"/>
        </w:rPr>
        <w:t>3</w:t>
      </w:r>
      <w:r w:rsidR="00DD53DE" w:rsidRPr="00537AE5">
        <w:rPr>
          <w:rStyle w:val="XMLAttrValue"/>
        </w:rPr>
        <w:t>"</w:t>
      </w:r>
      <w:r w:rsidR="00DD53DE" w:rsidRPr="001D7939">
        <w:t xml:space="preserve"> </w:t>
      </w:r>
      <w:r w:rsidR="00DD53DE" w:rsidRPr="00537AE5">
        <w:rPr>
          <w:rStyle w:val="XMLAttrName"/>
        </w:rPr>
        <w:t>DescriptiveName</w:t>
      </w:r>
      <w:r w:rsidRPr="001D7939">
        <w:t>=</w:t>
      </w:r>
      <w:r w:rsidRPr="008B69E9">
        <w:rPr>
          <w:rStyle w:val="XMLAttrValue"/>
        </w:rPr>
        <w:t>"Tax"</w:t>
      </w:r>
      <w:r w:rsidRPr="001D7939">
        <w:t xml:space="preserve"> /&gt;</w:t>
      </w:r>
    </w:p>
    <w:p w:rsidR="00890A97" w:rsidRPr="001D7939" w:rsidRDefault="00890A97" w:rsidP="00B50BCB">
      <w:pPr>
        <w:pStyle w:val="Samplecode04"/>
        <w:rPr>
          <w:color w:val="000000"/>
        </w:rPr>
      </w:pPr>
      <w:r w:rsidRPr="001D7939">
        <w:t>&lt;</w:t>
      </w:r>
      <w:r w:rsidR="00DD53DE" w:rsidRPr="00537AE5">
        <w:rPr>
          <w:rStyle w:val="XMLTag"/>
        </w:rPr>
        <w:t>Price</w:t>
      </w:r>
      <w:r w:rsidR="00DD53DE" w:rsidRPr="001D7939">
        <w:t xml:space="preserve"> </w:t>
      </w:r>
      <w:r w:rsidR="00DD53DE" w:rsidRPr="00537AE5">
        <w:rPr>
          <w:rStyle w:val="XMLAttrName"/>
        </w:rPr>
        <w:t>LineID</w:t>
      </w:r>
      <w:r w:rsidR="00DD53DE" w:rsidRPr="001D7939">
        <w:t>=</w:t>
      </w:r>
      <w:r w:rsidR="00DD53DE" w:rsidRPr="00537AE5">
        <w:rPr>
          <w:rStyle w:val="XMLAttrValue"/>
        </w:rPr>
        <w:t>"DI1_</w:t>
      </w:r>
      <w:r w:rsidR="00A50382" w:rsidRPr="00537AE5">
        <w:rPr>
          <w:rStyle w:val="XMLAttrValue"/>
        </w:rPr>
        <w:t>4</w:t>
      </w:r>
      <w:r w:rsidR="00DD53DE" w:rsidRPr="00537AE5">
        <w:rPr>
          <w:rStyle w:val="XMLAttrValue"/>
        </w:rPr>
        <w:t>"</w:t>
      </w:r>
      <w:r w:rsidR="00DD53DE" w:rsidRPr="001D7939">
        <w:t xml:space="preserve"> </w:t>
      </w:r>
      <w:r w:rsidR="00DD53DE" w:rsidRPr="00537AE5">
        <w:rPr>
          <w:rStyle w:val="XMLAttrName"/>
        </w:rPr>
        <w:t>DescriptiveName</w:t>
      </w:r>
      <w:r w:rsidRPr="001D7939">
        <w:t>=</w:t>
      </w:r>
      <w:r w:rsidRPr="008B69E9">
        <w:rPr>
          <w:rStyle w:val="XMLAttrValue"/>
        </w:rPr>
        <w:t>"Discount"</w:t>
      </w:r>
      <w:r w:rsidRPr="001D7939">
        <w:t xml:space="preserve"> /&gt;</w:t>
      </w:r>
    </w:p>
    <w:p w:rsidR="00EB7CE6" w:rsidRPr="001D7939" w:rsidRDefault="00EB7CE6" w:rsidP="00B50BCB">
      <w:pPr>
        <w:pStyle w:val="Samplecode04"/>
        <w:rPr>
          <w:color w:val="000000"/>
        </w:rPr>
      </w:pPr>
      <w:r w:rsidRPr="001D7939">
        <w:t>&lt;</w:t>
      </w:r>
      <w:r w:rsidR="00DD53DE" w:rsidRPr="00537AE5">
        <w:rPr>
          <w:rStyle w:val="XMLTag"/>
        </w:rPr>
        <w:t>Price</w:t>
      </w:r>
      <w:r w:rsidR="00DD53DE" w:rsidRPr="001D7939">
        <w:t xml:space="preserve"> </w:t>
      </w:r>
      <w:r w:rsidR="00A50382" w:rsidRPr="00537AE5">
        <w:rPr>
          <w:rStyle w:val="XMLAttrName"/>
        </w:rPr>
        <w:t>LineID</w:t>
      </w:r>
      <w:r w:rsidR="00A50382" w:rsidRPr="001D7939">
        <w:t>=</w:t>
      </w:r>
      <w:r w:rsidR="00A50382" w:rsidRPr="00537AE5">
        <w:rPr>
          <w:rStyle w:val="XMLAttrValue"/>
        </w:rPr>
        <w:t>"DI2_1"</w:t>
      </w:r>
      <w:r w:rsidR="00A50382" w:rsidRPr="001D7939">
        <w:t xml:space="preserve"> </w:t>
      </w:r>
      <w:r w:rsidR="00DD53DE" w:rsidRPr="00537AE5">
        <w:rPr>
          <w:rStyle w:val="XMLAttrName"/>
        </w:rPr>
        <w:t>DescriptiveName</w:t>
      </w:r>
      <w:r w:rsidRPr="001D7939">
        <w:t>=</w:t>
      </w:r>
      <w:r w:rsidRPr="008B69E9">
        <w:rPr>
          <w:rStyle w:val="XMLAttrValue"/>
        </w:rPr>
        <w:t>"Total"</w:t>
      </w:r>
      <w:r w:rsidRPr="001D7939">
        <w:t xml:space="preserve"> </w:t>
      </w:r>
      <w:r w:rsidRPr="008B69E9">
        <w:rPr>
          <w:rStyle w:val="XMLAttrName"/>
        </w:rPr>
        <w:t>Price</w:t>
      </w:r>
      <w:r w:rsidRPr="001D7939">
        <w:t>=</w:t>
      </w:r>
      <w:r w:rsidRPr="008B69E9">
        <w:rPr>
          <w:rStyle w:val="XMLAttrValue"/>
        </w:rPr>
        <w:t>"612.80"</w:t>
      </w:r>
      <w:r w:rsidRPr="001D7939">
        <w:t>/&gt;</w:t>
      </w:r>
    </w:p>
    <w:p w:rsidR="00EB7CE6" w:rsidRPr="001D7939" w:rsidRDefault="00EB7CE6" w:rsidP="00B50BCB">
      <w:pPr>
        <w:pStyle w:val="Samplecode04"/>
        <w:rPr>
          <w:color w:val="000000"/>
        </w:rPr>
      </w:pPr>
      <w:r w:rsidRPr="001D7939">
        <w:t>&lt;</w:t>
      </w:r>
      <w:r w:rsidR="00DD53DE" w:rsidRPr="00537AE5">
        <w:rPr>
          <w:rStyle w:val="XMLTag"/>
        </w:rPr>
        <w:t>Price</w:t>
      </w:r>
      <w:r w:rsidR="00DD53DE" w:rsidRPr="001D7939">
        <w:t xml:space="preserve"> </w:t>
      </w:r>
      <w:r w:rsidR="00A50382" w:rsidRPr="00537AE5">
        <w:rPr>
          <w:rStyle w:val="XMLAttrName"/>
        </w:rPr>
        <w:t>LineID</w:t>
      </w:r>
      <w:r w:rsidR="00A50382" w:rsidRPr="001D7939">
        <w:t>=</w:t>
      </w:r>
      <w:r w:rsidR="00A50382" w:rsidRPr="00537AE5">
        <w:rPr>
          <w:rStyle w:val="XMLAttrValue"/>
        </w:rPr>
        <w:t>"DI2_2"</w:t>
      </w:r>
      <w:r w:rsidR="00A50382" w:rsidRPr="001D7939">
        <w:t xml:space="preserve"> </w:t>
      </w:r>
      <w:r w:rsidR="00DD53DE" w:rsidRPr="00537AE5">
        <w:rPr>
          <w:rStyle w:val="XMLAttrName"/>
        </w:rPr>
        <w:t>DescriptiveName</w:t>
      </w:r>
      <w:r w:rsidRPr="001D7939">
        <w:t>=</w:t>
      </w:r>
      <w:r w:rsidRPr="008B69E9">
        <w:rPr>
          <w:rStyle w:val="XMLAttrValue"/>
        </w:rPr>
        <w:t>"Shipping and Handling"</w:t>
      </w:r>
      <w:r w:rsidRPr="001D7939">
        <w:t xml:space="preserve"> </w:t>
      </w:r>
      <w:r w:rsidRPr="00537AE5">
        <w:rPr>
          <w:rStyle w:val="XMLAttrName"/>
        </w:rPr>
        <w:t>Price</w:t>
      </w:r>
      <w:r w:rsidRPr="001D7939">
        <w:t>=</w:t>
      </w:r>
      <w:r w:rsidRPr="00537AE5">
        <w:rPr>
          <w:rStyle w:val="XMLAttrValue"/>
        </w:rPr>
        <w:t>"34.00</w:t>
      </w:r>
      <w:r w:rsidRPr="001D7939">
        <w:t>"/&gt;</w:t>
      </w:r>
    </w:p>
    <w:p w:rsidR="00EB7CE6" w:rsidRPr="001D7939" w:rsidRDefault="00EB7CE6" w:rsidP="00B50BCB">
      <w:pPr>
        <w:pStyle w:val="Samplecode04"/>
        <w:rPr>
          <w:color w:val="000000"/>
        </w:rPr>
      </w:pPr>
      <w:r w:rsidRPr="001D7939">
        <w:t>&lt;</w:t>
      </w:r>
      <w:r w:rsidR="00DD53DE" w:rsidRPr="00537AE5">
        <w:rPr>
          <w:rStyle w:val="XMLTag"/>
        </w:rPr>
        <w:t>Price</w:t>
      </w:r>
      <w:r w:rsidR="00DD53DE" w:rsidRPr="001D7939">
        <w:t xml:space="preserve"> </w:t>
      </w:r>
      <w:r w:rsidR="00A50382" w:rsidRPr="00537AE5">
        <w:rPr>
          <w:rStyle w:val="XMLAttrName"/>
        </w:rPr>
        <w:t>LineID</w:t>
      </w:r>
      <w:r w:rsidR="00A50382" w:rsidRPr="001D7939">
        <w:t>=</w:t>
      </w:r>
      <w:r w:rsidR="00A50382" w:rsidRPr="00537AE5">
        <w:rPr>
          <w:rStyle w:val="XMLAttrValue"/>
        </w:rPr>
        <w:t>"DI2_3"</w:t>
      </w:r>
      <w:r w:rsidR="00A50382" w:rsidRPr="001D7939">
        <w:t xml:space="preserve"> </w:t>
      </w:r>
      <w:r w:rsidR="00DD53DE" w:rsidRPr="00537AE5">
        <w:rPr>
          <w:rStyle w:val="XMLAttrName"/>
        </w:rPr>
        <w:t>DescriptiveName</w:t>
      </w:r>
      <w:r w:rsidRPr="001D7939">
        <w:t>=</w:t>
      </w:r>
      <w:r w:rsidRPr="008B69E9">
        <w:rPr>
          <w:rStyle w:val="XMLAttrValue"/>
        </w:rPr>
        <w:t>"Tax"</w:t>
      </w:r>
      <w:r w:rsidRPr="001D7939">
        <w:t xml:space="preserve"> </w:t>
      </w:r>
      <w:r w:rsidRPr="00537AE5">
        <w:rPr>
          <w:rStyle w:val="XMLAttrName"/>
        </w:rPr>
        <w:t>HasPrice</w:t>
      </w:r>
      <w:r w:rsidRPr="001D7939">
        <w:t>=</w:t>
      </w:r>
      <w:r w:rsidRPr="008B69E9">
        <w:rPr>
          <w:rStyle w:val="XMLAttrValue"/>
        </w:rPr>
        <w:t>"false"</w:t>
      </w:r>
      <w:r w:rsidRPr="001D7939">
        <w:t>/&gt;</w:t>
      </w:r>
    </w:p>
    <w:p w:rsidR="00EB7CE6" w:rsidRPr="001D7939" w:rsidRDefault="00EB7CE6" w:rsidP="00B50BCB">
      <w:pPr>
        <w:pStyle w:val="Samplecode04"/>
        <w:rPr>
          <w:color w:val="000000"/>
        </w:rPr>
      </w:pPr>
      <w:r w:rsidRPr="001D7939">
        <w:t>&lt;</w:t>
      </w:r>
      <w:r w:rsidR="00DD53DE" w:rsidRPr="00537AE5">
        <w:rPr>
          <w:rStyle w:val="XMLTag"/>
        </w:rPr>
        <w:t>Price</w:t>
      </w:r>
      <w:r w:rsidR="00DD53DE" w:rsidRPr="001D7939">
        <w:t xml:space="preserve"> </w:t>
      </w:r>
      <w:r w:rsidR="00A50382" w:rsidRPr="00537AE5">
        <w:rPr>
          <w:rStyle w:val="XMLAttrName"/>
        </w:rPr>
        <w:t>LineID</w:t>
      </w:r>
      <w:r w:rsidR="00A50382" w:rsidRPr="001D7939">
        <w:t>=</w:t>
      </w:r>
      <w:r w:rsidR="00A50382" w:rsidRPr="00537AE5">
        <w:rPr>
          <w:rStyle w:val="XMLAttrValue"/>
        </w:rPr>
        <w:t>"DI2_4"</w:t>
      </w:r>
      <w:r w:rsidR="00A50382" w:rsidRPr="001D7939">
        <w:t xml:space="preserve"> </w:t>
      </w:r>
      <w:r w:rsidR="00DD53DE" w:rsidRPr="00537AE5">
        <w:rPr>
          <w:rStyle w:val="XMLAttrName"/>
        </w:rPr>
        <w:t>DescriptiveName</w:t>
      </w:r>
      <w:r w:rsidRPr="001D7939">
        <w:t>=</w:t>
      </w:r>
      <w:r w:rsidRPr="008B69E9">
        <w:rPr>
          <w:rStyle w:val="XMLAttrValue"/>
        </w:rPr>
        <w:t>"Discount"</w:t>
      </w:r>
      <w:r w:rsidRPr="001D7939">
        <w:t xml:space="preserve"> </w:t>
      </w:r>
      <w:r w:rsidRPr="00537AE5">
        <w:rPr>
          <w:rStyle w:val="XMLAttrName"/>
        </w:rPr>
        <w:t>HasPrice</w:t>
      </w:r>
      <w:r w:rsidRPr="001D7939">
        <w:t>="</w:t>
      </w:r>
      <w:r w:rsidRPr="008B69E9">
        <w:rPr>
          <w:rStyle w:val="XMLAttrValue"/>
        </w:rPr>
        <w:t>false"</w:t>
      </w:r>
      <w:r w:rsidRPr="001D7939">
        <w:t>/&gt;</w:t>
      </w:r>
    </w:p>
    <w:p w:rsidR="00EB7CE6" w:rsidRPr="001D7939" w:rsidRDefault="00EB7CE6" w:rsidP="00B50BCB">
      <w:pPr>
        <w:pStyle w:val="Samplecode04"/>
        <w:rPr>
          <w:color w:val="000000"/>
        </w:rPr>
      </w:pPr>
      <w:r w:rsidRPr="001D7939">
        <w:t>&lt;</w:t>
      </w:r>
      <w:r w:rsidRPr="00537AE5">
        <w:rPr>
          <w:rStyle w:val="XMLTag"/>
        </w:rPr>
        <w:t>Payment</w:t>
      </w:r>
      <w:r w:rsidRPr="001D7939">
        <w:t>&gt;</w:t>
      </w:r>
    </w:p>
    <w:p w:rsidR="00EB7CE6" w:rsidRPr="001D7939" w:rsidRDefault="00EB7CE6" w:rsidP="00537AE5">
      <w:pPr>
        <w:pStyle w:val="Samplecode05"/>
        <w:rPr>
          <w:color w:val="000000"/>
        </w:rPr>
      </w:pPr>
      <w:r w:rsidRPr="001D7939">
        <w:t>&lt;</w:t>
      </w:r>
      <w:r w:rsidRPr="00537AE5">
        <w:rPr>
          <w:rStyle w:val="XMLTag"/>
        </w:rPr>
        <w:t>PayTerm</w:t>
      </w:r>
      <w:r w:rsidRPr="001D7939">
        <w:t>&gt;</w:t>
      </w:r>
      <w:r w:rsidRPr="001D7939">
        <w:rPr>
          <w:color w:val="000000"/>
        </w:rPr>
        <w:t>2% 10, Net 30</w:t>
      </w:r>
      <w:r w:rsidRPr="001D7939">
        <w:t>&lt;/</w:t>
      </w:r>
      <w:r w:rsidRPr="00537AE5">
        <w:rPr>
          <w:rStyle w:val="XMLTag"/>
        </w:rPr>
        <w:t>PayTerm</w:t>
      </w:r>
      <w:r w:rsidRPr="001D7939">
        <w:t>&gt;</w:t>
      </w:r>
    </w:p>
    <w:p w:rsidR="00EB7CE6" w:rsidRPr="001D7939" w:rsidRDefault="00EB7CE6" w:rsidP="00B50BCB">
      <w:pPr>
        <w:pStyle w:val="Samplecode04"/>
        <w:rPr>
          <w:color w:val="000000"/>
        </w:rPr>
      </w:pPr>
      <w:r w:rsidRPr="001D7939">
        <w:t>&lt;/</w:t>
      </w:r>
      <w:r w:rsidRPr="00537AE5">
        <w:rPr>
          <w:rStyle w:val="XMLTag"/>
        </w:rPr>
        <w:t>Payment</w:t>
      </w:r>
      <w:r w:rsidRPr="001D7939">
        <w:t>&gt;</w:t>
      </w:r>
    </w:p>
    <w:p w:rsidR="00EB7CE6" w:rsidRPr="001D7939" w:rsidRDefault="00EB7CE6" w:rsidP="00B50BCB">
      <w:pPr>
        <w:pStyle w:val="Samplecode03"/>
        <w:rPr>
          <w:color w:val="000000"/>
        </w:rPr>
      </w:pPr>
      <w:r w:rsidRPr="001D7939">
        <w:t>&lt;/</w:t>
      </w:r>
      <w:r w:rsidRPr="00537AE5">
        <w:rPr>
          <w:rStyle w:val="XMLTag"/>
        </w:rPr>
        <w:t>Pricing</w:t>
      </w:r>
      <w:r w:rsidRPr="001D7939">
        <w:t>&gt;</w:t>
      </w:r>
    </w:p>
    <w:p w:rsidR="00EB04BC" w:rsidRPr="001D7939" w:rsidRDefault="00EB04BC" w:rsidP="00B50BCB">
      <w:pPr>
        <w:pStyle w:val="Samplecode02"/>
        <w:rPr>
          <w:color w:val="000000"/>
        </w:rPr>
      </w:pPr>
      <w:r w:rsidRPr="001D7939">
        <w:rPr>
          <w:color w:val="0000FF"/>
        </w:rPr>
        <w:t>&lt;/</w:t>
      </w:r>
      <w:r w:rsidRPr="00537AE5">
        <w:rPr>
          <w:rStyle w:val="XMLTag"/>
        </w:rPr>
        <w:t>PurchaseOrder</w:t>
      </w:r>
      <w:r w:rsidRPr="001D7939">
        <w:rPr>
          <w:color w:val="0000FF"/>
        </w:rPr>
        <w:t>&gt;</w:t>
      </w:r>
    </w:p>
    <w:p w:rsidR="00EB04BC" w:rsidRPr="001D7939" w:rsidRDefault="00EB04BC" w:rsidP="00B50BCB">
      <w:pPr>
        <w:pStyle w:val="Samplecode01"/>
        <w:rPr>
          <w:color w:val="000000"/>
        </w:rPr>
      </w:pPr>
      <w:r w:rsidRPr="001D7939">
        <w:rPr>
          <w:color w:val="0000FF"/>
        </w:rPr>
        <w:t>&lt;/</w:t>
      </w:r>
      <w:r w:rsidRPr="00537AE5">
        <w:rPr>
          <w:rStyle w:val="XMLTag"/>
        </w:rPr>
        <w:t>Request</w:t>
      </w:r>
      <w:r w:rsidRPr="001D7939">
        <w:rPr>
          <w:color w:val="0000FF"/>
        </w:rPr>
        <w:t>&gt;</w:t>
      </w:r>
    </w:p>
    <w:p w:rsidR="00EB04BC" w:rsidRPr="00C34284" w:rsidRDefault="00EB04BC" w:rsidP="00B50BCB">
      <w:pPr>
        <w:pStyle w:val="Samplecode"/>
        <w:rPr>
          <w:color w:val="000000"/>
        </w:rPr>
      </w:pPr>
      <w:r w:rsidRPr="001D7939">
        <w:rPr>
          <w:color w:val="0000FF"/>
        </w:rPr>
        <w:t>&lt;/</w:t>
      </w:r>
      <w:r w:rsidRPr="00537AE5">
        <w:rPr>
          <w:rStyle w:val="XMLTag"/>
        </w:rPr>
        <w:t>PrintTalk</w:t>
      </w:r>
      <w:r w:rsidRPr="001D7939">
        <w:rPr>
          <w:color w:val="0000FF"/>
        </w:rPr>
        <w:t>&gt;</w:t>
      </w:r>
    </w:p>
    <w:p w:rsidR="001248C2" w:rsidRPr="001D7939" w:rsidRDefault="001248C2" w:rsidP="001248C2">
      <w:pPr>
        <w:pStyle w:val="Heading3"/>
      </w:pPr>
      <w:bookmarkStart w:id="596" w:name="_Toc411174951"/>
      <w:r>
        <w:t xml:space="preserve">PrintTalk Version of </w:t>
      </w:r>
      <w:r w:rsidRPr="001D7939">
        <w:t>OrderStatusResponse</w:t>
      </w:r>
      <w:r>
        <w:t xml:space="preserve"> (1) for Dealer</w:t>
      </w:r>
      <w:bookmarkEnd w:id="596"/>
    </w:p>
    <w:p w:rsidR="00EB04BC" w:rsidRPr="001D7939" w:rsidRDefault="00EB04BC" w:rsidP="008B69E9">
      <w:pPr>
        <w:pStyle w:val="Samplecode"/>
        <w:rPr>
          <w:color w:val="000000"/>
        </w:rPr>
      </w:pPr>
      <w:proofErr w:type="gramStart"/>
      <w:r w:rsidRPr="001D7939">
        <w:t>&lt;?</w:t>
      </w:r>
      <w:r w:rsidRPr="008B69E9">
        <w:rPr>
          <w:rStyle w:val="XMLTag"/>
        </w:rPr>
        <w:t>xml</w:t>
      </w:r>
      <w:proofErr w:type="gramEnd"/>
      <w:r w:rsidRPr="001D7939">
        <w:t xml:space="preserve"> </w:t>
      </w:r>
      <w:r w:rsidRPr="008B69E9">
        <w:rPr>
          <w:rStyle w:val="XMLAttrName"/>
        </w:rPr>
        <w:t>version</w:t>
      </w:r>
      <w:r w:rsidRPr="001D7939">
        <w:t>="</w:t>
      </w:r>
      <w:r w:rsidRPr="008B69E9">
        <w:rPr>
          <w:rStyle w:val="XMLAttrValue"/>
        </w:rPr>
        <w:t>1.0"</w:t>
      </w:r>
      <w:r w:rsidRPr="001D7939">
        <w:t xml:space="preserve"> </w:t>
      </w:r>
      <w:r w:rsidRPr="008B69E9">
        <w:rPr>
          <w:rStyle w:val="XMLAttrName"/>
        </w:rPr>
        <w:t>encoding</w:t>
      </w:r>
      <w:r w:rsidRPr="001D7939">
        <w:t>=</w:t>
      </w:r>
      <w:r w:rsidRPr="008B69E9">
        <w:rPr>
          <w:rStyle w:val="XMLAttrValue"/>
        </w:rPr>
        <w:t>"UTF-8"</w:t>
      </w:r>
      <w:r w:rsidRPr="001D7939">
        <w:t>?&gt;</w:t>
      </w:r>
    </w:p>
    <w:p w:rsidR="00EB04BC" w:rsidRPr="001D7939" w:rsidRDefault="00EB04BC" w:rsidP="008B69E9">
      <w:pPr>
        <w:pStyle w:val="Samplecode"/>
        <w:rPr>
          <w:color w:val="000000"/>
        </w:rPr>
      </w:pPr>
      <w:r w:rsidRPr="001D7939">
        <w:rPr>
          <w:color w:val="0000FF"/>
        </w:rPr>
        <w:t>&lt;</w:t>
      </w:r>
      <w:r w:rsidRPr="008B69E9">
        <w:rPr>
          <w:rStyle w:val="XMLTag"/>
        </w:rPr>
        <w:t>PrintTalk</w:t>
      </w:r>
      <w:r w:rsidRPr="001D7939">
        <w:rPr>
          <w:color w:val="FF0000"/>
        </w:rPr>
        <w:t xml:space="preserve"> xmlns:xsi</w:t>
      </w:r>
      <w:r w:rsidRPr="001D7939">
        <w:rPr>
          <w:color w:val="0000FF"/>
        </w:rPr>
        <w:t>=</w:t>
      </w:r>
      <w:r w:rsidRPr="008B69E9">
        <w:rPr>
          <w:rStyle w:val="XMLAttrValue"/>
        </w:rPr>
        <w:t>"http://www.w3.org/2001/XMLSchema-instance"</w:t>
      </w:r>
      <w:r w:rsidRPr="001D7939">
        <w:rPr>
          <w:color w:val="FF0000"/>
        </w:rPr>
        <w:t xml:space="preserve"> </w:t>
      </w:r>
      <w:r w:rsidRPr="008B69E9">
        <w:rPr>
          <w:rStyle w:val="XMLAttrName"/>
        </w:rPr>
        <w:t>xmlns</w:t>
      </w:r>
      <w:r w:rsidRPr="001D7939">
        <w:rPr>
          <w:color w:val="0000FF"/>
        </w:rPr>
        <w:t>=</w:t>
      </w:r>
      <w:r w:rsidRPr="008B69E9">
        <w:rPr>
          <w:rStyle w:val="XMLAttrValue"/>
        </w:rPr>
        <w:t>"http://www.printtalk.org/schema"</w:t>
      </w:r>
      <w:r w:rsidRPr="001D7939">
        <w:rPr>
          <w:color w:val="FF0000"/>
        </w:rPr>
        <w:t xml:space="preserve"> </w:t>
      </w:r>
      <w:r w:rsidR="00C34284">
        <w:rPr>
          <w:color w:val="FF0000"/>
        </w:rPr>
        <w:br/>
      </w:r>
      <w:r w:rsidRPr="008B69E9">
        <w:rPr>
          <w:rStyle w:val="XMLAttrName"/>
        </w:rPr>
        <w:t>xmlns:jdf</w:t>
      </w:r>
      <w:r w:rsidRPr="001D7939">
        <w:rPr>
          <w:color w:val="0000FF"/>
        </w:rPr>
        <w:t>=</w:t>
      </w:r>
      <w:r w:rsidRPr="008B69E9">
        <w:rPr>
          <w:rStyle w:val="XMLAttrValue"/>
        </w:rPr>
        <w:t>"http://www.CIP4.org/JDFSchema_1_1"</w:t>
      </w:r>
      <w:r w:rsidRPr="001D7939">
        <w:rPr>
          <w:color w:val="FF0000"/>
        </w:rPr>
        <w:t xml:space="preserve"> </w:t>
      </w:r>
      <w:r w:rsidR="00C34284">
        <w:rPr>
          <w:color w:val="FF0000"/>
        </w:rPr>
        <w:br/>
      </w:r>
      <w:r w:rsidRPr="008B69E9">
        <w:rPr>
          <w:rStyle w:val="XMLAttrName"/>
        </w:rPr>
        <w:t>xsi:schemaLocation</w:t>
      </w:r>
      <w:r w:rsidRPr="001D7939">
        <w:rPr>
          <w:color w:val="0000FF"/>
        </w:rPr>
        <w:t>=</w:t>
      </w:r>
      <w:r w:rsidRPr="008B69E9">
        <w:rPr>
          <w:rStyle w:val="XMLAttrValue"/>
        </w:rPr>
        <w:t>"http://www.printtalk.org/schema PrintTalk_1_1.xsd"</w:t>
      </w:r>
      <w:r w:rsidRPr="001D7939">
        <w:rPr>
          <w:color w:val="FF0000"/>
        </w:rPr>
        <w:t xml:space="preserve"> </w:t>
      </w:r>
      <w:r w:rsidRPr="008B69E9">
        <w:rPr>
          <w:rStyle w:val="XMLAttrName"/>
        </w:rPr>
        <w:t>version</w:t>
      </w:r>
      <w:r w:rsidRPr="001D7939">
        <w:rPr>
          <w:color w:val="0000FF"/>
        </w:rPr>
        <w:t>=</w:t>
      </w:r>
      <w:r w:rsidRPr="008B69E9">
        <w:rPr>
          <w:rStyle w:val="XMLAttrValue"/>
        </w:rPr>
        <w:t>"1.1</w:t>
      </w:r>
      <w:r w:rsidRPr="001D7939">
        <w:rPr>
          <w:color w:val="0000FF"/>
        </w:rPr>
        <w:t>"</w:t>
      </w:r>
      <w:r w:rsidRPr="001D7939">
        <w:rPr>
          <w:color w:val="FF0000"/>
        </w:rPr>
        <w:t xml:space="preserve"> payloadID</w:t>
      </w:r>
      <w:r w:rsidRPr="001D7939">
        <w:rPr>
          <w:color w:val="0000FF"/>
        </w:rPr>
        <w:t>=</w:t>
      </w:r>
      <w:r w:rsidRPr="008B69E9">
        <w:rPr>
          <w:rStyle w:val="XMLAttrValue"/>
        </w:rPr>
        <w:t>"187455"</w:t>
      </w:r>
      <w:r w:rsidRPr="001D7939">
        <w:rPr>
          <w:color w:val="FF0000"/>
        </w:rPr>
        <w:t xml:space="preserve"> </w:t>
      </w:r>
      <w:r w:rsidR="00C34284">
        <w:rPr>
          <w:color w:val="FF0000"/>
        </w:rPr>
        <w:br/>
      </w:r>
      <w:r w:rsidRPr="008B69E9">
        <w:rPr>
          <w:rStyle w:val="XMLAttrName"/>
        </w:rPr>
        <w:t>timestamp</w:t>
      </w:r>
      <w:r w:rsidRPr="001D7939">
        <w:rPr>
          <w:color w:val="0000FF"/>
        </w:rPr>
        <w:t>=</w:t>
      </w:r>
      <w:r w:rsidRPr="008B69E9">
        <w:rPr>
          <w:rStyle w:val="XMLAttrValue"/>
        </w:rPr>
        <w:t>"</w:t>
      </w:r>
      <w:r w:rsidR="00C80FB3" w:rsidRPr="008B69E9">
        <w:rPr>
          <w:rStyle w:val="XMLAttrValue"/>
        </w:rPr>
        <w:t>2013</w:t>
      </w:r>
      <w:r w:rsidRPr="008B69E9">
        <w:rPr>
          <w:rStyle w:val="XMLAttrValue"/>
        </w:rPr>
        <w:t>-09-20T1000-0800"</w:t>
      </w:r>
      <w:r w:rsidRPr="001D7939">
        <w:rPr>
          <w:color w:val="0000FF"/>
        </w:rPr>
        <w:t>&gt;</w:t>
      </w:r>
    </w:p>
    <w:p w:rsidR="00EB04BC" w:rsidRPr="001D7939" w:rsidRDefault="00EB04BC" w:rsidP="008B69E9">
      <w:pPr>
        <w:pStyle w:val="Samplecode01"/>
        <w:rPr>
          <w:color w:val="000000"/>
        </w:rPr>
      </w:pPr>
      <w:r w:rsidRPr="001D7939">
        <w:rPr>
          <w:color w:val="0000FF"/>
        </w:rPr>
        <w:t>&lt;</w:t>
      </w:r>
      <w:r w:rsidRPr="008B69E9">
        <w:rPr>
          <w:rStyle w:val="XMLTag"/>
        </w:rPr>
        <w:t>Header</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From</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"AvalonPrinting.com"</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Identity</w:t>
      </w:r>
      <w:r w:rsidRPr="001D7939">
        <w:rPr>
          <w:color w:val="0000FF"/>
        </w:rPr>
        <w:t>&gt;</w:t>
      </w:r>
      <w:r w:rsidRPr="001D7939">
        <w:rPr>
          <w:color w:val="000000"/>
        </w:rPr>
        <w:t>Avalon Printing</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"DUNS"</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Identity</w:t>
      </w:r>
      <w:r w:rsidRPr="001D7939">
        <w:rPr>
          <w:color w:val="0000FF"/>
        </w:rPr>
        <w:t>&gt;</w:t>
      </w:r>
      <w:r w:rsidRPr="001D7939">
        <w:rPr>
          <w:color w:val="000000"/>
        </w:rPr>
        <w:t>012737459</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From</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To</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"DNS"</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Identity</w:t>
      </w:r>
      <w:r w:rsidRPr="001D7939">
        <w:rPr>
          <w:color w:val="0000FF"/>
        </w:rPr>
        <w:t>&gt;</w:t>
      </w:r>
      <w:r w:rsidRPr="001D7939">
        <w:rPr>
          <w:color w:val="000000"/>
        </w:rPr>
        <w:t>Print Dealer</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"DUNS"</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Identity</w:t>
      </w:r>
      <w:r w:rsidRPr="001D7939">
        <w:rPr>
          <w:color w:val="0000FF"/>
        </w:rPr>
        <w:t>&gt;</w:t>
      </w:r>
      <w:r w:rsidRPr="001D7939">
        <w:rPr>
          <w:color w:val="000000"/>
        </w:rPr>
        <w:t>063589998</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To</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Sender</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FF0000"/>
        </w:rPr>
        <w:t xml:space="preserve"> </w:t>
      </w:r>
      <w:r w:rsidRPr="008B69E9">
        <w:rPr>
          <w:rStyle w:val="XMLAttrName"/>
        </w:rPr>
        <w:t>domain</w:t>
      </w:r>
      <w:r w:rsidRPr="001D7939">
        <w:rPr>
          <w:color w:val="0000FF"/>
        </w:rPr>
        <w:t>=</w:t>
      </w:r>
      <w:r w:rsidRPr="008B69E9">
        <w:rPr>
          <w:rStyle w:val="XMLAttrValue"/>
        </w:rPr>
        <w:t>"DNS"</w:t>
      </w:r>
      <w:r w:rsidRPr="001D7939">
        <w:rPr>
          <w:color w:val="0000FF"/>
        </w:rPr>
        <w:t>&gt;</w:t>
      </w:r>
    </w:p>
    <w:p w:rsidR="00EB04BC" w:rsidRPr="001D7939" w:rsidRDefault="00EB04BC" w:rsidP="008B69E9">
      <w:pPr>
        <w:pStyle w:val="Samplecode04"/>
        <w:rPr>
          <w:color w:val="000000"/>
        </w:rPr>
      </w:pPr>
      <w:r w:rsidRPr="001D7939">
        <w:rPr>
          <w:color w:val="0000FF"/>
        </w:rPr>
        <w:lastRenderedPageBreak/>
        <w:t>&lt;</w:t>
      </w:r>
      <w:r w:rsidRPr="008B69E9">
        <w:rPr>
          <w:rStyle w:val="XMLTag"/>
        </w:rPr>
        <w:t>Identity</w:t>
      </w:r>
      <w:r w:rsidRPr="001D7939">
        <w:rPr>
          <w:color w:val="0000FF"/>
        </w:rPr>
        <w:t>&gt;</w:t>
      </w:r>
      <w:r w:rsidRPr="001D7939">
        <w:rPr>
          <w:color w:val="000000"/>
        </w:rPr>
        <w:t>PrintORama.com</w:t>
      </w:r>
      <w:r w:rsidRPr="001D7939">
        <w:rPr>
          <w:color w:val="0000FF"/>
        </w:rPr>
        <w:t>&lt;/</w:t>
      </w:r>
      <w:r w:rsidRPr="008B69E9">
        <w:rPr>
          <w:rStyle w:val="XMLTag"/>
        </w:rPr>
        <w:t>Identity</w:t>
      </w:r>
      <w:r w:rsidRPr="001D7939">
        <w:rPr>
          <w:color w:val="0000FF"/>
        </w:rPr>
        <w:t>&gt;</w:t>
      </w:r>
    </w:p>
    <w:p w:rsidR="00EB04BC" w:rsidRPr="001D7939" w:rsidRDefault="00EB04BC" w:rsidP="008B69E9">
      <w:pPr>
        <w:pStyle w:val="Samplecode04"/>
        <w:rPr>
          <w:color w:val="000000"/>
        </w:rPr>
      </w:pPr>
      <w:r w:rsidRPr="001D7939">
        <w:rPr>
          <w:color w:val="0000FF"/>
        </w:rPr>
        <w:t>&lt;</w:t>
      </w:r>
      <w:r w:rsidRPr="008B69E9">
        <w:rPr>
          <w:rStyle w:val="XMLTag"/>
        </w:rPr>
        <w:t>SharedSecret</w:t>
      </w:r>
      <w:r w:rsidRPr="001D7939">
        <w:rPr>
          <w:color w:val="0000FF"/>
        </w:rPr>
        <w:t>&gt;</w:t>
      </w:r>
      <w:r w:rsidRPr="001D7939">
        <w:rPr>
          <w:color w:val="000000"/>
        </w:rPr>
        <w:t>newyork</w:t>
      </w:r>
      <w:r w:rsidRPr="001D7939">
        <w:rPr>
          <w:color w:val="0000FF"/>
        </w:rPr>
        <w:t>&lt;/</w:t>
      </w:r>
      <w:r w:rsidRPr="008B69E9">
        <w:rPr>
          <w:rStyle w:val="XMLTag"/>
        </w:rPr>
        <w:t>SharedSecret</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8B69E9">
        <w:rPr>
          <w:rStyle w:val="XMLTag"/>
        </w:rPr>
        <w:t>UserAgent</w:t>
      </w:r>
      <w:r w:rsidRPr="001D7939">
        <w:rPr>
          <w:color w:val="0000FF"/>
        </w:rPr>
        <w:t>&gt;</w:t>
      </w:r>
      <w:r w:rsidRPr="001D7939">
        <w:rPr>
          <w:color w:val="000000"/>
        </w:rPr>
        <w:t>PrintORama v.1.0</w:t>
      </w:r>
      <w:r w:rsidRPr="001D7939">
        <w:rPr>
          <w:color w:val="0000FF"/>
        </w:rPr>
        <w:t>&lt;/</w:t>
      </w:r>
      <w:r w:rsidRPr="001D7939">
        <w:t>UserAgent</w:t>
      </w:r>
      <w:r w:rsidRPr="001D7939">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Sender</w:t>
      </w:r>
      <w:r w:rsidRPr="001D7939">
        <w:rPr>
          <w:color w:val="0000FF"/>
        </w:rPr>
        <w:t>&gt;</w:t>
      </w:r>
    </w:p>
    <w:p w:rsidR="00EB04BC" w:rsidRPr="001D7939" w:rsidRDefault="00EB04BC" w:rsidP="008B69E9">
      <w:pPr>
        <w:pStyle w:val="Samplecode01"/>
        <w:rPr>
          <w:color w:val="000000"/>
        </w:rPr>
      </w:pPr>
      <w:r w:rsidRPr="001D7939">
        <w:rPr>
          <w:color w:val="0000FF"/>
        </w:rPr>
        <w:t>&lt;/</w:t>
      </w:r>
      <w:r w:rsidRPr="008B69E9">
        <w:rPr>
          <w:rStyle w:val="XMLTag"/>
        </w:rPr>
        <w:t>Header</w:t>
      </w:r>
      <w:r w:rsidRPr="001D7939">
        <w:rPr>
          <w:color w:val="0000FF"/>
        </w:rPr>
        <w:t>&gt;</w:t>
      </w:r>
    </w:p>
    <w:p w:rsidR="00EB04BC" w:rsidRPr="001D7939" w:rsidRDefault="00EB04BC" w:rsidP="008B69E9">
      <w:pPr>
        <w:pStyle w:val="Samplecode01"/>
        <w:rPr>
          <w:color w:val="000000"/>
        </w:rPr>
      </w:pPr>
      <w:r w:rsidRPr="001D7939">
        <w:rPr>
          <w:color w:val="0000FF"/>
        </w:rPr>
        <w:t>&lt;</w:t>
      </w:r>
      <w:r w:rsidRPr="008B69E9">
        <w:rPr>
          <w:rStyle w:val="XMLTag"/>
        </w:rPr>
        <w:t>Request</w:t>
      </w:r>
      <w:r w:rsidRPr="001D7939">
        <w:rPr>
          <w:color w:val="0000FF"/>
        </w:rPr>
        <w:t>&gt;</w:t>
      </w:r>
    </w:p>
    <w:p w:rsidR="00EB04BC" w:rsidRDefault="00EB04BC" w:rsidP="008B69E9">
      <w:pPr>
        <w:pStyle w:val="Samplecode02"/>
        <w:rPr>
          <w:color w:val="0000FF"/>
        </w:rPr>
      </w:pPr>
      <w:r w:rsidRPr="001D7939">
        <w:rPr>
          <w:color w:val="0000FF"/>
        </w:rPr>
        <w:t>&lt;</w:t>
      </w:r>
      <w:r w:rsidRPr="008B69E9">
        <w:rPr>
          <w:rStyle w:val="XMLTag"/>
        </w:rPr>
        <w:t>OrderStatusResponse</w:t>
      </w:r>
      <w:r w:rsidRPr="001D7939">
        <w:t xml:space="preserve"> </w:t>
      </w:r>
      <w:r w:rsidRPr="008B69E9">
        <w:rPr>
          <w:rStyle w:val="XMLAttrName"/>
        </w:rPr>
        <w:t>AgentID</w:t>
      </w:r>
      <w:r w:rsidRPr="001D7939">
        <w:rPr>
          <w:color w:val="0000FF"/>
        </w:rPr>
        <w:t>=</w:t>
      </w:r>
      <w:r w:rsidRPr="008B69E9">
        <w:rPr>
          <w:rStyle w:val="XMLAttrValue"/>
        </w:rPr>
        <w:t>"PrintORama"</w:t>
      </w:r>
      <w:r w:rsidRPr="001D7939">
        <w:t xml:space="preserve"> </w:t>
      </w:r>
      <w:r w:rsidR="008B69E9">
        <w:br/>
      </w:r>
      <w:r w:rsidRPr="008B69E9">
        <w:rPr>
          <w:rStyle w:val="XMLAttrName"/>
        </w:rPr>
        <w:t>AgentDisplayName</w:t>
      </w:r>
      <w:r w:rsidRPr="001D7939">
        <w:rPr>
          <w:color w:val="0000FF"/>
        </w:rPr>
        <w:t>=</w:t>
      </w:r>
      <w:r w:rsidRPr="008B69E9">
        <w:rPr>
          <w:rStyle w:val="XMLAttrValue"/>
        </w:rPr>
        <w:t>"PrintORama Auto Generated"</w:t>
      </w:r>
      <w:r w:rsidR="008B69E9">
        <w:rPr>
          <w:color w:val="0000FF"/>
        </w:rPr>
        <w:br/>
      </w:r>
      <w:r w:rsidRPr="008B69E9">
        <w:rPr>
          <w:rStyle w:val="XMLAttrName"/>
        </w:rPr>
        <w:t>RequestDate</w:t>
      </w:r>
      <w:r w:rsidRPr="001D7939">
        <w:rPr>
          <w:color w:val="0000FF"/>
        </w:rPr>
        <w:t>=</w:t>
      </w:r>
      <w:r w:rsidRPr="008B69E9">
        <w:rPr>
          <w:rStyle w:val="XMLAttrValue"/>
        </w:rPr>
        <w:t>"</w:t>
      </w:r>
      <w:r w:rsidR="00C80FB3" w:rsidRPr="008B69E9">
        <w:rPr>
          <w:rStyle w:val="XMLAttrValue"/>
        </w:rPr>
        <w:t>2013</w:t>
      </w:r>
      <w:r w:rsidRPr="008B69E9">
        <w:rPr>
          <w:rStyle w:val="XMLAttrValue"/>
        </w:rPr>
        <w:t>-09-20T1000-0800"</w:t>
      </w:r>
      <w:r w:rsidRPr="001D7939">
        <w:t xml:space="preserve"> </w:t>
      </w:r>
      <w:r w:rsidRPr="008B69E9">
        <w:rPr>
          <w:rStyle w:val="XMLAttrName"/>
        </w:rPr>
        <w:t>BusinessID</w:t>
      </w:r>
      <w:r w:rsidRPr="001D7939">
        <w:rPr>
          <w:color w:val="0000FF"/>
        </w:rPr>
        <w:t>=</w:t>
      </w:r>
      <w:r w:rsidRPr="008B69E9">
        <w:rPr>
          <w:rStyle w:val="XMLAttrValue"/>
        </w:rPr>
        <w:t>"234"</w:t>
      </w:r>
      <w:r w:rsidRPr="001D7939">
        <w:t xml:space="preserve"> </w:t>
      </w:r>
      <w:r w:rsidRPr="008B69E9">
        <w:rPr>
          <w:rStyle w:val="XMLAttrName"/>
        </w:rPr>
        <w:t>BusinessRefID</w:t>
      </w:r>
      <w:r w:rsidRPr="001D7939">
        <w:rPr>
          <w:color w:val="0000FF"/>
        </w:rPr>
        <w:t>=</w:t>
      </w:r>
      <w:r w:rsidRPr="008B69E9">
        <w:rPr>
          <w:rStyle w:val="XMLAttrValue"/>
        </w:rPr>
        <w:t>"Conf_1111"</w:t>
      </w:r>
      <w:r w:rsidRPr="001D7939">
        <w:rPr>
          <w:color w:val="0000FF"/>
        </w:rPr>
        <w:t>&gt;</w:t>
      </w:r>
    </w:p>
    <w:p w:rsidR="008B69E9" w:rsidRDefault="005E109A" w:rsidP="008B69E9">
      <w:pPr>
        <w:pStyle w:val="Samplecode03"/>
        <w:rPr>
          <w:lang w:val="en-GB"/>
        </w:rPr>
      </w:pPr>
      <w:r w:rsidRPr="005E109A">
        <w:rPr>
          <w:color w:val="0000FF"/>
        </w:rPr>
        <w:t>&lt;</w:t>
      </w:r>
      <w:r w:rsidRPr="008B69E9">
        <w:rPr>
          <w:rStyle w:val="XMLTag"/>
        </w:rPr>
        <w:t>jdf</w:t>
      </w:r>
      <w:proofErr w:type="gramStart"/>
      <w:r w:rsidRPr="008B69E9">
        <w:rPr>
          <w:rStyle w:val="XMLTag"/>
        </w:rPr>
        <w:t>:Notification</w:t>
      </w:r>
      <w:proofErr w:type="gramEnd"/>
      <w:r>
        <w:rPr>
          <w:lang w:val="en-GB"/>
        </w:rPr>
        <w:t xml:space="preserve"> </w:t>
      </w:r>
      <w:r w:rsidRPr="008B69E9">
        <w:rPr>
          <w:rStyle w:val="XMLAttrName"/>
        </w:rPr>
        <w:t>JobID</w:t>
      </w:r>
      <w:r>
        <w:rPr>
          <w:lang w:val="en-GB"/>
        </w:rPr>
        <w:t xml:space="preserve"> </w:t>
      </w:r>
      <w:r w:rsidRPr="005E109A">
        <w:rPr>
          <w:color w:val="0000FF"/>
        </w:rPr>
        <w:t xml:space="preserve">= </w:t>
      </w:r>
      <w:r w:rsidRPr="008B69E9">
        <w:rPr>
          <w:rStyle w:val="XMLAttrValue"/>
        </w:rPr>
        <w:t>"0901-1243"</w:t>
      </w:r>
      <w:r>
        <w:rPr>
          <w:lang w:val="en-GB"/>
        </w:rPr>
        <w:t xml:space="preserve"> </w:t>
      </w:r>
      <w:r w:rsidRPr="008B69E9">
        <w:rPr>
          <w:rStyle w:val="XMLAttrName"/>
        </w:rPr>
        <w:t>Type</w:t>
      </w:r>
      <w:r>
        <w:rPr>
          <w:lang w:val="en-GB"/>
        </w:rPr>
        <w:t xml:space="preserve"> </w:t>
      </w:r>
      <w:r w:rsidRPr="005E109A">
        <w:rPr>
          <w:color w:val="0000FF"/>
        </w:rPr>
        <w:t xml:space="preserve">= </w:t>
      </w:r>
      <w:r w:rsidRPr="008B69E9">
        <w:rPr>
          <w:rStyle w:val="XMLAttrValue"/>
        </w:rPr>
        <w:t>"Milestone"</w:t>
      </w:r>
      <w:r w:rsidRPr="005E109A">
        <w:rPr>
          <w:color w:val="0000FF"/>
        </w:rPr>
        <w:t>&gt;</w:t>
      </w:r>
    </w:p>
    <w:p w:rsidR="008B69E9" w:rsidRDefault="005E109A" w:rsidP="008B69E9">
      <w:pPr>
        <w:pStyle w:val="Samplecode04"/>
        <w:rPr>
          <w:lang w:val="en-GB"/>
        </w:rPr>
      </w:pPr>
      <w:r>
        <w:rPr>
          <w:lang w:val="en-GB"/>
        </w:rPr>
        <w:t>&lt;</w:t>
      </w:r>
      <w:r w:rsidRPr="008B69E9">
        <w:rPr>
          <w:rStyle w:val="XMLTag"/>
        </w:rPr>
        <w:t>Milestone</w:t>
      </w:r>
      <w:r>
        <w:rPr>
          <w:lang w:val="en-GB"/>
        </w:rPr>
        <w:t xml:space="preserve"> </w:t>
      </w:r>
      <w:r w:rsidRPr="008B69E9">
        <w:rPr>
          <w:rStyle w:val="XMLAttrName"/>
        </w:rPr>
        <w:t>MilestoneType</w:t>
      </w:r>
      <w:r>
        <w:rPr>
          <w:lang w:val="en-GB"/>
        </w:rPr>
        <w:t xml:space="preserve"> </w:t>
      </w:r>
      <w:r w:rsidRPr="005E109A">
        <w:rPr>
          <w:color w:val="0000FF"/>
        </w:rPr>
        <w:t xml:space="preserve">= </w:t>
      </w:r>
      <w:r w:rsidRPr="008B69E9">
        <w:rPr>
          <w:rStyle w:val="XMLAttrValue"/>
        </w:rPr>
        <w:t>"ShippingCompleted"</w:t>
      </w:r>
      <w:r w:rsidRPr="005E109A">
        <w:rPr>
          <w:color w:val="0000FF"/>
        </w:rPr>
        <w:t>/&gt;</w:t>
      </w:r>
      <w:r w:rsidR="008B69E9">
        <w:rPr>
          <w:lang w:val="en-GB"/>
        </w:rPr>
        <w:t xml:space="preserve"> </w:t>
      </w:r>
    </w:p>
    <w:p w:rsidR="005E109A" w:rsidRDefault="005E109A" w:rsidP="008B69E9">
      <w:pPr>
        <w:pStyle w:val="Samplecode03"/>
        <w:rPr>
          <w:color w:val="0000FF"/>
        </w:rPr>
      </w:pPr>
      <w:r w:rsidRPr="005E109A">
        <w:rPr>
          <w:color w:val="0000FF"/>
        </w:rPr>
        <w:t>&lt;</w:t>
      </w:r>
      <w:r>
        <w:rPr>
          <w:lang w:val="en-GB"/>
        </w:rPr>
        <w:t>/</w:t>
      </w:r>
      <w:r w:rsidRPr="008B69E9">
        <w:rPr>
          <w:rStyle w:val="XMLTag"/>
        </w:rPr>
        <w:t>jdf</w:t>
      </w:r>
      <w:proofErr w:type="gramStart"/>
      <w:r w:rsidRPr="008B69E9">
        <w:rPr>
          <w:rStyle w:val="XMLTag"/>
        </w:rPr>
        <w:t>:Notification</w:t>
      </w:r>
      <w:proofErr w:type="gramEnd"/>
      <w:r w:rsidRPr="005E109A">
        <w:rPr>
          <w:color w:val="0000FF"/>
        </w:rPr>
        <w:t>&gt;</w:t>
      </w:r>
    </w:p>
    <w:p w:rsidR="008B69E9" w:rsidRDefault="003D5D23" w:rsidP="008B69E9">
      <w:pPr>
        <w:pStyle w:val="Samplecode03"/>
        <w:rPr>
          <w:lang w:val="en-GB"/>
        </w:rPr>
      </w:pPr>
      <w:r w:rsidRPr="005E109A">
        <w:rPr>
          <w:color w:val="0000FF"/>
        </w:rPr>
        <w:t>&lt;</w:t>
      </w:r>
      <w:r w:rsidRPr="008B69E9">
        <w:rPr>
          <w:rStyle w:val="XMLTag"/>
        </w:rPr>
        <w:t>jdf</w:t>
      </w:r>
      <w:proofErr w:type="gramStart"/>
      <w:r w:rsidRPr="008B69E9">
        <w:rPr>
          <w:rStyle w:val="XMLTag"/>
        </w:rPr>
        <w:t>:Notification</w:t>
      </w:r>
      <w:proofErr w:type="gramEnd"/>
      <w:r>
        <w:rPr>
          <w:lang w:val="en-GB"/>
        </w:rPr>
        <w:t xml:space="preserve"> </w:t>
      </w:r>
      <w:r w:rsidRPr="008B69E9">
        <w:rPr>
          <w:rStyle w:val="XMLAttrName"/>
        </w:rPr>
        <w:t>JobID</w:t>
      </w:r>
      <w:r>
        <w:rPr>
          <w:lang w:val="en-GB"/>
        </w:rPr>
        <w:t xml:space="preserve"> </w:t>
      </w:r>
      <w:r w:rsidRPr="005E109A">
        <w:rPr>
          <w:color w:val="0000FF"/>
        </w:rPr>
        <w:t xml:space="preserve">= </w:t>
      </w:r>
      <w:r w:rsidRPr="008B69E9">
        <w:rPr>
          <w:rStyle w:val="XMLAttrValue"/>
        </w:rPr>
        <w:t>"0901-1266"</w:t>
      </w:r>
      <w:r>
        <w:rPr>
          <w:lang w:val="en-GB"/>
        </w:rPr>
        <w:t xml:space="preserve"> </w:t>
      </w:r>
      <w:r w:rsidRPr="008B69E9">
        <w:rPr>
          <w:rStyle w:val="XMLAttrName"/>
        </w:rPr>
        <w:t>Type</w:t>
      </w:r>
      <w:r>
        <w:rPr>
          <w:lang w:val="en-GB"/>
        </w:rPr>
        <w:t xml:space="preserve"> </w:t>
      </w:r>
      <w:r w:rsidRPr="005E109A">
        <w:rPr>
          <w:color w:val="0000FF"/>
        </w:rPr>
        <w:t xml:space="preserve">= </w:t>
      </w:r>
      <w:r w:rsidRPr="008B69E9">
        <w:rPr>
          <w:rStyle w:val="XMLAttrValue"/>
        </w:rPr>
        <w:t>"</w:t>
      </w:r>
      <w:r w:rsidRPr="008E14D7">
        <w:rPr>
          <w:rStyle w:val="XMLAttrValue"/>
        </w:rPr>
        <w:t>Milestone</w:t>
      </w:r>
      <w:r w:rsidRPr="008B69E9">
        <w:rPr>
          <w:rStyle w:val="XMLAttrValue"/>
        </w:rPr>
        <w:t>"</w:t>
      </w:r>
      <w:r w:rsidRPr="005E109A">
        <w:rPr>
          <w:color w:val="0000FF"/>
        </w:rPr>
        <w:t>&gt;</w:t>
      </w:r>
    </w:p>
    <w:p w:rsidR="008B69E9" w:rsidRDefault="003D5D23" w:rsidP="008B69E9">
      <w:pPr>
        <w:pStyle w:val="Samplecode04"/>
        <w:rPr>
          <w:lang w:val="en-GB"/>
        </w:rPr>
      </w:pPr>
      <w:r>
        <w:rPr>
          <w:lang w:val="en-GB"/>
        </w:rPr>
        <w:t>&lt;</w:t>
      </w:r>
      <w:r w:rsidRPr="008B69E9">
        <w:rPr>
          <w:rStyle w:val="XMLTag"/>
        </w:rPr>
        <w:t>Milestone</w:t>
      </w:r>
      <w:r>
        <w:rPr>
          <w:lang w:val="en-GB"/>
        </w:rPr>
        <w:t xml:space="preserve"> </w:t>
      </w:r>
      <w:r w:rsidRPr="008B69E9">
        <w:rPr>
          <w:rStyle w:val="XMLAttrName"/>
        </w:rPr>
        <w:t>MilestoneType</w:t>
      </w:r>
      <w:r>
        <w:rPr>
          <w:lang w:val="en-GB"/>
        </w:rPr>
        <w:t xml:space="preserve"> </w:t>
      </w:r>
      <w:r w:rsidRPr="005E109A">
        <w:rPr>
          <w:color w:val="0000FF"/>
        </w:rPr>
        <w:t xml:space="preserve">= </w:t>
      </w:r>
      <w:r w:rsidRPr="008B69E9">
        <w:rPr>
          <w:rStyle w:val="XMLAttrValue"/>
        </w:rPr>
        <w:t>"ShippingCompleted"</w:t>
      </w:r>
      <w:r w:rsidRPr="005E109A">
        <w:rPr>
          <w:color w:val="0000FF"/>
        </w:rPr>
        <w:t>/&gt;</w:t>
      </w:r>
    </w:p>
    <w:p w:rsidR="003D5D23" w:rsidRPr="001D7939" w:rsidRDefault="003D5D23" w:rsidP="008B69E9">
      <w:pPr>
        <w:pStyle w:val="Samplecode03"/>
        <w:rPr>
          <w:color w:val="000000"/>
        </w:rPr>
      </w:pPr>
      <w:r w:rsidRPr="005E109A">
        <w:rPr>
          <w:color w:val="0000FF"/>
        </w:rPr>
        <w:t>&lt;</w:t>
      </w:r>
      <w:r>
        <w:rPr>
          <w:lang w:val="en-GB"/>
        </w:rPr>
        <w:t>/</w:t>
      </w:r>
      <w:r w:rsidRPr="008B69E9">
        <w:rPr>
          <w:rStyle w:val="XMLTag"/>
        </w:rPr>
        <w:t>jdf</w:t>
      </w:r>
      <w:proofErr w:type="gramStart"/>
      <w:r w:rsidRPr="008B69E9">
        <w:rPr>
          <w:rStyle w:val="XMLTag"/>
        </w:rPr>
        <w:t>:Notification</w:t>
      </w:r>
      <w:proofErr w:type="gramEnd"/>
      <w:r w:rsidRPr="005E109A">
        <w:rPr>
          <w:color w:val="0000FF"/>
        </w:rPr>
        <w:t>&gt;</w:t>
      </w:r>
    </w:p>
    <w:p w:rsidR="00EB04BC" w:rsidRPr="001D7939" w:rsidRDefault="00EB04BC" w:rsidP="008B69E9">
      <w:pPr>
        <w:pStyle w:val="Samplecode02"/>
        <w:rPr>
          <w:color w:val="000000"/>
        </w:rPr>
      </w:pPr>
      <w:r w:rsidRPr="001D7939">
        <w:rPr>
          <w:color w:val="0000FF"/>
        </w:rPr>
        <w:t>&lt;/</w:t>
      </w:r>
      <w:r w:rsidRPr="008B69E9">
        <w:rPr>
          <w:rStyle w:val="XMLTag"/>
        </w:rPr>
        <w:t>OrderStatusResponse</w:t>
      </w:r>
      <w:r w:rsidRPr="001D7939">
        <w:rPr>
          <w:color w:val="0000FF"/>
        </w:rPr>
        <w:t>&gt;</w:t>
      </w:r>
    </w:p>
    <w:p w:rsidR="00EB04BC" w:rsidRPr="001D7939" w:rsidRDefault="00EB04BC" w:rsidP="008B69E9">
      <w:pPr>
        <w:pStyle w:val="Samplecode01"/>
        <w:rPr>
          <w:color w:val="000000"/>
        </w:rPr>
      </w:pPr>
      <w:r w:rsidRPr="001D7939">
        <w:rPr>
          <w:color w:val="0000FF"/>
        </w:rPr>
        <w:t>&lt;/</w:t>
      </w:r>
      <w:r w:rsidRPr="008B69E9">
        <w:rPr>
          <w:rStyle w:val="XMLTag"/>
        </w:rPr>
        <w:t>Request</w:t>
      </w:r>
      <w:r w:rsidRPr="001D7939">
        <w:rPr>
          <w:color w:val="0000FF"/>
        </w:rPr>
        <w:t>&gt;</w:t>
      </w:r>
    </w:p>
    <w:p w:rsidR="00EB04BC" w:rsidRPr="008B69E9" w:rsidRDefault="00EB04BC" w:rsidP="008B69E9">
      <w:pPr>
        <w:pStyle w:val="Samplecode"/>
        <w:rPr>
          <w:color w:val="000000"/>
        </w:rPr>
      </w:pPr>
      <w:r w:rsidRPr="001D7939">
        <w:rPr>
          <w:color w:val="0000FF"/>
        </w:rPr>
        <w:t>&lt;/</w:t>
      </w:r>
      <w:r w:rsidRPr="008B69E9">
        <w:rPr>
          <w:rStyle w:val="XMLTag"/>
        </w:rPr>
        <w:t>PrintTalk</w:t>
      </w:r>
      <w:r w:rsidRPr="001D7939">
        <w:rPr>
          <w:color w:val="0000FF"/>
        </w:rPr>
        <w:t>&gt;</w:t>
      </w:r>
    </w:p>
    <w:p w:rsidR="001248C2" w:rsidRPr="001D7939" w:rsidRDefault="001248C2" w:rsidP="001248C2">
      <w:pPr>
        <w:pStyle w:val="Heading3"/>
      </w:pPr>
      <w:bookmarkStart w:id="597" w:name="_Toc411174952"/>
      <w:r>
        <w:t xml:space="preserve">PrintTalk Version of </w:t>
      </w:r>
      <w:r w:rsidRPr="001D7939">
        <w:t>OrderStatusResponse</w:t>
      </w:r>
      <w:r>
        <w:t xml:space="preserve"> (2) for </w:t>
      </w:r>
      <w:r w:rsidRPr="0018189C">
        <w:t>Print Buyer PB</w:t>
      </w:r>
      <w:r>
        <w:t>1</w:t>
      </w:r>
      <w:bookmarkEnd w:id="597"/>
    </w:p>
    <w:p w:rsidR="00EB04BC" w:rsidRPr="001D7939" w:rsidRDefault="00EB04BC" w:rsidP="008B69E9">
      <w:pPr>
        <w:pStyle w:val="Samplecode"/>
        <w:rPr>
          <w:color w:val="000000"/>
        </w:rPr>
      </w:pPr>
      <w:proofErr w:type="gramStart"/>
      <w:r w:rsidRPr="001D7939">
        <w:t>&lt;?</w:t>
      </w:r>
      <w:r w:rsidRPr="00FD7AF1">
        <w:rPr>
          <w:rStyle w:val="XMLTag"/>
        </w:rPr>
        <w:t>xml</w:t>
      </w:r>
      <w:proofErr w:type="gramEnd"/>
      <w:r w:rsidRPr="001D7939">
        <w:t xml:space="preserve"> </w:t>
      </w:r>
      <w:r w:rsidRPr="00FD7AF1">
        <w:rPr>
          <w:rStyle w:val="XMLAttrName"/>
        </w:rPr>
        <w:t>version</w:t>
      </w:r>
      <w:r w:rsidRPr="001D7939">
        <w:t>=</w:t>
      </w:r>
      <w:r w:rsidRPr="00FD7AF1">
        <w:rPr>
          <w:rStyle w:val="XMLAttrValue"/>
        </w:rPr>
        <w:t>"1.0"</w:t>
      </w:r>
      <w:r w:rsidRPr="001D7939">
        <w:t xml:space="preserve"> </w:t>
      </w:r>
      <w:r w:rsidRPr="00FD7AF1">
        <w:rPr>
          <w:rStyle w:val="XMLAttrName"/>
        </w:rPr>
        <w:t>encoding</w:t>
      </w:r>
      <w:r w:rsidRPr="001D7939">
        <w:t>=</w:t>
      </w:r>
      <w:r w:rsidRPr="00FD7AF1">
        <w:rPr>
          <w:rStyle w:val="XMLAttrValue"/>
        </w:rPr>
        <w:t>"UTF-8"</w:t>
      </w:r>
      <w:r w:rsidRPr="001D7939">
        <w:t>?&gt;</w:t>
      </w:r>
    </w:p>
    <w:p w:rsidR="00EB04BC" w:rsidRPr="001D7939" w:rsidRDefault="00EB04BC" w:rsidP="008B69E9">
      <w:pPr>
        <w:pStyle w:val="Samplecode"/>
        <w:rPr>
          <w:color w:val="000000"/>
        </w:rPr>
      </w:pPr>
      <w:r w:rsidRPr="001D7939">
        <w:rPr>
          <w:color w:val="0000FF"/>
        </w:rPr>
        <w:t>&lt;</w:t>
      </w:r>
      <w:r w:rsidRPr="00FD7AF1">
        <w:rPr>
          <w:rStyle w:val="XMLTag"/>
        </w:rPr>
        <w:t>PrintTalk</w:t>
      </w:r>
      <w:r w:rsidRPr="001D7939">
        <w:rPr>
          <w:color w:val="FF0000"/>
        </w:rPr>
        <w:t xml:space="preserve"> </w:t>
      </w:r>
      <w:r w:rsidRPr="00FD7AF1">
        <w:rPr>
          <w:rStyle w:val="XMLAttrName"/>
        </w:rPr>
        <w:t>xmlns:xsi</w:t>
      </w:r>
      <w:r w:rsidRPr="001D7939">
        <w:rPr>
          <w:color w:val="0000FF"/>
        </w:rPr>
        <w:t>=</w:t>
      </w:r>
      <w:r w:rsidRPr="00FD7AF1">
        <w:rPr>
          <w:rStyle w:val="XMLAttrValue"/>
        </w:rPr>
        <w:t>"http://www.w3.org/2001/XMLSchema-instance"</w:t>
      </w:r>
      <w:r w:rsidRPr="001D7939">
        <w:rPr>
          <w:color w:val="FF0000"/>
        </w:rPr>
        <w:t xml:space="preserve"> </w:t>
      </w:r>
      <w:r w:rsidRPr="00FD7AF1">
        <w:rPr>
          <w:rStyle w:val="XMLAttrName"/>
        </w:rPr>
        <w:t>xmlns</w:t>
      </w:r>
      <w:r w:rsidRPr="001D7939">
        <w:rPr>
          <w:color w:val="0000FF"/>
        </w:rPr>
        <w:t>=</w:t>
      </w:r>
      <w:r w:rsidRPr="00FD7AF1">
        <w:rPr>
          <w:rStyle w:val="XMLAttrValue"/>
        </w:rPr>
        <w:t>"http://www.printtalk.org/schema"</w:t>
      </w:r>
      <w:r w:rsidRPr="001D7939">
        <w:rPr>
          <w:color w:val="FF0000"/>
        </w:rPr>
        <w:t xml:space="preserve"> </w:t>
      </w:r>
      <w:r w:rsidR="00C34284">
        <w:rPr>
          <w:color w:val="FF0000"/>
        </w:rPr>
        <w:br/>
      </w:r>
      <w:r w:rsidRPr="00FD7AF1">
        <w:rPr>
          <w:rStyle w:val="XMLAttrName"/>
        </w:rPr>
        <w:t>xmlns:jdf</w:t>
      </w:r>
      <w:r w:rsidRPr="001D7939">
        <w:rPr>
          <w:color w:val="0000FF"/>
        </w:rPr>
        <w:t>=</w:t>
      </w:r>
      <w:r w:rsidRPr="00FD7AF1">
        <w:rPr>
          <w:rStyle w:val="XMLAttrValue"/>
        </w:rPr>
        <w:t>"http://www.CIP4.org/JDFSchema_1_1"</w:t>
      </w:r>
      <w:r w:rsidRPr="001D7939">
        <w:rPr>
          <w:color w:val="FF0000"/>
        </w:rPr>
        <w:t xml:space="preserve"> </w:t>
      </w:r>
      <w:r w:rsidR="00C34284">
        <w:rPr>
          <w:color w:val="FF0000"/>
        </w:rPr>
        <w:br/>
      </w:r>
      <w:r w:rsidRPr="00FD7AF1">
        <w:rPr>
          <w:rStyle w:val="XMLAttrName"/>
        </w:rPr>
        <w:t>xsi:schemaLocation</w:t>
      </w:r>
      <w:r w:rsidRPr="001D7939">
        <w:rPr>
          <w:color w:val="0000FF"/>
        </w:rPr>
        <w:t>=</w:t>
      </w:r>
      <w:r w:rsidRPr="00FD7AF1">
        <w:rPr>
          <w:rStyle w:val="XMLAttrValue"/>
        </w:rPr>
        <w:t>"http://www.printtalk.org/schema PrintTalk_1_1.xsd"</w:t>
      </w:r>
      <w:r w:rsidRPr="001D7939">
        <w:rPr>
          <w:color w:val="FF0000"/>
        </w:rPr>
        <w:t xml:space="preserve"> </w:t>
      </w:r>
      <w:r w:rsidRPr="00FD7AF1">
        <w:rPr>
          <w:rStyle w:val="XMLAttrName"/>
        </w:rPr>
        <w:t>version</w:t>
      </w:r>
      <w:r w:rsidRPr="001D7939">
        <w:rPr>
          <w:color w:val="0000FF"/>
        </w:rPr>
        <w:t>=</w:t>
      </w:r>
      <w:r w:rsidRPr="00FD7AF1">
        <w:rPr>
          <w:rStyle w:val="XMLAttrValue"/>
        </w:rPr>
        <w:t>"1.1"</w:t>
      </w:r>
      <w:r w:rsidRPr="001D7939">
        <w:rPr>
          <w:color w:val="FF0000"/>
        </w:rPr>
        <w:t xml:space="preserve"> payloadID</w:t>
      </w:r>
      <w:r w:rsidRPr="001D7939">
        <w:rPr>
          <w:color w:val="0000FF"/>
        </w:rPr>
        <w:t>=</w:t>
      </w:r>
      <w:r w:rsidRPr="00FD7AF1">
        <w:rPr>
          <w:rStyle w:val="XMLAttrValue"/>
        </w:rPr>
        <w:t>"187655"</w:t>
      </w:r>
      <w:r w:rsidRPr="001D7939">
        <w:rPr>
          <w:color w:val="FF0000"/>
        </w:rPr>
        <w:t xml:space="preserve"> </w:t>
      </w:r>
      <w:r w:rsidR="00C34284">
        <w:rPr>
          <w:color w:val="FF0000"/>
        </w:rPr>
        <w:br/>
      </w:r>
      <w:r w:rsidRPr="00FD7AF1">
        <w:rPr>
          <w:rStyle w:val="XMLAttrName"/>
        </w:rPr>
        <w:t>timestamp</w:t>
      </w:r>
      <w:r w:rsidRPr="001D7939">
        <w:rPr>
          <w:color w:val="0000FF"/>
        </w:rPr>
        <w:t>=</w:t>
      </w:r>
      <w:r w:rsidRPr="00FD7AF1">
        <w:rPr>
          <w:rStyle w:val="XMLAttrValue"/>
        </w:rPr>
        <w:t>"</w:t>
      </w:r>
      <w:r w:rsidR="00C80FB3" w:rsidRPr="00FD7AF1">
        <w:rPr>
          <w:rStyle w:val="XMLAttrValue"/>
        </w:rPr>
        <w:t>2013</w:t>
      </w:r>
      <w:r w:rsidRPr="00FD7AF1">
        <w:rPr>
          <w:rStyle w:val="XMLAttrValue"/>
        </w:rPr>
        <w:t>-09-20T1030-0800"</w:t>
      </w:r>
      <w:r w:rsidRPr="001D7939">
        <w:rPr>
          <w:color w:val="0000FF"/>
        </w:rPr>
        <w:t>&gt;</w:t>
      </w:r>
    </w:p>
    <w:p w:rsidR="00EB04BC" w:rsidRPr="001D7939" w:rsidRDefault="00EB04BC" w:rsidP="008B69E9">
      <w:pPr>
        <w:pStyle w:val="Samplecode01"/>
        <w:rPr>
          <w:color w:val="000000"/>
        </w:rPr>
      </w:pPr>
      <w:r w:rsidRPr="001D7939">
        <w:rPr>
          <w:color w:val="0000FF"/>
        </w:rPr>
        <w:t>&lt;</w:t>
      </w:r>
      <w:r w:rsidRPr="00FD7AF1">
        <w:rPr>
          <w:rStyle w:val="XMLTag"/>
        </w:rPr>
        <w:t>Header</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From</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"DNS"</w:t>
      </w:r>
      <w:r w:rsidRPr="001D7939">
        <w:rPr>
          <w:color w:val="0000FF"/>
        </w:rPr>
        <w:t>&gt;</w:t>
      </w:r>
    </w:p>
    <w:p w:rsidR="00EB04BC" w:rsidRPr="001D7939" w:rsidRDefault="00EB04BC" w:rsidP="008B69E9">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Print Dealer</w:t>
      </w:r>
      <w:r w:rsidRPr="001D7939">
        <w:rPr>
          <w:color w:val="0000FF"/>
        </w:rPr>
        <w:t>&lt;/</w:t>
      </w:r>
      <w:r w:rsidRPr="00FD7AF1">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"DUNS"</w:t>
      </w:r>
      <w:r w:rsidRPr="001D7939">
        <w:rPr>
          <w:color w:val="0000FF"/>
        </w:rPr>
        <w:t>&gt;</w:t>
      </w:r>
    </w:p>
    <w:p w:rsidR="00EB04BC" w:rsidRPr="001D7939" w:rsidRDefault="00EB04BC" w:rsidP="008B69E9">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063589998</w:t>
      </w:r>
      <w:r w:rsidRPr="001D7939">
        <w:rPr>
          <w:color w:val="0000FF"/>
        </w:rPr>
        <w:t>&lt;/</w:t>
      </w:r>
      <w:r w:rsidRPr="00FD7AF1">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From</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To</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"DNS"</w:t>
      </w:r>
      <w:r w:rsidRPr="001D7939">
        <w:rPr>
          <w:color w:val="0000FF"/>
        </w:rPr>
        <w:t>&gt;</w:t>
      </w:r>
    </w:p>
    <w:p w:rsidR="00EB04BC" w:rsidRPr="001D7939" w:rsidRDefault="00EB04BC" w:rsidP="00FD7AF1">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www.fredsfinerugs.com</w:t>
      </w:r>
      <w:r w:rsidRPr="001D7939">
        <w:rPr>
          <w:color w:val="0000FF"/>
        </w:rPr>
        <w:t>&lt;/</w:t>
      </w:r>
      <w:r w:rsidRPr="00FD7AF1">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"DUNS"</w:t>
      </w:r>
      <w:r w:rsidRPr="001D7939">
        <w:rPr>
          <w:color w:val="0000FF"/>
        </w:rPr>
        <w:t>&gt;</w:t>
      </w:r>
    </w:p>
    <w:p w:rsidR="00EB04BC" w:rsidRPr="001D7939" w:rsidRDefault="00EB04BC" w:rsidP="00FD7AF1">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063887745</w:t>
      </w:r>
      <w:r w:rsidRPr="001D7939">
        <w:rPr>
          <w:color w:val="0000FF"/>
        </w:rPr>
        <w:t>&lt;/</w:t>
      </w:r>
      <w:r w:rsidRPr="00FD7AF1">
        <w:rPr>
          <w:rStyle w:val="XMLTag"/>
        </w:rPr>
        <w:t>Identity</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To</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Sender</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FF0000"/>
        </w:rPr>
        <w:t xml:space="preserve"> </w:t>
      </w:r>
      <w:r w:rsidRPr="00FD7AF1">
        <w:rPr>
          <w:rStyle w:val="XMLAttrName"/>
        </w:rPr>
        <w:t>domain</w:t>
      </w:r>
      <w:r w:rsidRPr="001D7939">
        <w:rPr>
          <w:color w:val="0000FF"/>
        </w:rPr>
        <w:t>=</w:t>
      </w:r>
      <w:r w:rsidRPr="00FD7AF1">
        <w:rPr>
          <w:rStyle w:val="XMLAttrValue"/>
        </w:rPr>
        <w:t>"DNS"</w:t>
      </w:r>
      <w:r w:rsidRPr="001D7939">
        <w:rPr>
          <w:color w:val="0000FF"/>
        </w:rPr>
        <w:t>&gt;</w:t>
      </w:r>
    </w:p>
    <w:p w:rsidR="00EB04BC" w:rsidRPr="001D7939" w:rsidRDefault="00EB04BC" w:rsidP="00FD7AF1">
      <w:pPr>
        <w:pStyle w:val="Samplecode04"/>
        <w:rPr>
          <w:color w:val="000000"/>
        </w:rPr>
      </w:pPr>
      <w:r w:rsidRPr="001D7939">
        <w:rPr>
          <w:color w:val="0000FF"/>
        </w:rPr>
        <w:t>&lt;</w:t>
      </w:r>
      <w:r w:rsidRPr="00FD7AF1">
        <w:rPr>
          <w:rStyle w:val="XMLTag"/>
        </w:rPr>
        <w:t>Identity</w:t>
      </w:r>
      <w:r w:rsidRPr="001D7939">
        <w:rPr>
          <w:color w:val="0000FF"/>
        </w:rPr>
        <w:t>&gt;</w:t>
      </w:r>
      <w:r w:rsidRPr="001D7939">
        <w:rPr>
          <w:color w:val="000000"/>
        </w:rPr>
        <w:t>PrintORama.com</w:t>
      </w:r>
      <w:r w:rsidRPr="001D7939">
        <w:rPr>
          <w:color w:val="0000FF"/>
        </w:rPr>
        <w:t>&lt;/</w:t>
      </w:r>
      <w:r w:rsidRPr="00FD7AF1">
        <w:rPr>
          <w:rStyle w:val="XMLTag"/>
        </w:rPr>
        <w:t>Identity</w:t>
      </w:r>
      <w:r w:rsidRPr="001D7939">
        <w:rPr>
          <w:color w:val="0000FF"/>
        </w:rPr>
        <w:t>&gt;</w:t>
      </w:r>
    </w:p>
    <w:p w:rsidR="00EB04BC" w:rsidRPr="001D7939" w:rsidRDefault="00EB04BC" w:rsidP="00FD7AF1">
      <w:pPr>
        <w:pStyle w:val="Samplecode04"/>
        <w:rPr>
          <w:color w:val="000000"/>
        </w:rPr>
      </w:pPr>
      <w:r w:rsidRPr="001D7939">
        <w:rPr>
          <w:color w:val="0000FF"/>
        </w:rPr>
        <w:t>&lt;</w:t>
      </w:r>
      <w:r w:rsidRPr="00FD7AF1">
        <w:rPr>
          <w:rStyle w:val="XMLTag"/>
        </w:rPr>
        <w:t>SharedSecret</w:t>
      </w:r>
      <w:r w:rsidRPr="001D7939">
        <w:rPr>
          <w:color w:val="0000FF"/>
        </w:rPr>
        <w:t>&gt;</w:t>
      </w:r>
      <w:r w:rsidRPr="001D7939">
        <w:rPr>
          <w:color w:val="000000"/>
        </w:rPr>
        <w:t>catsndogs</w:t>
      </w:r>
      <w:r w:rsidRPr="001D7939">
        <w:rPr>
          <w:color w:val="0000FF"/>
        </w:rPr>
        <w:t>&lt;/</w:t>
      </w:r>
      <w:r w:rsidRPr="00FD7AF1">
        <w:rPr>
          <w:rStyle w:val="XMLTag"/>
        </w:rPr>
        <w:t>SharedSecret</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Credential</w:t>
      </w:r>
      <w:r w:rsidRPr="001D7939">
        <w:rPr>
          <w:color w:val="0000FF"/>
        </w:rPr>
        <w:t>&gt;</w:t>
      </w:r>
    </w:p>
    <w:p w:rsidR="00EB04BC" w:rsidRPr="001D7939" w:rsidRDefault="00EB04BC" w:rsidP="008B69E9">
      <w:pPr>
        <w:pStyle w:val="Samplecode03"/>
        <w:rPr>
          <w:color w:val="000000"/>
        </w:rPr>
      </w:pPr>
      <w:r w:rsidRPr="001D7939">
        <w:rPr>
          <w:color w:val="0000FF"/>
        </w:rPr>
        <w:t>&lt;</w:t>
      </w:r>
      <w:r w:rsidRPr="00FD7AF1">
        <w:rPr>
          <w:rStyle w:val="XMLTag"/>
        </w:rPr>
        <w:t>UserAgent</w:t>
      </w:r>
      <w:r w:rsidRPr="001D7939">
        <w:rPr>
          <w:color w:val="0000FF"/>
        </w:rPr>
        <w:t>&gt;</w:t>
      </w:r>
      <w:r w:rsidRPr="001D7939">
        <w:rPr>
          <w:color w:val="000000"/>
        </w:rPr>
        <w:t>PrintORama v.1.0</w:t>
      </w:r>
      <w:r w:rsidRPr="001D7939">
        <w:rPr>
          <w:color w:val="0000FF"/>
        </w:rPr>
        <w:t>&lt;/</w:t>
      </w:r>
      <w:r w:rsidRPr="00FD7AF1">
        <w:rPr>
          <w:rStyle w:val="XMLTag"/>
        </w:rPr>
        <w:t>UserAgent</w:t>
      </w:r>
      <w:r w:rsidRPr="001D7939">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Sender</w:t>
      </w:r>
      <w:r w:rsidRPr="001D7939">
        <w:rPr>
          <w:color w:val="0000FF"/>
        </w:rPr>
        <w:t>&gt;</w:t>
      </w:r>
    </w:p>
    <w:p w:rsidR="00EB04BC" w:rsidRPr="008B69E9" w:rsidRDefault="00EB04BC" w:rsidP="008B69E9">
      <w:pPr>
        <w:pStyle w:val="Samplecode01"/>
      </w:pPr>
      <w:r w:rsidRPr="001D7939">
        <w:rPr>
          <w:color w:val="0000FF"/>
        </w:rPr>
        <w:t>&lt;/</w:t>
      </w:r>
      <w:r w:rsidRPr="00FD7AF1">
        <w:rPr>
          <w:rStyle w:val="XMLTag"/>
        </w:rPr>
        <w:t>Header</w:t>
      </w:r>
      <w:r w:rsidRPr="008B69E9">
        <w:t>&gt;</w:t>
      </w:r>
    </w:p>
    <w:p w:rsidR="00EB04BC" w:rsidRPr="001D7939" w:rsidRDefault="00EB04BC" w:rsidP="008B69E9">
      <w:pPr>
        <w:pStyle w:val="Samplecode01"/>
        <w:rPr>
          <w:color w:val="000000"/>
        </w:rPr>
      </w:pPr>
      <w:r w:rsidRPr="008B69E9">
        <w:t>&lt;</w:t>
      </w:r>
      <w:r w:rsidRPr="00FD7AF1">
        <w:rPr>
          <w:rStyle w:val="XMLTag"/>
        </w:rPr>
        <w:t>Request</w:t>
      </w:r>
      <w:r w:rsidRPr="001D7939">
        <w:rPr>
          <w:color w:val="0000FF"/>
        </w:rPr>
        <w:t>&gt;</w:t>
      </w:r>
    </w:p>
    <w:p w:rsidR="00EB04BC" w:rsidRDefault="00EB04BC" w:rsidP="008B69E9">
      <w:pPr>
        <w:pStyle w:val="Samplecode02"/>
        <w:rPr>
          <w:color w:val="0000FF"/>
        </w:rPr>
      </w:pPr>
      <w:r w:rsidRPr="001D7939">
        <w:rPr>
          <w:color w:val="0000FF"/>
        </w:rPr>
        <w:t>&lt;</w:t>
      </w:r>
      <w:r w:rsidRPr="00FD7AF1">
        <w:rPr>
          <w:rStyle w:val="XMLTag"/>
        </w:rPr>
        <w:t>OrderStatusResponse</w:t>
      </w:r>
      <w:r w:rsidRPr="001D7939">
        <w:rPr>
          <w:color w:val="FF0000"/>
        </w:rPr>
        <w:t xml:space="preserve"> </w:t>
      </w:r>
      <w:r w:rsidRPr="00FD7AF1">
        <w:rPr>
          <w:rStyle w:val="XMLAttrName"/>
        </w:rPr>
        <w:t>AgentID</w:t>
      </w:r>
      <w:r w:rsidRPr="001D7939">
        <w:rPr>
          <w:color w:val="0000FF"/>
        </w:rPr>
        <w:t>=</w:t>
      </w:r>
      <w:r w:rsidRPr="00FD7AF1">
        <w:rPr>
          <w:rStyle w:val="XMLAttrValue"/>
        </w:rPr>
        <w:t>"Dealer"</w:t>
      </w:r>
      <w:r w:rsidRPr="001D7939">
        <w:rPr>
          <w:color w:val="FF0000"/>
        </w:rPr>
        <w:t xml:space="preserve"> </w:t>
      </w:r>
      <w:r w:rsidRPr="00FD7AF1">
        <w:rPr>
          <w:rStyle w:val="XMLAttrName"/>
        </w:rPr>
        <w:t>AgentDisplayName</w:t>
      </w:r>
      <w:r w:rsidRPr="001D7939">
        <w:rPr>
          <w:color w:val="0000FF"/>
        </w:rPr>
        <w:t>=</w:t>
      </w:r>
      <w:r w:rsidRPr="00FD7AF1">
        <w:rPr>
          <w:rStyle w:val="XMLAttrValue"/>
        </w:rPr>
        <w:t>"Dealer User"</w:t>
      </w:r>
      <w:r w:rsidRPr="001D7939">
        <w:rPr>
          <w:color w:val="FF0000"/>
        </w:rPr>
        <w:t xml:space="preserve"> </w:t>
      </w:r>
      <w:r w:rsidRPr="00FD7AF1">
        <w:rPr>
          <w:rStyle w:val="XMLAttrName"/>
        </w:rPr>
        <w:t>RequestDate</w:t>
      </w:r>
      <w:r w:rsidRPr="001D7939">
        <w:rPr>
          <w:color w:val="0000FF"/>
        </w:rPr>
        <w:t>=</w:t>
      </w:r>
      <w:r w:rsidRPr="00FD7AF1">
        <w:rPr>
          <w:rStyle w:val="XMLAttrValue"/>
        </w:rPr>
        <w:t>"</w:t>
      </w:r>
      <w:r w:rsidR="00C80FB3" w:rsidRPr="00FD7AF1">
        <w:rPr>
          <w:rStyle w:val="XMLAttrValue"/>
        </w:rPr>
        <w:t>2013</w:t>
      </w:r>
      <w:r w:rsidRPr="00FD7AF1">
        <w:rPr>
          <w:rStyle w:val="XMLAttrValue"/>
        </w:rPr>
        <w:t>-09-20T1030-0800"</w:t>
      </w:r>
      <w:r w:rsidRPr="001D7939">
        <w:rPr>
          <w:color w:val="FF0000"/>
        </w:rPr>
        <w:t xml:space="preserve"> </w:t>
      </w:r>
      <w:r w:rsidR="00C34284">
        <w:rPr>
          <w:color w:val="FF0000"/>
        </w:rPr>
        <w:br/>
      </w:r>
      <w:r w:rsidRPr="00FD7AF1">
        <w:rPr>
          <w:rStyle w:val="XMLAttrName"/>
        </w:rPr>
        <w:t>BusinessID</w:t>
      </w:r>
      <w:r w:rsidRPr="001D7939">
        <w:rPr>
          <w:color w:val="0000FF"/>
        </w:rPr>
        <w:t>=</w:t>
      </w:r>
      <w:r w:rsidRPr="00FD7AF1">
        <w:rPr>
          <w:rStyle w:val="XMLAttrValue"/>
        </w:rPr>
        <w:t>"1222"</w:t>
      </w:r>
      <w:r w:rsidRPr="001D7939">
        <w:rPr>
          <w:color w:val="FF0000"/>
        </w:rPr>
        <w:t xml:space="preserve"> </w:t>
      </w:r>
      <w:r w:rsidRPr="00FD7AF1">
        <w:rPr>
          <w:rStyle w:val="XMLAttrName"/>
        </w:rPr>
        <w:t>BusinessRefID</w:t>
      </w:r>
      <w:r w:rsidRPr="001D7939">
        <w:rPr>
          <w:color w:val="0000FF"/>
        </w:rPr>
        <w:t>=</w:t>
      </w:r>
      <w:r w:rsidRPr="00FD7AF1">
        <w:rPr>
          <w:rStyle w:val="XMLAttrValue"/>
        </w:rPr>
        <w:t>"Conf_12345"</w:t>
      </w:r>
      <w:r w:rsidRPr="001D7939">
        <w:rPr>
          <w:color w:val="0000FF"/>
        </w:rPr>
        <w:t>&gt;</w:t>
      </w:r>
    </w:p>
    <w:p w:rsidR="00FD7AF1" w:rsidRDefault="003D5D23" w:rsidP="00FD7AF1">
      <w:pPr>
        <w:pStyle w:val="Samplecode03"/>
        <w:rPr>
          <w:lang w:val="en-GB"/>
        </w:rPr>
      </w:pPr>
      <w:r w:rsidRPr="005E109A">
        <w:rPr>
          <w:color w:val="0000FF"/>
        </w:rPr>
        <w:t>&lt;</w:t>
      </w:r>
      <w:r w:rsidRPr="00FD7AF1">
        <w:rPr>
          <w:rStyle w:val="XMLTag"/>
        </w:rPr>
        <w:t>jdf</w:t>
      </w:r>
      <w:proofErr w:type="gramStart"/>
      <w:r w:rsidRPr="00FD7AF1">
        <w:rPr>
          <w:rStyle w:val="XMLTag"/>
        </w:rPr>
        <w:t>:Notification</w:t>
      </w:r>
      <w:proofErr w:type="gramEnd"/>
      <w:r>
        <w:rPr>
          <w:lang w:val="en-GB"/>
        </w:rPr>
        <w:t xml:space="preserve"> </w:t>
      </w:r>
      <w:r w:rsidRPr="00FD7AF1">
        <w:rPr>
          <w:rStyle w:val="XMLAttrName"/>
        </w:rPr>
        <w:t>JobID</w:t>
      </w:r>
      <w:r>
        <w:rPr>
          <w:lang w:val="en-GB"/>
        </w:rPr>
        <w:t xml:space="preserve"> </w:t>
      </w:r>
      <w:r w:rsidRPr="005E109A">
        <w:rPr>
          <w:color w:val="0000FF"/>
        </w:rPr>
        <w:t xml:space="preserve">= </w:t>
      </w:r>
      <w:r w:rsidRPr="00FD7AF1">
        <w:rPr>
          <w:rStyle w:val="XMLAttrValue"/>
        </w:rPr>
        <w:t>"0901-1243"</w:t>
      </w:r>
      <w:r>
        <w:rPr>
          <w:lang w:val="en-GB"/>
        </w:rPr>
        <w:t xml:space="preserve"> </w:t>
      </w:r>
      <w:r w:rsidRPr="00FD7AF1">
        <w:rPr>
          <w:rStyle w:val="XMLAttrName"/>
        </w:rPr>
        <w:t>Type</w:t>
      </w:r>
      <w:r>
        <w:rPr>
          <w:lang w:val="en-GB"/>
        </w:rPr>
        <w:t xml:space="preserve"> </w:t>
      </w:r>
      <w:r w:rsidRPr="005E109A">
        <w:rPr>
          <w:color w:val="0000FF"/>
        </w:rPr>
        <w:t xml:space="preserve">= </w:t>
      </w:r>
      <w:r w:rsidRPr="00FD7AF1">
        <w:rPr>
          <w:rStyle w:val="XMLAttrValue"/>
        </w:rPr>
        <w:t>"Milestone"</w:t>
      </w:r>
      <w:r w:rsidRPr="005E109A">
        <w:rPr>
          <w:color w:val="0000FF"/>
        </w:rPr>
        <w:t>&gt;</w:t>
      </w:r>
    </w:p>
    <w:p w:rsidR="008B69E9" w:rsidRDefault="003D5D23" w:rsidP="00FD7AF1">
      <w:pPr>
        <w:pStyle w:val="Samplecode04"/>
        <w:rPr>
          <w:lang w:val="en-GB"/>
        </w:rPr>
      </w:pPr>
      <w:r>
        <w:rPr>
          <w:lang w:val="en-GB"/>
        </w:rPr>
        <w:t>&lt;</w:t>
      </w:r>
      <w:r w:rsidRPr="00FD7AF1">
        <w:rPr>
          <w:rStyle w:val="XMLTag"/>
        </w:rPr>
        <w:t>Milestone</w:t>
      </w:r>
      <w:r>
        <w:rPr>
          <w:lang w:val="en-GB"/>
        </w:rPr>
        <w:t xml:space="preserve"> </w:t>
      </w:r>
      <w:r w:rsidRPr="00FD7AF1">
        <w:rPr>
          <w:rStyle w:val="XMLAttrName"/>
        </w:rPr>
        <w:t>MilestoneType</w:t>
      </w:r>
      <w:r>
        <w:rPr>
          <w:lang w:val="en-GB"/>
        </w:rPr>
        <w:t xml:space="preserve"> </w:t>
      </w:r>
      <w:r w:rsidRPr="005E109A">
        <w:rPr>
          <w:color w:val="0000FF"/>
        </w:rPr>
        <w:t xml:space="preserve">= </w:t>
      </w:r>
      <w:r w:rsidRPr="00FD7AF1">
        <w:rPr>
          <w:rStyle w:val="XMLAttrValue"/>
        </w:rPr>
        <w:t>"</w:t>
      </w:r>
      <w:r w:rsidRPr="005E109A">
        <w:rPr>
          <w:color w:val="000000"/>
        </w:rPr>
        <w:t>Sh</w:t>
      </w:r>
      <w:r w:rsidRPr="00FD7AF1">
        <w:rPr>
          <w:rStyle w:val="XMLAttrValue"/>
        </w:rPr>
        <w:t>ippingCompleted"</w:t>
      </w:r>
      <w:r w:rsidRPr="005E109A">
        <w:rPr>
          <w:color w:val="0000FF"/>
        </w:rPr>
        <w:t>/&gt;</w:t>
      </w:r>
    </w:p>
    <w:p w:rsidR="003D5D23" w:rsidRPr="003D5D23" w:rsidRDefault="003D5D23" w:rsidP="00FD7AF1">
      <w:pPr>
        <w:pStyle w:val="Samplecode03"/>
        <w:rPr>
          <w:color w:val="0000FF"/>
        </w:rPr>
      </w:pPr>
      <w:r w:rsidRPr="005E109A">
        <w:rPr>
          <w:color w:val="0000FF"/>
        </w:rPr>
        <w:t>&lt;</w:t>
      </w:r>
      <w:r>
        <w:rPr>
          <w:lang w:val="en-GB"/>
        </w:rPr>
        <w:t>/</w:t>
      </w:r>
      <w:r w:rsidRPr="00FD7AF1">
        <w:rPr>
          <w:rStyle w:val="XMLTag"/>
        </w:rPr>
        <w:t>jdf</w:t>
      </w:r>
      <w:proofErr w:type="gramStart"/>
      <w:r w:rsidRPr="00FD7AF1">
        <w:rPr>
          <w:rStyle w:val="XMLTag"/>
        </w:rPr>
        <w:t>:Notification</w:t>
      </w:r>
      <w:proofErr w:type="gramEnd"/>
      <w:r w:rsidRPr="005E109A">
        <w:rPr>
          <w:color w:val="0000FF"/>
        </w:rPr>
        <w:t>&gt;</w:t>
      </w:r>
    </w:p>
    <w:p w:rsidR="00EB04BC" w:rsidRPr="001D7939" w:rsidRDefault="00EB04BC" w:rsidP="008B69E9">
      <w:pPr>
        <w:pStyle w:val="Samplecode02"/>
        <w:rPr>
          <w:color w:val="000000"/>
        </w:rPr>
      </w:pPr>
      <w:r w:rsidRPr="001D7939">
        <w:rPr>
          <w:color w:val="0000FF"/>
        </w:rPr>
        <w:t>&lt;/</w:t>
      </w:r>
      <w:r w:rsidRPr="00FD7AF1">
        <w:rPr>
          <w:rStyle w:val="XMLTag"/>
        </w:rPr>
        <w:t>OrderStatusResponse</w:t>
      </w:r>
      <w:r w:rsidRPr="001D7939">
        <w:rPr>
          <w:color w:val="0000FF"/>
        </w:rPr>
        <w:t>&gt;</w:t>
      </w:r>
    </w:p>
    <w:p w:rsidR="00EB04BC" w:rsidRPr="001D7939" w:rsidRDefault="00EB04BC" w:rsidP="008B69E9">
      <w:pPr>
        <w:pStyle w:val="Samplecode01"/>
        <w:rPr>
          <w:color w:val="000000"/>
        </w:rPr>
      </w:pPr>
      <w:r w:rsidRPr="001D7939">
        <w:rPr>
          <w:color w:val="0000FF"/>
        </w:rPr>
        <w:lastRenderedPageBreak/>
        <w:t>&lt;/</w:t>
      </w:r>
      <w:r w:rsidRPr="00FD7AF1">
        <w:rPr>
          <w:rStyle w:val="XMLTag"/>
        </w:rPr>
        <w:t>Request</w:t>
      </w:r>
      <w:r w:rsidRPr="001D7939">
        <w:rPr>
          <w:color w:val="0000FF"/>
        </w:rPr>
        <w:t>&gt;</w:t>
      </w:r>
    </w:p>
    <w:p w:rsidR="00EB04BC" w:rsidRPr="008E14D7" w:rsidRDefault="00EB04BC" w:rsidP="008E14D7">
      <w:pPr>
        <w:pStyle w:val="Samplecode"/>
        <w:rPr>
          <w:color w:val="000000"/>
        </w:rPr>
      </w:pPr>
      <w:r w:rsidRPr="001D7939">
        <w:rPr>
          <w:color w:val="0000FF"/>
        </w:rPr>
        <w:t>&lt;/</w:t>
      </w:r>
      <w:r w:rsidRPr="00FD7AF1">
        <w:rPr>
          <w:rStyle w:val="XMLTag"/>
        </w:rPr>
        <w:t>PrintTalk</w:t>
      </w:r>
      <w:r w:rsidRPr="001D7939">
        <w:rPr>
          <w:color w:val="0000FF"/>
        </w:rPr>
        <w:t>&gt;</w:t>
      </w:r>
    </w:p>
    <w:p w:rsidR="001248C2" w:rsidRPr="001248C2" w:rsidRDefault="001248C2" w:rsidP="001248C2">
      <w:pPr>
        <w:pStyle w:val="Heading3"/>
      </w:pPr>
      <w:bookmarkStart w:id="598" w:name="_Toc411174953"/>
      <w:r>
        <w:t xml:space="preserve">PrintTalk Version of </w:t>
      </w:r>
      <w:r w:rsidRPr="001D7939">
        <w:t>OrderStatusResponse</w:t>
      </w:r>
      <w:r>
        <w:t xml:space="preserve"> (3) for </w:t>
      </w:r>
      <w:r w:rsidRPr="0018189C">
        <w:t>Print Buyer PB</w:t>
      </w:r>
      <w:r>
        <w:t>2</w:t>
      </w:r>
      <w:bookmarkEnd w:id="598"/>
    </w:p>
    <w:p w:rsidR="00EB04BC" w:rsidRPr="00FD7AF1" w:rsidRDefault="00EB04BC" w:rsidP="00FD7AF1">
      <w:pPr>
        <w:pStyle w:val="Samplecode"/>
        <w:rPr>
          <w:szCs w:val="17"/>
        </w:rPr>
      </w:pPr>
      <w:proofErr w:type="gramStart"/>
      <w:r w:rsidRPr="00FD7AF1">
        <w:rPr>
          <w:szCs w:val="17"/>
        </w:rPr>
        <w:t>&lt;?</w:t>
      </w:r>
      <w:r w:rsidRPr="00FD7AF1">
        <w:rPr>
          <w:rStyle w:val="XMLTag"/>
        </w:rPr>
        <w:t>xml</w:t>
      </w:r>
      <w:proofErr w:type="gramEnd"/>
      <w:r w:rsidRPr="00FD7AF1">
        <w:rPr>
          <w:szCs w:val="17"/>
        </w:rPr>
        <w:t xml:space="preserve"> </w:t>
      </w:r>
      <w:r w:rsidRPr="00FD7AF1">
        <w:rPr>
          <w:rStyle w:val="XMLAttrName"/>
        </w:rPr>
        <w:t>version</w:t>
      </w:r>
      <w:r w:rsidRPr="00FD7AF1">
        <w:rPr>
          <w:szCs w:val="17"/>
        </w:rPr>
        <w:t>=</w:t>
      </w:r>
      <w:r w:rsidRPr="00FD7AF1">
        <w:rPr>
          <w:rStyle w:val="XMLAttrValue"/>
        </w:rPr>
        <w:t>"1.0"</w:t>
      </w:r>
      <w:r w:rsidRPr="00FD7AF1">
        <w:rPr>
          <w:szCs w:val="17"/>
        </w:rPr>
        <w:t xml:space="preserve"> </w:t>
      </w:r>
      <w:r w:rsidRPr="00FD7AF1">
        <w:rPr>
          <w:rStyle w:val="XMLAttrName"/>
        </w:rPr>
        <w:t>encoding</w:t>
      </w:r>
      <w:r w:rsidRPr="00FD7AF1">
        <w:rPr>
          <w:szCs w:val="17"/>
        </w:rPr>
        <w:t>=</w:t>
      </w:r>
      <w:r w:rsidRPr="00FD7AF1">
        <w:rPr>
          <w:rStyle w:val="XMLAttrValue"/>
        </w:rPr>
        <w:t>"UTF-8"</w:t>
      </w:r>
      <w:r w:rsidRPr="00FD7AF1">
        <w:rPr>
          <w:szCs w:val="17"/>
        </w:rPr>
        <w:t>?&gt;</w:t>
      </w:r>
    </w:p>
    <w:p w:rsidR="00EB04BC" w:rsidRPr="00FD7AF1" w:rsidRDefault="00EB04BC" w:rsidP="00FD7AF1">
      <w:pPr>
        <w:pStyle w:val="Samplecode"/>
        <w:rPr>
          <w:szCs w:val="17"/>
        </w:rPr>
      </w:pPr>
      <w:r w:rsidRPr="00FD7AF1">
        <w:rPr>
          <w:szCs w:val="17"/>
        </w:rPr>
        <w:t>&lt;</w:t>
      </w:r>
      <w:r w:rsidRPr="00FD7AF1">
        <w:rPr>
          <w:rStyle w:val="XMLTag"/>
        </w:rPr>
        <w:t>PrintTalk</w:t>
      </w:r>
      <w:r w:rsidRPr="00FD7AF1">
        <w:rPr>
          <w:szCs w:val="17"/>
        </w:rPr>
        <w:t xml:space="preserve"> </w:t>
      </w:r>
      <w:r w:rsidRPr="00FD7AF1">
        <w:rPr>
          <w:rStyle w:val="XMLAttrName"/>
        </w:rPr>
        <w:t>xmlns:xsi</w:t>
      </w:r>
      <w:r w:rsidRPr="00FD7AF1">
        <w:rPr>
          <w:szCs w:val="17"/>
        </w:rPr>
        <w:t>=</w:t>
      </w:r>
      <w:r w:rsidRPr="00FD7AF1">
        <w:rPr>
          <w:rStyle w:val="XMLAttrValue"/>
        </w:rPr>
        <w:t>"http://www.w3.org/2001/XMLSchema-instance"</w:t>
      </w:r>
      <w:r w:rsidRPr="00FD7AF1">
        <w:rPr>
          <w:szCs w:val="17"/>
        </w:rPr>
        <w:t xml:space="preserve"> </w:t>
      </w:r>
      <w:r w:rsidRPr="00FD7AF1">
        <w:rPr>
          <w:rStyle w:val="XMLAttrName"/>
        </w:rPr>
        <w:t>xmlns</w:t>
      </w:r>
      <w:r w:rsidRPr="00FD7AF1">
        <w:rPr>
          <w:szCs w:val="17"/>
        </w:rPr>
        <w:t>=</w:t>
      </w:r>
      <w:r w:rsidRPr="00FD7AF1">
        <w:rPr>
          <w:rStyle w:val="XMLAttrValue"/>
        </w:rPr>
        <w:t>"http://www.printtalk.org/schema"</w:t>
      </w:r>
      <w:r w:rsidRPr="00FD7AF1">
        <w:rPr>
          <w:szCs w:val="17"/>
        </w:rPr>
        <w:t xml:space="preserve"> </w:t>
      </w:r>
      <w:r w:rsidR="001D4E33" w:rsidRPr="00FD7AF1">
        <w:rPr>
          <w:szCs w:val="17"/>
        </w:rPr>
        <w:br/>
      </w:r>
      <w:r w:rsidRPr="00FD7AF1">
        <w:rPr>
          <w:rStyle w:val="XMLAttrName"/>
        </w:rPr>
        <w:t>xmlns:jdf</w:t>
      </w:r>
      <w:r w:rsidRPr="00FD7AF1">
        <w:rPr>
          <w:szCs w:val="17"/>
        </w:rPr>
        <w:t>=</w:t>
      </w:r>
      <w:r w:rsidRPr="00FD7AF1">
        <w:rPr>
          <w:rStyle w:val="XMLAttrValue"/>
        </w:rPr>
        <w:t>"http://www.CIP4.org/JDFSchema_1_1"</w:t>
      </w:r>
      <w:r w:rsidRPr="00FD7AF1">
        <w:rPr>
          <w:szCs w:val="17"/>
        </w:rPr>
        <w:t xml:space="preserve"> </w:t>
      </w:r>
      <w:r w:rsidR="001D4E33" w:rsidRPr="00FD7AF1">
        <w:rPr>
          <w:szCs w:val="17"/>
        </w:rPr>
        <w:br/>
      </w:r>
      <w:r w:rsidRPr="00FD7AF1">
        <w:rPr>
          <w:rStyle w:val="XMLAttrName"/>
        </w:rPr>
        <w:t>xsi:schemaLocation</w:t>
      </w:r>
      <w:r w:rsidRPr="00FD7AF1">
        <w:rPr>
          <w:szCs w:val="17"/>
        </w:rPr>
        <w:t>=</w:t>
      </w:r>
      <w:r w:rsidRPr="00FD7AF1">
        <w:rPr>
          <w:rStyle w:val="XMLAttrValue"/>
        </w:rPr>
        <w:t>"http://www.printtalk.org/schema PrintTalk_1_1.xsd"</w:t>
      </w:r>
      <w:r w:rsidRPr="00FD7AF1">
        <w:rPr>
          <w:szCs w:val="17"/>
        </w:rPr>
        <w:t xml:space="preserve"> </w:t>
      </w:r>
      <w:r w:rsidRPr="00FD7AF1">
        <w:rPr>
          <w:rStyle w:val="XMLAttrName"/>
        </w:rPr>
        <w:t>version</w:t>
      </w:r>
      <w:r w:rsidRPr="00FD7AF1">
        <w:rPr>
          <w:szCs w:val="17"/>
        </w:rPr>
        <w:t>=</w:t>
      </w:r>
      <w:r w:rsidRPr="00FD7AF1">
        <w:rPr>
          <w:rStyle w:val="XMLAttrValue"/>
        </w:rPr>
        <w:t>"1.1"</w:t>
      </w:r>
      <w:r w:rsidRPr="00FD7AF1">
        <w:rPr>
          <w:szCs w:val="17"/>
        </w:rPr>
        <w:t xml:space="preserve"> </w:t>
      </w:r>
      <w:r w:rsidRPr="00FD7AF1">
        <w:rPr>
          <w:rStyle w:val="XMLAttrName"/>
        </w:rPr>
        <w:t>payloadID</w:t>
      </w:r>
      <w:r w:rsidRPr="00FD7AF1">
        <w:rPr>
          <w:szCs w:val="17"/>
        </w:rPr>
        <w:t>=</w:t>
      </w:r>
      <w:r w:rsidRPr="00FD7AF1">
        <w:rPr>
          <w:rStyle w:val="XMLAttrValue"/>
        </w:rPr>
        <w:t>"187655"</w:t>
      </w:r>
      <w:r w:rsidRPr="00FD7AF1">
        <w:rPr>
          <w:szCs w:val="17"/>
        </w:rPr>
        <w:t xml:space="preserve"> </w:t>
      </w:r>
      <w:r w:rsidR="001D4E33" w:rsidRPr="00FD7AF1">
        <w:rPr>
          <w:szCs w:val="17"/>
        </w:rPr>
        <w:br/>
      </w:r>
      <w:r w:rsidRPr="00FD7AF1">
        <w:rPr>
          <w:rStyle w:val="XMLAttrName"/>
        </w:rPr>
        <w:t>timestamp</w:t>
      </w:r>
      <w:r w:rsidRPr="00FD7AF1">
        <w:rPr>
          <w:szCs w:val="17"/>
        </w:rPr>
        <w:t>=</w:t>
      </w:r>
      <w:r w:rsidRPr="00FD7AF1">
        <w:rPr>
          <w:rStyle w:val="XMLAttrValue"/>
        </w:rPr>
        <w:t>"</w:t>
      </w:r>
      <w:r w:rsidR="00C80FB3" w:rsidRPr="00FD7AF1">
        <w:rPr>
          <w:rStyle w:val="XMLAttrValue"/>
        </w:rPr>
        <w:t>2013</w:t>
      </w:r>
      <w:r w:rsidRPr="00FD7AF1">
        <w:rPr>
          <w:rStyle w:val="XMLAttrValue"/>
        </w:rPr>
        <w:t>-09-20T1030-0800"</w:t>
      </w:r>
      <w:r w:rsidRPr="00FD7AF1">
        <w:rPr>
          <w:szCs w:val="17"/>
        </w:rPr>
        <w:t>&gt;</w:t>
      </w:r>
    </w:p>
    <w:p w:rsidR="00EB04BC" w:rsidRPr="00FD7AF1" w:rsidRDefault="00EB04BC" w:rsidP="00FD7AF1">
      <w:pPr>
        <w:pStyle w:val="Samplecode01"/>
      </w:pPr>
      <w:r w:rsidRPr="00FD7AF1">
        <w:t>&lt;</w:t>
      </w:r>
      <w:r w:rsidRPr="00FD7AF1">
        <w:rPr>
          <w:rStyle w:val="XMLTag"/>
        </w:rPr>
        <w:t>Header</w:t>
      </w:r>
      <w:r w:rsidRPr="00FD7AF1">
        <w:t>&gt;</w:t>
      </w:r>
    </w:p>
    <w:p w:rsidR="00EB04BC" w:rsidRPr="00FD7AF1" w:rsidRDefault="00EB04BC" w:rsidP="00FD7AF1">
      <w:pPr>
        <w:pStyle w:val="Samplecode02"/>
      </w:pPr>
      <w:r w:rsidRPr="00FD7AF1">
        <w:t>&lt;</w:t>
      </w:r>
      <w:r w:rsidRPr="00FD7AF1">
        <w:rPr>
          <w:rStyle w:val="XMLTag"/>
        </w:rPr>
        <w:t>From</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"DNS"</w:t>
      </w:r>
      <w:r w:rsidRPr="00FD7AF1">
        <w:t>&gt;</w:t>
      </w:r>
    </w:p>
    <w:p w:rsidR="00EB04BC" w:rsidRPr="00FD7AF1" w:rsidRDefault="00EB04BC" w:rsidP="00FD7AF1">
      <w:pPr>
        <w:pStyle w:val="Samplecode04"/>
      </w:pPr>
      <w:r w:rsidRPr="00FD7AF1">
        <w:t>&lt;</w:t>
      </w:r>
      <w:r w:rsidRPr="00FD7AF1">
        <w:rPr>
          <w:rStyle w:val="XMLTag"/>
        </w:rPr>
        <w:t>Identity</w:t>
      </w:r>
      <w:r w:rsidRPr="00FD7AF1">
        <w:t>&gt;Print Dealer&lt;/</w:t>
      </w:r>
      <w:r w:rsidRPr="00FD7AF1">
        <w:rPr>
          <w:rStyle w:val="XMLTag"/>
        </w:rPr>
        <w:t>Identity</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"DUNS"</w:t>
      </w:r>
      <w:r w:rsidRPr="00FD7AF1">
        <w:t>&gt;</w:t>
      </w:r>
    </w:p>
    <w:p w:rsidR="00EB04BC" w:rsidRPr="00FD7AF1" w:rsidRDefault="00EB04BC" w:rsidP="00FD7AF1">
      <w:pPr>
        <w:pStyle w:val="Samplecode05"/>
      </w:pPr>
      <w:r w:rsidRPr="00FD7AF1">
        <w:t>&lt;</w:t>
      </w:r>
      <w:r w:rsidRPr="00FD7AF1">
        <w:rPr>
          <w:rStyle w:val="XMLTag"/>
        </w:rPr>
        <w:t>Identity</w:t>
      </w:r>
      <w:r w:rsidRPr="00FD7AF1">
        <w:t>&gt;063589998&lt;/</w:t>
      </w:r>
      <w:r w:rsidRPr="00FD7AF1">
        <w:rPr>
          <w:rStyle w:val="XMLTag"/>
        </w:rPr>
        <w:t>Identity</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2"/>
      </w:pPr>
      <w:r w:rsidRPr="00FD7AF1">
        <w:t>&lt;/</w:t>
      </w:r>
      <w:r w:rsidRPr="00FD7AF1">
        <w:rPr>
          <w:rStyle w:val="XMLTag"/>
        </w:rPr>
        <w:t>From</w:t>
      </w:r>
      <w:r w:rsidRPr="00FD7AF1">
        <w:t>&gt;</w:t>
      </w:r>
    </w:p>
    <w:p w:rsidR="00EB04BC" w:rsidRPr="00FD7AF1" w:rsidRDefault="00EB04BC" w:rsidP="00FD7AF1">
      <w:pPr>
        <w:pStyle w:val="Samplecode02"/>
      </w:pPr>
      <w:r w:rsidRPr="00FD7AF1">
        <w:t>&lt;</w:t>
      </w:r>
      <w:r w:rsidRPr="00FD7AF1">
        <w:rPr>
          <w:rStyle w:val="XMLTag"/>
        </w:rPr>
        <w:t>To</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"DNS"</w:t>
      </w:r>
      <w:r w:rsidRPr="00FD7AF1">
        <w:t>&gt;</w:t>
      </w:r>
    </w:p>
    <w:p w:rsidR="00EB04BC" w:rsidRPr="00FD7AF1" w:rsidRDefault="00EB04BC" w:rsidP="00FD7AF1">
      <w:pPr>
        <w:pStyle w:val="Samplecode04"/>
      </w:pPr>
      <w:r w:rsidRPr="00FD7AF1">
        <w:t>&lt;</w:t>
      </w:r>
      <w:r w:rsidRPr="00FD7AF1">
        <w:rPr>
          <w:rStyle w:val="XMLTag"/>
        </w:rPr>
        <w:t>Identity</w:t>
      </w:r>
      <w:r w:rsidRPr="00FD7AF1">
        <w:t>&gt;www.texascabinet.com&lt;/</w:t>
      </w:r>
      <w:r w:rsidRPr="00FD7AF1">
        <w:rPr>
          <w:rStyle w:val="XMLTag"/>
        </w:rPr>
        <w:t>Identity</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"DUNS"</w:t>
      </w:r>
      <w:r w:rsidRPr="00FD7AF1">
        <w:t>&gt;</w:t>
      </w:r>
    </w:p>
    <w:p w:rsidR="00EB04BC" w:rsidRPr="00FD7AF1" w:rsidRDefault="00EB04BC" w:rsidP="00FD7AF1">
      <w:pPr>
        <w:pStyle w:val="Samplecode04"/>
      </w:pPr>
      <w:r w:rsidRPr="00FD7AF1">
        <w:t>&lt;</w:t>
      </w:r>
      <w:r w:rsidRPr="00FD7AF1">
        <w:rPr>
          <w:rStyle w:val="XMLTag"/>
        </w:rPr>
        <w:t>Identity</w:t>
      </w:r>
      <w:r w:rsidRPr="00FD7AF1">
        <w:t>&gt;05284945563&lt;/</w:t>
      </w:r>
      <w:r w:rsidRPr="00FD7AF1">
        <w:rPr>
          <w:rStyle w:val="XMLTag"/>
        </w:rPr>
        <w:t>Identity</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2"/>
      </w:pPr>
      <w:r w:rsidRPr="00FD7AF1">
        <w:t>&lt;/</w:t>
      </w:r>
      <w:r w:rsidRPr="00FD7AF1">
        <w:rPr>
          <w:rStyle w:val="XMLTag"/>
        </w:rPr>
        <w:t>To</w:t>
      </w:r>
      <w:r w:rsidRPr="00FD7AF1">
        <w:t>&gt;</w:t>
      </w:r>
    </w:p>
    <w:p w:rsidR="00EB04BC" w:rsidRPr="00FD7AF1" w:rsidRDefault="00EB04BC" w:rsidP="00FD7AF1">
      <w:pPr>
        <w:pStyle w:val="Samplecode02"/>
      </w:pPr>
      <w:r w:rsidRPr="00FD7AF1">
        <w:t>&lt;</w:t>
      </w:r>
      <w:r w:rsidRPr="00FD7AF1">
        <w:rPr>
          <w:rStyle w:val="XMLTag"/>
        </w:rPr>
        <w:t>Sender</w:t>
      </w:r>
      <w:r w:rsidRPr="00FD7AF1">
        <w:t>&gt;</w:t>
      </w:r>
    </w:p>
    <w:p w:rsidR="00EB04BC" w:rsidRPr="00FD7AF1" w:rsidRDefault="00EB04BC" w:rsidP="00FD7AF1">
      <w:pPr>
        <w:pStyle w:val="Samplecode03"/>
      </w:pPr>
      <w:r w:rsidRPr="00FD7AF1">
        <w:t>&lt;</w:t>
      </w:r>
      <w:r w:rsidRPr="00FD7AF1">
        <w:rPr>
          <w:rStyle w:val="XMLTag"/>
        </w:rPr>
        <w:t>Credential</w:t>
      </w:r>
      <w:r w:rsidRPr="00FD7AF1">
        <w:t xml:space="preserve"> </w:t>
      </w:r>
      <w:r w:rsidRPr="00FD7AF1">
        <w:rPr>
          <w:rStyle w:val="XMLAttrName"/>
        </w:rPr>
        <w:t>domain</w:t>
      </w:r>
      <w:r w:rsidRPr="00FD7AF1">
        <w:t>=</w:t>
      </w:r>
      <w:r w:rsidRPr="00FD7AF1">
        <w:rPr>
          <w:rStyle w:val="XMLAttrValue"/>
        </w:rPr>
        <w:t>"DNS"</w:t>
      </w:r>
      <w:r w:rsidRPr="00FD7AF1">
        <w:t>&gt;</w:t>
      </w:r>
    </w:p>
    <w:p w:rsidR="00EB04BC" w:rsidRPr="00FD7AF1" w:rsidRDefault="00EB04BC" w:rsidP="00FD7AF1">
      <w:pPr>
        <w:pStyle w:val="Samplecode04"/>
      </w:pPr>
      <w:r w:rsidRPr="00FD7AF1">
        <w:t>&lt;</w:t>
      </w:r>
      <w:r w:rsidRPr="00FD7AF1">
        <w:rPr>
          <w:rStyle w:val="XMLTag"/>
        </w:rPr>
        <w:t>Identity</w:t>
      </w:r>
      <w:r w:rsidRPr="00FD7AF1">
        <w:t>&gt;PrintORama.com&lt;/</w:t>
      </w:r>
      <w:r w:rsidRPr="00FD7AF1">
        <w:rPr>
          <w:rStyle w:val="XMLTag"/>
        </w:rPr>
        <w:t>Identity</w:t>
      </w:r>
      <w:r w:rsidRPr="00FD7AF1">
        <w:t>&gt;</w:t>
      </w:r>
    </w:p>
    <w:p w:rsidR="00EB04BC" w:rsidRPr="00FD7AF1" w:rsidRDefault="00EB04BC" w:rsidP="00FD7AF1">
      <w:pPr>
        <w:pStyle w:val="Samplecode04"/>
      </w:pPr>
      <w:r w:rsidRPr="00FD7AF1">
        <w:t>&lt;</w:t>
      </w:r>
      <w:r w:rsidRPr="00FD7AF1">
        <w:rPr>
          <w:rStyle w:val="XMLTag"/>
        </w:rPr>
        <w:t>SharedSecret</w:t>
      </w:r>
      <w:r w:rsidRPr="00FD7AF1">
        <w:t>&gt;catsndogs&lt;/</w:t>
      </w:r>
      <w:r w:rsidRPr="00FD7AF1">
        <w:rPr>
          <w:rStyle w:val="XMLTag"/>
        </w:rPr>
        <w:t>SharedSecret</w:t>
      </w:r>
      <w:r w:rsidRPr="00FD7AF1">
        <w:t>&gt;</w:t>
      </w:r>
    </w:p>
    <w:p w:rsidR="00EB04BC" w:rsidRPr="00FD7AF1" w:rsidRDefault="00EB04BC" w:rsidP="00FD7AF1">
      <w:pPr>
        <w:pStyle w:val="Samplecode03"/>
      </w:pPr>
      <w:r w:rsidRPr="00FD7AF1">
        <w:t>&lt;/</w:t>
      </w:r>
      <w:r w:rsidRPr="00FD7AF1">
        <w:rPr>
          <w:rStyle w:val="XMLTag"/>
        </w:rPr>
        <w:t>Credential</w:t>
      </w:r>
      <w:r w:rsidRPr="00FD7AF1">
        <w:t>&gt;</w:t>
      </w:r>
    </w:p>
    <w:p w:rsidR="00EB04BC" w:rsidRPr="00FD7AF1" w:rsidRDefault="00EB04BC" w:rsidP="00FD7AF1">
      <w:pPr>
        <w:pStyle w:val="Samplecode03"/>
      </w:pPr>
      <w:r w:rsidRPr="00FD7AF1">
        <w:t>&lt;</w:t>
      </w:r>
      <w:r w:rsidRPr="00FD7AF1">
        <w:rPr>
          <w:rStyle w:val="XMLTag"/>
        </w:rPr>
        <w:t>UserAgent</w:t>
      </w:r>
      <w:r w:rsidRPr="00FD7AF1">
        <w:t>&gt;PrintORama v.1.0&lt;/</w:t>
      </w:r>
      <w:r w:rsidRPr="00FD7AF1">
        <w:rPr>
          <w:rStyle w:val="XMLTag"/>
        </w:rPr>
        <w:t>UserAgent</w:t>
      </w:r>
      <w:r w:rsidRPr="00FD7AF1">
        <w:t>&gt;</w:t>
      </w:r>
    </w:p>
    <w:p w:rsidR="00EB04BC" w:rsidRPr="00FD7AF1" w:rsidRDefault="00EB04BC" w:rsidP="00FD7AF1">
      <w:pPr>
        <w:pStyle w:val="Samplecode02"/>
      </w:pPr>
      <w:r w:rsidRPr="00FD7AF1">
        <w:t>&lt;/</w:t>
      </w:r>
      <w:r w:rsidRPr="00FD7AF1">
        <w:rPr>
          <w:rStyle w:val="XMLTag"/>
        </w:rPr>
        <w:t>Sender</w:t>
      </w:r>
      <w:r w:rsidRPr="00FD7AF1">
        <w:t>&gt;</w:t>
      </w:r>
    </w:p>
    <w:p w:rsidR="00EB04BC" w:rsidRPr="00FD7AF1" w:rsidRDefault="00EB04BC" w:rsidP="00FD7AF1">
      <w:pPr>
        <w:pStyle w:val="Samplecode01"/>
      </w:pPr>
      <w:r w:rsidRPr="00FD7AF1">
        <w:t>&lt;/</w:t>
      </w:r>
      <w:r w:rsidRPr="00FD7AF1">
        <w:rPr>
          <w:rStyle w:val="XMLTag"/>
        </w:rPr>
        <w:t>Header</w:t>
      </w:r>
      <w:r w:rsidRPr="00FD7AF1">
        <w:t>&gt;</w:t>
      </w:r>
    </w:p>
    <w:p w:rsidR="00EB04BC" w:rsidRPr="00FD7AF1" w:rsidRDefault="00EB04BC" w:rsidP="00FD7AF1">
      <w:pPr>
        <w:pStyle w:val="Samplecode01"/>
      </w:pPr>
      <w:r w:rsidRPr="00FD7AF1">
        <w:t>&lt;</w:t>
      </w:r>
      <w:r w:rsidRPr="00FD7AF1">
        <w:rPr>
          <w:rStyle w:val="XMLTag"/>
        </w:rPr>
        <w:t>Request</w:t>
      </w:r>
      <w:r w:rsidRPr="00FD7AF1">
        <w:t>&gt;</w:t>
      </w:r>
    </w:p>
    <w:p w:rsidR="00EB04BC" w:rsidRPr="00FD7AF1" w:rsidRDefault="00EB04BC" w:rsidP="00FD7AF1">
      <w:pPr>
        <w:pStyle w:val="Samplecode02"/>
      </w:pPr>
      <w:r w:rsidRPr="00FD7AF1">
        <w:t>&lt;</w:t>
      </w:r>
      <w:r w:rsidRPr="00FD7AF1">
        <w:rPr>
          <w:rStyle w:val="XMLTag"/>
        </w:rPr>
        <w:t>OrderStatusResponse</w:t>
      </w:r>
      <w:r w:rsidRPr="00FD7AF1">
        <w:t xml:space="preserve"> </w:t>
      </w:r>
      <w:r w:rsidRPr="00FD7AF1">
        <w:rPr>
          <w:rStyle w:val="XMLAttrName"/>
        </w:rPr>
        <w:t>AgentID</w:t>
      </w:r>
      <w:r w:rsidRPr="00FD7AF1">
        <w:t>=</w:t>
      </w:r>
      <w:r w:rsidRPr="00FD7AF1">
        <w:rPr>
          <w:rStyle w:val="XMLAttrValue"/>
        </w:rPr>
        <w:t>"Dealer"</w:t>
      </w:r>
      <w:r w:rsidRPr="00FD7AF1">
        <w:t xml:space="preserve"> </w:t>
      </w:r>
      <w:r w:rsidRPr="00FD7AF1">
        <w:rPr>
          <w:rStyle w:val="XMLAttrName"/>
        </w:rPr>
        <w:t>AgentDisplayName</w:t>
      </w:r>
      <w:r w:rsidRPr="00FD7AF1">
        <w:t>=</w:t>
      </w:r>
      <w:r w:rsidRPr="00FD7AF1">
        <w:rPr>
          <w:rStyle w:val="XMLAttrValue"/>
        </w:rPr>
        <w:t>"Dealer User"</w:t>
      </w:r>
      <w:r w:rsidRPr="00FD7AF1">
        <w:t xml:space="preserve"> </w:t>
      </w:r>
      <w:r w:rsidRPr="00FD7AF1">
        <w:rPr>
          <w:rStyle w:val="XMLAttrName"/>
        </w:rPr>
        <w:t>RequestDate</w:t>
      </w:r>
      <w:r w:rsidRPr="00FD7AF1">
        <w:t>=</w:t>
      </w:r>
      <w:r w:rsidRPr="00FD7AF1">
        <w:rPr>
          <w:rStyle w:val="XMLAttrValue"/>
        </w:rPr>
        <w:t>"</w:t>
      </w:r>
      <w:r w:rsidR="00C80FB3" w:rsidRPr="00FD7AF1">
        <w:rPr>
          <w:rStyle w:val="XMLAttrValue"/>
        </w:rPr>
        <w:t>2013</w:t>
      </w:r>
      <w:r w:rsidRPr="00FD7AF1">
        <w:rPr>
          <w:rStyle w:val="XMLAttrValue"/>
        </w:rPr>
        <w:t>-09-20T1030-0800</w:t>
      </w:r>
      <w:r w:rsidRPr="00FD7AF1">
        <w:t xml:space="preserve">" </w:t>
      </w:r>
      <w:r w:rsidR="001D4E33" w:rsidRPr="00FD7AF1">
        <w:br/>
      </w:r>
      <w:r w:rsidRPr="00FD7AF1">
        <w:rPr>
          <w:rStyle w:val="XMLAttrName"/>
        </w:rPr>
        <w:t>BusinessID</w:t>
      </w:r>
      <w:r w:rsidRPr="00FD7AF1">
        <w:t>=</w:t>
      </w:r>
      <w:r w:rsidRPr="00FD7AF1">
        <w:rPr>
          <w:rStyle w:val="XMLAttrValue"/>
        </w:rPr>
        <w:t>"1223"</w:t>
      </w:r>
      <w:r w:rsidRPr="00FD7AF1">
        <w:t xml:space="preserve"> </w:t>
      </w:r>
      <w:r w:rsidRPr="00FD7AF1">
        <w:rPr>
          <w:rStyle w:val="XMLAttrName"/>
        </w:rPr>
        <w:t>BusinessRefID</w:t>
      </w:r>
      <w:r w:rsidRPr="00FD7AF1">
        <w:t>=</w:t>
      </w:r>
      <w:r w:rsidRPr="00FD7AF1">
        <w:rPr>
          <w:rStyle w:val="XMLAttrValue"/>
        </w:rPr>
        <w:t>"Conf_6789"</w:t>
      </w:r>
      <w:r w:rsidRPr="00FD7AF1">
        <w:t>&gt;</w:t>
      </w:r>
    </w:p>
    <w:p w:rsidR="00FD7AF1" w:rsidRDefault="003D5D23" w:rsidP="00FD7AF1">
      <w:pPr>
        <w:pStyle w:val="Samplecode03"/>
      </w:pPr>
      <w:r w:rsidRPr="00FD7AF1">
        <w:t>&lt;</w:t>
      </w:r>
      <w:r w:rsidRPr="00FD7AF1">
        <w:rPr>
          <w:rStyle w:val="XMLTag"/>
        </w:rPr>
        <w:t>jdf</w:t>
      </w:r>
      <w:proofErr w:type="gramStart"/>
      <w:r w:rsidRPr="00FD7AF1">
        <w:rPr>
          <w:rStyle w:val="XMLTag"/>
        </w:rPr>
        <w:t>:Notification</w:t>
      </w:r>
      <w:proofErr w:type="gramEnd"/>
      <w:r w:rsidRPr="00FD7AF1">
        <w:t xml:space="preserve"> </w:t>
      </w:r>
      <w:r w:rsidRPr="00FD7AF1">
        <w:rPr>
          <w:rStyle w:val="XMLAttrName"/>
        </w:rPr>
        <w:t>JobID</w:t>
      </w:r>
      <w:r w:rsidRPr="00FD7AF1">
        <w:t xml:space="preserve"> = </w:t>
      </w:r>
      <w:r w:rsidRPr="00FD7AF1">
        <w:rPr>
          <w:rStyle w:val="XMLAttrValue"/>
        </w:rPr>
        <w:t>"0901-1266"</w:t>
      </w:r>
      <w:r w:rsidRPr="00FD7AF1">
        <w:t xml:space="preserve"> </w:t>
      </w:r>
      <w:r w:rsidRPr="00FD7AF1">
        <w:rPr>
          <w:rStyle w:val="XMLAttrName"/>
        </w:rPr>
        <w:t>Type</w:t>
      </w:r>
      <w:r w:rsidRPr="00FD7AF1">
        <w:t xml:space="preserve"> = </w:t>
      </w:r>
      <w:r w:rsidRPr="00FD7AF1">
        <w:rPr>
          <w:rStyle w:val="XMLAttrValue"/>
        </w:rPr>
        <w:t>"Milestone"</w:t>
      </w:r>
      <w:r w:rsidRPr="00FD7AF1">
        <w:t>&gt;</w:t>
      </w:r>
    </w:p>
    <w:p w:rsidR="00FD7AF1" w:rsidRDefault="003D5D23" w:rsidP="00FD7AF1">
      <w:pPr>
        <w:pStyle w:val="Samplecode04"/>
      </w:pPr>
      <w:r w:rsidRPr="00FD7AF1">
        <w:t>&lt;</w:t>
      </w:r>
      <w:r w:rsidRPr="00FD7AF1">
        <w:rPr>
          <w:rStyle w:val="XMLTag"/>
        </w:rPr>
        <w:t>Milestone</w:t>
      </w:r>
      <w:r w:rsidRPr="00FD7AF1">
        <w:t xml:space="preserve"> </w:t>
      </w:r>
      <w:r w:rsidRPr="00FD7AF1">
        <w:rPr>
          <w:rStyle w:val="XMLAttrName"/>
        </w:rPr>
        <w:t>MilestoneType</w:t>
      </w:r>
      <w:r w:rsidRPr="00FD7AF1">
        <w:t xml:space="preserve"> = </w:t>
      </w:r>
      <w:r w:rsidRPr="00FD7AF1">
        <w:rPr>
          <w:rStyle w:val="XMLAttrValue"/>
        </w:rPr>
        <w:t>"ShippingCompleted"</w:t>
      </w:r>
      <w:r w:rsidRPr="00FD7AF1">
        <w:t>/&gt;</w:t>
      </w:r>
    </w:p>
    <w:p w:rsidR="003D5D23" w:rsidRPr="00FD7AF1" w:rsidRDefault="003D5D23" w:rsidP="00FD7AF1">
      <w:pPr>
        <w:pStyle w:val="Samplecode03"/>
      </w:pPr>
      <w:r w:rsidRPr="00FD7AF1">
        <w:t>&lt;/</w:t>
      </w:r>
      <w:r w:rsidRPr="00FD7AF1">
        <w:rPr>
          <w:rStyle w:val="XMLTag"/>
        </w:rPr>
        <w:t>jdf</w:t>
      </w:r>
      <w:proofErr w:type="gramStart"/>
      <w:r w:rsidRPr="00FD7AF1">
        <w:rPr>
          <w:rStyle w:val="XMLTag"/>
        </w:rPr>
        <w:t>:Notification</w:t>
      </w:r>
      <w:proofErr w:type="gramEnd"/>
      <w:r w:rsidRPr="00FD7AF1">
        <w:t>&gt;</w:t>
      </w:r>
    </w:p>
    <w:p w:rsidR="00EB04BC" w:rsidRPr="00FD7AF1" w:rsidRDefault="00EB04BC" w:rsidP="00FD7AF1">
      <w:pPr>
        <w:pStyle w:val="Samplecode02"/>
      </w:pPr>
      <w:r w:rsidRPr="00FD7AF1">
        <w:t>&lt;/</w:t>
      </w:r>
      <w:r w:rsidRPr="00FD7AF1">
        <w:rPr>
          <w:rStyle w:val="XMLTag"/>
        </w:rPr>
        <w:t>OrderStatusResponse</w:t>
      </w:r>
      <w:r w:rsidRPr="00FD7AF1">
        <w:t>&gt;</w:t>
      </w:r>
    </w:p>
    <w:p w:rsidR="00EB04BC" w:rsidRPr="00FD7AF1" w:rsidRDefault="00EB04BC" w:rsidP="00FD7AF1">
      <w:pPr>
        <w:pStyle w:val="Samplecode01"/>
      </w:pPr>
      <w:r w:rsidRPr="00FD7AF1">
        <w:t>&lt;/</w:t>
      </w:r>
      <w:r w:rsidRPr="00FD7AF1">
        <w:rPr>
          <w:rStyle w:val="XMLTag"/>
        </w:rPr>
        <w:t>Request</w:t>
      </w:r>
      <w:r w:rsidRPr="00FD7AF1">
        <w:t>&gt;</w:t>
      </w:r>
    </w:p>
    <w:p w:rsidR="00EB04BC" w:rsidRPr="00FD7AF1" w:rsidRDefault="00EB04BC" w:rsidP="00FD7AF1">
      <w:pPr>
        <w:pStyle w:val="Samplecode"/>
        <w:rPr>
          <w:szCs w:val="17"/>
        </w:rPr>
      </w:pPr>
      <w:r w:rsidRPr="00FD7AF1">
        <w:rPr>
          <w:szCs w:val="17"/>
        </w:rPr>
        <w:t>&lt;/</w:t>
      </w:r>
      <w:r w:rsidRPr="00FD7AF1">
        <w:rPr>
          <w:rStyle w:val="XMLTag"/>
        </w:rPr>
        <w:t>PrintTalk</w:t>
      </w:r>
      <w:r w:rsidRPr="00FD7AF1">
        <w:rPr>
          <w:szCs w:val="17"/>
        </w:rPr>
        <w:t>&gt;</w:t>
      </w:r>
    </w:p>
    <w:p w:rsidR="00D12B96" w:rsidRPr="001D7939" w:rsidRDefault="00D12B96">
      <w:pPr>
        <w:tabs>
          <w:tab w:val="left" w:pos="142"/>
          <w:tab w:val="left" w:pos="284"/>
          <w:tab w:val="left" w:pos="426"/>
          <w:tab w:val="left" w:pos="567"/>
          <w:tab w:val="left" w:pos="709"/>
          <w:tab w:val="left" w:pos="851"/>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cs="Arial"/>
          <w:color w:val="0000FF"/>
          <w:sz w:val="17"/>
          <w:szCs w:val="17"/>
        </w:rPr>
      </w:pPr>
    </w:p>
    <w:p w:rsidR="0063777E" w:rsidRDefault="0063777E">
      <w:pPr>
        <w:rPr>
          <w:rFonts w:ascii="Arial" w:hAnsi="Arial"/>
          <w:b/>
          <w:kern w:val="28"/>
          <w:sz w:val="36"/>
        </w:rPr>
      </w:pPr>
      <w:bookmarkStart w:id="599" w:name="_Toc145421350"/>
      <w:bookmarkStart w:id="600" w:name="_Ref164343040"/>
      <w:bookmarkStart w:id="601" w:name="_Ref164343049"/>
      <w:bookmarkStart w:id="602" w:name="_Toc164364581"/>
      <w:bookmarkStart w:id="603" w:name="_Toc77756444"/>
      <w:bookmarkStart w:id="604" w:name="_Ref79493528"/>
      <w:bookmarkStart w:id="605" w:name="_Ref79493536"/>
      <w:bookmarkStart w:id="606" w:name="_Toc81214319"/>
      <w:r>
        <w:br w:type="page"/>
      </w:r>
    </w:p>
    <w:p w:rsidR="00D12B96" w:rsidRPr="00305A27" w:rsidRDefault="00D12B96" w:rsidP="00D12B96">
      <w:pPr>
        <w:pStyle w:val="Heading1"/>
      </w:pPr>
      <w:bookmarkStart w:id="607" w:name="_Ref404099212"/>
      <w:bookmarkStart w:id="608" w:name="_Ref404099222"/>
      <w:bookmarkStart w:id="609" w:name="_Toc411174954"/>
      <w:r w:rsidRPr="00305A27">
        <w:lastRenderedPageBreak/>
        <w:t>References</w:t>
      </w:r>
      <w:bookmarkEnd w:id="599"/>
      <w:bookmarkEnd w:id="600"/>
      <w:bookmarkEnd w:id="601"/>
      <w:bookmarkEnd w:id="602"/>
      <w:bookmarkEnd w:id="607"/>
      <w:bookmarkEnd w:id="608"/>
      <w:bookmarkEnd w:id="609"/>
    </w:p>
    <w:p w:rsidR="00D12B96" w:rsidRPr="00305A27" w:rsidRDefault="00D12B96" w:rsidP="00D12B96">
      <w:pPr>
        <w:pStyle w:val="Heading2"/>
      </w:pPr>
      <w:bookmarkStart w:id="610" w:name="_Toc145421351"/>
      <w:bookmarkStart w:id="611" w:name="_Toc164364582"/>
      <w:bookmarkStart w:id="612" w:name="_Toc411174955"/>
      <w:r w:rsidRPr="00305A27">
        <w:t>Normative References</w:t>
      </w:r>
      <w:bookmarkEnd w:id="603"/>
      <w:bookmarkEnd w:id="604"/>
      <w:bookmarkEnd w:id="605"/>
      <w:bookmarkEnd w:id="606"/>
      <w:bookmarkEnd w:id="610"/>
      <w:bookmarkEnd w:id="611"/>
      <w:bookmarkEnd w:id="612"/>
    </w:p>
    <w:p w:rsidR="00D12B96" w:rsidRDefault="00D12B96" w:rsidP="00D12B96">
      <w:pPr>
        <w:pStyle w:val="BibliographicReference"/>
      </w:pPr>
      <w:bookmarkStart w:id="613" w:name="JDF13"/>
      <w:r w:rsidRPr="00305A27">
        <w:t>[JDF1.</w:t>
      </w:r>
      <w:r w:rsidR="005A6F70">
        <w:t>5</w:t>
      </w:r>
      <w:r w:rsidRPr="00305A27">
        <w:t>]</w:t>
      </w:r>
      <w:bookmarkEnd w:id="613"/>
      <w:r w:rsidRPr="00305A27">
        <w:tab/>
        <w:t>Job Definition Format (JDF), Version 1.</w:t>
      </w:r>
      <w:r w:rsidR="005A6F70">
        <w:t>5</w:t>
      </w:r>
      <w:r w:rsidRPr="00305A27">
        <w:t xml:space="preserve">, published </w:t>
      </w:r>
      <w:r w:rsidR="005A6F70">
        <w:t>December 2013</w:t>
      </w:r>
      <w:r w:rsidRPr="00305A27">
        <w:t xml:space="preserve">, available at </w:t>
      </w:r>
      <w:hyperlink r:id="rId29" w:history="1">
        <w:r w:rsidRPr="00305A27">
          <w:rPr>
            <w:rStyle w:val="Hyperlink"/>
          </w:rPr>
          <w:t>http://</w:t>
        </w:r>
        <w:bookmarkStart w:id="614" w:name="_Hlt79934723"/>
        <w:r w:rsidRPr="00305A27">
          <w:rPr>
            <w:rStyle w:val="Hyperlink"/>
          </w:rPr>
          <w:t>w</w:t>
        </w:r>
        <w:bookmarkEnd w:id="614"/>
        <w:r w:rsidRPr="00305A27">
          <w:rPr>
            <w:rStyle w:val="Hyperlink"/>
          </w:rPr>
          <w:t>ww.cip4.org</w:t>
        </w:r>
      </w:hyperlink>
      <w:r w:rsidRPr="00305A27">
        <w:t>.</w:t>
      </w:r>
    </w:p>
    <w:p w:rsidR="00DF623F" w:rsidRDefault="00DF623F" w:rsidP="00DF623F">
      <w:pPr>
        <w:pStyle w:val="BibliographicReference"/>
      </w:pPr>
      <w:bookmarkStart w:id="615" w:name="cXMLUG"/>
      <w:bookmarkStart w:id="616" w:name="XML"/>
      <w:r w:rsidRPr="00305A27">
        <w:t>[</w:t>
      </w:r>
      <w:proofErr w:type="gramStart"/>
      <w:r w:rsidRPr="0018189C">
        <w:t>cXML</w:t>
      </w:r>
      <w:proofErr w:type="gramEnd"/>
      <w:r w:rsidR="00725CC9">
        <w:t xml:space="preserve"> 1.2</w:t>
      </w:r>
      <w:r w:rsidRPr="00305A27">
        <w:t>]</w:t>
      </w:r>
      <w:bookmarkEnd w:id="615"/>
      <w:r w:rsidRPr="00305A27">
        <w:tab/>
      </w:r>
      <w:r>
        <w:t>cXML User’s Guide</w:t>
      </w:r>
      <w:r w:rsidRPr="00305A27">
        <w:t>,</w:t>
      </w:r>
      <w:r w:rsidR="00725CC9">
        <w:t xml:space="preserve"> version 1.2,</w:t>
      </w:r>
      <w:r w:rsidRPr="00305A27">
        <w:t xml:space="preserve"> published </w:t>
      </w:r>
      <w:r>
        <w:t xml:space="preserve">April </w:t>
      </w:r>
      <w:r w:rsidR="005A6F70">
        <w:t>2013</w:t>
      </w:r>
      <w:r w:rsidRPr="00305A27">
        <w:t>, available at</w:t>
      </w:r>
      <w:r>
        <w:t xml:space="preserve"> </w:t>
      </w:r>
      <w:hyperlink r:id="rId30" w:history="1">
        <w:r w:rsidRPr="00A543D5">
          <w:rPr>
            <w:rStyle w:val="Hyperlink"/>
          </w:rPr>
          <w:t>http://xml.cxml.org/current/cXMLUsersGuide.pdf</w:t>
        </w:r>
      </w:hyperlink>
    </w:p>
    <w:p w:rsidR="008A7561" w:rsidRDefault="008A7561" w:rsidP="00DF623F">
      <w:pPr>
        <w:pStyle w:val="BibliographicReference"/>
      </w:pPr>
      <w:bookmarkStart w:id="617" w:name="ISO4217"/>
      <w:r>
        <w:t>[ISO4217]</w:t>
      </w:r>
      <w:bookmarkEnd w:id="617"/>
      <w:r>
        <w:tab/>
        <w:t xml:space="preserve">ISO 4217:2008, </w:t>
      </w:r>
      <w:r w:rsidRPr="008A7561">
        <w:t>Codes for the representation of currencies and funds</w:t>
      </w:r>
      <w:r>
        <w:t>,</w:t>
      </w:r>
      <w:r w:rsidRPr="00305A27">
        <w:t xml:space="preserve"> published </w:t>
      </w:r>
      <w:r>
        <w:t>2008</w:t>
      </w:r>
      <w:r w:rsidRPr="00305A27">
        <w:t>, available at</w:t>
      </w:r>
      <w:r>
        <w:t xml:space="preserve"> </w:t>
      </w:r>
      <w:r w:rsidRPr="008A7561">
        <w:t>http://www.iso.org/iso/iso_catalogue/catalogue_tc/catalogue_detail.htm?csnumber=46121</w:t>
      </w:r>
    </w:p>
    <w:p w:rsidR="008A7561" w:rsidRPr="00DF623F" w:rsidRDefault="008A7561" w:rsidP="00DF623F">
      <w:pPr>
        <w:pStyle w:val="BibliographicReference"/>
      </w:pPr>
      <w:bookmarkStart w:id="618" w:name="ISO8601"/>
      <w:r>
        <w:t>[ISO8601]</w:t>
      </w:r>
      <w:bookmarkEnd w:id="618"/>
      <w:r>
        <w:tab/>
      </w:r>
      <w:r w:rsidRPr="008A7561">
        <w:t>ISO 8601:2004</w:t>
      </w:r>
      <w:r>
        <w:t xml:space="preserve">, </w:t>
      </w:r>
      <w:r w:rsidRPr="008A7561">
        <w:t>Data elements and interchange formats -- Information interchange -- Representation of dates and times</w:t>
      </w:r>
      <w:r>
        <w:t xml:space="preserve">, published in 2004, available at </w:t>
      </w:r>
      <w:r w:rsidRPr="008A7561">
        <w:t>http://www.iso.org/iso/catalogue_detail?csnumber=40874</w:t>
      </w:r>
    </w:p>
    <w:p w:rsidR="00CE0E18" w:rsidRDefault="00CE0E18" w:rsidP="00DF623F">
      <w:pPr>
        <w:pStyle w:val="BibliographicReference"/>
      </w:pPr>
      <w:r w:rsidRPr="00305A27">
        <w:t>[</w:t>
      </w:r>
      <w:r w:rsidRPr="0018189C">
        <w:rPr>
          <w:szCs w:val="22"/>
        </w:rPr>
        <w:t>XML</w:t>
      </w:r>
      <w:r w:rsidRPr="00305A27">
        <w:t>]</w:t>
      </w:r>
      <w:bookmarkEnd w:id="616"/>
      <w:r w:rsidRPr="00305A27">
        <w:tab/>
      </w:r>
      <w:r w:rsidRPr="00CE0E18">
        <w:t>Extensible Markup Language (XML) 1.0 (</w:t>
      </w:r>
      <w:r w:rsidR="00FA5D74">
        <w:t>Fifth</w:t>
      </w:r>
      <w:r w:rsidR="00FA5D74" w:rsidRPr="00CE0E18">
        <w:t xml:space="preserve"> </w:t>
      </w:r>
      <w:r w:rsidRPr="00CE0E18">
        <w:t>Edition)</w:t>
      </w:r>
      <w:r w:rsidRPr="00305A27">
        <w:t xml:space="preserve">, published </w:t>
      </w:r>
      <w:r w:rsidR="00FA5D74">
        <w:t>November</w:t>
      </w:r>
      <w:r w:rsidR="00FA5D74" w:rsidRPr="00CE0E18">
        <w:t xml:space="preserve"> </w:t>
      </w:r>
      <w:r w:rsidRPr="00CE0E18">
        <w:t>200</w:t>
      </w:r>
      <w:r w:rsidR="00FA5D74">
        <w:t>8</w:t>
      </w:r>
      <w:r w:rsidRPr="00305A27">
        <w:t xml:space="preserve">, available at </w:t>
      </w:r>
      <w:r w:rsidR="00FA5D74" w:rsidRPr="00FA5D74">
        <w:t>http://www.w3.org/TR/2008/REC-xml-20081126/</w:t>
      </w:r>
    </w:p>
    <w:p w:rsidR="00CE0E18" w:rsidRDefault="00CE0E18" w:rsidP="005A6F70">
      <w:pPr>
        <w:pStyle w:val="BibliographicReference"/>
      </w:pPr>
      <w:bookmarkStart w:id="619" w:name="XMLNS"/>
      <w:r w:rsidRPr="00305A27">
        <w:t>[</w:t>
      </w:r>
      <w:r w:rsidRPr="0018189C">
        <w:rPr>
          <w:szCs w:val="22"/>
        </w:rPr>
        <w:t>XMLNS</w:t>
      </w:r>
      <w:r w:rsidRPr="00305A27">
        <w:t>]</w:t>
      </w:r>
      <w:bookmarkEnd w:id="619"/>
      <w:r w:rsidRPr="00305A27">
        <w:tab/>
      </w:r>
      <w:r w:rsidRPr="00CE0E18">
        <w:t>Namespaces in XML 1.0 (</w:t>
      </w:r>
      <w:r w:rsidR="005A6F70">
        <w:t>Third</w:t>
      </w:r>
      <w:r w:rsidR="005A6F70" w:rsidRPr="00CE0E18">
        <w:t xml:space="preserve"> </w:t>
      </w:r>
      <w:r w:rsidRPr="00CE0E18">
        <w:t>Edition)</w:t>
      </w:r>
      <w:r w:rsidRPr="00305A27">
        <w:t xml:space="preserve">, published </w:t>
      </w:r>
      <w:r w:rsidR="005A6F70">
        <w:t xml:space="preserve">December </w:t>
      </w:r>
      <w:r w:rsidRPr="00CE0E18">
        <w:t>200</w:t>
      </w:r>
      <w:r w:rsidR="005A6F70">
        <w:t>9</w:t>
      </w:r>
      <w:r w:rsidRPr="00305A27">
        <w:t xml:space="preserve">, available at </w:t>
      </w:r>
      <w:hyperlink r:id="rId31" w:history="1">
        <w:r w:rsidRPr="00A543D5">
          <w:rPr>
            <w:rStyle w:val="Hyperlink"/>
          </w:rPr>
          <w:t>http://www.w3.org/TR/REC-xml-names/</w:t>
        </w:r>
      </w:hyperlink>
    </w:p>
    <w:p w:rsidR="0063777E" w:rsidRDefault="0063777E" w:rsidP="005A6F70">
      <w:pPr>
        <w:pStyle w:val="BibliographicReference"/>
      </w:pPr>
    </w:p>
    <w:p w:rsidR="0063777E" w:rsidRDefault="0063777E" w:rsidP="005A6F70">
      <w:pPr>
        <w:pStyle w:val="BibliographicReference"/>
      </w:pPr>
    </w:p>
    <w:p w:rsidR="0063777E" w:rsidRPr="00CE0E18" w:rsidRDefault="0063777E" w:rsidP="005A6F70">
      <w:pPr>
        <w:pStyle w:val="BibliographicReference"/>
      </w:pPr>
    </w:p>
    <w:p w:rsidR="00EB04BC" w:rsidRDefault="00EB04B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sz w:val="17"/>
        </w:rPr>
      </w:pPr>
    </w:p>
    <w:p w:rsidR="00C917B1" w:rsidRPr="0018189C" w:rsidRDefault="00C917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sz w:val="17"/>
        </w:rPr>
      </w:pPr>
    </w:p>
    <w:p w:rsidR="00A914F3" w:rsidRPr="0018189C" w:rsidRDefault="0002753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sz w:val="17"/>
        </w:rPr>
      </w:pPr>
      <w:r>
        <w:rPr>
          <w:noProof/>
          <w:sz w:val="17"/>
        </w:rPr>
        <w:drawing>
          <wp:inline distT="0" distB="0" distL="0" distR="0">
            <wp:extent cx="5939085" cy="11144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 Banner v10.pdf"/>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9085" cy="1114425"/>
                    </a:xfrm>
                    <a:prstGeom prst="rect">
                      <a:avLst/>
                    </a:prstGeom>
                  </pic:spPr>
                </pic:pic>
              </a:graphicData>
            </a:graphic>
          </wp:inline>
        </w:drawing>
      </w:r>
    </w:p>
    <w:sectPr w:rsidR="00A914F3" w:rsidRPr="0018189C" w:rsidSect="00125EBD">
      <w:pgSz w:w="12240" w:h="15840" w:code="1"/>
      <w:pgMar w:top="1440" w:right="1440" w:bottom="1440" w:left="1440" w:header="720" w:footer="720"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5A59" w:rsidRDefault="00A65A59">
      <w:r>
        <w:separator/>
      </w:r>
    </w:p>
  </w:endnote>
  <w:endnote w:type="continuationSeparator" w:id="0">
    <w:p w:rsidR="00A65A59" w:rsidRDefault="00A65A5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BoldItalic">
    <w:panose1 w:val="00000000000000000000"/>
    <w:charset w:val="00"/>
    <w:family w:val="swiss"/>
    <w:notTrueType/>
    <w:pitch w:val="default"/>
    <w:sig w:usb0="00000003" w:usb1="00000000" w:usb2="00000000" w:usb3="00000000" w:csb0="00000001" w:csb1="00000000"/>
  </w:font>
  <w:font w:name="Verdana-Bold">
    <w:altName w:val="Verdan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Verdana-Italic">
    <w:altName w:val="Verdana"/>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urierNewPS-ItalicMT">
    <w:altName w:val="Courier New"/>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TimesNewRoman,Bold">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C19" w:rsidRPr="00C917B1" w:rsidRDefault="00577C19" w:rsidP="00C917B1">
    <w:pPr>
      <w:pStyle w:val="Footer"/>
      <w:jc w:val="center"/>
      <w:rPr>
        <w:rStyle w:val="PageNumber"/>
      </w:rPr>
    </w:pPr>
    <w:r w:rsidRPr="00C917B1">
      <w:rPr>
        <w:rStyle w:val="PageNumber"/>
      </w:rPr>
      <w:t xml:space="preserve">Page </w:t>
    </w:r>
    <w:r w:rsidR="007C0763" w:rsidRPr="00C917B1">
      <w:rPr>
        <w:rStyle w:val="PageNumber"/>
      </w:rPr>
      <w:fldChar w:fldCharType="begin"/>
    </w:r>
    <w:r w:rsidRPr="00C917B1">
      <w:rPr>
        <w:rStyle w:val="PageNumber"/>
      </w:rPr>
      <w:instrText xml:space="preserve"> PAGE </w:instrText>
    </w:r>
    <w:r w:rsidR="007C0763" w:rsidRPr="00C917B1">
      <w:rPr>
        <w:rStyle w:val="PageNumber"/>
      </w:rPr>
      <w:fldChar w:fldCharType="separate"/>
    </w:r>
    <w:r w:rsidR="00187F98">
      <w:rPr>
        <w:rStyle w:val="PageNumber"/>
        <w:noProof/>
      </w:rPr>
      <w:t>81</w:t>
    </w:r>
    <w:r w:rsidR="007C0763" w:rsidRPr="00C917B1">
      <w:rPr>
        <w:rStyle w:val="PageNumber"/>
      </w:rPr>
      <w:fldChar w:fldCharType="end"/>
    </w:r>
    <w:r w:rsidRPr="00C917B1">
      <w:rPr>
        <w:rStyle w:val="PageNumber"/>
      </w:rPr>
      <w:t xml:space="preserve"> of </w:t>
    </w:r>
    <w:r w:rsidR="007C0763" w:rsidRPr="00C917B1">
      <w:rPr>
        <w:rStyle w:val="PageNumber"/>
      </w:rPr>
      <w:fldChar w:fldCharType="begin"/>
    </w:r>
    <w:r w:rsidRPr="00C917B1">
      <w:rPr>
        <w:rStyle w:val="PageNumber"/>
      </w:rPr>
      <w:instrText xml:space="preserve"> NUMPAGES </w:instrText>
    </w:r>
    <w:r w:rsidR="007C0763" w:rsidRPr="00C917B1">
      <w:rPr>
        <w:rStyle w:val="PageNumber"/>
      </w:rPr>
      <w:fldChar w:fldCharType="separate"/>
    </w:r>
    <w:r w:rsidR="00187F98">
      <w:rPr>
        <w:rStyle w:val="PageNumber"/>
        <w:noProof/>
      </w:rPr>
      <w:t>81</w:t>
    </w:r>
    <w:r w:rsidR="007C0763" w:rsidRPr="00C917B1">
      <w:rPr>
        <w:rStyle w:val="PageNumber"/>
      </w:rPr>
      <w:fldChar w:fldCharType="end"/>
    </w:r>
  </w:p>
  <w:p w:rsidR="00577C19" w:rsidRDefault="00577C19" w:rsidP="00C917B1">
    <w:pPr>
      <w:pStyle w:val="Footer"/>
    </w:pPr>
    <w:bookmarkStart w:id="361" w:name="_Toc515093709"/>
    <w:bookmarkStart w:id="362" w:name="_Toc515094229"/>
    <w:bookmarkStart w:id="363" w:name="_Toc515377914"/>
    <w:bookmarkStart w:id="364" w:name="_Toc529680104"/>
    <w:bookmarkEnd w:id="361"/>
    <w:bookmarkEnd w:id="362"/>
    <w:bookmarkEnd w:id="363"/>
    <w:bookmarkEnd w:id="364"/>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C19" w:rsidRDefault="00577C19" w:rsidP="00F8389C">
    <w:pPr>
      <w:pStyle w:val="Footer"/>
      <w:jc w:val="center"/>
    </w:pPr>
    <w:r w:rsidRPr="00C917B1">
      <w:rPr>
        <w:rStyle w:val="PageNumber"/>
      </w:rPr>
      <w:t xml:space="preserve">Page </w:t>
    </w:r>
    <w:r w:rsidR="007C0763" w:rsidRPr="00C917B1">
      <w:rPr>
        <w:rStyle w:val="PageNumber"/>
      </w:rPr>
      <w:fldChar w:fldCharType="begin"/>
    </w:r>
    <w:r w:rsidRPr="00C917B1">
      <w:rPr>
        <w:rStyle w:val="PageNumber"/>
      </w:rPr>
      <w:instrText xml:space="preserve"> PAGE </w:instrText>
    </w:r>
    <w:r w:rsidR="007C0763" w:rsidRPr="00C917B1">
      <w:rPr>
        <w:rStyle w:val="PageNumber"/>
      </w:rPr>
      <w:fldChar w:fldCharType="separate"/>
    </w:r>
    <w:r w:rsidR="00064379">
      <w:rPr>
        <w:rStyle w:val="PageNumber"/>
        <w:noProof/>
      </w:rPr>
      <w:t>1</w:t>
    </w:r>
    <w:r w:rsidR="007C0763" w:rsidRPr="00C917B1">
      <w:rPr>
        <w:rStyle w:val="PageNumber"/>
      </w:rPr>
      <w:fldChar w:fldCharType="end"/>
    </w:r>
    <w:r w:rsidRPr="00C917B1">
      <w:rPr>
        <w:rStyle w:val="PageNumber"/>
      </w:rPr>
      <w:t xml:space="preserve"> of </w:t>
    </w:r>
    <w:r w:rsidR="007C0763" w:rsidRPr="00C917B1">
      <w:rPr>
        <w:rStyle w:val="PageNumber"/>
      </w:rPr>
      <w:fldChar w:fldCharType="begin"/>
    </w:r>
    <w:r w:rsidRPr="00C917B1">
      <w:rPr>
        <w:rStyle w:val="PageNumber"/>
      </w:rPr>
      <w:instrText xml:space="preserve"> NUMPAGES </w:instrText>
    </w:r>
    <w:r w:rsidR="007C0763" w:rsidRPr="00C917B1">
      <w:rPr>
        <w:rStyle w:val="PageNumber"/>
      </w:rPr>
      <w:fldChar w:fldCharType="separate"/>
    </w:r>
    <w:r w:rsidR="00064379">
      <w:rPr>
        <w:rStyle w:val="PageNumber"/>
        <w:noProof/>
      </w:rPr>
      <w:t>81</w:t>
    </w:r>
    <w:r w:rsidR="007C0763" w:rsidRPr="00C917B1">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5A59" w:rsidRDefault="00A65A59">
      <w:r>
        <w:separator/>
      </w:r>
    </w:p>
  </w:footnote>
  <w:footnote w:type="continuationSeparator" w:id="0">
    <w:p w:rsidR="00A65A59" w:rsidRDefault="00A65A5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C19" w:rsidRPr="00C917B1" w:rsidRDefault="00577C19" w:rsidP="00C917B1">
    <w:pPr>
      <w:pStyle w:val="Header"/>
    </w:pPr>
    <w:proofErr w:type="gramStart"/>
    <w:r w:rsidRPr="00C917B1">
      <w:t>PrintTalk  Version</w:t>
    </w:r>
    <w:proofErr w:type="gramEnd"/>
    <w:r w:rsidRPr="00C917B1">
      <w:t xml:space="preserve"> 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370FE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3864BF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EA44D9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95A9F40"/>
    <w:lvl w:ilvl="0">
      <w:start w:val="1"/>
      <w:numFmt w:val="decimal"/>
      <w:pStyle w:val="ListNumber2"/>
      <w:lvlText w:val="%1."/>
      <w:lvlJc w:val="left"/>
      <w:pPr>
        <w:tabs>
          <w:tab w:val="num" w:pos="720"/>
        </w:tabs>
        <w:ind w:left="720" w:hanging="360"/>
      </w:pPr>
    </w:lvl>
  </w:abstractNum>
  <w:abstractNum w:abstractNumId="4">
    <w:nsid w:val="FFFFFF80"/>
    <w:multiLevelType w:val="singleLevel"/>
    <w:tmpl w:val="32C0412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5E291F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880034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BEC722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D3CC72A"/>
    <w:lvl w:ilvl="0">
      <w:start w:val="1"/>
      <w:numFmt w:val="decimal"/>
      <w:pStyle w:val="ListNumber"/>
      <w:lvlText w:val="%1."/>
      <w:lvlJc w:val="left"/>
      <w:pPr>
        <w:tabs>
          <w:tab w:val="num" w:pos="360"/>
        </w:tabs>
        <w:ind w:left="360" w:hanging="360"/>
      </w:pPr>
    </w:lvl>
  </w:abstractNum>
  <w:abstractNum w:abstractNumId="9">
    <w:nsid w:val="FFFFFF89"/>
    <w:multiLevelType w:val="singleLevel"/>
    <w:tmpl w:val="395C032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FC198F"/>
    <w:multiLevelType w:val="hybridMultilevel"/>
    <w:tmpl w:val="E09A34F6"/>
    <w:lvl w:ilvl="0" w:tplc="D05AAEAC">
      <w:start w:val="1"/>
      <w:numFmt w:val="decimal"/>
      <w:pStyle w:val="PhaseHeader"/>
      <w:lvlText w:val="%1."/>
      <w:lvlJc w:val="left"/>
      <w:pPr>
        <w:tabs>
          <w:tab w:val="num" w:pos="108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13EE32B9"/>
    <w:multiLevelType w:val="multilevel"/>
    <w:tmpl w:val="74D23AE4"/>
    <w:lvl w:ilvl="0">
      <w:start w:val="1"/>
      <w:numFmt w:val="upperLetter"/>
      <w:pStyle w:val="Appendix1"/>
      <w:lvlText w:val="Appendix %1: "/>
      <w:lvlJc w:val="left"/>
      <w:pPr>
        <w:tabs>
          <w:tab w:val="num" w:pos="2160"/>
        </w:tabs>
        <w:ind w:left="1008" w:hanging="1008"/>
      </w:pPr>
      <w:rPr>
        <w:rFonts w:ascii="Arial" w:hAnsi="Arial" w:hint="default"/>
        <w:b/>
        <w:i w:val="0"/>
        <w:sz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3.%2.%4"/>
      <w:lvlJc w:val="left"/>
      <w:pPr>
        <w:tabs>
          <w:tab w:val="num" w:pos="864"/>
        </w:tabs>
        <w:ind w:left="864" w:hanging="864"/>
      </w:pPr>
      <w:rPr>
        <w:rFonts w:hint="default"/>
      </w:rPr>
    </w:lvl>
    <w:lvl w:ilvl="4">
      <w:start w:val="1"/>
      <w:numFmt w:val="decimal"/>
      <w:lvlText w:val="%1.%4.%2.%3.%5"/>
      <w:lvlJc w:val="left"/>
      <w:pPr>
        <w:tabs>
          <w:tab w:val="num" w:pos="1008"/>
        </w:tabs>
        <w:ind w:left="1008" w:hanging="1008"/>
      </w:pPr>
      <w:rPr>
        <w:rFonts w:hint="default"/>
      </w:rPr>
    </w:lvl>
    <w:lvl w:ilvl="5">
      <w:start w:val="1"/>
      <w:numFmt w:val="decimal"/>
      <w:lvlText w:val="%1.%2.%3.%4.%5.%6"/>
      <w:lvlJc w:val="left"/>
      <w:pPr>
        <w:tabs>
          <w:tab w:val="num" w:pos="36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A234D79"/>
    <w:multiLevelType w:val="hybridMultilevel"/>
    <w:tmpl w:val="B13A787C"/>
    <w:lvl w:ilvl="0" w:tplc="A6B6055C">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1E1610"/>
    <w:multiLevelType w:val="hybridMultilevel"/>
    <w:tmpl w:val="1360A240"/>
    <w:lvl w:ilvl="0" w:tplc="FC2A5B0C">
      <w:start w:val="34"/>
      <w:numFmt w:val="bullet"/>
      <w:lvlText w:val="-"/>
      <w:lvlJc w:val="left"/>
      <w:pPr>
        <w:tabs>
          <w:tab w:val="num" w:pos="720"/>
        </w:tabs>
        <w:ind w:left="720" w:hanging="360"/>
      </w:pPr>
      <w:rPr>
        <w:rFonts w:ascii="Arial" w:eastAsia="Times New Roman" w:hAnsi="Aria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B3837"/>
    <w:multiLevelType w:val="hybridMultilevel"/>
    <w:tmpl w:val="90D0054C"/>
    <w:lvl w:ilvl="0" w:tplc="66A89F2C">
      <w:start w:val="1"/>
      <w:numFmt w:val="decimal"/>
      <w:lvlText w:val="%1."/>
      <w:lvlJc w:val="left"/>
      <w:pPr>
        <w:tabs>
          <w:tab w:val="num" w:pos="720"/>
        </w:tabs>
        <w:ind w:left="720" w:hanging="360"/>
      </w:pPr>
      <w:rPr>
        <w:rFonts w:hint="default"/>
      </w:rPr>
    </w:lvl>
    <w:lvl w:ilvl="1" w:tplc="0D3885B0" w:tentative="1">
      <w:start w:val="1"/>
      <w:numFmt w:val="lowerLetter"/>
      <w:lvlText w:val="%2."/>
      <w:lvlJc w:val="left"/>
      <w:pPr>
        <w:tabs>
          <w:tab w:val="num" w:pos="1440"/>
        </w:tabs>
        <w:ind w:left="1440" w:hanging="360"/>
      </w:pPr>
    </w:lvl>
    <w:lvl w:ilvl="2" w:tplc="51E67754" w:tentative="1">
      <w:start w:val="1"/>
      <w:numFmt w:val="lowerRoman"/>
      <w:lvlText w:val="%3."/>
      <w:lvlJc w:val="right"/>
      <w:pPr>
        <w:tabs>
          <w:tab w:val="num" w:pos="2160"/>
        </w:tabs>
        <w:ind w:left="2160" w:hanging="180"/>
      </w:pPr>
    </w:lvl>
    <w:lvl w:ilvl="3" w:tplc="70446D48" w:tentative="1">
      <w:start w:val="1"/>
      <w:numFmt w:val="decimal"/>
      <w:lvlText w:val="%4."/>
      <w:lvlJc w:val="left"/>
      <w:pPr>
        <w:tabs>
          <w:tab w:val="num" w:pos="2880"/>
        </w:tabs>
        <w:ind w:left="2880" w:hanging="360"/>
      </w:pPr>
    </w:lvl>
    <w:lvl w:ilvl="4" w:tplc="CFBC195C" w:tentative="1">
      <w:start w:val="1"/>
      <w:numFmt w:val="lowerLetter"/>
      <w:lvlText w:val="%5."/>
      <w:lvlJc w:val="left"/>
      <w:pPr>
        <w:tabs>
          <w:tab w:val="num" w:pos="3600"/>
        </w:tabs>
        <w:ind w:left="3600" w:hanging="360"/>
      </w:pPr>
    </w:lvl>
    <w:lvl w:ilvl="5" w:tplc="50483ECC" w:tentative="1">
      <w:start w:val="1"/>
      <w:numFmt w:val="lowerRoman"/>
      <w:lvlText w:val="%6."/>
      <w:lvlJc w:val="right"/>
      <w:pPr>
        <w:tabs>
          <w:tab w:val="num" w:pos="4320"/>
        </w:tabs>
        <w:ind w:left="4320" w:hanging="180"/>
      </w:pPr>
    </w:lvl>
    <w:lvl w:ilvl="6" w:tplc="82346644" w:tentative="1">
      <w:start w:val="1"/>
      <w:numFmt w:val="decimal"/>
      <w:lvlText w:val="%7."/>
      <w:lvlJc w:val="left"/>
      <w:pPr>
        <w:tabs>
          <w:tab w:val="num" w:pos="5040"/>
        </w:tabs>
        <w:ind w:left="5040" w:hanging="360"/>
      </w:pPr>
    </w:lvl>
    <w:lvl w:ilvl="7" w:tplc="CC4C0104" w:tentative="1">
      <w:start w:val="1"/>
      <w:numFmt w:val="lowerLetter"/>
      <w:lvlText w:val="%8."/>
      <w:lvlJc w:val="left"/>
      <w:pPr>
        <w:tabs>
          <w:tab w:val="num" w:pos="5760"/>
        </w:tabs>
        <w:ind w:left="5760" w:hanging="360"/>
      </w:pPr>
    </w:lvl>
    <w:lvl w:ilvl="8" w:tplc="3F8662E2" w:tentative="1">
      <w:start w:val="1"/>
      <w:numFmt w:val="lowerRoman"/>
      <w:lvlText w:val="%9."/>
      <w:lvlJc w:val="right"/>
      <w:pPr>
        <w:tabs>
          <w:tab w:val="num" w:pos="6480"/>
        </w:tabs>
        <w:ind w:left="6480" w:hanging="180"/>
      </w:pPr>
    </w:lvl>
  </w:abstractNum>
  <w:abstractNum w:abstractNumId="15">
    <w:nsid w:val="5FD534B8"/>
    <w:multiLevelType w:val="hybridMultilevel"/>
    <w:tmpl w:val="866E8946"/>
    <w:lvl w:ilvl="0" w:tplc="BAC48DE6">
      <w:start w:val="1"/>
      <w:numFmt w:val="decimal"/>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E25B01"/>
    <w:multiLevelType w:val="singleLevel"/>
    <w:tmpl w:val="ECFC10CC"/>
    <w:lvl w:ilvl="0">
      <w:start w:val="1"/>
      <w:numFmt w:val="bullet"/>
      <w:pStyle w:val="Bullet"/>
      <w:lvlText w:val=""/>
      <w:lvlJc w:val="left"/>
      <w:pPr>
        <w:tabs>
          <w:tab w:val="num" w:pos="360"/>
        </w:tabs>
        <w:ind w:left="360" w:hanging="360"/>
      </w:pPr>
      <w:rPr>
        <w:rFonts w:ascii="Symbol" w:hAnsi="Symbol" w:hint="default"/>
      </w:rPr>
    </w:lvl>
  </w:abstractNum>
  <w:abstractNum w:abstractNumId="17">
    <w:nsid w:val="6A3A754D"/>
    <w:multiLevelType w:val="hybridMultilevel"/>
    <w:tmpl w:val="3DF66F4C"/>
    <w:lvl w:ilvl="0" w:tplc="8F86B5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A30C8F"/>
    <w:multiLevelType w:val="multilevel"/>
    <w:tmpl w:val="37BEEFBA"/>
    <w:lvl w:ilvl="0">
      <w:start w:val="1"/>
      <w:numFmt w:val="decimal"/>
      <w:pStyle w:val="Heading1"/>
      <w:lvlText w:val="%1"/>
      <w:lvlJc w:val="left"/>
      <w:pPr>
        <w:tabs>
          <w:tab w:val="num" w:pos="504"/>
        </w:tabs>
        <w:ind w:left="504" w:hanging="504"/>
      </w:pPr>
    </w:lvl>
    <w:lvl w:ilvl="1">
      <w:start w:val="1"/>
      <w:numFmt w:val="decimal"/>
      <w:pStyle w:val="Heading2"/>
      <w:lvlText w:val="%1.%2"/>
      <w:lvlJc w:val="left"/>
      <w:pPr>
        <w:tabs>
          <w:tab w:val="num" w:pos="648"/>
        </w:tabs>
        <w:ind w:left="648" w:hanging="64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6"/>
  </w:num>
  <w:num w:numId="2">
    <w:abstractNumId w:val="14"/>
  </w:num>
  <w:num w:numId="3">
    <w:abstractNumId w:val="9"/>
  </w:num>
  <w:num w:numId="4">
    <w:abstractNumId w:val="7"/>
  </w:num>
  <w:num w:numId="5">
    <w:abstractNumId w:val="6"/>
  </w:num>
  <w:num w:numId="6">
    <w:abstractNumId w:val="5"/>
  </w:num>
  <w:num w:numId="7">
    <w:abstractNumId w:val="4"/>
  </w:num>
  <w:num w:numId="8">
    <w:abstractNumId w:val="8"/>
  </w:num>
  <w:num w:numId="9">
    <w:abstractNumId w:val="2"/>
  </w:num>
  <w:num w:numId="10">
    <w:abstractNumId w:val="1"/>
  </w:num>
  <w:num w:numId="11">
    <w:abstractNumId w:val="0"/>
  </w:num>
  <w:num w:numId="12">
    <w:abstractNumId w:val="13"/>
  </w:num>
  <w:num w:numId="13">
    <w:abstractNumId w:val="18"/>
  </w:num>
  <w:num w:numId="14">
    <w:abstractNumId w:val="11"/>
  </w:num>
  <w:num w:numId="15">
    <w:abstractNumId w:val="10"/>
  </w:num>
  <w:num w:numId="16">
    <w:abstractNumId w:val="10"/>
    <w:lvlOverride w:ilvl="0">
      <w:startOverride w:val="1"/>
    </w:lvlOverride>
  </w:num>
  <w:num w:numId="17">
    <w:abstractNumId w:val="10"/>
    <w:lvlOverride w:ilvl="0">
      <w:startOverride w:val="1"/>
    </w:lvlOverride>
  </w:num>
  <w:num w:numId="18">
    <w:abstractNumId w:val="10"/>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3"/>
  </w:num>
  <w:num w:numId="24">
    <w:abstractNumId w:val="3"/>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9"/>
  </w:num>
  <w:num w:numId="39">
    <w:abstractNumId w:val="9"/>
  </w:num>
  <w:num w:numId="40">
    <w:abstractNumId w:val="17"/>
  </w:num>
  <w:num w:numId="41">
    <w:abstractNumId w:val="15"/>
  </w:num>
  <w:num w:numId="42">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activeWritingStyle w:appName="MSWord" w:lang="en-US" w:vendorID="5" w:dllVersion="2" w:checkStyle="1"/>
  <w:activeWritingStyle w:appName="MSWord" w:lang="de-DE" w:vendorID="9" w:dllVersion="512" w:checkStyle="1"/>
  <w:proofState w:grammar="clean"/>
  <w:attachedTemplate r:id="rId1"/>
  <w:stylePaneFormatFilter w:val="3001"/>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18434"/>
  </w:hdrShapeDefaults>
  <w:footnotePr>
    <w:footnote w:id="-1"/>
    <w:footnote w:id="0"/>
  </w:footnotePr>
  <w:endnotePr>
    <w:endnote w:id="-1"/>
    <w:endnote w:id="0"/>
  </w:endnotePr>
  <w:compat/>
  <w:rsids>
    <w:rsidRoot w:val="00535CEA"/>
    <w:rsid w:val="0000068A"/>
    <w:rsid w:val="00000778"/>
    <w:rsid w:val="000007C9"/>
    <w:rsid w:val="0000234F"/>
    <w:rsid w:val="00002AA9"/>
    <w:rsid w:val="0000696F"/>
    <w:rsid w:val="000119A6"/>
    <w:rsid w:val="00011D95"/>
    <w:rsid w:val="000136C3"/>
    <w:rsid w:val="000139AD"/>
    <w:rsid w:val="000151EA"/>
    <w:rsid w:val="00015FC4"/>
    <w:rsid w:val="00017EDC"/>
    <w:rsid w:val="00020AC3"/>
    <w:rsid w:val="00021B6B"/>
    <w:rsid w:val="0002389B"/>
    <w:rsid w:val="00026137"/>
    <w:rsid w:val="0002753A"/>
    <w:rsid w:val="00027DDF"/>
    <w:rsid w:val="00030545"/>
    <w:rsid w:val="00031D74"/>
    <w:rsid w:val="000331D7"/>
    <w:rsid w:val="0003374A"/>
    <w:rsid w:val="00033D3A"/>
    <w:rsid w:val="00034981"/>
    <w:rsid w:val="00034F84"/>
    <w:rsid w:val="00035D99"/>
    <w:rsid w:val="00036709"/>
    <w:rsid w:val="0003726B"/>
    <w:rsid w:val="00040068"/>
    <w:rsid w:val="00040652"/>
    <w:rsid w:val="000409BC"/>
    <w:rsid w:val="00041453"/>
    <w:rsid w:val="00042738"/>
    <w:rsid w:val="00043E38"/>
    <w:rsid w:val="00044404"/>
    <w:rsid w:val="000454A5"/>
    <w:rsid w:val="00045819"/>
    <w:rsid w:val="00047CDA"/>
    <w:rsid w:val="000500B7"/>
    <w:rsid w:val="0005071C"/>
    <w:rsid w:val="00053A5B"/>
    <w:rsid w:val="00054828"/>
    <w:rsid w:val="000552C7"/>
    <w:rsid w:val="00055BB0"/>
    <w:rsid w:val="00055C8B"/>
    <w:rsid w:val="00056064"/>
    <w:rsid w:val="00064379"/>
    <w:rsid w:val="000652F3"/>
    <w:rsid w:val="00065E1C"/>
    <w:rsid w:val="000663B6"/>
    <w:rsid w:val="00067081"/>
    <w:rsid w:val="000678FA"/>
    <w:rsid w:val="000707DA"/>
    <w:rsid w:val="00070ECA"/>
    <w:rsid w:val="0008168A"/>
    <w:rsid w:val="000837CD"/>
    <w:rsid w:val="00084E97"/>
    <w:rsid w:val="00086B9A"/>
    <w:rsid w:val="000877A3"/>
    <w:rsid w:val="00092850"/>
    <w:rsid w:val="00092CED"/>
    <w:rsid w:val="00093750"/>
    <w:rsid w:val="00094A3C"/>
    <w:rsid w:val="000A1586"/>
    <w:rsid w:val="000A31A5"/>
    <w:rsid w:val="000A49E8"/>
    <w:rsid w:val="000A795E"/>
    <w:rsid w:val="000B04DA"/>
    <w:rsid w:val="000B5C71"/>
    <w:rsid w:val="000B6FE3"/>
    <w:rsid w:val="000B7C08"/>
    <w:rsid w:val="000C29E8"/>
    <w:rsid w:val="000C2BA9"/>
    <w:rsid w:val="000C47A8"/>
    <w:rsid w:val="000C597C"/>
    <w:rsid w:val="000C6BA6"/>
    <w:rsid w:val="000D024A"/>
    <w:rsid w:val="000D0669"/>
    <w:rsid w:val="000D0984"/>
    <w:rsid w:val="000D0EC6"/>
    <w:rsid w:val="000D16C9"/>
    <w:rsid w:val="000D37C4"/>
    <w:rsid w:val="000D3F73"/>
    <w:rsid w:val="000D4752"/>
    <w:rsid w:val="000D4E5D"/>
    <w:rsid w:val="000D63A7"/>
    <w:rsid w:val="000D6E5D"/>
    <w:rsid w:val="000D78DE"/>
    <w:rsid w:val="000D7C76"/>
    <w:rsid w:val="000F16E2"/>
    <w:rsid w:val="000F2C4B"/>
    <w:rsid w:val="000F3469"/>
    <w:rsid w:val="000F34DC"/>
    <w:rsid w:val="000F35E9"/>
    <w:rsid w:val="000F6082"/>
    <w:rsid w:val="001044CB"/>
    <w:rsid w:val="00106073"/>
    <w:rsid w:val="001065F8"/>
    <w:rsid w:val="0010716E"/>
    <w:rsid w:val="001118AF"/>
    <w:rsid w:val="00111C1F"/>
    <w:rsid w:val="00113C9F"/>
    <w:rsid w:val="001143FE"/>
    <w:rsid w:val="0011489D"/>
    <w:rsid w:val="00116013"/>
    <w:rsid w:val="001175CA"/>
    <w:rsid w:val="001200CF"/>
    <w:rsid w:val="001209A7"/>
    <w:rsid w:val="00120A79"/>
    <w:rsid w:val="00121759"/>
    <w:rsid w:val="00121FB2"/>
    <w:rsid w:val="00122DBE"/>
    <w:rsid w:val="001248C2"/>
    <w:rsid w:val="00124CE1"/>
    <w:rsid w:val="00125EBD"/>
    <w:rsid w:val="00126309"/>
    <w:rsid w:val="00130C3B"/>
    <w:rsid w:val="00131AA7"/>
    <w:rsid w:val="00132793"/>
    <w:rsid w:val="00132EAA"/>
    <w:rsid w:val="00135D64"/>
    <w:rsid w:val="00136D05"/>
    <w:rsid w:val="001403A9"/>
    <w:rsid w:val="001407CB"/>
    <w:rsid w:val="00140855"/>
    <w:rsid w:val="00143013"/>
    <w:rsid w:val="001437B9"/>
    <w:rsid w:val="00145774"/>
    <w:rsid w:val="001463E9"/>
    <w:rsid w:val="00150F56"/>
    <w:rsid w:val="00151DAA"/>
    <w:rsid w:val="001525EE"/>
    <w:rsid w:val="001557E9"/>
    <w:rsid w:val="00156D6B"/>
    <w:rsid w:val="00160349"/>
    <w:rsid w:val="00161C12"/>
    <w:rsid w:val="00162C35"/>
    <w:rsid w:val="00165EFB"/>
    <w:rsid w:val="00167B20"/>
    <w:rsid w:val="00171989"/>
    <w:rsid w:val="001757C6"/>
    <w:rsid w:val="00175E30"/>
    <w:rsid w:val="00180ED9"/>
    <w:rsid w:val="0018189C"/>
    <w:rsid w:val="00181954"/>
    <w:rsid w:val="001849CE"/>
    <w:rsid w:val="00185AB9"/>
    <w:rsid w:val="00186890"/>
    <w:rsid w:val="0018736D"/>
    <w:rsid w:val="00187F98"/>
    <w:rsid w:val="00193183"/>
    <w:rsid w:val="0019333E"/>
    <w:rsid w:val="001946F3"/>
    <w:rsid w:val="0019498C"/>
    <w:rsid w:val="00195839"/>
    <w:rsid w:val="00196923"/>
    <w:rsid w:val="001972DB"/>
    <w:rsid w:val="001A4C96"/>
    <w:rsid w:val="001A5B62"/>
    <w:rsid w:val="001A6C25"/>
    <w:rsid w:val="001A740D"/>
    <w:rsid w:val="001A771F"/>
    <w:rsid w:val="001B0C61"/>
    <w:rsid w:val="001B0F40"/>
    <w:rsid w:val="001B4E0F"/>
    <w:rsid w:val="001B6E05"/>
    <w:rsid w:val="001B7010"/>
    <w:rsid w:val="001B762C"/>
    <w:rsid w:val="001B7D71"/>
    <w:rsid w:val="001C0A8D"/>
    <w:rsid w:val="001C1D6A"/>
    <w:rsid w:val="001C4427"/>
    <w:rsid w:val="001C5B38"/>
    <w:rsid w:val="001C6C16"/>
    <w:rsid w:val="001D04D6"/>
    <w:rsid w:val="001D06ED"/>
    <w:rsid w:val="001D1F1E"/>
    <w:rsid w:val="001D2909"/>
    <w:rsid w:val="001D4417"/>
    <w:rsid w:val="001D4E33"/>
    <w:rsid w:val="001D5FEB"/>
    <w:rsid w:val="001D66A3"/>
    <w:rsid w:val="001D7939"/>
    <w:rsid w:val="001E45B5"/>
    <w:rsid w:val="001E6BED"/>
    <w:rsid w:val="001E7976"/>
    <w:rsid w:val="001F134A"/>
    <w:rsid w:val="001F1682"/>
    <w:rsid w:val="001F2493"/>
    <w:rsid w:val="001F5F1A"/>
    <w:rsid w:val="001F64BE"/>
    <w:rsid w:val="002008BE"/>
    <w:rsid w:val="00201CD4"/>
    <w:rsid w:val="0020394F"/>
    <w:rsid w:val="002041EF"/>
    <w:rsid w:val="002111B7"/>
    <w:rsid w:val="00212A73"/>
    <w:rsid w:val="002165B6"/>
    <w:rsid w:val="0021793A"/>
    <w:rsid w:val="002207FE"/>
    <w:rsid w:val="00222337"/>
    <w:rsid w:val="00224B29"/>
    <w:rsid w:val="00224E8E"/>
    <w:rsid w:val="00227C57"/>
    <w:rsid w:val="00233383"/>
    <w:rsid w:val="002343D8"/>
    <w:rsid w:val="002351A5"/>
    <w:rsid w:val="00237A89"/>
    <w:rsid w:val="00237BCD"/>
    <w:rsid w:val="002417A3"/>
    <w:rsid w:val="002417A7"/>
    <w:rsid w:val="00242069"/>
    <w:rsid w:val="00244060"/>
    <w:rsid w:val="0024564F"/>
    <w:rsid w:val="002473DB"/>
    <w:rsid w:val="00247C97"/>
    <w:rsid w:val="00250427"/>
    <w:rsid w:val="00252B53"/>
    <w:rsid w:val="002574E9"/>
    <w:rsid w:val="0026025B"/>
    <w:rsid w:val="002629BA"/>
    <w:rsid w:val="002643CD"/>
    <w:rsid w:val="00265900"/>
    <w:rsid w:val="00266BA8"/>
    <w:rsid w:val="002670AA"/>
    <w:rsid w:val="00271887"/>
    <w:rsid w:val="00275427"/>
    <w:rsid w:val="00275D08"/>
    <w:rsid w:val="00276280"/>
    <w:rsid w:val="00276B51"/>
    <w:rsid w:val="002810DA"/>
    <w:rsid w:val="0028162E"/>
    <w:rsid w:val="00283004"/>
    <w:rsid w:val="00287243"/>
    <w:rsid w:val="00287AA0"/>
    <w:rsid w:val="00287EE9"/>
    <w:rsid w:val="0029024E"/>
    <w:rsid w:val="002902EA"/>
    <w:rsid w:val="002929F1"/>
    <w:rsid w:val="00294AC7"/>
    <w:rsid w:val="00296501"/>
    <w:rsid w:val="00296AD5"/>
    <w:rsid w:val="002A099B"/>
    <w:rsid w:val="002A122B"/>
    <w:rsid w:val="002A1E0E"/>
    <w:rsid w:val="002A38F3"/>
    <w:rsid w:val="002A4B86"/>
    <w:rsid w:val="002A68C0"/>
    <w:rsid w:val="002B3032"/>
    <w:rsid w:val="002B5C08"/>
    <w:rsid w:val="002B5FC8"/>
    <w:rsid w:val="002B635D"/>
    <w:rsid w:val="002B6881"/>
    <w:rsid w:val="002B6BC9"/>
    <w:rsid w:val="002B7452"/>
    <w:rsid w:val="002B7BD7"/>
    <w:rsid w:val="002B7FF7"/>
    <w:rsid w:val="002C0B4E"/>
    <w:rsid w:val="002C12B1"/>
    <w:rsid w:val="002C14F6"/>
    <w:rsid w:val="002C2372"/>
    <w:rsid w:val="002C2DF7"/>
    <w:rsid w:val="002C3478"/>
    <w:rsid w:val="002C486A"/>
    <w:rsid w:val="002C695A"/>
    <w:rsid w:val="002C7F7C"/>
    <w:rsid w:val="002D1310"/>
    <w:rsid w:val="002D1F1B"/>
    <w:rsid w:val="002D2743"/>
    <w:rsid w:val="002D277F"/>
    <w:rsid w:val="002D3797"/>
    <w:rsid w:val="002D6632"/>
    <w:rsid w:val="002D7AAC"/>
    <w:rsid w:val="002D7CF9"/>
    <w:rsid w:val="002E320C"/>
    <w:rsid w:val="002E6005"/>
    <w:rsid w:val="002E7ECF"/>
    <w:rsid w:val="002F0F97"/>
    <w:rsid w:val="002F3931"/>
    <w:rsid w:val="002F4896"/>
    <w:rsid w:val="002F62CA"/>
    <w:rsid w:val="002F69D0"/>
    <w:rsid w:val="002F6F34"/>
    <w:rsid w:val="00301AAC"/>
    <w:rsid w:val="00301D96"/>
    <w:rsid w:val="00304EBB"/>
    <w:rsid w:val="00307E7C"/>
    <w:rsid w:val="00310199"/>
    <w:rsid w:val="00310276"/>
    <w:rsid w:val="0031039D"/>
    <w:rsid w:val="00310763"/>
    <w:rsid w:val="00311136"/>
    <w:rsid w:val="00311CE9"/>
    <w:rsid w:val="00312BEA"/>
    <w:rsid w:val="003156B9"/>
    <w:rsid w:val="00317A33"/>
    <w:rsid w:val="00317E75"/>
    <w:rsid w:val="003209E7"/>
    <w:rsid w:val="00321903"/>
    <w:rsid w:val="00322402"/>
    <w:rsid w:val="00324AC0"/>
    <w:rsid w:val="00326AB4"/>
    <w:rsid w:val="003340C0"/>
    <w:rsid w:val="00334D9A"/>
    <w:rsid w:val="00334F8A"/>
    <w:rsid w:val="00343EFC"/>
    <w:rsid w:val="00344688"/>
    <w:rsid w:val="0034647C"/>
    <w:rsid w:val="00346E7F"/>
    <w:rsid w:val="00353790"/>
    <w:rsid w:val="00356353"/>
    <w:rsid w:val="00356579"/>
    <w:rsid w:val="003577B4"/>
    <w:rsid w:val="003600C1"/>
    <w:rsid w:val="003611A6"/>
    <w:rsid w:val="00361754"/>
    <w:rsid w:val="00361C8B"/>
    <w:rsid w:val="00363F5E"/>
    <w:rsid w:val="0036419E"/>
    <w:rsid w:val="00364EDC"/>
    <w:rsid w:val="00365C8D"/>
    <w:rsid w:val="003709F2"/>
    <w:rsid w:val="00370F19"/>
    <w:rsid w:val="00372118"/>
    <w:rsid w:val="00372F78"/>
    <w:rsid w:val="00374FE4"/>
    <w:rsid w:val="003803A1"/>
    <w:rsid w:val="00382AA7"/>
    <w:rsid w:val="00384165"/>
    <w:rsid w:val="0038583B"/>
    <w:rsid w:val="00386CA5"/>
    <w:rsid w:val="00387314"/>
    <w:rsid w:val="00390755"/>
    <w:rsid w:val="00391CA1"/>
    <w:rsid w:val="0039237D"/>
    <w:rsid w:val="00392526"/>
    <w:rsid w:val="003939FD"/>
    <w:rsid w:val="00394D0D"/>
    <w:rsid w:val="003A4D7C"/>
    <w:rsid w:val="003A7EF3"/>
    <w:rsid w:val="003B0AA7"/>
    <w:rsid w:val="003B2107"/>
    <w:rsid w:val="003B2B97"/>
    <w:rsid w:val="003B2CBE"/>
    <w:rsid w:val="003B49E5"/>
    <w:rsid w:val="003C33F6"/>
    <w:rsid w:val="003C5F09"/>
    <w:rsid w:val="003C75E7"/>
    <w:rsid w:val="003C79A9"/>
    <w:rsid w:val="003D0838"/>
    <w:rsid w:val="003D0BE4"/>
    <w:rsid w:val="003D2E47"/>
    <w:rsid w:val="003D3339"/>
    <w:rsid w:val="003D39DA"/>
    <w:rsid w:val="003D47B2"/>
    <w:rsid w:val="003D5D23"/>
    <w:rsid w:val="003E05AF"/>
    <w:rsid w:val="003E1EB0"/>
    <w:rsid w:val="003E2236"/>
    <w:rsid w:val="003E34AA"/>
    <w:rsid w:val="003E3933"/>
    <w:rsid w:val="003E4B78"/>
    <w:rsid w:val="003E584B"/>
    <w:rsid w:val="003F310D"/>
    <w:rsid w:val="003F4787"/>
    <w:rsid w:val="003F4D71"/>
    <w:rsid w:val="00400620"/>
    <w:rsid w:val="0040291C"/>
    <w:rsid w:val="0040407C"/>
    <w:rsid w:val="004040C9"/>
    <w:rsid w:val="0040548A"/>
    <w:rsid w:val="004057E8"/>
    <w:rsid w:val="00405BEB"/>
    <w:rsid w:val="00406767"/>
    <w:rsid w:val="004123FD"/>
    <w:rsid w:val="004137D1"/>
    <w:rsid w:val="0041563F"/>
    <w:rsid w:val="00415BD2"/>
    <w:rsid w:val="00416820"/>
    <w:rsid w:val="004229DA"/>
    <w:rsid w:val="00424365"/>
    <w:rsid w:val="00426126"/>
    <w:rsid w:val="0043026C"/>
    <w:rsid w:val="0043154D"/>
    <w:rsid w:val="00431AAD"/>
    <w:rsid w:val="00433132"/>
    <w:rsid w:val="00434021"/>
    <w:rsid w:val="00435E94"/>
    <w:rsid w:val="00436AA7"/>
    <w:rsid w:val="004410E3"/>
    <w:rsid w:val="00441762"/>
    <w:rsid w:val="00442027"/>
    <w:rsid w:val="0044338C"/>
    <w:rsid w:val="00445EB9"/>
    <w:rsid w:val="00447285"/>
    <w:rsid w:val="00447400"/>
    <w:rsid w:val="004478DD"/>
    <w:rsid w:val="00447E42"/>
    <w:rsid w:val="0045174C"/>
    <w:rsid w:val="004521C0"/>
    <w:rsid w:val="004528DE"/>
    <w:rsid w:val="00454152"/>
    <w:rsid w:val="0045430D"/>
    <w:rsid w:val="00454A19"/>
    <w:rsid w:val="00456EDA"/>
    <w:rsid w:val="0045709A"/>
    <w:rsid w:val="004601B5"/>
    <w:rsid w:val="004610C6"/>
    <w:rsid w:val="004635BD"/>
    <w:rsid w:val="004640C6"/>
    <w:rsid w:val="0047189E"/>
    <w:rsid w:val="0047194F"/>
    <w:rsid w:val="00471F1D"/>
    <w:rsid w:val="00472794"/>
    <w:rsid w:val="00475D3B"/>
    <w:rsid w:val="0047661C"/>
    <w:rsid w:val="00481365"/>
    <w:rsid w:val="00481668"/>
    <w:rsid w:val="00487958"/>
    <w:rsid w:val="00490C19"/>
    <w:rsid w:val="00493FB9"/>
    <w:rsid w:val="00494235"/>
    <w:rsid w:val="0049797E"/>
    <w:rsid w:val="004A02AD"/>
    <w:rsid w:val="004A186D"/>
    <w:rsid w:val="004A262F"/>
    <w:rsid w:val="004A4B0E"/>
    <w:rsid w:val="004B0841"/>
    <w:rsid w:val="004B3379"/>
    <w:rsid w:val="004B35A1"/>
    <w:rsid w:val="004B45C0"/>
    <w:rsid w:val="004B6D2F"/>
    <w:rsid w:val="004B6DC1"/>
    <w:rsid w:val="004B735D"/>
    <w:rsid w:val="004C00CF"/>
    <w:rsid w:val="004C12EE"/>
    <w:rsid w:val="004C1EA6"/>
    <w:rsid w:val="004C397C"/>
    <w:rsid w:val="004C6342"/>
    <w:rsid w:val="004D0BB6"/>
    <w:rsid w:val="004D1ECB"/>
    <w:rsid w:val="004D32F0"/>
    <w:rsid w:val="004D3EAA"/>
    <w:rsid w:val="004D4567"/>
    <w:rsid w:val="004D6F6B"/>
    <w:rsid w:val="004D7E8D"/>
    <w:rsid w:val="004E0E89"/>
    <w:rsid w:val="004E1562"/>
    <w:rsid w:val="004E21FB"/>
    <w:rsid w:val="004E4E62"/>
    <w:rsid w:val="004E6763"/>
    <w:rsid w:val="004E6C5B"/>
    <w:rsid w:val="004E7344"/>
    <w:rsid w:val="004E769E"/>
    <w:rsid w:val="004E7E7E"/>
    <w:rsid w:val="004F0D82"/>
    <w:rsid w:val="004F1672"/>
    <w:rsid w:val="004F274F"/>
    <w:rsid w:val="004F3F86"/>
    <w:rsid w:val="004F46D0"/>
    <w:rsid w:val="004F5D0F"/>
    <w:rsid w:val="00500DAD"/>
    <w:rsid w:val="00502008"/>
    <w:rsid w:val="005027BA"/>
    <w:rsid w:val="00503855"/>
    <w:rsid w:val="00503F4F"/>
    <w:rsid w:val="00504FE6"/>
    <w:rsid w:val="00505B9E"/>
    <w:rsid w:val="005070B6"/>
    <w:rsid w:val="00507217"/>
    <w:rsid w:val="005100EF"/>
    <w:rsid w:val="00511054"/>
    <w:rsid w:val="00514C9E"/>
    <w:rsid w:val="00514F14"/>
    <w:rsid w:val="005156D3"/>
    <w:rsid w:val="00516E7A"/>
    <w:rsid w:val="005214C6"/>
    <w:rsid w:val="005223E3"/>
    <w:rsid w:val="00522D8C"/>
    <w:rsid w:val="005235A2"/>
    <w:rsid w:val="00525EF5"/>
    <w:rsid w:val="0052670B"/>
    <w:rsid w:val="005304F0"/>
    <w:rsid w:val="00532CC6"/>
    <w:rsid w:val="0053422F"/>
    <w:rsid w:val="00535A77"/>
    <w:rsid w:val="00535CEA"/>
    <w:rsid w:val="00536159"/>
    <w:rsid w:val="00536B28"/>
    <w:rsid w:val="00537397"/>
    <w:rsid w:val="00537AE5"/>
    <w:rsid w:val="00540289"/>
    <w:rsid w:val="00543170"/>
    <w:rsid w:val="005440AE"/>
    <w:rsid w:val="005442E0"/>
    <w:rsid w:val="00544EE7"/>
    <w:rsid w:val="00545664"/>
    <w:rsid w:val="005465B1"/>
    <w:rsid w:val="005532BB"/>
    <w:rsid w:val="00556705"/>
    <w:rsid w:val="00556822"/>
    <w:rsid w:val="00557902"/>
    <w:rsid w:val="0056153B"/>
    <w:rsid w:val="005649C9"/>
    <w:rsid w:val="00566738"/>
    <w:rsid w:val="00567F04"/>
    <w:rsid w:val="00571549"/>
    <w:rsid w:val="00571DC0"/>
    <w:rsid w:val="005765FD"/>
    <w:rsid w:val="00577C19"/>
    <w:rsid w:val="0058178C"/>
    <w:rsid w:val="00581B5B"/>
    <w:rsid w:val="005823E1"/>
    <w:rsid w:val="00586DA3"/>
    <w:rsid w:val="0059069D"/>
    <w:rsid w:val="00591643"/>
    <w:rsid w:val="005926A8"/>
    <w:rsid w:val="00592F8D"/>
    <w:rsid w:val="00594BC9"/>
    <w:rsid w:val="0059731D"/>
    <w:rsid w:val="005A22DF"/>
    <w:rsid w:val="005A38EA"/>
    <w:rsid w:val="005A4A5C"/>
    <w:rsid w:val="005A5516"/>
    <w:rsid w:val="005A6F70"/>
    <w:rsid w:val="005B03DB"/>
    <w:rsid w:val="005B2808"/>
    <w:rsid w:val="005B37CE"/>
    <w:rsid w:val="005B39FE"/>
    <w:rsid w:val="005B4C3B"/>
    <w:rsid w:val="005C1FA5"/>
    <w:rsid w:val="005C60AF"/>
    <w:rsid w:val="005C6762"/>
    <w:rsid w:val="005C6D0C"/>
    <w:rsid w:val="005C7A71"/>
    <w:rsid w:val="005D0367"/>
    <w:rsid w:val="005D1012"/>
    <w:rsid w:val="005D2366"/>
    <w:rsid w:val="005D4E8E"/>
    <w:rsid w:val="005D4F19"/>
    <w:rsid w:val="005D57D0"/>
    <w:rsid w:val="005D615E"/>
    <w:rsid w:val="005D6CD6"/>
    <w:rsid w:val="005D70D1"/>
    <w:rsid w:val="005E109A"/>
    <w:rsid w:val="005E2BED"/>
    <w:rsid w:val="005E39CF"/>
    <w:rsid w:val="005E4E8D"/>
    <w:rsid w:val="005E5F76"/>
    <w:rsid w:val="005E6A51"/>
    <w:rsid w:val="005E6FE5"/>
    <w:rsid w:val="005F0610"/>
    <w:rsid w:val="005F100C"/>
    <w:rsid w:val="005F195F"/>
    <w:rsid w:val="005F1BBF"/>
    <w:rsid w:val="005F275D"/>
    <w:rsid w:val="005F4902"/>
    <w:rsid w:val="005F7524"/>
    <w:rsid w:val="00600076"/>
    <w:rsid w:val="00600129"/>
    <w:rsid w:val="0060139B"/>
    <w:rsid w:val="0060190D"/>
    <w:rsid w:val="00606784"/>
    <w:rsid w:val="006100A7"/>
    <w:rsid w:val="0061183B"/>
    <w:rsid w:val="00611A9D"/>
    <w:rsid w:val="00617E0F"/>
    <w:rsid w:val="00620FAD"/>
    <w:rsid w:val="006219DF"/>
    <w:rsid w:val="00622600"/>
    <w:rsid w:val="00622657"/>
    <w:rsid w:val="006244CE"/>
    <w:rsid w:val="0062579E"/>
    <w:rsid w:val="0062581A"/>
    <w:rsid w:val="00626E89"/>
    <w:rsid w:val="00627035"/>
    <w:rsid w:val="006275AC"/>
    <w:rsid w:val="0063112E"/>
    <w:rsid w:val="00633BD6"/>
    <w:rsid w:val="006349FE"/>
    <w:rsid w:val="00634B8F"/>
    <w:rsid w:val="00634BFD"/>
    <w:rsid w:val="00634D7E"/>
    <w:rsid w:val="00635A07"/>
    <w:rsid w:val="0063777E"/>
    <w:rsid w:val="00637CE9"/>
    <w:rsid w:val="0064562D"/>
    <w:rsid w:val="00645E12"/>
    <w:rsid w:val="006508A3"/>
    <w:rsid w:val="00652DA3"/>
    <w:rsid w:val="006534EE"/>
    <w:rsid w:val="0066072A"/>
    <w:rsid w:val="00661827"/>
    <w:rsid w:val="00663AA7"/>
    <w:rsid w:val="0066645D"/>
    <w:rsid w:val="00670754"/>
    <w:rsid w:val="00673051"/>
    <w:rsid w:val="00680741"/>
    <w:rsid w:val="00682375"/>
    <w:rsid w:val="00685282"/>
    <w:rsid w:val="006915B3"/>
    <w:rsid w:val="006916A7"/>
    <w:rsid w:val="00691C2F"/>
    <w:rsid w:val="00691CEA"/>
    <w:rsid w:val="006965E6"/>
    <w:rsid w:val="006966BC"/>
    <w:rsid w:val="00696848"/>
    <w:rsid w:val="00697559"/>
    <w:rsid w:val="006A0F6B"/>
    <w:rsid w:val="006A357E"/>
    <w:rsid w:val="006A5587"/>
    <w:rsid w:val="006A5A3B"/>
    <w:rsid w:val="006A6EF3"/>
    <w:rsid w:val="006A71FE"/>
    <w:rsid w:val="006B0395"/>
    <w:rsid w:val="006B103F"/>
    <w:rsid w:val="006C0CED"/>
    <w:rsid w:val="006C0E25"/>
    <w:rsid w:val="006C3ADC"/>
    <w:rsid w:val="006C3F34"/>
    <w:rsid w:val="006C5AA6"/>
    <w:rsid w:val="006C60CC"/>
    <w:rsid w:val="006D39CB"/>
    <w:rsid w:val="006D3F3F"/>
    <w:rsid w:val="006D5030"/>
    <w:rsid w:val="006D5C5F"/>
    <w:rsid w:val="006D7F0E"/>
    <w:rsid w:val="006E0210"/>
    <w:rsid w:val="006E0BF4"/>
    <w:rsid w:val="006E30F3"/>
    <w:rsid w:val="006E4E15"/>
    <w:rsid w:val="006E63FC"/>
    <w:rsid w:val="006E6801"/>
    <w:rsid w:val="006F0B38"/>
    <w:rsid w:val="006F5FAC"/>
    <w:rsid w:val="006F7C45"/>
    <w:rsid w:val="0070175D"/>
    <w:rsid w:val="0070275C"/>
    <w:rsid w:val="007028DC"/>
    <w:rsid w:val="00703A17"/>
    <w:rsid w:val="00703A69"/>
    <w:rsid w:val="00705C33"/>
    <w:rsid w:val="007072F4"/>
    <w:rsid w:val="007118D3"/>
    <w:rsid w:val="00711BD2"/>
    <w:rsid w:val="0071244F"/>
    <w:rsid w:val="00712D4D"/>
    <w:rsid w:val="00713692"/>
    <w:rsid w:val="00715291"/>
    <w:rsid w:val="00725CC9"/>
    <w:rsid w:val="0073192B"/>
    <w:rsid w:val="00732D06"/>
    <w:rsid w:val="007339B4"/>
    <w:rsid w:val="00736514"/>
    <w:rsid w:val="00737512"/>
    <w:rsid w:val="00740A33"/>
    <w:rsid w:val="00740B24"/>
    <w:rsid w:val="00742243"/>
    <w:rsid w:val="0074653D"/>
    <w:rsid w:val="007506B0"/>
    <w:rsid w:val="0075134D"/>
    <w:rsid w:val="00753D54"/>
    <w:rsid w:val="00754722"/>
    <w:rsid w:val="00755156"/>
    <w:rsid w:val="00755599"/>
    <w:rsid w:val="0075656E"/>
    <w:rsid w:val="00756A6A"/>
    <w:rsid w:val="00756BA4"/>
    <w:rsid w:val="0076000E"/>
    <w:rsid w:val="00760236"/>
    <w:rsid w:val="0076275D"/>
    <w:rsid w:val="00762EB8"/>
    <w:rsid w:val="007644A8"/>
    <w:rsid w:val="00764CB9"/>
    <w:rsid w:val="007736DC"/>
    <w:rsid w:val="00774DAE"/>
    <w:rsid w:val="007753A0"/>
    <w:rsid w:val="00775B40"/>
    <w:rsid w:val="0077627E"/>
    <w:rsid w:val="00780042"/>
    <w:rsid w:val="00780CF1"/>
    <w:rsid w:val="00782EB0"/>
    <w:rsid w:val="00782F5D"/>
    <w:rsid w:val="007832D4"/>
    <w:rsid w:val="00784A74"/>
    <w:rsid w:val="007859BE"/>
    <w:rsid w:val="00785DEE"/>
    <w:rsid w:val="00790383"/>
    <w:rsid w:val="007907F6"/>
    <w:rsid w:val="00791AF6"/>
    <w:rsid w:val="00791C53"/>
    <w:rsid w:val="00791F11"/>
    <w:rsid w:val="00792202"/>
    <w:rsid w:val="00794450"/>
    <w:rsid w:val="007952CB"/>
    <w:rsid w:val="00795ABB"/>
    <w:rsid w:val="00796323"/>
    <w:rsid w:val="007A27DA"/>
    <w:rsid w:val="007A4FDE"/>
    <w:rsid w:val="007A57B7"/>
    <w:rsid w:val="007A6A1B"/>
    <w:rsid w:val="007A746F"/>
    <w:rsid w:val="007A7481"/>
    <w:rsid w:val="007A7D63"/>
    <w:rsid w:val="007B01E0"/>
    <w:rsid w:val="007B0590"/>
    <w:rsid w:val="007B1942"/>
    <w:rsid w:val="007B1B02"/>
    <w:rsid w:val="007B3044"/>
    <w:rsid w:val="007B402B"/>
    <w:rsid w:val="007B4945"/>
    <w:rsid w:val="007B6031"/>
    <w:rsid w:val="007B60CA"/>
    <w:rsid w:val="007C0763"/>
    <w:rsid w:val="007C2C37"/>
    <w:rsid w:val="007C313D"/>
    <w:rsid w:val="007C3C2D"/>
    <w:rsid w:val="007C7711"/>
    <w:rsid w:val="007D16DE"/>
    <w:rsid w:val="007D2D67"/>
    <w:rsid w:val="007D40A2"/>
    <w:rsid w:val="007D4283"/>
    <w:rsid w:val="007D4E4B"/>
    <w:rsid w:val="007D701F"/>
    <w:rsid w:val="007D7E9C"/>
    <w:rsid w:val="007F033E"/>
    <w:rsid w:val="007F23AD"/>
    <w:rsid w:val="007F2454"/>
    <w:rsid w:val="007F2BA1"/>
    <w:rsid w:val="007F43C7"/>
    <w:rsid w:val="007F4FBD"/>
    <w:rsid w:val="007F591E"/>
    <w:rsid w:val="007F61BA"/>
    <w:rsid w:val="007F69EC"/>
    <w:rsid w:val="007F6F16"/>
    <w:rsid w:val="007F7D9E"/>
    <w:rsid w:val="00801997"/>
    <w:rsid w:val="00803ABF"/>
    <w:rsid w:val="00804403"/>
    <w:rsid w:val="008045F5"/>
    <w:rsid w:val="0080474D"/>
    <w:rsid w:val="00804B9C"/>
    <w:rsid w:val="00805342"/>
    <w:rsid w:val="00805929"/>
    <w:rsid w:val="00805B65"/>
    <w:rsid w:val="00806712"/>
    <w:rsid w:val="0081107C"/>
    <w:rsid w:val="00811A5E"/>
    <w:rsid w:val="008129E8"/>
    <w:rsid w:val="00813551"/>
    <w:rsid w:val="00817E8E"/>
    <w:rsid w:val="0082123F"/>
    <w:rsid w:val="00823978"/>
    <w:rsid w:val="00823C31"/>
    <w:rsid w:val="00824515"/>
    <w:rsid w:val="00825F20"/>
    <w:rsid w:val="00826FEB"/>
    <w:rsid w:val="008273A8"/>
    <w:rsid w:val="00830E6A"/>
    <w:rsid w:val="00832714"/>
    <w:rsid w:val="008330F6"/>
    <w:rsid w:val="008333B4"/>
    <w:rsid w:val="00833443"/>
    <w:rsid w:val="00834A12"/>
    <w:rsid w:val="008350FA"/>
    <w:rsid w:val="00835A1F"/>
    <w:rsid w:val="00835D72"/>
    <w:rsid w:val="00836DD9"/>
    <w:rsid w:val="00840C89"/>
    <w:rsid w:val="00842672"/>
    <w:rsid w:val="00844174"/>
    <w:rsid w:val="00845853"/>
    <w:rsid w:val="00851198"/>
    <w:rsid w:val="008520F6"/>
    <w:rsid w:val="00853459"/>
    <w:rsid w:val="008617AF"/>
    <w:rsid w:val="00862463"/>
    <w:rsid w:val="00863DD3"/>
    <w:rsid w:val="008657B0"/>
    <w:rsid w:val="00865DF0"/>
    <w:rsid w:val="0086666F"/>
    <w:rsid w:val="0086721E"/>
    <w:rsid w:val="00867A74"/>
    <w:rsid w:val="00870008"/>
    <w:rsid w:val="00871659"/>
    <w:rsid w:val="00872669"/>
    <w:rsid w:val="008729EE"/>
    <w:rsid w:val="0087679C"/>
    <w:rsid w:val="00876D38"/>
    <w:rsid w:val="00877146"/>
    <w:rsid w:val="00877333"/>
    <w:rsid w:val="00885DDF"/>
    <w:rsid w:val="00886A5A"/>
    <w:rsid w:val="008874FE"/>
    <w:rsid w:val="008876BF"/>
    <w:rsid w:val="0089061F"/>
    <w:rsid w:val="00890A97"/>
    <w:rsid w:val="00890E52"/>
    <w:rsid w:val="00890E6D"/>
    <w:rsid w:val="008943BD"/>
    <w:rsid w:val="008A0813"/>
    <w:rsid w:val="008A2FC6"/>
    <w:rsid w:val="008A4B14"/>
    <w:rsid w:val="008A5276"/>
    <w:rsid w:val="008A6BF2"/>
    <w:rsid w:val="008A7561"/>
    <w:rsid w:val="008B08FA"/>
    <w:rsid w:val="008B0AB8"/>
    <w:rsid w:val="008B2DF6"/>
    <w:rsid w:val="008B3E58"/>
    <w:rsid w:val="008B4A9D"/>
    <w:rsid w:val="008B69E9"/>
    <w:rsid w:val="008B7BD3"/>
    <w:rsid w:val="008C446C"/>
    <w:rsid w:val="008C6864"/>
    <w:rsid w:val="008C6EDC"/>
    <w:rsid w:val="008C75EC"/>
    <w:rsid w:val="008D2EA1"/>
    <w:rsid w:val="008D2EBE"/>
    <w:rsid w:val="008E14D7"/>
    <w:rsid w:val="008E19AC"/>
    <w:rsid w:val="008E255B"/>
    <w:rsid w:val="008E3023"/>
    <w:rsid w:val="008E3EAA"/>
    <w:rsid w:val="008E7D7F"/>
    <w:rsid w:val="008F1734"/>
    <w:rsid w:val="008F45DC"/>
    <w:rsid w:val="008F70DF"/>
    <w:rsid w:val="009005DD"/>
    <w:rsid w:val="00902AD5"/>
    <w:rsid w:val="00903AD8"/>
    <w:rsid w:val="00906557"/>
    <w:rsid w:val="0090680F"/>
    <w:rsid w:val="00910F47"/>
    <w:rsid w:val="00912864"/>
    <w:rsid w:val="00917F6E"/>
    <w:rsid w:val="00920FC7"/>
    <w:rsid w:val="00921871"/>
    <w:rsid w:val="009220BF"/>
    <w:rsid w:val="009246C6"/>
    <w:rsid w:val="0092471C"/>
    <w:rsid w:val="00925F76"/>
    <w:rsid w:val="00927F9D"/>
    <w:rsid w:val="0093651B"/>
    <w:rsid w:val="00936AF8"/>
    <w:rsid w:val="00942D1D"/>
    <w:rsid w:val="00946AFF"/>
    <w:rsid w:val="0095029B"/>
    <w:rsid w:val="009506C7"/>
    <w:rsid w:val="00950986"/>
    <w:rsid w:val="009520EC"/>
    <w:rsid w:val="00955AD2"/>
    <w:rsid w:val="009573C2"/>
    <w:rsid w:val="00957E0A"/>
    <w:rsid w:val="00960FD5"/>
    <w:rsid w:val="00964DFB"/>
    <w:rsid w:val="00965DF8"/>
    <w:rsid w:val="009666A1"/>
    <w:rsid w:val="00970706"/>
    <w:rsid w:val="00971F92"/>
    <w:rsid w:val="009721C9"/>
    <w:rsid w:val="0097656B"/>
    <w:rsid w:val="009765AE"/>
    <w:rsid w:val="009779D2"/>
    <w:rsid w:val="00977DE8"/>
    <w:rsid w:val="009806D4"/>
    <w:rsid w:val="00983571"/>
    <w:rsid w:val="00983D76"/>
    <w:rsid w:val="009859DA"/>
    <w:rsid w:val="00985E0D"/>
    <w:rsid w:val="00986AED"/>
    <w:rsid w:val="0098701B"/>
    <w:rsid w:val="009903EA"/>
    <w:rsid w:val="009922B6"/>
    <w:rsid w:val="00992F54"/>
    <w:rsid w:val="00993DDE"/>
    <w:rsid w:val="00994466"/>
    <w:rsid w:val="00995982"/>
    <w:rsid w:val="00996CCA"/>
    <w:rsid w:val="00997555"/>
    <w:rsid w:val="00997718"/>
    <w:rsid w:val="009A1B86"/>
    <w:rsid w:val="009B1273"/>
    <w:rsid w:val="009B3989"/>
    <w:rsid w:val="009B46F3"/>
    <w:rsid w:val="009B5E73"/>
    <w:rsid w:val="009B7CC6"/>
    <w:rsid w:val="009B7FBE"/>
    <w:rsid w:val="009C138D"/>
    <w:rsid w:val="009C2537"/>
    <w:rsid w:val="009C263A"/>
    <w:rsid w:val="009C378F"/>
    <w:rsid w:val="009C382D"/>
    <w:rsid w:val="009C7168"/>
    <w:rsid w:val="009D3B3E"/>
    <w:rsid w:val="009D454C"/>
    <w:rsid w:val="009D4B31"/>
    <w:rsid w:val="009D4F9B"/>
    <w:rsid w:val="009D5F95"/>
    <w:rsid w:val="009D61B2"/>
    <w:rsid w:val="009D7DCB"/>
    <w:rsid w:val="009E0324"/>
    <w:rsid w:val="009E4233"/>
    <w:rsid w:val="009E556F"/>
    <w:rsid w:val="009F087A"/>
    <w:rsid w:val="009F0F57"/>
    <w:rsid w:val="009F3E05"/>
    <w:rsid w:val="009F40DD"/>
    <w:rsid w:val="009F4974"/>
    <w:rsid w:val="009F4C9C"/>
    <w:rsid w:val="009F543A"/>
    <w:rsid w:val="009F59D9"/>
    <w:rsid w:val="00A00031"/>
    <w:rsid w:val="00A0033A"/>
    <w:rsid w:val="00A01175"/>
    <w:rsid w:val="00A02F39"/>
    <w:rsid w:val="00A04665"/>
    <w:rsid w:val="00A057D1"/>
    <w:rsid w:val="00A124EB"/>
    <w:rsid w:val="00A12854"/>
    <w:rsid w:val="00A12F62"/>
    <w:rsid w:val="00A13FEE"/>
    <w:rsid w:val="00A17296"/>
    <w:rsid w:val="00A2071F"/>
    <w:rsid w:val="00A22641"/>
    <w:rsid w:val="00A25BE0"/>
    <w:rsid w:val="00A26221"/>
    <w:rsid w:val="00A2665A"/>
    <w:rsid w:val="00A26940"/>
    <w:rsid w:val="00A26994"/>
    <w:rsid w:val="00A314F3"/>
    <w:rsid w:val="00A3457E"/>
    <w:rsid w:val="00A34B8D"/>
    <w:rsid w:val="00A352CC"/>
    <w:rsid w:val="00A37A0E"/>
    <w:rsid w:val="00A448BA"/>
    <w:rsid w:val="00A50382"/>
    <w:rsid w:val="00A50BE0"/>
    <w:rsid w:val="00A522A5"/>
    <w:rsid w:val="00A561A1"/>
    <w:rsid w:val="00A61798"/>
    <w:rsid w:val="00A63993"/>
    <w:rsid w:val="00A652EA"/>
    <w:rsid w:val="00A65A59"/>
    <w:rsid w:val="00A6603E"/>
    <w:rsid w:val="00A67383"/>
    <w:rsid w:val="00A67D2D"/>
    <w:rsid w:val="00A70304"/>
    <w:rsid w:val="00A71B3A"/>
    <w:rsid w:val="00A71F52"/>
    <w:rsid w:val="00A72E05"/>
    <w:rsid w:val="00A72FA1"/>
    <w:rsid w:val="00A73970"/>
    <w:rsid w:val="00A7463B"/>
    <w:rsid w:val="00A75D71"/>
    <w:rsid w:val="00A75E33"/>
    <w:rsid w:val="00A76385"/>
    <w:rsid w:val="00A76942"/>
    <w:rsid w:val="00A81E86"/>
    <w:rsid w:val="00A82938"/>
    <w:rsid w:val="00A85B05"/>
    <w:rsid w:val="00A863E5"/>
    <w:rsid w:val="00A914F3"/>
    <w:rsid w:val="00A92D04"/>
    <w:rsid w:val="00A95C66"/>
    <w:rsid w:val="00A96752"/>
    <w:rsid w:val="00A979D7"/>
    <w:rsid w:val="00AA0C65"/>
    <w:rsid w:val="00AA1358"/>
    <w:rsid w:val="00AA16F0"/>
    <w:rsid w:val="00AA1B9F"/>
    <w:rsid w:val="00AA2EBB"/>
    <w:rsid w:val="00AA4F14"/>
    <w:rsid w:val="00AB089D"/>
    <w:rsid w:val="00AB309E"/>
    <w:rsid w:val="00AB3E3E"/>
    <w:rsid w:val="00AB468D"/>
    <w:rsid w:val="00AB7097"/>
    <w:rsid w:val="00AB7CF5"/>
    <w:rsid w:val="00AC0788"/>
    <w:rsid w:val="00AC2F14"/>
    <w:rsid w:val="00AC430F"/>
    <w:rsid w:val="00AC68BE"/>
    <w:rsid w:val="00AC7C65"/>
    <w:rsid w:val="00AD0265"/>
    <w:rsid w:val="00AD166D"/>
    <w:rsid w:val="00AD3428"/>
    <w:rsid w:val="00AD5C57"/>
    <w:rsid w:val="00AD61AB"/>
    <w:rsid w:val="00AD7454"/>
    <w:rsid w:val="00AD7FEB"/>
    <w:rsid w:val="00AE1C46"/>
    <w:rsid w:val="00AE25C1"/>
    <w:rsid w:val="00AE5630"/>
    <w:rsid w:val="00AE590F"/>
    <w:rsid w:val="00AE6442"/>
    <w:rsid w:val="00AE6A77"/>
    <w:rsid w:val="00AF0823"/>
    <w:rsid w:val="00AF35FC"/>
    <w:rsid w:val="00AF5905"/>
    <w:rsid w:val="00AF6A3E"/>
    <w:rsid w:val="00AF718A"/>
    <w:rsid w:val="00B0066A"/>
    <w:rsid w:val="00B007D6"/>
    <w:rsid w:val="00B01D51"/>
    <w:rsid w:val="00B02491"/>
    <w:rsid w:val="00B035FC"/>
    <w:rsid w:val="00B058AF"/>
    <w:rsid w:val="00B1021D"/>
    <w:rsid w:val="00B10B55"/>
    <w:rsid w:val="00B11CF8"/>
    <w:rsid w:val="00B11ECD"/>
    <w:rsid w:val="00B1295B"/>
    <w:rsid w:val="00B130D7"/>
    <w:rsid w:val="00B13CF0"/>
    <w:rsid w:val="00B14A07"/>
    <w:rsid w:val="00B14F85"/>
    <w:rsid w:val="00B16EFE"/>
    <w:rsid w:val="00B203FB"/>
    <w:rsid w:val="00B214E9"/>
    <w:rsid w:val="00B22C94"/>
    <w:rsid w:val="00B24B2E"/>
    <w:rsid w:val="00B25555"/>
    <w:rsid w:val="00B25A20"/>
    <w:rsid w:val="00B2652B"/>
    <w:rsid w:val="00B2783D"/>
    <w:rsid w:val="00B27EB6"/>
    <w:rsid w:val="00B31438"/>
    <w:rsid w:val="00B36E5C"/>
    <w:rsid w:val="00B43DF7"/>
    <w:rsid w:val="00B44FB7"/>
    <w:rsid w:val="00B47186"/>
    <w:rsid w:val="00B50BCB"/>
    <w:rsid w:val="00B56AC4"/>
    <w:rsid w:val="00B57C41"/>
    <w:rsid w:val="00B60FFB"/>
    <w:rsid w:val="00B617AB"/>
    <w:rsid w:val="00B62700"/>
    <w:rsid w:val="00B63172"/>
    <w:rsid w:val="00B63E95"/>
    <w:rsid w:val="00B64C10"/>
    <w:rsid w:val="00B64C9E"/>
    <w:rsid w:val="00B66C96"/>
    <w:rsid w:val="00B67314"/>
    <w:rsid w:val="00B70E41"/>
    <w:rsid w:val="00B7433A"/>
    <w:rsid w:val="00B747A9"/>
    <w:rsid w:val="00B752DC"/>
    <w:rsid w:val="00B75B3F"/>
    <w:rsid w:val="00B75E1B"/>
    <w:rsid w:val="00B7766D"/>
    <w:rsid w:val="00B80133"/>
    <w:rsid w:val="00B80B63"/>
    <w:rsid w:val="00B83DF8"/>
    <w:rsid w:val="00B848E4"/>
    <w:rsid w:val="00B8495F"/>
    <w:rsid w:val="00B86E80"/>
    <w:rsid w:val="00B93A82"/>
    <w:rsid w:val="00B93E8B"/>
    <w:rsid w:val="00B94AE7"/>
    <w:rsid w:val="00B96576"/>
    <w:rsid w:val="00B96B39"/>
    <w:rsid w:val="00BA022F"/>
    <w:rsid w:val="00BA24A5"/>
    <w:rsid w:val="00BA2CAA"/>
    <w:rsid w:val="00BA338F"/>
    <w:rsid w:val="00BA58D0"/>
    <w:rsid w:val="00BA5E31"/>
    <w:rsid w:val="00BB2666"/>
    <w:rsid w:val="00BB64DB"/>
    <w:rsid w:val="00BB6A10"/>
    <w:rsid w:val="00BB752B"/>
    <w:rsid w:val="00BC25B5"/>
    <w:rsid w:val="00BC3338"/>
    <w:rsid w:val="00BC4168"/>
    <w:rsid w:val="00BC5BBE"/>
    <w:rsid w:val="00BD0662"/>
    <w:rsid w:val="00BD128F"/>
    <w:rsid w:val="00BD402A"/>
    <w:rsid w:val="00BD4EDE"/>
    <w:rsid w:val="00BD717E"/>
    <w:rsid w:val="00BD7E7F"/>
    <w:rsid w:val="00BE17B8"/>
    <w:rsid w:val="00BE1FB1"/>
    <w:rsid w:val="00BE309C"/>
    <w:rsid w:val="00BE3777"/>
    <w:rsid w:val="00BE6AFC"/>
    <w:rsid w:val="00BF0728"/>
    <w:rsid w:val="00BF08D6"/>
    <w:rsid w:val="00BF11B3"/>
    <w:rsid w:val="00BF1A30"/>
    <w:rsid w:val="00BF4530"/>
    <w:rsid w:val="00BF643E"/>
    <w:rsid w:val="00C00F59"/>
    <w:rsid w:val="00C022CC"/>
    <w:rsid w:val="00C02AAE"/>
    <w:rsid w:val="00C05619"/>
    <w:rsid w:val="00C07CEF"/>
    <w:rsid w:val="00C10AA2"/>
    <w:rsid w:val="00C11F7E"/>
    <w:rsid w:val="00C142F4"/>
    <w:rsid w:val="00C17050"/>
    <w:rsid w:val="00C20C37"/>
    <w:rsid w:val="00C24E4D"/>
    <w:rsid w:val="00C25CD1"/>
    <w:rsid w:val="00C26472"/>
    <w:rsid w:val="00C27C44"/>
    <w:rsid w:val="00C27C8B"/>
    <w:rsid w:val="00C27E0E"/>
    <w:rsid w:val="00C3177A"/>
    <w:rsid w:val="00C34284"/>
    <w:rsid w:val="00C35582"/>
    <w:rsid w:val="00C36BC6"/>
    <w:rsid w:val="00C37BF4"/>
    <w:rsid w:val="00C4018C"/>
    <w:rsid w:val="00C4100A"/>
    <w:rsid w:val="00C43C6A"/>
    <w:rsid w:val="00C45689"/>
    <w:rsid w:val="00C47EBB"/>
    <w:rsid w:val="00C507FD"/>
    <w:rsid w:val="00C50E53"/>
    <w:rsid w:val="00C52925"/>
    <w:rsid w:val="00C54357"/>
    <w:rsid w:val="00C54C54"/>
    <w:rsid w:val="00C57491"/>
    <w:rsid w:val="00C576BD"/>
    <w:rsid w:val="00C62015"/>
    <w:rsid w:val="00C640D5"/>
    <w:rsid w:val="00C64B96"/>
    <w:rsid w:val="00C64E8F"/>
    <w:rsid w:val="00C65043"/>
    <w:rsid w:val="00C65479"/>
    <w:rsid w:val="00C6565D"/>
    <w:rsid w:val="00C6620D"/>
    <w:rsid w:val="00C71F5D"/>
    <w:rsid w:val="00C71FF7"/>
    <w:rsid w:val="00C72372"/>
    <w:rsid w:val="00C72F6C"/>
    <w:rsid w:val="00C73415"/>
    <w:rsid w:val="00C74269"/>
    <w:rsid w:val="00C75E76"/>
    <w:rsid w:val="00C76750"/>
    <w:rsid w:val="00C7761D"/>
    <w:rsid w:val="00C80FB3"/>
    <w:rsid w:val="00C83CFC"/>
    <w:rsid w:val="00C85544"/>
    <w:rsid w:val="00C858A0"/>
    <w:rsid w:val="00C85BE0"/>
    <w:rsid w:val="00C86AE8"/>
    <w:rsid w:val="00C912AA"/>
    <w:rsid w:val="00C917B1"/>
    <w:rsid w:val="00C92975"/>
    <w:rsid w:val="00C92A24"/>
    <w:rsid w:val="00C92A80"/>
    <w:rsid w:val="00C949CC"/>
    <w:rsid w:val="00C96D4D"/>
    <w:rsid w:val="00CA059A"/>
    <w:rsid w:val="00CA06C7"/>
    <w:rsid w:val="00CA3DD4"/>
    <w:rsid w:val="00CA48D8"/>
    <w:rsid w:val="00CB1519"/>
    <w:rsid w:val="00CB1628"/>
    <w:rsid w:val="00CB1E0B"/>
    <w:rsid w:val="00CB2145"/>
    <w:rsid w:val="00CB2E08"/>
    <w:rsid w:val="00CB3251"/>
    <w:rsid w:val="00CB351C"/>
    <w:rsid w:val="00CB441E"/>
    <w:rsid w:val="00CB673C"/>
    <w:rsid w:val="00CB68D2"/>
    <w:rsid w:val="00CC2B19"/>
    <w:rsid w:val="00CC2FB2"/>
    <w:rsid w:val="00CC383E"/>
    <w:rsid w:val="00CC3E8D"/>
    <w:rsid w:val="00CC4697"/>
    <w:rsid w:val="00CC5896"/>
    <w:rsid w:val="00CC62CA"/>
    <w:rsid w:val="00CC7F1A"/>
    <w:rsid w:val="00CD016A"/>
    <w:rsid w:val="00CD130E"/>
    <w:rsid w:val="00CD1E70"/>
    <w:rsid w:val="00CD4353"/>
    <w:rsid w:val="00CD53A1"/>
    <w:rsid w:val="00CD6CCA"/>
    <w:rsid w:val="00CE0E18"/>
    <w:rsid w:val="00CE1608"/>
    <w:rsid w:val="00CE1864"/>
    <w:rsid w:val="00CE18E1"/>
    <w:rsid w:val="00CE36C7"/>
    <w:rsid w:val="00CE4B33"/>
    <w:rsid w:val="00CE52DE"/>
    <w:rsid w:val="00CF0876"/>
    <w:rsid w:val="00CF0D29"/>
    <w:rsid w:val="00CF2BA1"/>
    <w:rsid w:val="00CF6C53"/>
    <w:rsid w:val="00D02FED"/>
    <w:rsid w:val="00D04205"/>
    <w:rsid w:val="00D072C5"/>
    <w:rsid w:val="00D07AD9"/>
    <w:rsid w:val="00D12B96"/>
    <w:rsid w:val="00D14B4A"/>
    <w:rsid w:val="00D17224"/>
    <w:rsid w:val="00D17A38"/>
    <w:rsid w:val="00D26BEB"/>
    <w:rsid w:val="00D320BB"/>
    <w:rsid w:val="00D322A9"/>
    <w:rsid w:val="00D339BA"/>
    <w:rsid w:val="00D342BC"/>
    <w:rsid w:val="00D43061"/>
    <w:rsid w:val="00D43718"/>
    <w:rsid w:val="00D43DFC"/>
    <w:rsid w:val="00D44A44"/>
    <w:rsid w:val="00D4502C"/>
    <w:rsid w:val="00D46620"/>
    <w:rsid w:val="00D50063"/>
    <w:rsid w:val="00D500EF"/>
    <w:rsid w:val="00D50C4A"/>
    <w:rsid w:val="00D558E1"/>
    <w:rsid w:val="00D57B73"/>
    <w:rsid w:val="00D61942"/>
    <w:rsid w:val="00D62075"/>
    <w:rsid w:val="00D623D2"/>
    <w:rsid w:val="00D6501C"/>
    <w:rsid w:val="00D6637F"/>
    <w:rsid w:val="00D67395"/>
    <w:rsid w:val="00D719BA"/>
    <w:rsid w:val="00D71C90"/>
    <w:rsid w:val="00D76D1C"/>
    <w:rsid w:val="00D77FD9"/>
    <w:rsid w:val="00D80947"/>
    <w:rsid w:val="00D80DAD"/>
    <w:rsid w:val="00D81058"/>
    <w:rsid w:val="00D820D0"/>
    <w:rsid w:val="00D82C10"/>
    <w:rsid w:val="00D82C4E"/>
    <w:rsid w:val="00D853F3"/>
    <w:rsid w:val="00D859EB"/>
    <w:rsid w:val="00D873B2"/>
    <w:rsid w:val="00D908BA"/>
    <w:rsid w:val="00D95209"/>
    <w:rsid w:val="00DA0764"/>
    <w:rsid w:val="00DA1927"/>
    <w:rsid w:val="00DA2266"/>
    <w:rsid w:val="00DA32A5"/>
    <w:rsid w:val="00DA54A5"/>
    <w:rsid w:val="00DA58C1"/>
    <w:rsid w:val="00DA5DCE"/>
    <w:rsid w:val="00DA6409"/>
    <w:rsid w:val="00DB1BAB"/>
    <w:rsid w:val="00DB40D2"/>
    <w:rsid w:val="00DB4544"/>
    <w:rsid w:val="00DB5D65"/>
    <w:rsid w:val="00DC0C99"/>
    <w:rsid w:val="00DC34BB"/>
    <w:rsid w:val="00DC3F77"/>
    <w:rsid w:val="00DC4294"/>
    <w:rsid w:val="00DC6DCC"/>
    <w:rsid w:val="00DC74EF"/>
    <w:rsid w:val="00DC769E"/>
    <w:rsid w:val="00DD27D5"/>
    <w:rsid w:val="00DD36C2"/>
    <w:rsid w:val="00DD3780"/>
    <w:rsid w:val="00DD445A"/>
    <w:rsid w:val="00DD4E57"/>
    <w:rsid w:val="00DD53DE"/>
    <w:rsid w:val="00DD62B1"/>
    <w:rsid w:val="00DE0768"/>
    <w:rsid w:val="00DE61F6"/>
    <w:rsid w:val="00DE72CB"/>
    <w:rsid w:val="00DF0272"/>
    <w:rsid w:val="00DF0315"/>
    <w:rsid w:val="00DF1244"/>
    <w:rsid w:val="00DF2528"/>
    <w:rsid w:val="00DF2A25"/>
    <w:rsid w:val="00DF38D9"/>
    <w:rsid w:val="00DF4D45"/>
    <w:rsid w:val="00DF56D5"/>
    <w:rsid w:val="00DF623F"/>
    <w:rsid w:val="00E02219"/>
    <w:rsid w:val="00E02D09"/>
    <w:rsid w:val="00E03E69"/>
    <w:rsid w:val="00E076AC"/>
    <w:rsid w:val="00E103FD"/>
    <w:rsid w:val="00E11CBC"/>
    <w:rsid w:val="00E12C37"/>
    <w:rsid w:val="00E14B24"/>
    <w:rsid w:val="00E14E45"/>
    <w:rsid w:val="00E20F76"/>
    <w:rsid w:val="00E23880"/>
    <w:rsid w:val="00E24B2F"/>
    <w:rsid w:val="00E2558B"/>
    <w:rsid w:val="00E26512"/>
    <w:rsid w:val="00E26D3C"/>
    <w:rsid w:val="00E310FA"/>
    <w:rsid w:val="00E34EC0"/>
    <w:rsid w:val="00E41561"/>
    <w:rsid w:val="00E422BB"/>
    <w:rsid w:val="00E425CA"/>
    <w:rsid w:val="00E447A6"/>
    <w:rsid w:val="00E45239"/>
    <w:rsid w:val="00E460F5"/>
    <w:rsid w:val="00E52217"/>
    <w:rsid w:val="00E52824"/>
    <w:rsid w:val="00E54A6B"/>
    <w:rsid w:val="00E60EB0"/>
    <w:rsid w:val="00E72D27"/>
    <w:rsid w:val="00E72F25"/>
    <w:rsid w:val="00E7393C"/>
    <w:rsid w:val="00E73A63"/>
    <w:rsid w:val="00E74FC4"/>
    <w:rsid w:val="00E773E2"/>
    <w:rsid w:val="00E8093D"/>
    <w:rsid w:val="00E85BC0"/>
    <w:rsid w:val="00E91D98"/>
    <w:rsid w:val="00E951B8"/>
    <w:rsid w:val="00E975A8"/>
    <w:rsid w:val="00EA28AF"/>
    <w:rsid w:val="00EA2915"/>
    <w:rsid w:val="00EA65EA"/>
    <w:rsid w:val="00EA680E"/>
    <w:rsid w:val="00EB04BC"/>
    <w:rsid w:val="00EB39D4"/>
    <w:rsid w:val="00EB7CE6"/>
    <w:rsid w:val="00EC285E"/>
    <w:rsid w:val="00EC2889"/>
    <w:rsid w:val="00EC2BAE"/>
    <w:rsid w:val="00EC4ACF"/>
    <w:rsid w:val="00EC582A"/>
    <w:rsid w:val="00EC6BE8"/>
    <w:rsid w:val="00ED0705"/>
    <w:rsid w:val="00ED1409"/>
    <w:rsid w:val="00ED3DE4"/>
    <w:rsid w:val="00ED4DD1"/>
    <w:rsid w:val="00ED5E4E"/>
    <w:rsid w:val="00ED6F6B"/>
    <w:rsid w:val="00ED7243"/>
    <w:rsid w:val="00ED7BE9"/>
    <w:rsid w:val="00EE0BD3"/>
    <w:rsid w:val="00EE1364"/>
    <w:rsid w:val="00EE2F87"/>
    <w:rsid w:val="00EE2FBC"/>
    <w:rsid w:val="00EE3905"/>
    <w:rsid w:val="00EE4F1D"/>
    <w:rsid w:val="00EE5B15"/>
    <w:rsid w:val="00EE694C"/>
    <w:rsid w:val="00EE7101"/>
    <w:rsid w:val="00EF24FD"/>
    <w:rsid w:val="00EF277C"/>
    <w:rsid w:val="00EF4BE9"/>
    <w:rsid w:val="00EF4DAE"/>
    <w:rsid w:val="00EF7F58"/>
    <w:rsid w:val="00F00C51"/>
    <w:rsid w:val="00F00CB0"/>
    <w:rsid w:val="00F00D74"/>
    <w:rsid w:val="00F01055"/>
    <w:rsid w:val="00F041BD"/>
    <w:rsid w:val="00F05A06"/>
    <w:rsid w:val="00F06C39"/>
    <w:rsid w:val="00F06E99"/>
    <w:rsid w:val="00F11BAC"/>
    <w:rsid w:val="00F12579"/>
    <w:rsid w:val="00F12B27"/>
    <w:rsid w:val="00F167A6"/>
    <w:rsid w:val="00F17CEA"/>
    <w:rsid w:val="00F20364"/>
    <w:rsid w:val="00F211C9"/>
    <w:rsid w:val="00F21459"/>
    <w:rsid w:val="00F22086"/>
    <w:rsid w:val="00F24AD4"/>
    <w:rsid w:val="00F2713E"/>
    <w:rsid w:val="00F309DA"/>
    <w:rsid w:val="00F312B9"/>
    <w:rsid w:val="00F33C65"/>
    <w:rsid w:val="00F354F2"/>
    <w:rsid w:val="00F35C0F"/>
    <w:rsid w:val="00F36DF0"/>
    <w:rsid w:val="00F41F32"/>
    <w:rsid w:val="00F4447B"/>
    <w:rsid w:val="00F44BAB"/>
    <w:rsid w:val="00F45392"/>
    <w:rsid w:val="00F464FB"/>
    <w:rsid w:val="00F5080C"/>
    <w:rsid w:val="00F57073"/>
    <w:rsid w:val="00F574B2"/>
    <w:rsid w:val="00F61C7C"/>
    <w:rsid w:val="00F61F9F"/>
    <w:rsid w:val="00F642F5"/>
    <w:rsid w:val="00F72B8B"/>
    <w:rsid w:val="00F72F00"/>
    <w:rsid w:val="00F73153"/>
    <w:rsid w:val="00F7320B"/>
    <w:rsid w:val="00F74CB4"/>
    <w:rsid w:val="00F74E4A"/>
    <w:rsid w:val="00F8110B"/>
    <w:rsid w:val="00F82283"/>
    <w:rsid w:val="00F8276E"/>
    <w:rsid w:val="00F8389C"/>
    <w:rsid w:val="00F83993"/>
    <w:rsid w:val="00F84F57"/>
    <w:rsid w:val="00F8587D"/>
    <w:rsid w:val="00F8605D"/>
    <w:rsid w:val="00F87449"/>
    <w:rsid w:val="00F90D55"/>
    <w:rsid w:val="00F91834"/>
    <w:rsid w:val="00F930C5"/>
    <w:rsid w:val="00F93CA8"/>
    <w:rsid w:val="00F9428F"/>
    <w:rsid w:val="00FA05A6"/>
    <w:rsid w:val="00FA1432"/>
    <w:rsid w:val="00FA1658"/>
    <w:rsid w:val="00FA1C25"/>
    <w:rsid w:val="00FA520B"/>
    <w:rsid w:val="00FA54C4"/>
    <w:rsid w:val="00FA5D74"/>
    <w:rsid w:val="00FB0499"/>
    <w:rsid w:val="00FB1209"/>
    <w:rsid w:val="00FB17A4"/>
    <w:rsid w:val="00FB3E2C"/>
    <w:rsid w:val="00FC159E"/>
    <w:rsid w:val="00FC1AD7"/>
    <w:rsid w:val="00FC43B9"/>
    <w:rsid w:val="00FC5F70"/>
    <w:rsid w:val="00FC7BBB"/>
    <w:rsid w:val="00FD174E"/>
    <w:rsid w:val="00FD2003"/>
    <w:rsid w:val="00FD3D33"/>
    <w:rsid w:val="00FD6AF3"/>
    <w:rsid w:val="00FD7A87"/>
    <w:rsid w:val="00FD7AF1"/>
    <w:rsid w:val="00FD7C5D"/>
    <w:rsid w:val="00FE077D"/>
    <w:rsid w:val="00FE08CF"/>
    <w:rsid w:val="00FE2271"/>
    <w:rsid w:val="00FF01CA"/>
    <w:rsid w:val="00FF0662"/>
    <w:rsid w:val="00FF1B7E"/>
    <w:rsid w:val="00FF3E40"/>
    <w:rsid w:val="00FF4E53"/>
    <w:rsid w:val="00FF5AB2"/>
    <w:rsid w:val="00FF5E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3CF0"/>
  </w:style>
  <w:style w:type="paragraph" w:styleId="Heading1">
    <w:name w:val="heading 1"/>
    <w:basedOn w:val="Normal"/>
    <w:next w:val="Normal"/>
    <w:qFormat/>
    <w:rsid w:val="00C05619"/>
    <w:pPr>
      <w:keepNext/>
      <w:numPr>
        <w:numId w:val="13"/>
      </w:numPr>
      <w:spacing w:before="240" w:after="240"/>
      <w:outlineLvl w:val="0"/>
    </w:pPr>
    <w:rPr>
      <w:rFonts w:ascii="Arial" w:hAnsi="Arial"/>
      <w:b/>
      <w:kern w:val="28"/>
      <w:sz w:val="36"/>
    </w:rPr>
  </w:style>
  <w:style w:type="paragraph" w:styleId="Heading2">
    <w:name w:val="heading 2"/>
    <w:basedOn w:val="Normal"/>
    <w:next w:val="Normal"/>
    <w:qFormat/>
    <w:rsid w:val="00C05619"/>
    <w:pPr>
      <w:keepNext/>
      <w:numPr>
        <w:ilvl w:val="1"/>
        <w:numId w:val="13"/>
      </w:numPr>
      <w:spacing w:before="240" w:after="120"/>
      <w:outlineLvl w:val="1"/>
    </w:pPr>
    <w:rPr>
      <w:rFonts w:ascii="Arial" w:hAnsi="Arial"/>
      <w:b/>
      <w:sz w:val="28"/>
    </w:rPr>
  </w:style>
  <w:style w:type="paragraph" w:styleId="Heading3">
    <w:name w:val="heading 3"/>
    <w:basedOn w:val="Normal"/>
    <w:next w:val="Normal"/>
    <w:link w:val="Heading3Char"/>
    <w:qFormat/>
    <w:rsid w:val="00C0561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C05619"/>
    <w:pPr>
      <w:keepNext/>
      <w:numPr>
        <w:ilvl w:val="3"/>
        <w:numId w:val="13"/>
      </w:numPr>
      <w:spacing w:before="240" w:after="60"/>
      <w:outlineLvl w:val="3"/>
    </w:pPr>
    <w:rPr>
      <w:rFonts w:ascii="Arial" w:hAnsi="Arial"/>
      <w:b/>
      <w:sz w:val="22"/>
    </w:rPr>
  </w:style>
  <w:style w:type="paragraph" w:styleId="Heading5">
    <w:name w:val="heading 5"/>
    <w:basedOn w:val="Normal"/>
    <w:next w:val="Normal"/>
    <w:qFormat/>
    <w:rsid w:val="00C05619"/>
    <w:pPr>
      <w:numPr>
        <w:ilvl w:val="4"/>
        <w:numId w:val="13"/>
      </w:numPr>
      <w:spacing w:before="240" w:after="60"/>
      <w:outlineLvl w:val="4"/>
    </w:pPr>
    <w:rPr>
      <w:sz w:val="22"/>
    </w:rPr>
  </w:style>
  <w:style w:type="paragraph" w:styleId="Heading6">
    <w:name w:val="heading 6"/>
    <w:basedOn w:val="Normal"/>
    <w:next w:val="Normal"/>
    <w:qFormat/>
    <w:rsid w:val="00C05619"/>
    <w:pPr>
      <w:numPr>
        <w:ilvl w:val="5"/>
        <w:numId w:val="13"/>
      </w:numPr>
      <w:spacing w:before="240" w:after="60"/>
      <w:outlineLvl w:val="5"/>
    </w:pPr>
    <w:rPr>
      <w:i/>
      <w:sz w:val="22"/>
    </w:rPr>
  </w:style>
  <w:style w:type="paragraph" w:styleId="Heading7">
    <w:name w:val="heading 7"/>
    <w:basedOn w:val="Normal"/>
    <w:next w:val="Normal"/>
    <w:qFormat/>
    <w:rsid w:val="00C05619"/>
    <w:pPr>
      <w:numPr>
        <w:ilvl w:val="6"/>
        <w:numId w:val="13"/>
      </w:numPr>
      <w:spacing w:before="240" w:after="60"/>
      <w:outlineLvl w:val="6"/>
    </w:pPr>
    <w:rPr>
      <w:rFonts w:ascii="Arial" w:hAnsi="Arial"/>
    </w:rPr>
  </w:style>
  <w:style w:type="paragraph" w:styleId="Heading8">
    <w:name w:val="heading 8"/>
    <w:basedOn w:val="Normal"/>
    <w:next w:val="Normal"/>
    <w:qFormat/>
    <w:rsid w:val="00C05619"/>
    <w:pPr>
      <w:numPr>
        <w:ilvl w:val="7"/>
        <w:numId w:val="13"/>
      </w:numPr>
      <w:spacing w:before="240" w:after="60"/>
      <w:outlineLvl w:val="7"/>
    </w:pPr>
    <w:rPr>
      <w:rFonts w:ascii="Arial" w:hAnsi="Arial"/>
      <w:i/>
    </w:rPr>
  </w:style>
  <w:style w:type="paragraph" w:styleId="Heading9">
    <w:name w:val="heading 9"/>
    <w:basedOn w:val="Normal"/>
    <w:next w:val="Normal"/>
    <w:qFormat/>
    <w:rsid w:val="00C0561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ColumnName"/>
    <w:rsid w:val="000C597C"/>
    <w:pPr>
      <w:numPr>
        <w:numId w:val="1"/>
      </w:numPr>
      <w:spacing w:before="60"/>
    </w:pPr>
  </w:style>
  <w:style w:type="paragraph" w:customStyle="1" w:styleId="ColumnName">
    <w:name w:val="Column Name"/>
    <w:basedOn w:val="Normal"/>
    <w:rsid w:val="000C597C"/>
    <w:pPr>
      <w:ind w:left="1152"/>
    </w:pPr>
    <w:rPr>
      <w:rFonts w:ascii="Arial" w:hAnsi="Arial"/>
      <w:sz w:val="22"/>
    </w:rPr>
  </w:style>
  <w:style w:type="character" w:styleId="Hyperlink">
    <w:name w:val="Hyperlink"/>
    <w:basedOn w:val="DefaultParagraphFont"/>
    <w:uiPriority w:val="99"/>
    <w:rsid w:val="00C05619"/>
    <w:rPr>
      <w:color w:val="0000FF"/>
      <w:u w:val="single"/>
    </w:rPr>
  </w:style>
  <w:style w:type="paragraph" w:styleId="BodyTextIndent3">
    <w:name w:val="Body Text Indent 3"/>
    <w:basedOn w:val="Normal"/>
    <w:rsid w:val="00C05619"/>
    <w:pPr>
      <w:spacing w:after="120"/>
      <w:ind w:left="360"/>
    </w:pPr>
    <w:rPr>
      <w:sz w:val="16"/>
    </w:rPr>
  </w:style>
  <w:style w:type="paragraph" w:styleId="Footer">
    <w:name w:val="footer"/>
    <w:basedOn w:val="Normal"/>
    <w:rsid w:val="00C05619"/>
    <w:pPr>
      <w:tabs>
        <w:tab w:val="center" w:pos="4320"/>
        <w:tab w:val="right" w:pos="8640"/>
      </w:tabs>
    </w:pPr>
  </w:style>
  <w:style w:type="character" w:styleId="PageNumber">
    <w:name w:val="page number"/>
    <w:basedOn w:val="DefaultParagraphFont"/>
    <w:rsid w:val="00C05619"/>
  </w:style>
  <w:style w:type="paragraph" w:styleId="TOC1">
    <w:name w:val="toc 1"/>
    <w:basedOn w:val="Normal"/>
    <w:next w:val="Normal"/>
    <w:autoRedefine/>
    <w:uiPriority w:val="39"/>
    <w:rsid w:val="00C05619"/>
    <w:rPr>
      <w:b/>
    </w:rPr>
  </w:style>
  <w:style w:type="paragraph" w:styleId="TOC2">
    <w:name w:val="toc 2"/>
    <w:basedOn w:val="Normal"/>
    <w:next w:val="Normal"/>
    <w:autoRedefine/>
    <w:uiPriority w:val="39"/>
    <w:rsid w:val="00C05619"/>
    <w:pPr>
      <w:ind w:left="200"/>
    </w:pPr>
  </w:style>
  <w:style w:type="paragraph" w:styleId="TOC3">
    <w:name w:val="toc 3"/>
    <w:basedOn w:val="Normal"/>
    <w:next w:val="Normal"/>
    <w:autoRedefine/>
    <w:uiPriority w:val="39"/>
    <w:rsid w:val="00C05619"/>
    <w:pPr>
      <w:ind w:left="400"/>
    </w:pPr>
  </w:style>
  <w:style w:type="paragraph" w:styleId="TOC4">
    <w:name w:val="toc 4"/>
    <w:basedOn w:val="Normal"/>
    <w:next w:val="Normal"/>
    <w:autoRedefine/>
    <w:uiPriority w:val="39"/>
    <w:rsid w:val="000C597C"/>
    <w:pPr>
      <w:ind w:left="600"/>
    </w:pPr>
  </w:style>
  <w:style w:type="paragraph" w:styleId="TOC5">
    <w:name w:val="toc 5"/>
    <w:basedOn w:val="Normal"/>
    <w:next w:val="Normal"/>
    <w:autoRedefine/>
    <w:uiPriority w:val="39"/>
    <w:rsid w:val="000C597C"/>
    <w:pPr>
      <w:ind w:left="800"/>
    </w:pPr>
  </w:style>
  <w:style w:type="paragraph" w:styleId="TOC6">
    <w:name w:val="toc 6"/>
    <w:basedOn w:val="Normal"/>
    <w:next w:val="Normal"/>
    <w:autoRedefine/>
    <w:uiPriority w:val="39"/>
    <w:rsid w:val="000C597C"/>
    <w:pPr>
      <w:ind w:left="1000"/>
    </w:pPr>
  </w:style>
  <w:style w:type="paragraph" w:styleId="TOC7">
    <w:name w:val="toc 7"/>
    <w:basedOn w:val="Normal"/>
    <w:next w:val="Normal"/>
    <w:autoRedefine/>
    <w:uiPriority w:val="39"/>
    <w:rsid w:val="000C597C"/>
    <w:pPr>
      <w:ind w:left="1200"/>
    </w:pPr>
  </w:style>
  <w:style w:type="paragraph" w:styleId="TOC8">
    <w:name w:val="toc 8"/>
    <w:basedOn w:val="Normal"/>
    <w:next w:val="Normal"/>
    <w:autoRedefine/>
    <w:uiPriority w:val="39"/>
    <w:rsid w:val="000C597C"/>
    <w:pPr>
      <w:ind w:left="1400"/>
    </w:pPr>
  </w:style>
  <w:style w:type="paragraph" w:styleId="TOC9">
    <w:name w:val="toc 9"/>
    <w:basedOn w:val="Normal"/>
    <w:next w:val="Normal"/>
    <w:autoRedefine/>
    <w:uiPriority w:val="39"/>
    <w:rsid w:val="000C597C"/>
    <w:pPr>
      <w:ind w:left="1600"/>
    </w:pPr>
  </w:style>
  <w:style w:type="paragraph" w:customStyle="1" w:styleId="H2">
    <w:name w:val="H2"/>
    <w:basedOn w:val="Heading2"/>
    <w:rsid w:val="000C597C"/>
    <w:pPr>
      <w:ind w:left="576"/>
    </w:pPr>
    <w:rPr>
      <w:i/>
    </w:rPr>
  </w:style>
  <w:style w:type="paragraph" w:styleId="Header">
    <w:name w:val="header"/>
    <w:basedOn w:val="Normal"/>
    <w:link w:val="HeaderChar"/>
    <w:rsid w:val="00C05619"/>
    <w:pPr>
      <w:tabs>
        <w:tab w:val="center" w:pos="4320"/>
        <w:tab w:val="right" w:pos="8640"/>
      </w:tabs>
    </w:pPr>
  </w:style>
  <w:style w:type="paragraph" w:customStyle="1" w:styleId="TableHeading">
    <w:name w:val="Table Heading"/>
    <w:basedOn w:val="Normal"/>
    <w:rsid w:val="00C05619"/>
    <w:pPr>
      <w:keepNext/>
      <w:keepLines/>
      <w:spacing w:before="60" w:after="60"/>
      <w:jc w:val="center"/>
    </w:pPr>
    <w:rPr>
      <w:rFonts w:ascii="Arial" w:hAnsi="Arial"/>
      <w:b/>
    </w:rPr>
  </w:style>
  <w:style w:type="character" w:customStyle="1" w:styleId="Attribute">
    <w:name w:val="Attribute"/>
    <w:basedOn w:val="DefaultParagraphFont"/>
    <w:rsid w:val="000C597C"/>
    <w:rPr>
      <w:rFonts w:ascii="Arial" w:hAnsi="Arial"/>
      <w:i/>
      <w:sz w:val="20"/>
    </w:rPr>
  </w:style>
  <w:style w:type="paragraph" w:customStyle="1" w:styleId="TableStandard">
    <w:name w:val="Table Standard"/>
    <w:link w:val="TableStandardChar"/>
    <w:rsid w:val="000C597C"/>
    <w:pPr>
      <w:spacing w:before="60" w:after="100"/>
    </w:pPr>
  </w:style>
  <w:style w:type="paragraph" w:styleId="BodyTextIndent2">
    <w:name w:val="Body Text Indent 2"/>
    <w:basedOn w:val="Normal"/>
    <w:rsid w:val="00C05619"/>
    <w:pPr>
      <w:spacing w:after="120" w:line="480" w:lineRule="auto"/>
      <w:ind w:left="360"/>
    </w:pPr>
  </w:style>
  <w:style w:type="character" w:styleId="CommentReference">
    <w:name w:val="annotation reference"/>
    <w:basedOn w:val="DefaultParagraphFont"/>
    <w:semiHidden/>
    <w:rsid w:val="000C597C"/>
    <w:rPr>
      <w:sz w:val="16"/>
    </w:rPr>
  </w:style>
  <w:style w:type="paragraph" w:customStyle="1" w:styleId="HTMLPreformatted2">
    <w:name w:val="HTML Preformatted2"/>
    <w:basedOn w:val="Normal"/>
    <w:rsid w:val="000C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rPr>
  </w:style>
  <w:style w:type="paragraph" w:styleId="DocumentMap">
    <w:name w:val="Document Map"/>
    <w:basedOn w:val="Normal"/>
    <w:semiHidden/>
    <w:rsid w:val="000C597C"/>
    <w:pPr>
      <w:shd w:val="clear" w:color="auto" w:fill="000080"/>
    </w:pPr>
    <w:rPr>
      <w:rFonts w:ascii="Tahoma" w:hAnsi="Tahoma"/>
    </w:rPr>
  </w:style>
  <w:style w:type="paragraph" w:styleId="Title">
    <w:name w:val="Title"/>
    <w:basedOn w:val="Normal"/>
    <w:qFormat/>
    <w:rsid w:val="000C597C"/>
    <w:pPr>
      <w:spacing w:before="240" w:after="60"/>
      <w:jc w:val="center"/>
      <w:outlineLvl w:val="0"/>
    </w:pPr>
    <w:rPr>
      <w:b/>
      <w:kern w:val="28"/>
      <w:sz w:val="32"/>
    </w:rPr>
  </w:style>
  <w:style w:type="paragraph" w:styleId="BodyText">
    <w:name w:val="Body Text"/>
    <w:basedOn w:val="Normal"/>
    <w:link w:val="BodyTextChar"/>
    <w:rsid w:val="00C05619"/>
    <w:pPr>
      <w:spacing w:after="120"/>
    </w:pPr>
  </w:style>
  <w:style w:type="paragraph" w:customStyle="1" w:styleId="unheading1">
    <w:name w:val="unheading1"/>
    <w:basedOn w:val="Normal"/>
    <w:rsid w:val="000C597C"/>
    <w:pPr>
      <w:spacing w:before="240" w:after="60"/>
    </w:pPr>
    <w:rPr>
      <w:b/>
      <w:sz w:val="28"/>
    </w:rPr>
  </w:style>
  <w:style w:type="character" w:styleId="FollowedHyperlink">
    <w:name w:val="FollowedHyperlink"/>
    <w:basedOn w:val="DefaultParagraphFont"/>
    <w:rsid w:val="000C597C"/>
    <w:rPr>
      <w:color w:val="800080"/>
      <w:u w:val="single"/>
    </w:rPr>
  </w:style>
  <w:style w:type="paragraph" w:styleId="BodyTextIndent">
    <w:name w:val="Body Text Indent"/>
    <w:basedOn w:val="Normal"/>
    <w:rsid w:val="00C05619"/>
    <w:pPr>
      <w:spacing w:after="120"/>
      <w:ind w:left="360"/>
    </w:pPr>
  </w:style>
  <w:style w:type="paragraph" w:styleId="BodyText2">
    <w:name w:val="Body Text 2"/>
    <w:basedOn w:val="Normal"/>
    <w:rsid w:val="000C597C"/>
    <w:pPr>
      <w:tabs>
        <w:tab w:val="num" w:pos="567"/>
      </w:tabs>
    </w:pPr>
    <w:rPr>
      <w:color w:val="0000FF"/>
    </w:rPr>
  </w:style>
  <w:style w:type="paragraph" w:styleId="BodyText3">
    <w:name w:val="Body Text 3"/>
    <w:basedOn w:val="Normal"/>
    <w:rsid w:val="000C597C"/>
    <w:pPr>
      <w:tabs>
        <w:tab w:val="num" w:pos="567"/>
      </w:tabs>
    </w:pPr>
    <w:rPr>
      <w:color w:val="000000"/>
    </w:rPr>
  </w:style>
  <w:style w:type="paragraph" w:styleId="TableofFigures">
    <w:name w:val="table of figures"/>
    <w:basedOn w:val="Normal"/>
    <w:next w:val="Normal"/>
    <w:uiPriority w:val="99"/>
    <w:rsid w:val="00C05619"/>
    <w:pPr>
      <w:ind w:left="400" w:hanging="400"/>
    </w:pPr>
  </w:style>
  <w:style w:type="paragraph" w:styleId="Salutation">
    <w:name w:val="Salutation"/>
    <w:basedOn w:val="Normal"/>
    <w:next w:val="Normal"/>
    <w:rsid w:val="000C597C"/>
  </w:style>
  <w:style w:type="paragraph" w:styleId="ListBullet">
    <w:name w:val="List Bullet"/>
    <w:basedOn w:val="Normal"/>
    <w:autoRedefine/>
    <w:rsid w:val="00C05619"/>
    <w:pPr>
      <w:numPr>
        <w:numId w:val="3"/>
      </w:numPr>
    </w:pPr>
  </w:style>
  <w:style w:type="paragraph" w:styleId="ListBullet2">
    <w:name w:val="List Bullet 2"/>
    <w:basedOn w:val="Normal"/>
    <w:link w:val="ListBullet2Char"/>
    <w:autoRedefine/>
    <w:rsid w:val="00C05619"/>
    <w:pPr>
      <w:numPr>
        <w:numId w:val="4"/>
      </w:numPr>
    </w:pPr>
  </w:style>
  <w:style w:type="paragraph" w:styleId="ListBullet3">
    <w:name w:val="List Bullet 3"/>
    <w:basedOn w:val="Normal"/>
    <w:autoRedefine/>
    <w:rsid w:val="00C05619"/>
    <w:pPr>
      <w:numPr>
        <w:numId w:val="5"/>
      </w:numPr>
    </w:pPr>
  </w:style>
  <w:style w:type="paragraph" w:styleId="ListBullet4">
    <w:name w:val="List Bullet 4"/>
    <w:basedOn w:val="Normal"/>
    <w:autoRedefine/>
    <w:rsid w:val="00C05619"/>
    <w:pPr>
      <w:numPr>
        <w:numId w:val="6"/>
      </w:numPr>
    </w:pPr>
  </w:style>
  <w:style w:type="paragraph" w:styleId="ListBullet5">
    <w:name w:val="List Bullet 5"/>
    <w:basedOn w:val="Normal"/>
    <w:autoRedefine/>
    <w:rsid w:val="00C05619"/>
    <w:pPr>
      <w:numPr>
        <w:numId w:val="7"/>
      </w:numPr>
    </w:pPr>
  </w:style>
  <w:style w:type="paragraph" w:styleId="Caption">
    <w:name w:val="caption"/>
    <w:basedOn w:val="Normal"/>
    <w:next w:val="Normal"/>
    <w:link w:val="CaptionChar"/>
    <w:qFormat/>
    <w:rsid w:val="00C05619"/>
    <w:pPr>
      <w:keepNext/>
      <w:spacing w:before="480" w:after="60"/>
      <w:jc w:val="center"/>
    </w:pPr>
    <w:rPr>
      <w:b/>
    </w:rPr>
  </w:style>
  <w:style w:type="paragraph" w:styleId="BlockText">
    <w:name w:val="Block Text"/>
    <w:basedOn w:val="Normal"/>
    <w:rsid w:val="00C05619"/>
    <w:pPr>
      <w:spacing w:after="120"/>
      <w:ind w:left="1440" w:right="1440"/>
    </w:pPr>
  </w:style>
  <w:style w:type="paragraph" w:styleId="Date">
    <w:name w:val="Date"/>
    <w:basedOn w:val="Normal"/>
    <w:next w:val="Normal"/>
    <w:rsid w:val="000C597C"/>
  </w:style>
  <w:style w:type="paragraph" w:customStyle="1" w:styleId="E-mailSignature1">
    <w:name w:val="E-mail Signature1"/>
    <w:basedOn w:val="Normal"/>
    <w:rsid w:val="000C597C"/>
  </w:style>
  <w:style w:type="paragraph" w:styleId="EndnoteText">
    <w:name w:val="endnote text"/>
    <w:basedOn w:val="Normal"/>
    <w:semiHidden/>
    <w:rsid w:val="000C597C"/>
  </w:style>
  <w:style w:type="paragraph" w:styleId="NoteHeading">
    <w:name w:val="Note Heading"/>
    <w:basedOn w:val="Normal"/>
    <w:next w:val="Normal"/>
    <w:rsid w:val="000C597C"/>
  </w:style>
  <w:style w:type="paragraph" w:styleId="FootnoteText">
    <w:name w:val="footnote text"/>
    <w:basedOn w:val="Normal"/>
    <w:semiHidden/>
    <w:rsid w:val="00C05619"/>
  </w:style>
  <w:style w:type="paragraph" w:styleId="Closing">
    <w:name w:val="Closing"/>
    <w:basedOn w:val="Normal"/>
    <w:rsid w:val="000C597C"/>
    <w:pPr>
      <w:ind w:left="4252"/>
    </w:pPr>
  </w:style>
  <w:style w:type="paragraph" w:customStyle="1" w:styleId="HTMLAddress1">
    <w:name w:val="HTML Address1"/>
    <w:basedOn w:val="Normal"/>
    <w:rsid w:val="000C597C"/>
    <w:rPr>
      <w:i/>
    </w:rPr>
  </w:style>
  <w:style w:type="paragraph" w:customStyle="1" w:styleId="HTMLPreformatted1">
    <w:name w:val="HTML Preformatted1"/>
    <w:basedOn w:val="Normal"/>
    <w:rsid w:val="000C597C"/>
    <w:rPr>
      <w:rFonts w:ascii="Courier New" w:hAnsi="Courier New"/>
    </w:rPr>
  </w:style>
  <w:style w:type="paragraph" w:styleId="Index1">
    <w:name w:val="index 1"/>
    <w:basedOn w:val="Normal"/>
    <w:next w:val="Normal"/>
    <w:autoRedefine/>
    <w:semiHidden/>
    <w:rsid w:val="000C597C"/>
    <w:pPr>
      <w:ind w:left="220" w:hanging="220"/>
    </w:pPr>
  </w:style>
  <w:style w:type="paragraph" w:styleId="Index2">
    <w:name w:val="index 2"/>
    <w:basedOn w:val="Normal"/>
    <w:next w:val="Normal"/>
    <w:autoRedefine/>
    <w:semiHidden/>
    <w:rsid w:val="000C597C"/>
    <w:pPr>
      <w:ind w:left="440" w:hanging="220"/>
    </w:pPr>
  </w:style>
  <w:style w:type="paragraph" w:styleId="Index3">
    <w:name w:val="index 3"/>
    <w:basedOn w:val="Normal"/>
    <w:next w:val="Normal"/>
    <w:autoRedefine/>
    <w:semiHidden/>
    <w:rsid w:val="000C597C"/>
    <w:pPr>
      <w:ind w:left="660" w:hanging="220"/>
    </w:pPr>
  </w:style>
  <w:style w:type="paragraph" w:styleId="Index4">
    <w:name w:val="index 4"/>
    <w:basedOn w:val="Normal"/>
    <w:next w:val="Normal"/>
    <w:autoRedefine/>
    <w:semiHidden/>
    <w:rsid w:val="000C597C"/>
    <w:pPr>
      <w:ind w:left="880" w:hanging="220"/>
    </w:pPr>
  </w:style>
  <w:style w:type="paragraph" w:styleId="Index5">
    <w:name w:val="index 5"/>
    <w:basedOn w:val="Normal"/>
    <w:next w:val="Normal"/>
    <w:autoRedefine/>
    <w:semiHidden/>
    <w:rsid w:val="000C597C"/>
    <w:pPr>
      <w:ind w:left="1100" w:hanging="220"/>
    </w:pPr>
  </w:style>
  <w:style w:type="paragraph" w:styleId="Index6">
    <w:name w:val="index 6"/>
    <w:basedOn w:val="Normal"/>
    <w:next w:val="Normal"/>
    <w:autoRedefine/>
    <w:semiHidden/>
    <w:rsid w:val="000C597C"/>
    <w:pPr>
      <w:ind w:left="1320" w:hanging="220"/>
    </w:pPr>
  </w:style>
  <w:style w:type="paragraph" w:styleId="Index7">
    <w:name w:val="index 7"/>
    <w:basedOn w:val="Normal"/>
    <w:next w:val="Normal"/>
    <w:autoRedefine/>
    <w:semiHidden/>
    <w:rsid w:val="000C597C"/>
    <w:pPr>
      <w:ind w:left="1540" w:hanging="220"/>
    </w:pPr>
  </w:style>
  <w:style w:type="paragraph" w:styleId="Index8">
    <w:name w:val="index 8"/>
    <w:basedOn w:val="Normal"/>
    <w:next w:val="Normal"/>
    <w:autoRedefine/>
    <w:semiHidden/>
    <w:rsid w:val="000C597C"/>
    <w:pPr>
      <w:ind w:left="1760" w:hanging="220"/>
    </w:pPr>
  </w:style>
  <w:style w:type="paragraph" w:styleId="Index9">
    <w:name w:val="index 9"/>
    <w:basedOn w:val="Normal"/>
    <w:next w:val="Normal"/>
    <w:autoRedefine/>
    <w:semiHidden/>
    <w:rsid w:val="000C597C"/>
    <w:pPr>
      <w:ind w:left="1980" w:hanging="220"/>
    </w:pPr>
  </w:style>
  <w:style w:type="paragraph" w:styleId="IndexHeading">
    <w:name w:val="index heading"/>
    <w:basedOn w:val="Normal"/>
    <w:next w:val="Index1"/>
    <w:semiHidden/>
    <w:rsid w:val="000C597C"/>
    <w:rPr>
      <w:b/>
    </w:rPr>
  </w:style>
  <w:style w:type="paragraph" w:styleId="CommentText">
    <w:name w:val="annotation text"/>
    <w:basedOn w:val="Normal"/>
    <w:semiHidden/>
    <w:rsid w:val="000C597C"/>
  </w:style>
  <w:style w:type="paragraph" w:styleId="List">
    <w:name w:val="List"/>
    <w:basedOn w:val="Normal"/>
    <w:rsid w:val="00C05619"/>
    <w:pPr>
      <w:ind w:left="360" w:hanging="360"/>
    </w:pPr>
  </w:style>
  <w:style w:type="paragraph" w:styleId="List2">
    <w:name w:val="List 2"/>
    <w:basedOn w:val="Normal"/>
    <w:rsid w:val="00C05619"/>
    <w:pPr>
      <w:ind w:left="720" w:hanging="360"/>
    </w:pPr>
  </w:style>
  <w:style w:type="paragraph" w:styleId="List3">
    <w:name w:val="List 3"/>
    <w:basedOn w:val="Normal"/>
    <w:rsid w:val="00C05619"/>
    <w:pPr>
      <w:ind w:left="1080" w:hanging="360"/>
    </w:pPr>
  </w:style>
  <w:style w:type="paragraph" w:styleId="List4">
    <w:name w:val="List 4"/>
    <w:basedOn w:val="Normal"/>
    <w:rsid w:val="00C05619"/>
    <w:pPr>
      <w:ind w:left="1440" w:hanging="360"/>
    </w:pPr>
  </w:style>
  <w:style w:type="paragraph" w:styleId="List5">
    <w:name w:val="List 5"/>
    <w:basedOn w:val="Normal"/>
    <w:rsid w:val="00C05619"/>
    <w:pPr>
      <w:ind w:left="1800" w:hanging="360"/>
    </w:pPr>
  </w:style>
  <w:style w:type="paragraph" w:styleId="ListContinue">
    <w:name w:val="List Continue"/>
    <w:basedOn w:val="Normal"/>
    <w:rsid w:val="00C05619"/>
    <w:pPr>
      <w:spacing w:after="120"/>
      <w:ind w:left="360"/>
    </w:pPr>
  </w:style>
  <w:style w:type="paragraph" w:styleId="ListContinue2">
    <w:name w:val="List Continue 2"/>
    <w:basedOn w:val="Normal"/>
    <w:rsid w:val="00C05619"/>
    <w:pPr>
      <w:spacing w:after="120"/>
      <w:ind w:left="720"/>
    </w:pPr>
  </w:style>
  <w:style w:type="paragraph" w:styleId="ListContinue3">
    <w:name w:val="List Continue 3"/>
    <w:basedOn w:val="Normal"/>
    <w:rsid w:val="00C05619"/>
    <w:pPr>
      <w:spacing w:after="120"/>
      <w:ind w:left="1080"/>
    </w:pPr>
  </w:style>
  <w:style w:type="paragraph" w:styleId="ListContinue4">
    <w:name w:val="List Continue 4"/>
    <w:basedOn w:val="Normal"/>
    <w:rsid w:val="00C05619"/>
    <w:pPr>
      <w:spacing w:after="120"/>
      <w:ind w:left="1440"/>
    </w:pPr>
  </w:style>
  <w:style w:type="paragraph" w:styleId="ListContinue5">
    <w:name w:val="List Continue 5"/>
    <w:basedOn w:val="Normal"/>
    <w:rsid w:val="00C05619"/>
    <w:pPr>
      <w:spacing w:after="120"/>
      <w:ind w:left="1800"/>
    </w:pPr>
  </w:style>
  <w:style w:type="paragraph" w:styleId="ListNumber">
    <w:name w:val="List Number"/>
    <w:basedOn w:val="Normal"/>
    <w:rsid w:val="00C05619"/>
    <w:pPr>
      <w:numPr>
        <w:numId w:val="8"/>
      </w:numPr>
    </w:pPr>
  </w:style>
  <w:style w:type="paragraph" w:styleId="ListNumber2">
    <w:name w:val="List Number 2"/>
    <w:basedOn w:val="Normal"/>
    <w:rsid w:val="00C05619"/>
    <w:pPr>
      <w:numPr>
        <w:numId w:val="24"/>
      </w:numPr>
    </w:pPr>
  </w:style>
  <w:style w:type="paragraph" w:styleId="ListNumber3">
    <w:name w:val="List Number 3"/>
    <w:basedOn w:val="Normal"/>
    <w:rsid w:val="00C05619"/>
    <w:pPr>
      <w:numPr>
        <w:numId w:val="9"/>
      </w:numPr>
    </w:pPr>
  </w:style>
  <w:style w:type="paragraph" w:styleId="ListNumber4">
    <w:name w:val="List Number 4"/>
    <w:basedOn w:val="Normal"/>
    <w:link w:val="ListNumber4Char"/>
    <w:rsid w:val="00C05619"/>
    <w:pPr>
      <w:numPr>
        <w:numId w:val="10"/>
      </w:numPr>
    </w:pPr>
  </w:style>
  <w:style w:type="paragraph" w:styleId="ListNumber5">
    <w:name w:val="List Number 5"/>
    <w:basedOn w:val="Normal"/>
    <w:rsid w:val="00C05619"/>
    <w:pPr>
      <w:numPr>
        <w:numId w:val="11"/>
      </w:numPr>
    </w:pPr>
  </w:style>
  <w:style w:type="paragraph" w:styleId="MacroText">
    <w:name w:val="macro"/>
    <w:semiHidden/>
    <w:rsid w:val="000C597C"/>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0C597C"/>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PlainText">
    <w:name w:val="Plain Text"/>
    <w:basedOn w:val="Normal"/>
    <w:rsid w:val="000C597C"/>
    <w:rPr>
      <w:rFonts w:ascii="Courier New" w:hAnsi="Courier New"/>
    </w:rPr>
  </w:style>
  <w:style w:type="paragraph" w:styleId="TableofAuthorities">
    <w:name w:val="table of authorities"/>
    <w:basedOn w:val="Normal"/>
    <w:next w:val="Normal"/>
    <w:semiHidden/>
    <w:rsid w:val="000C597C"/>
    <w:pPr>
      <w:ind w:left="220" w:hanging="220"/>
    </w:pPr>
  </w:style>
  <w:style w:type="paragraph" w:styleId="TOAHeading">
    <w:name w:val="toa heading"/>
    <w:basedOn w:val="Normal"/>
    <w:next w:val="Normal"/>
    <w:semiHidden/>
    <w:rsid w:val="000C597C"/>
    <w:pPr>
      <w:spacing w:before="120"/>
    </w:pPr>
    <w:rPr>
      <w:b/>
      <w:sz w:val="24"/>
    </w:rPr>
  </w:style>
  <w:style w:type="paragraph" w:customStyle="1" w:styleId="NormalWeb1">
    <w:name w:val="Normal (Web)1"/>
    <w:basedOn w:val="Normal"/>
    <w:rsid w:val="000C597C"/>
    <w:rPr>
      <w:sz w:val="24"/>
    </w:rPr>
  </w:style>
  <w:style w:type="paragraph" w:styleId="NormalIndent">
    <w:name w:val="Normal Indent"/>
    <w:basedOn w:val="Normal"/>
    <w:rsid w:val="000C597C"/>
    <w:pPr>
      <w:ind w:left="720"/>
    </w:pPr>
  </w:style>
  <w:style w:type="paragraph" w:styleId="BodyTextFirstIndent">
    <w:name w:val="Body Text First Indent"/>
    <w:basedOn w:val="BodyText"/>
    <w:rsid w:val="00C05619"/>
    <w:pPr>
      <w:ind w:firstLine="210"/>
    </w:pPr>
  </w:style>
  <w:style w:type="paragraph" w:styleId="BodyTextFirstIndent2">
    <w:name w:val="Body Text First Indent 2"/>
    <w:basedOn w:val="BodyTextIndent"/>
    <w:rsid w:val="00C05619"/>
    <w:pPr>
      <w:ind w:firstLine="210"/>
    </w:pPr>
  </w:style>
  <w:style w:type="paragraph" w:styleId="EnvelopeReturn">
    <w:name w:val="envelope return"/>
    <w:basedOn w:val="Normal"/>
    <w:rsid w:val="000C597C"/>
  </w:style>
  <w:style w:type="paragraph" w:styleId="EnvelopeAddress">
    <w:name w:val="envelope address"/>
    <w:basedOn w:val="Normal"/>
    <w:rsid w:val="000C597C"/>
    <w:pPr>
      <w:framePr w:w="7920" w:h="1980" w:hRule="exact" w:hSpace="180" w:wrap="auto" w:hAnchor="page" w:xAlign="center" w:yAlign="bottom"/>
      <w:ind w:left="2880"/>
    </w:pPr>
    <w:rPr>
      <w:sz w:val="24"/>
    </w:rPr>
  </w:style>
  <w:style w:type="paragraph" w:styleId="Signature">
    <w:name w:val="Signature"/>
    <w:basedOn w:val="Normal"/>
    <w:rsid w:val="000C597C"/>
    <w:pPr>
      <w:ind w:left="4252"/>
    </w:pPr>
  </w:style>
  <w:style w:type="paragraph" w:styleId="Subtitle">
    <w:name w:val="Subtitle"/>
    <w:basedOn w:val="Normal"/>
    <w:qFormat/>
    <w:rsid w:val="000C597C"/>
    <w:pPr>
      <w:spacing w:after="60"/>
      <w:jc w:val="center"/>
      <w:outlineLvl w:val="1"/>
    </w:pPr>
    <w:rPr>
      <w:sz w:val="24"/>
    </w:rPr>
  </w:style>
  <w:style w:type="character" w:customStyle="1" w:styleId="Resource">
    <w:name w:val="Resource"/>
    <w:basedOn w:val="DefaultParagraphFont"/>
    <w:rsid w:val="000C597C"/>
    <w:rPr>
      <w:rFonts w:ascii="Arial" w:hAnsi="Arial"/>
      <w:b/>
      <w:sz w:val="20"/>
    </w:rPr>
  </w:style>
  <w:style w:type="paragraph" w:customStyle="1" w:styleId="unheading2">
    <w:name w:val="unheading2"/>
    <w:basedOn w:val="unheading1"/>
    <w:rsid w:val="000C597C"/>
    <w:rPr>
      <w:i/>
      <w:sz w:val="24"/>
    </w:rPr>
  </w:style>
  <w:style w:type="character" w:customStyle="1" w:styleId="Element">
    <w:name w:val="Element"/>
    <w:basedOn w:val="DefaultParagraphFont"/>
    <w:rsid w:val="000C597C"/>
    <w:rPr>
      <w:rFonts w:ascii="Arial" w:hAnsi="Arial"/>
      <w:sz w:val="20"/>
    </w:rPr>
  </w:style>
  <w:style w:type="character" w:customStyle="1" w:styleId="ResourceRef">
    <w:name w:val="ResourceRef"/>
    <w:basedOn w:val="Resource"/>
    <w:rsid w:val="000C597C"/>
    <w:rPr>
      <w:rFonts w:ascii="Arial" w:hAnsi="Arial"/>
      <w:b/>
      <w:color w:val="808080"/>
      <w:sz w:val="20"/>
    </w:rPr>
  </w:style>
  <w:style w:type="character" w:styleId="FootnoteReference">
    <w:name w:val="footnote reference"/>
    <w:basedOn w:val="DefaultParagraphFont"/>
    <w:semiHidden/>
    <w:rsid w:val="00C05619"/>
    <w:rPr>
      <w:vertAlign w:val="superscript"/>
    </w:rPr>
  </w:style>
  <w:style w:type="paragraph" w:styleId="E-mailSignature">
    <w:name w:val="E-mail Signature"/>
    <w:basedOn w:val="Normal"/>
    <w:rsid w:val="000C597C"/>
  </w:style>
  <w:style w:type="paragraph" w:styleId="HTMLAddress">
    <w:name w:val="HTML Address"/>
    <w:basedOn w:val="Normal"/>
    <w:rsid w:val="000C597C"/>
    <w:rPr>
      <w:i/>
      <w:iCs/>
    </w:rPr>
  </w:style>
  <w:style w:type="paragraph" w:styleId="HTMLPreformatted">
    <w:name w:val="HTML Preformatted"/>
    <w:basedOn w:val="Normal"/>
    <w:rsid w:val="000C597C"/>
    <w:rPr>
      <w:rFonts w:ascii="Courier New" w:hAnsi="Courier New" w:cs="Courier New"/>
    </w:rPr>
  </w:style>
  <w:style w:type="paragraph" w:styleId="NormalWeb">
    <w:name w:val="Normal (Web)"/>
    <w:basedOn w:val="Normal"/>
    <w:rsid w:val="000C597C"/>
    <w:rPr>
      <w:sz w:val="24"/>
      <w:szCs w:val="24"/>
    </w:rPr>
  </w:style>
  <w:style w:type="paragraph" w:styleId="BalloonText">
    <w:name w:val="Balloon Text"/>
    <w:basedOn w:val="Normal"/>
    <w:semiHidden/>
    <w:rsid w:val="0000234F"/>
    <w:rPr>
      <w:rFonts w:ascii="Tahoma" w:hAnsi="Tahoma" w:cs="Tahoma"/>
      <w:sz w:val="16"/>
      <w:szCs w:val="16"/>
    </w:rPr>
  </w:style>
  <w:style w:type="paragraph" w:styleId="CommentSubject">
    <w:name w:val="annotation subject"/>
    <w:basedOn w:val="CommentText"/>
    <w:next w:val="CommentText"/>
    <w:semiHidden/>
    <w:rsid w:val="00504FE6"/>
    <w:rPr>
      <w:b/>
      <w:bCs/>
    </w:rPr>
  </w:style>
  <w:style w:type="paragraph" w:customStyle="1" w:styleId="Default">
    <w:name w:val="Default"/>
    <w:rsid w:val="007832D4"/>
    <w:pPr>
      <w:autoSpaceDE w:val="0"/>
      <w:autoSpaceDN w:val="0"/>
      <w:adjustRightInd w:val="0"/>
    </w:pPr>
    <w:rPr>
      <w:color w:val="000000"/>
      <w:sz w:val="24"/>
      <w:szCs w:val="24"/>
      <w:lang w:val="de-DE" w:eastAsia="de-DE"/>
    </w:rPr>
  </w:style>
  <w:style w:type="character" w:customStyle="1" w:styleId="TableStandardChar">
    <w:name w:val="Table Standard Char"/>
    <w:basedOn w:val="DefaultParagraphFont"/>
    <w:link w:val="TableStandard"/>
    <w:rsid w:val="007D16DE"/>
    <w:rPr>
      <w:lang w:val="en-US" w:eastAsia="en-US" w:bidi="ar-SA"/>
    </w:rPr>
  </w:style>
  <w:style w:type="paragraph" w:customStyle="1" w:styleId="BodyAbstract">
    <w:name w:val="BodyAbstract"/>
    <w:basedOn w:val="BodyText"/>
    <w:rsid w:val="00C05619"/>
  </w:style>
  <w:style w:type="paragraph" w:customStyle="1" w:styleId="BodyTextSpaceAbove">
    <w:name w:val="Body Text Space Above"/>
    <w:basedOn w:val="BodyText"/>
    <w:next w:val="BodyText"/>
    <w:link w:val="BodyTextSpaceAboveChar"/>
    <w:rsid w:val="00C05619"/>
    <w:pPr>
      <w:spacing w:before="120"/>
    </w:pPr>
  </w:style>
  <w:style w:type="paragraph" w:customStyle="1" w:styleId="FigureLine-Before">
    <w:name w:val="Figure Line-Before"/>
    <w:basedOn w:val="TableLine-Before"/>
    <w:next w:val="FigureLine-Within"/>
    <w:rsid w:val="00C05619"/>
  </w:style>
  <w:style w:type="paragraph" w:customStyle="1" w:styleId="BoilerPlateHeading">
    <w:name w:val="BoilerPlateHeading"/>
    <w:basedOn w:val="Normal"/>
    <w:link w:val="BoilerPlateHeadingChar"/>
    <w:rsid w:val="00C05619"/>
    <w:pPr>
      <w:spacing w:after="200"/>
    </w:pPr>
    <w:rPr>
      <w:b/>
      <w:snapToGrid w:val="0"/>
    </w:rPr>
  </w:style>
  <w:style w:type="paragraph" w:customStyle="1" w:styleId="Heading">
    <w:name w:val="Heading"/>
    <w:basedOn w:val="Normal"/>
    <w:rsid w:val="00C05619"/>
    <w:pPr>
      <w:jc w:val="center"/>
    </w:pPr>
    <w:rPr>
      <w:rFonts w:ascii="Arial" w:hAnsi="Arial"/>
      <w:b/>
      <w:sz w:val="36"/>
    </w:rPr>
  </w:style>
  <w:style w:type="paragraph" w:customStyle="1" w:styleId="BibliographicReference">
    <w:name w:val="Bibliographic Reference"/>
    <w:basedOn w:val="Normal"/>
    <w:rsid w:val="00C05619"/>
    <w:pPr>
      <w:tabs>
        <w:tab w:val="left" w:pos="1440"/>
      </w:tabs>
      <w:autoSpaceDE w:val="0"/>
      <w:autoSpaceDN w:val="0"/>
      <w:adjustRightInd w:val="0"/>
      <w:spacing w:after="240"/>
      <w:ind w:left="1440" w:hanging="1440"/>
    </w:pPr>
  </w:style>
  <w:style w:type="paragraph" w:customStyle="1" w:styleId="Appendix1">
    <w:name w:val="Appendix 1"/>
    <w:next w:val="BodyText"/>
    <w:rsid w:val="00C05619"/>
    <w:pPr>
      <w:pageBreakBefore/>
      <w:numPr>
        <w:numId w:val="14"/>
      </w:numPr>
      <w:spacing w:before="240" w:after="240"/>
      <w:outlineLvl w:val="0"/>
    </w:pPr>
    <w:rPr>
      <w:rFonts w:ascii="Arial" w:hAnsi="Arial"/>
      <w:b/>
      <w:snapToGrid w:val="0"/>
      <w:sz w:val="32"/>
    </w:rPr>
  </w:style>
  <w:style w:type="character" w:customStyle="1" w:styleId="JDFTerm">
    <w:name w:val="JDF Term"/>
    <w:basedOn w:val="DefaultParagraphFont"/>
    <w:rsid w:val="00C05619"/>
    <w:rPr>
      <w:b/>
      <w:i/>
    </w:rPr>
  </w:style>
  <w:style w:type="character" w:customStyle="1" w:styleId="JDFProcess">
    <w:name w:val="JDF Process"/>
    <w:basedOn w:val="DefaultParagraphFont"/>
    <w:rsid w:val="00C05619"/>
    <w:rPr>
      <w:rFonts w:ascii="Verdana-BoldItalic" w:hAnsi="Verdana-BoldItalic"/>
      <w:b/>
      <w:i/>
      <w:noProof w:val="0"/>
      <w:sz w:val="18"/>
      <w:lang w:eastAsia="en-US"/>
    </w:rPr>
  </w:style>
  <w:style w:type="character" w:customStyle="1" w:styleId="JDFResource">
    <w:name w:val="JDF Resource"/>
    <w:basedOn w:val="DefaultParagraphFont"/>
    <w:rsid w:val="00C05619"/>
    <w:rPr>
      <w:rFonts w:ascii="Verdana-Bold" w:hAnsi="Verdana-Bold"/>
      <w:b/>
      <w:noProof w:val="0"/>
      <w:color w:val="auto"/>
      <w:lang w:eastAsia="en-US"/>
    </w:rPr>
  </w:style>
  <w:style w:type="character" w:customStyle="1" w:styleId="JDFResourceRef">
    <w:name w:val="JDF ResourceRef"/>
    <w:basedOn w:val="JDFResource"/>
    <w:rsid w:val="00C05619"/>
    <w:rPr>
      <w:rFonts w:ascii="Verdana-Bold" w:hAnsi="Verdana-Bold"/>
      <w:b/>
      <w:noProof w:val="0"/>
      <w:color w:val="808080"/>
      <w:lang w:eastAsia="en-US"/>
    </w:rPr>
  </w:style>
  <w:style w:type="character" w:customStyle="1" w:styleId="JDFElement">
    <w:name w:val="JDF Element"/>
    <w:basedOn w:val="DefaultParagraphFont"/>
    <w:rsid w:val="00C05619"/>
    <w:rPr>
      <w:rFonts w:ascii="Verdana" w:hAnsi="Verdana"/>
      <w:noProof w:val="0"/>
      <w:lang w:eastAsia="en-US"/>
    </w:rPr>
  </w:style>
  <w:style w:type="character" w:customStyle="1" w:styleId="JDFAttributeType">
    <w:name w:val="JDF Attribute Type"/>
    <w:basedOn w:val="DefaultParagraphFont"/>
    <w:rsid w:val="00C05619"/>
    <w:rPr>
      <w:rFonts w:ascii="TimesNewRoman" w:hAnsi="TimesNewRoman"/>
      <w:noProof w:val="0"/>
      <w:lang w:eastAsia="en-US"/>
    </w:rPr>
  </w:style>
  <w:style w:type="character" w:customStyle="1" w:styleId="JDFAttributeValue">
    <w:name w:val="JDF Attribute Value"/>
    <w:basedOn w:val="DefaultParagraphFont"/>
    <w:rsid w:val="00C05619"/>
    <w:rPr>
      <w:rFonts w:ascii="Courier New" w:hAnsi="Courier New"/>
      <w:i/>
      <w:noProof w:val="0"/>
      <w:lang w:eastAsia="en-US"/>
    </w:rPr>
  </w:style>
  <w:style w:type="paragraph" w:customStyle="1" w:styleId="TableCellRight">
    <w:name w:val="Table Cell Right"/>
    <w:basedOn w:val="TableCellLeft"/>
    <w:rsid w:val="00C05619"/>
    <w:pPr>
      <w:jc w:val="right"/>
    </w:pPr>
  </w:style>
  <w:style w:type="paragraph" w:customStyle="1" w:styleId="TableCellLeft">
    <w:name w:val="Table Cell Left"/>
    <w:basedOn w:val="Normal"/>
    <w:link w:val="TableCellLeftChar"/>
    <w:rsid w:val="00C05619"/>
    <w:pPr>
      <w:spacing w:before="60" w:after="60"/>
    </w:pPr>
  </w:style>
  <w:style w:type="paragraph" w:customStyle="1" w:styleId="TableCellCentered">
    <w:name w:val="Table Cell Centered"/>
    <w:basedOn w:val="TableCellLeft"/>
    <w:rsid w:val="00C05619"/>
    <w:pPr>
      <w:jc w:val="center"/>
    </w:pPr>
  </w:style>
  <w:style w:type="character" w:styleId="LineNumber">
    <w:name w:val="line number"/>
    <w:basedOn w:val="DefaultParagraphFont"/>
    <w:rsid w:val="00C05619"/>
  </w:style>
  <w:style w:type="paragraph" w:customStyle="1" w:styleId="JDFDefinition">
    <w:name w:val="JDF Definition"/>
    <w:basedOn w:val="BodyText"/>
    <w:rsid w:val="00C05619"/>
    <w:pPr>
      <w:ind w:left="720" w:hanging="720"/>
    </w:pPr>
  </w:style>
  <w:style w:type="character" w:customStyle="1" w:styleId="XPath">
    <w:name w:val="XPath"/>
    <w:basedOn w:val="DefaultParagraphFont"/>
    <w:rsid w:val="00C05619"/>
    <w:rPr>
      <w:rFonts w:ascii="Verdana" w:hAnsi="Verdana"/>
      <w:noProof w:val="0"/>
      <w:lang w:eastAsia="en-US"/>
    </w:rPr>
  </w:style>
  <w:style w:type="character" w:customStyle="1" w:styleId="XPathAbstractElement">
    <w:name w:val="XPath Abstract Element"/>
    <w:basedOn w:val="XPath"/>
    <w:rsid w:val="00C05619"/>
    <w:rPr>
      <w:rFonts w:ascii="Verdana" w:hAnsi="Verdana"/>
      <w:i/>
      <w:noProof w:val="0"/>
      <w:lang w:eastAsia="en-US"/>
    </w:rPr>
  </w:style>
  <w:style w:type="character" w:customStyle="1" w:styleId="JDFAttributeName">
    <w:name w:val="JDF Attribute Name"/>
    <w:basedOn w:val="DefaultParagraphFont"/>
    <w:rsid w:val="00C05619"/>
    <w:rPr>
      <w:rFonts w:ascii="Verdana-Italic" w:hAnsi="Verdana-Italic"/>
      <w:i/>
      <w:noProof w:val="0"/>
      <w:lang w:eastAsia="en-US"/>
    </w:rPr>
  </w:style>
  <w:style w:type="paragraph" w:customStyle="1" w:styleId="TableCellRW">
    <w:name w:val="Table Cell RW"/>
    <w:basedOn w:val="TableCellCentered"/>
    <w:rsid w:val="00C05619"/>
    <w:rPr>
      <w:rFonts w:ascii="Lucida Console" w:hAnsi="Lucida Console"/>
    </w:rPr>
  </w:style>
  <w:style w:type="paragraph" w:customStyle="1" w:styleId="CaptionICS">
    <w:name w:val="Caption ICS"/>
    <w:basedOn w:val="Caption"/>
    <w:next w:val="TableLine-Before"/>
    <w:rsid w:val="00C05619"/>
    <w:pPr>
      <w:spacing w:before="240"/>
    </w:pPr>
  </w:style>
  <w:style w:type="paragraph" w:customStyle="1" w:styleId="TableLine-Before">
    <w:name w:val="Table Line-Before"/>
    <w:basedOn w:val="Normal"/>
    <w:link w:val="TableLine-BeforeChar"/>
    <w:autoRedefine/>
    <w:rsid w:val="00C05619"/>
    <w:pPr>
      <w:keepNext/>
      <w:spacing w:after="60"/>
      <w:jc w:val="center"/>
    </w:pPr>
  </w:style>
  <w:style w:type="paragraph" w:customStyle="1" w:styleId="TableCellLeft0">
    <w:name w:val="Table Cell Left #"/>
    <w:basedOn w:val="TableCellLeft"/>
    <w:rsid w:val="00C05619"/>
  </w:style>
  <w:style w:type="paragraph" w:customStyle="1" w:styleId="TableLine-After">
    <w:name w:val="Table Line-After"/>
    <w:basedOn w:val="Normal"/>
    <w:link w:val="TableLine-AfterChar"/>
    <w:rsid w:val="00C05619"/>
    <w:pPr>
      <w:spacing w:after="120"/>
      <w:jc w:val="center"/>
    </w:pPr>
  </w:style>
  <w:style w:type="character" w:customStyle="1" w:styleId="JDFAllValues">
    <w:name w:val="JDF All Values"/>
    <w:basedOn w:val="DefaultParagraphFont"/>
    <w:rsid w:val="00C05619"/>
    <w:rPr>
      <w:b/>
      <w:i/>
    </w:rPr>
  </w:style>
  <w:style w:type="paragraph" w:customStyle="1" w:styleId="Appendix2">
    <w:name w:val="Appendix 2"/>
    <w:basedOn w:val="Normal"/>
    <w:next w:val="BodyText"/>
    <w:rsid w:val="00C05619"/>
    <w:pPr>
      <w:spacing w:before="240" w:after="120"/>
    </w:pPr>
    <w:rPr>
      <w:rFonts w:ascii="Arial" w:hAnsi="Arial"/>
      <w:b/>
      <w:sz w:val="28"/>
    </w:rPr>
  </w:style>
  <w:style w:type="paragraph" w:customStyle="1" w:styleId="TableCellValueIndent">
    <w:name w:val="Table Cell Value Indent"/>
    <w:basedOn w:val="Normal"/>
    <w:rsid w:val="00C05619"/>
    <w:pPr>
      <w:spacing w:before="60" w:after="60"/>
      <w:ind w:left="288"/>
    </w:pPr>
  </w:style>
  <w:style w:type="paragraph" w:customStyle="1" w:styleId="TableCellRWHidden">
    <w:name w:val="Table Cell RW Hidden"/>
    <w:basedOn w:val="TableCellRW"/>
    <w:rsid w:val="00C05619"/>
    <w:rPr>
      <w:vanish/>
    </w:rPr>
  </w:style>
  <w:style w:type="character" w:customStyle="1" w:styleId="noSpell">
    <w:name w:val="noSpell"/>
    <w:basedOn w:val="DefaultParagraphFont"/>
    <w:rsid w:val="00C05619"/>
  </w:style>
  <w:style w:type="paragraph" w:customStyle="1" w:styleId="JDFPropertiesShort">
    <w:name w:val="JDF Properties Short"/>
    <w:basedOn w:val="Normal"/>
    <w:rsid w:val="00C05619"/>
    <w:pPr>
      <w:tabs>
        <w:tab w:val="left" w:pos="1440"/>
      </w:tabs>
      <w:spacing w:after="120"/>
      <w:ind w:left="1080" w:hanging="1080"/>
    </w:pPr>
    <w:rPr>
      <w:snapToGrid w:val="0"/>
    </w:rPr>
  </w:style>
  <w:style w:type="paragraph" w:customStyle="1" w:styleId="JDFProperties">
    <w:name w:val="JDF Properties"/>
    <w:basedOn w:val="BodyText"/>
    <w:rsid w:val="00C05619"/>
    <w:pPr>
      <w:tabs>
        <w:tab w:val="left" w:pos="2232"/>
      </w:tabs>
      <w:ind w:left="2232" w:hanging="2232"/>
    </w:pPr>
    <w:rPr>
      <w:snapToGrid w:val="0"/>
    </w:rPr>
  </w:style>
  <w:style w:type="character" w:customStyle="1" w:styleId="JDFElementRef">
    <w:name w:val="JDF ElementRef"/>
    <w:basedOn w:val="JDFElement"/>
    <w:rsid w:val="00C05619"/>
    <w:rPr>
      <w:rFonts w:ascii="Verdana" w:hAnsi="Verdana"/>
      <w:noProof w:val="0"/>
      <w:color w:val="808080"/>
      <w:lang w:eastAsia="en-US"/>
    </w:rPr>
  </w:style>
  <w:style w:type="character" w:customStyle="1" w:styleId="JDFProcessRef">
    <w:name w:val="JDF ProcessRef"/>
    <w:basedOn w:val="JDFProcess"/>
    <w:rsid w:val="00C05619"/>
    <w:rPr>
      <w:rFonts w:ascii="Verdana-BoldItalic" w:hAnsi="Verdana-BoldItalic"/>
      <w:b/>
      <w:i/>
      <w:noProof w:val="0"/>
      <w:color w:val="808080"/>
      <w:sz w:val="18"/>
      <w:lang w:eastAsia="en-US"/>
    </w:rPr>
  </w:style>
  <w:style w:type="character" w:customStyle="1" w:styleId="JDFTermRef">
    <w:name w:val="JDF TermRef"/>
    <w:basedOn w:val="JDFTerm"/>
    <w:rsid w:val="00C05619"/>
    <w:rPr>
      <w:b/>
      <w:i/>
      <w:color w:val="808080"/>
    </w:rPr>
  </w:style>
  <w:style w:type="character" w:customStyle="1" w:styleId="JDFMessage">
    <w:name w:val="JDF Message"/>
    <w:basedOn w:val="DefaultParagraphFont"/>
    <w:rsid w:val="00C05619"/>
    <w:rPr>
      <w:rFonts w:ascii="Verdana" w:hAnsi="Verdana"/>
    </w:rPr>
  </w:style>
  <w:style w:type="character" w:customStyle="1" w:styleId="JDFMessageRef">
    <w:name w:val="JDF MessageRef"/>
    <w:basedOn w:val="JDFMessage"/>
    <w:rsid w:val="00C05619"/>
    <w:rPr>
      <w:rFonts w:ascii="Verdana" w:hAnsi="Verdana"/>
      <w:color w:val="808080"/>
    </w:rPr>
  </w:style>
  <w:style w:type="paragraph" w:customStyle="1" w:styleId="BoilerPlate">
    <w:name w:val="BoilerPlate"/>
    <w:basedOn w:val="Normal"/>
    <w:rsid w:val="00C05619"/>
    <w:pPr>
      <w:spacing w:after="240"/>
      <w:jc w:val="both"/>
    </w:pPr>
    <w:rPr>
      <w:snapToGrid w:val="0"/>
      <w:sz w:val="22"/>
    </w:rPr>
  </w:style>
  <w:style w:type="paragraph" w:customStyle="1" w:styleId="iconParagraph">
    <w:name w:val="iconParagraph"/>
    <w:basedOn w:val="Normal"/>
    <w:rsid w:val="00C05619"/>
    <w:pPr>
      <w:jc w:val="center"/>
    </w:pPr>
  </w:style>
  <w:style w:type="paragraph" w:customStyle="1" w:styleId="TitleLine0">
    <w:name w:val="TitleLine0"/>
    <w:basedOn w:val="Normal"/>
    <w:next w:val="TitleLine1"/>
    <w:rsid w:val="00C05619"/>
    <w:pPr>
      <w:pBdr>
        <w:top w:val="thinThickSmallGap" w:sz="24" w:space="1" w:color="auto"/>
        <w:left w:val="thinThickSmallGap" w:sz="24" w:space="4" w:color="auto"/>
        <w:bottom w:val="thinThickSmallGap" w:sz="24" w:space="1" w:color="auto"/>
        <w:right w:val="thinThickSmallGap" w:sz="24" w:space="0" w:color="auto"/>
      </w:pBdr>
      <w:jc w:val="center"/>
    </w:pPr>
  </w:style>
  <w:style w:type="paragraph" w:customStyle="1" w:styleId="TitleLine1">
    <w:name w:val="TitleLine1"/>
    <w:basedOn w:val="Normal"/>
    <w:next w:val="TitleLine2"/>
    <w:rsid w:val="00C05619"/>
    <w:pPr>
      <w:pBdr>
        <w:top w:val="thinThickSmallGap" w:sz="24" w:space="1" w:color="auto"/>
        <w:left w:val="thinThickSmallGap" w:sz="24" w:space="4" w:color="auto"/>
        <w:bottom w:val="thinThickSmallGap" w:sz="24" w:space="1" w:color="auto"/>
        <w:right w:val="thinThickSmallGap" w:sz="24" w:space="0" w:color="auto"/>
      </w:pBdr>
      <w:spacing w:before="200"/>
      <w:jc w:val="center"/>
    </w:pPr>
    <w:rPr>
      <w:rFonts w:ascii="Arial" w:hAnsi="Arial"/>
      <w:b/>
      <w:sz w:val="40"/>
    </w:rPr>
  </w:style>
  <w:style w:type="paragraph" w:customStyle="1" w:styleId="TitleLine2">
    <w:name w:val="TitleLine2"/>
    <w:basedOn w:val="Normal"/>
    <w:next w:val="TitleLine3"/>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b/>
      <w:sz w:val="28"/>
    </w:rPr>
  </w:style>
  <w:style w:type="paragraph" w:customStyle="1" w:styleId="TitleLine3">
    <w:name w:val="TitleLine3"/>
    <w:basedOn w:val="Normal"/>
    <w:next w:val="Normal"/>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b/>
      <w:sz w:val="24"/>
    </w:rPr>
  </w:style>
  <w:style w:type="paragraph" w:customStyle="1" w:styleId="TitleLine5">
    <w:name w:val="TitleLine5"/>
    <w:basedOn w:val="Normal"/>
    <w:next w:val="TitleLine6"/>
    <w:rsid w:val="00C05619"/>
    <w:pPr>
      <w:pBdr>
        <w:top w:val="thinThickSmallGap" w:sz="24" w:space="1" w:color="auto"/>
        <w:left w:val="thinThickSmallGap" w:sz="24" w:space="4" w:color="auto"/>
        <w:bottom w:val="thinThickSmallGap" w:sz="24" w:space="1" w:color="auto"/>
        <w:right w:val="thinThickSmallGap" w:sz="24" w:space="0" w:color="auto"/>
      </w:pBdr>
      <w:spacing w:before="480"/>
      <w:jc w:val="center"/>
    </w:pPr>
    <w:rPr>
      <w:rFonts w:ascii="Arial" w:hAnsi="Arial"/>
      <w:sz w:val="32"/>
    </w:rPr>
  </w:style>
  <w:style w:type="paragraph" w:customStyle="1" w:styleId="TitleLine6">
    <w:name w:val="TitleLine6"/>
    <w:basedOn w:val="Normal"/>
    <w:rsid w:val="00C05619"/>
    <w:pPr>
      <w:pBdr>
        <w:top w:val="thinThickSmallGap" w:sz="24" w:space="1" w:color="auto"/>
        <w:left w:val="thinThickSmallGap" w:sz="24" w:space="4" w:color="auto"/>
        <w:bottom w:val="thinThickSmallGap" w:sz="24" w:space="1" w:color="auto"/>
        <w:right w:val="thinThickSmallGap" w:sz="24" w:space="0" w:color="auto"/>
      </w:pBdr>
      <w:ind w:left="907" w:hanging="907"/>
      <w:jc w:val="center"/>
    </w:pPr>
  </w:style>
  <w:style w:type="paragraph" w:customStyle="1" w:styleId="TitleLine7After">
    <w:name w:val="TitleLine7After"/>
    <w:basedOn w:val="Normal"/>
    <w:next w:val="TitleAbstract"/>
    <w:rsid w:val="00C05619"/>
    <w:pPr>
      <w:jc w:val="center"/>
    </w:pPr>
  </w:style>
  <w:style w:type="paragraph" w:customStyle="1" w:styleId="TitleLine4">
    <w:name w:val="TitleLine4"/>
    <w:basedOn w:val="Normal"/>
    <w:next w:val="TitleLine5"/>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sz w:val="24"/>
    </w:rPr>
  </w:style>
  <w:style w:type="paragraph" w:customStyle="1" w:styleId="TitleAbstract">
    <w:name w:val="TitleAbstract"/>
    <w:basedOn w:val="BodyText"/>
    <w:rsid w:val="00C05619"/>
    <w:pPr>
      <w:jc w:val="center"/>
    </w:pPr>
    <w:rPr>
      <w:b/>
      <w:sz w:val="28"/>
      <w:szCs w:val="28"/>
    </w:rPr>
  </w:style>
  <w:style w:type="paragraph" w:customStyle="1" w:styleId="TOCTransition">
    <w:name w:val="TOCTransition"/>
    <w:basedOn w:val="Normal"/>
    <w:rsid w:val="00C05619"/>
    <w:pPr>
      <w:jc w:val="center"/>
    </w:pPr>
  </w:style>
  <w:style w:type="paragraph" w:customStyle="1" w:styleId="BoilerPlateAllCaps">
    <w:name w:val="BoilerPlateAllCaps"/>
    <w:basedOn w:val="BoilerPlate"/>
    <w:rsid w:val="00C05619"/>
    <w:rPr>
      <w:caps/>
      <w:szCs w:val="22"/>
    </w:rPr>
  </w:style>
  <w:style w:type="paragraph" w:customStyle="1" w:styleId="FigureLine-After">
    <w:name w:val="Figure Line-After"/>
    <w:basedOn w:val="TableLine-After"/>
    <w:rsid w:val="00C05619"/>
  </w:style>
  <w:style w:type="paragraph" w:customStyle="1" w:styleId="FigureLine-Within">
    <w:name w:val="Figure Line-Within"/>
    <w:basedOn w:val="iconParagraph"/>
    <w:next w:val="FigureLine-After"/>
    <w:rsid w:val="00C05619"/>
  </w:style>
  <w:style w:type="paragraph" w:customStyle="1" w:styleId="FigureLine-BeforeText">
    <w:name w:val="Figure Line-Before Text"/>
    <w:basedOn w:val="TableLine-Before"/>
    <w:rsid w:val="00C05619"/>
    <w:pPr>
      <w:spacing w:after="0"/>
    </w:pPr>
  </w:style>
  <w:style w:type="paragraph" w:customStyle="1" w:styleId="FigureCaption">
    <w:name w:val="Figure Caption"/>
    <w:basedOn w:val="Caption"/>
    <w:next w:val="FigureLine-BeforeText"/>
    <w:link w:val="FigureCaptionChar"/>
    <w:rsid w:val="00C05619"/>
    <w:pPr>
      <w:widowControl w:val="0"/>
      <w:spacing w:before="240"/>
    </w:pPr>
    <w:rPr>
      <w:bCs/>
    </w:rPr>
  </w:style>
  <w:style w:type="paragraph" w:customStyle="1" w:styleId="TableLine-Between">
    <w:name w:val="Table Line-Between"/>
    <w:basedOn w:val="TableLine-After"/>
    <w:next w:val="CaptionICS"/>
    <w:link w:val="TableLine-BetweenChar"/>
    <w:rsid w:val="00C05619"/>
  </w:style>
  <w:style w:type="paragraph" w:customStyle="1" w:styleId="FibureLine-Between">
    <w:name w:val="Fibure Line-Between"/>
    <w:basedOn w:val="FigureLine-After"/>
    <w:next w:val="FigureCaption"/>
    <w:rsid w:val="00C05619"/>
  </w:style>
  <w:style w:type="paragraph" w:customStyle="1" w:styleId="FigureLine-Between">
    <w:name w:val="Figure Line-Between"/>
    <w:basedOn w:val="FigureLine-After"/>
    <w:next w:val="FigureCaption"/>
    <w:rsid w:val="00C05619"/>
  </w:style>
  <w:style w:type="paragraph" w:customStyle="1" w:styleId="TableLine-Reference">
    <w:name w:val="Table Line-Reference"/>
    <w:basedOn w:val="Normal"/>
    <w:link w:val="TableLine-ReferenceChar1"/>
    <w:rsid w:val="00C05619"/>
    <w:pPr>
      <w:keepNext/>
      <w:keepLines/>
      <w:spacing w:after="60"/>
      <w:jc w:val="center"/>
    </w:pPr>
  </w:style>
  <w:style w:type="character" w:customStyle="1" w:styleId="TableLine-ReferenceChar">
    <w:name w:val="Table Line-Reference Char"/>
    <w:basedOn w:val="DefaultParagraphFont"/>
    <w:rsid w:val="00C05619"/>
    <w:rPr>
      <w:b/>
    </w:rPr>
  </w:style>
  <w:style w:type="character" w:customStyle="1" w:styleId="ConstraintLeadIn">
    <w:name w:val="ConstraintLeadIn"/>
    <w:basedOn w:val="DefaultParagraphFont"/>
    <w:rsid w:val="00C05619"/>
    <w:rPr>
      <w:b/>
    </w:rPr>
  </w:style>
  <w:style w:type="paragraph" w:customStyle="1" w:styleId="ReferenceToInclude">
    <w:name w:val="ReferenceToInclude"/>
    <w:basedOn w:val="BodyText"/>
    <w:rsid w:val="00C05619"/>
  </w:style>
  <w:style w:type="character" w:customStyle="1" w:styleId="Heading3Char">
    <w:name w:val="Heading 3 Char"/>
    <w:basedOn w:val="DefaultParagraphFont"/>
    <w:link w:val="Heading3"/>
    <w:rsid w:val="007C313D"/>
    <w:rPr>
      <w:rFonts w:ascii="Arial" w:hAnsi="Arial"/>
      <w:b/>
      <w:sz w:val="24"/>
      <w:lang w:val="en-US" w:eastAsia="en-US" w:bidi="ar-SA"/>
    </w:rPr>
  </w:style>
  <w:style w:type="character" w:customStyle="1" w:styleId="TableCellLeftChar">
    <w:name w:val="Table Cell Left Char"/>
    <w:basedOn w:val="DefaultParagraphFont"/>
    <w:link w:val="TableCellLeft"/>
    <w:rsid w:val="00307E7C"/>
    <w:rPr>
      <w:lang w:val="en-US" w:eastAsia="en-US" w:bidi="ar-SA"/>
    </w:rPr>
  </w:style>
  <w:style w:type="character" w:customStyle="1" w:styleId="TableLine-AfterChar">
    <w:name w:val="Table Line-After Char"/>
    <w:basedOn w:val="DefaultParagraphFont"/>
    <w:link w:val="TableLine-After"/>
    <w:rsid w:val="00307E7C"/>
    <w:rPr>
      <w:lang w:val="en-US" w:eastAsia="en-US" w:bidi="ar-SA"/>
    </w:rPr>
  </w:style>
  <w:style w:type="character" w:customStyle="1" w:styleId="ChangeFlag">
    <w:name w:val="ChangeFlag"/>
    <w:basedOn w:val="DefaultParagraphFont"/>
    <w:rsid w:val="00ED6F6B"/>
    <w:rPr>
      <w:rFonts w:ascii="Times New Roman" w:hAnsi="Times New Roman"/>
      <w:color w:val="0000FF"/>
      <w:sz w:val="20"/>
      <w:szCs w:val="20"/>
      <w:u w:val="single" w:color="0000FF"/>
    </w:rPr>
  </w:style>
  <w:style w:type="paragraph" w:customStyle="1" w:styleId="TableCellLeftClose">
    <w:name w:val="Table Cell Left Close"/>
    <w:basedOn w:val="TableCellLeft"/>
    <w:rsid w:val="002D1F1B"/>
    <w:pPr>
      <w:spacing w:before="0"/>
    </w:pPr>
  </w:style>
  <w:style w:type="character" w:customStyle="1" w:styleId="FigureCaptionChar">
    <w:name w:val="Figure Caption Char"/>
    <w:basedOn w:val="DefaultParagraphFont"/>
    <w:link w:val="FigureCaption"/>
    <w:rsid w:val="008E3EAA"/>
    <w:rPr>
      <w:b/>
      <w:bCs/>
      <w:lang w:val="en-US" w:eastAsia="en-US" w:bidi="ar-SA"/>
    </w:rPr>
  </w:style>
  <w:style w:type="character" w:customStyle="1" w:styleId="BodyTextChar">
    <w:name w:val="Body Text Char"/>
    <w:basedOn w:val="DefaultParagraphFont"/>
    <w:link w:val="BodyText"/>
    <w:rsid w:val="00067081"/>
    <w:rPr>
      <w:lang w:val="en-US" w:eastAsia="en-US" w:bidi="ar-SA"/>
    </w:rPr>
  </w:style>
  <w:style w:type="character" w:customStyle="1" w:styleId="NoteLeadIn">
    <w:name w:val="NoteLeadIn"/>
    <w:basedOn w:val="DefaultParagraphFont"/>
    <w:rsid w:val="005440AE"/>
    <w:rPr>
      <w:b/>
    </w:rPr>
  </w:style>
  <w:style w:type="character" w:customStyle="1" w:styleId="CaptionChar">
    <w:name w:val="Caption Char"/>
    <w:basedOn w:val="DefaultParagraphFont"/>
    <w:link w:val="Caption"/>
    <w:rsid w:val="006916A7"/>
    <w:rPr>
      <w:b/>
      <w:lang w:val="en-US" w:eastAsia="en-US" w:bidi="ar-SA"/>
    </w:rPr>
  </w:style>
  <w:style w:type="character" w:customStyle="1" w:styleId="HeaderChar">
    <w:name w:val="Header Char"/>
    <w:basedOn w:val="DefaultParagraphFont"/>
    <w:link w:val="Header"/>
    <w:rsid w:val="006916A7"/>
    <w:rPr>
      <w:lang w:val="en-US" w:eastAsia="en-US" w:bidi="ar-SA"/>
    </w:rPr>
  </w:style>
  <w:style w:type="character" w:customStyle="1" w:styleId="ListNumber4Char">
    <w:name w:val="List Number 4 Char"/>
    <w:basedOn w:val="DefaultParagraphFont"/>
    <w:link w:val="ListNumber4"/>
    <w:rsid w:val="006916A7"/>
    <w:rPr>
      <w:lang w:val="en-US" w:eastAsia="en-US" w:bidi="ar-SA"/>
    </w:rPr>
  </w:style>
  <w:style w:type="character" w:customStyle="1" w:styleId="BodyTextSpaceAboveChar">
    <w:name w:val="Body Text Space Above Char"/>
    <w:basedOn w:val="BodyTextChar"/>
    <w:link w:val="BodyTextSpaceAbove"/>
    <w:rsid w:val="006916A7"/>
    <w:rPr>
      <w:lang w:val="en-US" w:eastAsia="en-US" w:bidi="ar-SA"/>
    </w:rPr>
  </w:style>
  <w:style w:type="paragraph" w:customStyle="1" w:styleId="JDFPropertiesHeading">
    <w:name w:val="JDF Properties Heading"/>
    <w:basedOn w:val="BodyText"/>
    <w:next w:val="Normal"/>
    <w:rsid w:val="006916A7"/>
    <w:pPr>
      <w:spacing w:before="120"/>
    </w:pPr>
    <w:rPr>
      <w:rFonts w:ascii="Arial" w:hAnsi="Arial"/>
      <w:b/>
      <w:sz w:val="22"/>
    </w:rPr>
  </w:style>
  <w:style w:type="paragraph" w:customStyle="1" w:styleId="HeadingInserted">
    <w:name w:val="Heading Inserted"/>
    <w:basedOn w:val="Heading2"/>
    <w:rsid w:val="006916A7"/>
    <w:pPr>
      <w:numPr>
        <w:ilvl w:val="0"/>
        <w:numId w:val="0"/>
      </w:numPr>
    </w:pPr>
  </w:style>
  <w:style w:type="character" w:customStyle="1" w:styleId="courier1">
    <w:name w:val="courier1"/>
    <w:basedOn w:val="DefaultParagraphFont"/>
    <w:rsid w:val="006916A7"/>
    <w:rPr>
      <w:rFonts w:ascii="Courier New" w:hAnsi="Courier New" w:cs="Courier New" w:hint="default"/>
    </w:rPr>
  </w:style>
  <w:style w:type="character" w:styleId="HTMLCode">
    <w:name w:val="HTML Code"/>
    <w:basedOn w:val="DefaultParagraphFont"/>
    <w:rsid w:val="006916A7"/>
    <w:rPr>
      <w:rFonts w:ascii="Courier New" w:eastAsia="Times New Roman" w:hAnsi="Courier New" w:cs="Courier New"/>
      <w:sz w:val="20"/>
      <w:szCs w:val="20"/>
    </w:rPr>
  </w:style>
  <w:style w:type="character" w:styleId="Emphasis">
    <w:name w:val="Emphasis"/>
    <w:basedOn w:val="DefaultParagraphFont"/>
    <w:qFormat/>
    <w:rsid w:val="006916A7"/>
    <w:rPr>
      <w:i/>
    </w:rPr>
  </w:style>
  <w:style w:type="character" w:customStyle="1" w:styleId="TableLine-BetweenChar">
    <w:name w:val="Table Line-Between Char"/>
    <w:basedOn w:val="TableLine-AfterChar"/>
    <w:link w:val="TableLine-Between"/>
    <w:rsid w:val="006916A7"/>
    <w:rPr>
      <w:lang w:val="en-US" w:eastAsia="en-US" w:bidi="ar-SA"/>
    </w:rPr>
  </w:style>
  <w:style w:type="character" w:customStyle="1" w:styleId="TableLine-ReferenceChar1">
    <w:name w:val="Table Line-Reference Char1"/>
    <w:basedOn w:val="DefaultParagraphFont"/>
    <w:link w:val="TableLine-Reference"/>
    <w:rsid w:val="006916A7"/>
    <w:rPr>
      <w:lang w:val="en-US" w:eastAsia="en-US" w:bidi="ar-SA"/>
    </w:rPr>
  </w:style>
  <w:style w:type="character" w:customStyle="1" w:styleId="TableLine-BeforeChar">
    <w:name w:val="Table Line-Before Char"/>
    <w:basedOn w:val="DefaultParagraphFont"/>
    <w:link w:val="TableLine-Before"/>
    <w:rsid w:val="000C29E8"/>
    <w:rPr>
      <w:lang w:val="en-US" w:eastAsia="en-US" w:bidi="ar-SA"/>
    </w:rPr>
  </w:style>
  <w:style w:type="paragraph" w:customStyle="1" w:styleId="EnumHeader">
    <w:name w:val="EnumHeader"/>
    <w:basedOn w:val="TableCellLeft"/>
    <w:rsid w:val="000F35E9"/>
    <w:rPr>
      <w:b/>
    </w:rPr>
  </w:style>
  <w:style w:type="paragraph" w:customStyle="1" w:styleId="SampleXML">
    <w:name w:val="Sample XML"/>
    <w:basedOn w:val="Normal"/>
    <w:rsid w:val="008A5276"/>
    <w:pPr>
      <w:tabs>
        <w:tab w:val="num" w:pos="567"/>
      </w:tabs>
      <w:ind w:left="1440" w:hanging="360"/>
    </w:pPr>
  </w:style>
  <w:style w:type="paragraph" w:customStyle="1" w:styleId="ListNumber2wLeading">
    <w:name w:val="List Number 2 w/Leading"/>
    <w:basedOn w:val="ListNumber2"/>
    <w:rsid w:val="00D500EF"/>
    <w:pPr>
      <w:keepNext/>
      <w:spacing w:before="60" w:after="60"/>
    </w:pPr>
  </w:style>
  <w:style w:type="paragraph" w:customStyle="1" w:styleId="PhaseHeader">
    <w:name w:val="PhaseHeader"/>
    <w:basedOn w:val="Header"/>
    <w:rsid w:val="008A5276"/>
    <w:pPr>
      <w:numPr>
        <w:numId w:val="18"/>
      </w:numPr>
      <w:tabs>
        <w:tab w:val="left" w:pos="216"/>
        <w:tab w:val="left" w:pos="360"/>
        <w:tab w:val="left" w:pos="720"/>
      </w:tabs>
      <w:spacing w:before="60" w:after="60"/>
    </w:pPr>
    <w:rPr>
      <w:b/>
    </w:rPr>
  </w:style>
  <w:style w:type="character" w:customStyle="1" w:styleId="ListBullet2Char">
    <w:name w:val="List Bullet 2 Char"/>
    <w:basedOn w:val="DefaultParagraphFont"/>
    <w:link w:val="ListBullet2"/>
    <w:rsid w:val="000D16C9"/>
    <w:rPr>
      <w:lang w:val="en-US" w:eastAsia="en-US" w:bidi="ar-SA"/>
    </w:rPr>
  </w:style>
  <w:style w:type="paragraph" w:styleId="Revision">
    <w:name w:val="Revision"/>
    <w:hidden/>
    <w:uiPriority w:val="99"/>
    <w:semiHidden/>
    <w:rsid w:val="007A7D63"/>
  </w:style>
  <w:style w:type="character" w:customStyle="1" w:styleId="BoilerPlateHeadingChar">
    <w:name w:val="BoilerPlateHeading Char"/>
    <w:basedOn w:val="DefaultParagraphFont"/>
    <w:link w:val="BoilerPlateHeading"/>
    <w:rsid w:val="008657B0"/>
    <w:rPr>
      <w:b/>
      <w:snapToGrid w:val="0"/>
    </w:rPr>
  </w:style>
  <w:style w:type="character" w:customStyle="1" w:styleId="JDFTermNot">
    <w:name w:val="JDF Term Not"/>
    <w:basedOn w:val="DefaultParagraphFont"/>
    <w:rsid w:val="008657B0"/>
  </w:style>
  <w:style w:type="paragraph" w:customStyle="1" w:styleId="EnumDef">
    <w:name w:val="EnumDef"/>
    <w:basedOn w:val="BodyText"/>
    <w:qFormat/>
    <w:rsid w:val="00DB5D65"/>
    <w:pPr>
      <w:ind w:left="360" w:hanging="360"/>
    </w:pPr>
  </w:style>
  <w:style w:type="character" w:customStyle="1" w:styleId="XMLTag">
    <w:name w:val="XML Tag"/>
    <w:basedOn w:val="DefaultParagraphFont"/>
    <w:rsid w:val="00863DD3"/>
    <w:rPr>
      <w:rFonts w:ascii="Courier New" w:hAnsi="Courier New" w:cs="Courier New"/>
      <w:b/>
      <w:color w:val="800000"/>
      <w:sz w:val="18"/>
      <w:szCs w:val="18"/>
    </w:rPr>
  </w:style>
  <w:style w:type="paragraph" w:customStyle="1" w:styleId="Samplecode">
    <w:name w:val="Sample_code"/>
    <w:basedOn w:val="Normal"/>
    <w:rsid w:val="002D1310"/>
    <w:pPr>
      <w:tabs>
        <w:tab w:val="left" w:pos="360"/>
        <w:tab w:val="left" w:pos="720"/>
        <w:tab w:val="left" w:pos="1080"/>
        <w:tab w:val="left" w:pos="1440"/>
        <w:tab w:val="left" w:pos="1800"/>
        <w:tab w:val="left" w:pos="2160"/>
        <w:tab w:val="left" w:pos="2520"/>
        <w:tab w:val="left" w:pos="2880"/>
      </w:tabs>
      <w:autoSpaceDE w:val="0"/>
      <w:autoSpaceDN w:val="0"/>
      <w:adjustRightInd w:val="0"/>
      <w:ind w:left="720" w:hanging="720"/>
    </w:pPr>
    <w:rPr>
      <w:rFonts w:ascii="Courier New" w:hAnsi="Courier New"/>
      <w:sz w:val="18"/>
      <w:szCs w:val="24"/>
    </w:rPr>
  </w:style>
  <w:style w:type="character" w:customStyle="1" w:styleId="XMLAttrName">
    <w:name w:val="XMLAttrName"/>
    <w:basedOn w:val="DefaultParagraphFont"/>
    <w:rsid w:val="00863DD3"/>
    <w:rPr>
      <w:rFonts w:ascii="Courier New" w:hAnsi="Courier New" w:cs="Courier New"/>
      <w:b/>
      <w:color w:val="FF0000"/>
      <w:sz w:val="18"/>
      <w:szCs w:val="18"/>
    </w:rPr>
  </w:style>
  <w:style w:type="character" w:customStyle="1" w:styleId="XMLAttrValue">
    <w:name w:val="XMLAttrValue"/>
    <w:basedOn w:val="DefaultParagraphFont"/>
    <w:rsid w:val="00863DD3"/>
    <w:rPr>
      <w:rFonts w:ascii="Courier New" w:hAnsi="Courier New" w:cs="Courier New"/>
      <w:color w:val="0000FF"/>
      <w:sz w:val="18"/>
      <w:szCs w:val="18"/>
    </w:rPr>
  </w:style>
  <w:style w:type="paragraph" w:customStyle="1" w:styleId="Samplecode01">
    <w:name w:val="Sample_code01"/>
    <w:basedOn w:val="Samplecode"/>
    <w:rsid w:val="00CB1519"/>
    <w:pPr>
      <w:ind w:left="1080"/>
    </w:pPr>
  </w:style>
  <w:style w:type="paragraph" w:customStyle="1" w:styleId="Samplecode02">
    <w:name w:val="Sample_code02"/>
    <w:basedOn w:val="Samplecode"/>
    <w:rsid w:val="00CB1519"/>
    <w:pPr>
      <w:ind w:left="1440"/>
    </w:pPr>
  </w:style>
  <w:style w:type="paragraph" w:customStyle="1" w:styleId="Samplecode03">
    <w:name w:val="Sample_code03"/>
    <w:basedOn w:val="Samplecode"/>
    <w:rsid w:val="00CB1519"/>
    <w:pPr>
      <w:ind w:left="1800"/>
    </w:pPr>
  </w:style>
  <w:style w:type="paragraph" w:customStyle="1" w:styleId="Samplecode04">
    <w:name w:val="Sample_code04"/>
    <w:basedOn w:val="Samplecode"/>
    <w:rsid w:val="00CB1519"/>
    <w:pPr>
      <w:ind w:left="2160"/>
    </w:pPr>
  </w:style>
  <w:style w:type="paragraph" w:customStyle="1" w:styleId="Samplecode05">
    <w:name w:val="Sample_code05"/>
    <w:basedOn w:val="Samplecode"/>
    <w:rsid w:val="00804B9C"/>
    <w:pPr>
      <w:ind w:left="2520"/>
    </w:pPr>
  </w:style>
  <w:style w:type="paragraph" w:customStyle="1" w:styleId="Samplecodenumbered">
    <w:name w:val="Sample_code_numbered"/>
    <w:basedOn w:val="Samplecode"/>
    <w:qFormat/>
    <w:rsid w:val="0019498C"/>
  </w:style>
  <w:style w:type="paragraph" w:customStyle="1" w:styleId="Samplecode06">
    <w:name w:val="Sample_code06"/>
    <w:basedOn w:val="Samplecode05"/>
    <w:qFormat/>
    <w:rsid w:val="00CF0876"/>
    <w:pPr>
      <w:ind w:left="2880"/>
    </w:pPr>
  </w:style>
  <w:style w:type="paragraph" w:customStyle="1" w:styleId="Samplecode07">
    <w:name w:val="Sample_code07"/>
    <w:basedOn w:val="Samplecode06"/>
    <w:qFormat/>
    <w:rsid w:val="009E556F"/>
    <w:pPr>
      <w:ind w:left="3240"/>
    </w:pPr>
  </w:style>
  <w:style w:type="paragraph" w:customStyle="1" w:styleId="Samplecode08">
    <w:name w:val="Sample_code08"/>
    <w:basedOn w:val="Samplecode07"/>
    <w:qFormat/>
    <w:rsid w:val="009E556F"/>
    <w:pPr>
      <w:ind w:left="3600"/>
    </w:pPr>
  </w:style>
  <w:style w:type="character" w:customStyle="1" w:styleId="XMLComment">
    <w:name w:val="XMLComment"/>
    <w:basedOn w:val="DefaultParagraphFont"/>
    <w:uiPriority w:val="1"/>
    <w:qFormat/>
    <w:rsid w:val="00804B9C"/>
    <w:rPr>
      <w:color w:val="808080"/>
    </w:rPr>
  </w:style>
  <w:style w:type="paragraph" w:customStyle="1" w:styleId="Samplecode09">
    <w:name w:val="Sample_code09"/>
    <w:basedOn w:val="Samplecode08"/>
    <w:qFormat/>
    <w:rsid w:val="009E556F"/>
    <w:pPr>
      <w:ind w:left="3960"/>
    </w:pPr>
  </w:style>
  <w:style w:type="paragraph" w:customStyle="1" w:styleId="Samplecode10">
    <w:name w:val="Sample_code10"/>
    <w:basedOn w:val="Samplecode09"/>
    <w:qFormat/>
    <w:rsid w:val="009E556F"/>
    <w:pPr>
      <w:ind w:left="4320"/>
    </w:pPr>
  </w:style>
  <w:style w:type="paragraph" w:customStyle="1" w:styleId="Samplecode11">
    <w:name w:val="Sample_code11"/>
    <w:basedOn w:val="Samplecode10"/>
    <w:qFormat/>
    <w:rsid w:val="00143013"/>
    <w:pPr>
      <w:ind w:left="4680"/>
    </w:pPr>
  </w:style>
  <w:style w:type="table" w:styleId="TableGrid">
    <w:name w:val="Table Grid"/>
    <w:basedOn w:val="TableNormal"/>
    <w:rsid w:val="00287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3CF0"/>
  </w:style>
  <w:style w:type="paragraph" w:styleId="Heading1">
    <w:name w:val="heading 1"/>
    <w:basedOn w:val="Normal"/>
    <w:next w:val="Normal"/>
    <w:qFormat/>
    <w:rsid w:val="00C05619"/>
    <w:pPr>
      <w:keepNext/>
      <w:numPr>
        <w:numId w:val="13"/>
      </w:numPr>
      <w:spacing w:before="240" w:after="240"/>
      <w:outlineLvl w:val="0"/>
    </w:pPr>
    <w:rPr>
      <w:rFonts w:ascii="Arial" w:hAnsi="Arial"/>
      <w:b/>
      <w:kern w:val="28"/>
      <w:sz w:val="36"/>
    </w:rPr>
  </w:style>
  <w:style w:type="paragraph" w:styleId="Heading2">
    <w:name w:val="heading 2"/>
    <w:basedOn w:val="Normal"/>
    <w:next w:val="Normal"/>
    <w:qFormat/>
    <w:rsid w:val="00C05619"/>
    <w:pPr>
      <w:keepNext/>
      <w:numPr>
        <w:ilvl w:val="1"/>
        <w:numId w:val="13"/>
      </w:numPr>
      <w:spacing w:before="240" w:after="120"/>
      <w:outlineLvl w:val="1"/>
    </w:pPr>
    <w:rPr>
      <w:rFonts w:ascii="Arial" w:hAnsi="Arial"/>
      <w:b/>
      <w:sz w:val="28"/>
    </w:rPr>
  </w:style>
  <w:style w:type="paragraph" w:styleId="Heading3">
    <w:name w:val="heading 3"/>
    <w:basedOn w:val="Normal"/>
    <w:next w:val="Normal"/>
    <w:link w:val="Heading3Char"/>
    <w:qFormat/>
    <w:rsid w:val="00C0561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C05619"/>
    <w:pPr>
      <w:keepNext/>
      <w:numPr>
        <w:ilvl w:val="3"/>
        <w:numId w:val="13"/>
      </w:numPr>
      <w:spacing w:before="240" w:after="60"/>
      <w:outlineLvl w:val="3"/>
    </w:pPr>
    <w:rPr>
      <w:rFonts w:ascii="Arial" w:hAnsi="Arial"/>
      <w:b/>
      <w:sz w:val="22"/>
    </w:rPr>
  </w:style>
  <w:style w:type="paragraph" w:styleId="Heading5">
    <w:name w:val="heading 5"/>
    <w:basedOn w:val="Normal"/>
    <w:next w:val="Normal"/>
    <w:qFormat/>
    <w:rsid w:val="00C05619"/>
    <w:pPr>
      <w:numPr>
        <w:ilvl w:val="4"/>
        <w:numId w:val="13"/>
      </w:numPr>
      <w:spacing w:before="240" w:after="60"/>
      <w:outlineLvl w:val="4"/>
    </w:pPr>
    <w:rPr>
      <w:sz w:val="22"/>
    </w:rPr>
  </w:style>
  <w:style w:type="paragraph" w:styleId="Heading6">
    <w:name w:val="heading 6"/>
    <w:basedOn w:val="Normal"/>
    <w:next w:val="Normal"/>
    <w:qFormat/>
    <w:rsid w:val="00C05619"/>
    <w:pPr>
      <w:numPr>
        <w:ilvl w:val="5"/>
        <w:numId w:val="13"/>
      </w:numPr>
      <w:spacing w:before="240" w:after="60"/>
      <w:outlineLvl w:val="5"/>
    </w:pPr>
    <w:rPr>
      <w:i/>
      <w:sz w:val="22"/>
    </w:rPr>
  </w:style>
  <w:style w:type="paragraph" w:styleId="Heading7">
    <w:name w:val="heading 7"/>
    <w:basedOn w:val="Normal"/>
    <w:next w:val="Normal"/>
    <w:qFormat/>
    <w:rsid w:val="00C05619"/>
    <w:pPr>
      <w:numPr>
        <w:ilvl w:val="6"/>
        <w:numId w:val="13"/>
      </w:numPr>
      <w:spacing w:before="240" w:after="60"/>
      <w:outlineLvl w:val="6"/>
    </w:pPr>
    <w:rPr>
      <w:rFonts w:ascii="Arial" w:hAnsi="Arial"/>
    </w:rPr>
  </w:style>
  <w:style w:type="paragraph" w:styleId="Heading8">
    <w:name w:val="heading 8"/>
    <w:basedOn w:val="Normal"/>
    <w:next w:val="Normal"/>
    <w:qFormat/>
    <w:rsid w:val="00C05619"/>
    <w:pPr>
      <w:numPr>
        <w:ilvl w:val="7"/>
        <w:numId w:val="13"/>
      </w:numPr>
      <w:spacing w:before="240" w:after="60"/>
      <w:outlineLvl w:val="7"/>
    </w:pPr>
    <w:rPr>
      <w:rFonts w:ascii="Arial" w:hAnsi="Arial"/>
      <w:i/>
    </w:rPr>
  </w:style>
  <w:style w:type="paragraph" w:styleId="Heading9">
    <w:name w:val="heading 9"/>
    <w:basedOn w:val="Normal"/>
    <w:next w:val="Normal"/>
    <w:qFormat/>
    <w:rsid w:val="00C0561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ColumnName"/>
    <w:rsid w:val="000C597C"/>
    <w:pPr>
      <w:numPr>
        <w:numId w:val="1"/>
      </w:numPr>
      <w:spacing w:before="60"/>
    </w:pPr>
  </w:style>
  <w:style w:type="paragraph" w:customStyle="1" w:styleId="ColumnName">
    <w:name w:val="Column Name"/>
    <w:basedOn w:val="Normal"/>
    <w:rsid w:val="000C597C"/>
    <w:pPr>
      <w:ind w:left="1152"/>
    </w:pPr>
    <w:rPr>
      <w:rFonts w:ascii="Arial" w:hAnsi="Arial"/>
      <w:sz w:val="22"/>
    </w:rPr>
  </w:style>
  <w:style w:type="character" w:styleId="Hyperlink">
    <w:name w:val="Hyperlink"/>
    <w:basedOn w:val="DefaultParagraphFont"/>
    <w:uiPriority w:val="99"/>
    <w:rsid w:val="00C05619"/>
    <w:rPr>
      <w:color w:val="0000FF"/>
      <w:u w:val="single"/>
    </w:rPr>
  </w:style>
  <w:style w:type="paragraph" w:styleId="BodyTextIndent3">
    <w:name w:val="Body Text Indent 3"/>
    <w:basedOn w:val="Normal"/>
    <w:rsid w:val="00C05619"/>
    <w:pPr>
      <w:spacing w:after="120"/>
      <w:ind w:left="360"/>
    </w:pPr>
    <w:rPr>
      <w:sz w:val="16"/>
    </w:rPr>
  </w:style>
  <w:style w:type="paragraph" w:styleId="Footer">
    <w:name w:val="footer"/>
    <w:basedOn w:val="Normal"/>
    <w:rsid w:val="00C05619"/>
    <w:pPr>
      <w:tabs>
        <w:tab w:val="center" w:pos="4320"/>
        <w:tab w:val="right" w:pos="8640"/>
      </w:tabs>
    </w:pPr>
  </w:style>
  <w:style w:type="character" w:styleId="PageNumber">
    <w:name w:val="page number"/>
    <w:basedOn w:val="DefaultParagraphFont"/>
    <w:rsid w:val="00C05619"/>
  </w:style>
  <w:style w:type="paragraph" w:styleId="TOC1">
    <w:name w:val="toc 1"/>
    <w:basedOn w:val="Normal"/>
    <w:next w:val="Normal"/>
    <w:autoRedefine/>
    <w:uiPriority w:val="39"/>
    <w:rsid w:val="00C05619"/>
    <w:rPr>
      <w:b/>
    </w:rPr>
  </w:style>
  <w:style w:type="paragraph" w:styleId="TOC2">
    <w:name w:val="toc 2"/>
    <w:basedOn w:val="Normal"/>
    <w:next w:val="Normal"/>
    <w:autoRedefine/>
    <w:uiPriority w:val="39"/>
    <w:rsid w:val="00C05619"/>
    <w:pPr>
      <w:ind w:left="200"/>
    </w:pPr>
  </w:style>
  <w:style w:type="paragraph" w:styleId="TOC3">
    <w:name w:val="toc 3"/>
    <w:basedOn w:val="Normal"/>
    <w:next w:val="Normal"/>
    <w:autoRedefine/>
    <w:uiPriority w:val="39"/>
    <w:rsid w:val="00C05619"/>
    <w:pPr>
      <w:ind w:left="400"/>
    </w:pPr>
  </w:style>
  <w:style w:type="paragraph" w:styleId="TOC4">
    <w:name w:val="toc 4"/>
    <w:basedOn w:val="Normal"/>
    <w:next w:val="Normal"/>
    <w:autoRedefine/>
    <w:uiPriority w:val="39"/>
    <w:rsid w:val="000C597C"/>
    <w:pPr>
      <w:ind w:left="600"/>
    </w:pPr>
  </w:style>
  <w:style w:type="paragraph" w:styleId="TOC5">
    <w:name w:val="toc 5"/>
    <w:basedOn w:val="Normal"/>
    <w:next w:val="Normal"/>
    <w:autoRedefine/>
    <w:uiPriority w:val="39"/>
    <w:rsid w:val="000C597C"/>
    <w:pPr>
      <w:ind w:left="800"/>
    </w:pPr>
  </w:style>
  <w:style w:type="paragraph" w:styleId="TOC6">
    <w:name w:val="toc 6"/>
    <w:basedOn w:val="Normal"/>
    <w:next w:val="Normal"/>
    <w:autoRedefine/>
    <w:uiPriority w:val="39"/>
    <w:rsid w:val="000C597C"/>
    <w:pPr>
      <w:ind w:left="1000"/>
    </w:pPr>
  </w:style>
  <w:style w:type="paragraph" w:styleId="TOC7">
    <w:name w:val="toc 7"/>
    <w:basedOn w:val="Normal"/>
    <w:next w:val="Normal"/>
    <w:autoRedefine/>
    <w:uiPriority w:val="39"/>
    <w:rsid w:val="000C597C"/>
    <w:pPr>
      <w:ind w:left="1200"/>
    </w:pPr>
  </w:style>
  <w:style w:type="paragraph" w:styleId="TOC8">
    <w:name w:val="toc 8"/>
    <w:basedOn w:val="Normal"/>
    <w:next w:val="Normal"/>
    <w:autoRedefine/>
    <w:uiPriority w:val="39"/>
    <w:rsid w:val="000C597C"/>
    <w:pPr>
      <w:ind w:left="1400"/>
    </w:pPr>
  </w:style>
  <w:style w:type="paragraph" w:styleId="TOC9">
    <w:name w:val="toc 9"/>
    <w:basedOn w:val="Normal"/>
    <w:next w:val="Normal"/>
    <w:autoRedefine/>
    <w:uiPriority w:val="39"/>
    <w:rsid w:val="000C597C"/>
    <w:pPr>
      <w:ind w:left="1600"/>
    </w:pPr>
  </w:style>
  <w:style w:type="paragraph" w:customStyle="1" w:styleId="H2">
    <w:name w:val="H2"/>
    <w:basedOn w:val="Heading2"/>
    <w:rsid w:val="000C597C"/>
    <w:pPr>
      <w:ind w:left="576"/>
    </w:pPr>
    <w:rPr>
      <w:i/>
    </w:rPr>
  </w:style>
  <w:style w:type="paragraph" w:styleId="Header">
    <w:name w:val="header"/>
    <w:basedOn w:val="Normal"/>
    <w:link w:val="HeaderChar"/>
    <w:rsid w:val="00C05619"/>
    <w:pPr>
      <w:tabs>
        <w:tab w:val="center" w:pos="4320"/>
        <w:tab w:val="right" w:pos="8640"/>
      </w:tabs>
    </w:pPr>
  </w:style>
  <w:style w:type="paragraph" w:customStyle="1" w:styleId="TableHeading">
    <w:name w:val="Table Heading"/>
    <w:basedOn w:val="Normal"/>
    <w:rsid w:val="00C05619"/>
    <w:pPr>
      <w:keepNext/>
      <w:keepLines/>
      <w:spacing w:before="60" w:after="60"/>
      <w:jc w:val="center"/>
    </w:pPr>
    <w:rPr>
      <w:rFonts w:ascii="Arial" w:hAnsi="Arial"/>
      <w:b/>
    </w:rPr>
  </w:style>
  <w:style w:type="character" w:customStyle="1" w:styleId="Attribute">
    <w:name w:val="Attribute"/>
    <w:basedOn w:val="DefaultParagraphFont"/>
    <w:rsid w:val="000C597C"/>
    <w:rPr>
      <w:rFonts w:ascii="Arial" w:hAnsi="Arial"/>
      <w:i/>
      <w:sz w:val="20"/>
    </w:rPr>
  </w:style>
  <w:style w:type="paragraph" w:customStyle="1" w:styleId="TableStandard">
    <w:name w:val="Table Standard"/>
    <w:link w:val="TableStandardChar"/>
    <w:rsid w:val="000C597C"/>
    <w:pPr>
      <w:spacing w:before="60" w:after="100"/>
    </w:pPr>
  </w:style>
  <w:style w:type="paragraph" w:styleId="BodyTextIndent2">
    <w:name w:val="Body Text Indent 2"/>
    <w:basedOn w:val="Normal"/>
    <w:rsid w:val="00C05619"/>
    <w:pPr>
      <w:spacing w:after="120" w:line="480" w:lineRule="auto"/>
      <w:ind w:left="360"/>
    </w:pPr>
  </w:style>
  <w:style w:type="character" w:styleId="CommentReference">
    <w:name w:val="annotation reference"/>
    <w:basedOn w:val="DefaultParagraphFont"/>
    <w:semiHidden/>
    <w:rsid w:val="000C597C"/>
    <w:rPr>
      <w:sz w:val="16"/>
    </w:rPr>
  </w:style>
  <w:style w:type="paragraph" w:customStyle="1" w:styleId="HTMLPreformatted2">
    <w:name w:val="HTML Preformatted2"/>
    <w:basedOn w:val="Normal"/>
    <w:rsid w:val="000C5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rPr>
  </w:style>
  <w:style w:type="paragraph" w:styleId="DocumentMap">
    <w:name w:val="Document Map"/>
    <w:basedOn w:val="Normal"/>
    <w:semiHidden/>
    <w:rsid w:val="000C597C"/>
    <w:pPr>
      <w:shd w:val="clear" w:color="auto" w:fill="000080"/>
    </w:pPr>
    <w:rPr>
      <w:rFonts w:ascii="Tahoma" w:hAnsi="Tahoma"/>
    </w:rPr>
  </w:style>
  <w:style w:type="paragraph" w:styleId="Title">
    <w:name w:val="Title"/>
    <w:basedOn w:val="Normal"/>
    <w:qFormat/>
    <w:rsid w:val="000C597C"/>
    <w:pPr>
      <w:spacing w:before="240" w:after="60"/>
      <w:jc w:val="center"/>
      <w:outlineLvl w:val="0"/>
    </w:pPr>
    <w:rPr>
      <w:b/>
      <w:kern w:val="28"/>
      <w:sz w:val="32"/>
    </w:rPr>
  </w:style>
  <w:style w:type="paragraph" w:styleId="BodyText">
    <w:name w:val="Body Text"/>
    <w:basedOn w:val="Normal"/>
    <w:link w:val="BodyTextChar"/>
    <w:rsid w:val="00C05619"/>
    <w:pPr>
      <w:spacing w:after="120"/>
    </w:pPr>
  </w:style>
  <w:style w:type="paragraph" w:customStyle="1" w:styleId="unheading1">
    <w:name w:val="unheading1"/>
    <w:basedOn w:val="Normal"/>
    <w:rsid w:val="000C597C"/>
    <w:pPr>
      <w:spacing w:before="240" w:after="60"/>
    </w:pPr>
    <w:rPr>
      <w:b/>
      <w:sz w:val="28"/>
    </w:rPr>
  </w:style>
  <w:style w:type="character" w:styleId="FollowedHyperlink">
    <w:name w:val="FollowedHyperlink"/>
    <w:basedOn w:val="DefaultParagraphFont"/>
    <w:rsid w:val="000C597C"/>
    <w:rPr>
      <w:color w:val="800080"/>
      <w:u w:val="single"/>
    </w:rPr>
  </w:style>
  <w:style w:type="paragraph" w:styleId="BodyTextIndent">
    <w:name w:val="Body Text Indent"/>
    <w:basedOn w:val="Normal"/>
    <w:rsid w:val="00C05619"/>
    <w:pPr>
      <w:spacing w:after="120"/>
      <w:ind w:left="360"/>
    </w:pPr>
  </w:style>
  <w:style w:type="paragraph" w:styleId="BodyText2">
    <w:name w:val="Body Text 2"/>
    <w:basedOn w:val="Normal"/>
    <w:rsid w:val="000C597C"/>
    <w:pPr>
      <w:tabs>
        <w:tab w:val="num" w:pos="567"/>
      </w:tabs>
    </w:pPr>
    <w:rPr>
      <w:color w:val="0000FF"/>
    </w:rPr>
  </w:style>
  <w:style w:type="paragraph" w:styleId="BodyText3">
    <w:name w:val="Body Text 3"/>
    <w:basedOn w:val="Normal"/>
    <w:rsid w:val="000C597C"/>
    <w:pPr>
      <w:tabs>
        <w:tab w:val="num" w:pos="567"/>
      </w:tabs>
    </w:pPr>
    <w:rPr>
      <w:color w:val="000000"/>
    </w:rPr>
  </w:style>
  <w:style w:type="paragraph" w:styleId="TableofFigures">
    <w:name w:val="table of figures"/>
    <w:basedOn w:val="Normal"/>
    <w:next w:val="Normal"/>
    <w:uiPriority w:val="99"/>
    <w:rsid w:val="00C05619"/>
    <w:pPr>
      <w:ind w:left="400" w:hanging="400"/>
    </w:pPr>
  </w:style>
  <w:style w:type="paragraph" w:styleId="Salutation">
    <w:name w:val="Salutation"/>
    <w:basedOn w:val="Normal"/>
    <w:next w:val="Normal"/>
    <w:rsid w:val="000C597C"/>
  </w:style>
  <w:style w:type="paragraph" w:styleId="ListBullet">
    <w:name w:val="List Bullet"/>
    <w:basedOn w:val="Normal"/>
    <w:autoRedefine/>
    <w:rsid w:val="00C05619"/>
    <w:pPr>
      <w:numPr>
        <w:numId w:val="3"/>
      </w:numPr>
    </w:pPr>
  </w:style>
  <w:style w:type="paragraph" w:styleId="ListBullet2">
    <w:name w:val="List Bullet 2"/>
    <w:basedOn w:val="Normal"/>
    <w:link w:val="ListBullet2Char"/>
    <w:autoRedefine/>
    <w:rsid w:val="00C05619"/>
    <w:pPr>
      <w:numPr>
        <w:numId w:val="4"/>
      </w:numPr>
    </w:pPr>
  </w:style>
  <w:style w:type="paragraph" w:styleId="ListBullet3">
    <w:name w:val="List Bullet 3"/>
    <w:basedOn w:val="Normal"/>
    <w:autoRedefine/>
    <w:rsid w:val="00C05619"/>
    <w:pPr>
      <w:numPr>
        <w:numId w:val="5"/>
      </w:numPr>
    </w:pPr>
  </w:style>
  <w:style w:type="paragraph" w:styleId="ListBullet4">
    <w:name w:val="List Bullet 4"/>
    <w:basedOn w:val="Normal"/>
    <w:autoRedefine/>
    <w:rsid w:val="00C05619"/>
    <w:pPr>
      <w:numPr>
        <w:numId w:val="6"/>
      </w:numPr>
    </w:pPr>
  </w:style>
  <w:style w:type="paragraph" w:styleId="ListBullet5">
    <w:name w:val="List Bullet 5"/>
    <w:basedOn w:val="Normal"/>
    <w:autoRedefine/>
    <w:rsid w:val="00C05619"/>
    <w:pPr>
      <w:numPr>
        <w:numId w:val="7"/>
      </w:numPr>
    </w:pPr>
  </w:style>
  <w:style w:type="paragraph" w:styleId="Caption">
    <w:name w:val="caption"/>
    <w:basedOn w:val="Normal"/>
    <w:next w:val="Normal"/>
    <w:link w:val="CaptionChar"/>
    <w:qFormat/>
    <w:rsid w:val="00C05619"/>
    <w:pPr>
      <w:keepNext/>
      <w:spacing w:before="480" w:after="60"/>
      <w:jc w:val="center"/>
    </w:pPr>
    <w:rPr>
      <w:b/>
    </w:rPr>
  </w:style>
  <w:style w:type="paragraph" w:styleId="BlockText">
    <w:name w:val="Block Text"/>
    <w:basedOn w:val="Normal"/>
    <w:rsid w:val="00C05619"/>
    <w:pPr>
      <w:spacing w:after="120"/>
      <w:ind w:left="1440" w:right="1440"/>
    </w:pPr>
  </w:style>
  <w:style w:type="paragraph" w:styleId="Date">
    <w:name w:val="Date"/>
    <w:basedOn w:val="Normal"/>
    <w:next w:val="Normal"/>
    <w:rsid w:val="000C597C"/>
  </w:style>
  <w:style w:type="paragraph" w:customStyle="1" w:styleId="E-mailSignature1">
    <w:name w:val="E-mail Signature1"/>
    <w:basedOn w:val="Normal"/>
    <w:rsid w:val="000C597C"/>
  </w:style>
  <w:style w:type="paragraph" w:styleId="EndnoteText">
    <w:name w:val="endnote text"/>
    <w:basedOn w:val="Normal"/>
    <w:semiHidden/>
    <w:rsid w:val="000C597C"/>
  </w:style>
  <w:style w:type="paragraph" w:styleId="NoteHeading">
    <w:name w:val="Note Heading"/>
    <w:basedOn w:val="Normal"/>
    <w:next w:val="Normal"/>
    <w:rsid w:val="000C597C"/>
  </w:style>
  <w:style w:type="paragraph" w:styleId="FootnoteText">
    <w:name w:val="footnote text"/>
    <w:basedOn w:val="Normal"/>
    <w:semiHidden/>
    <w:rsid w:val="00C05619"/>
  </w:style>
  <w:style w:type="paragraph" w:styleId="Closing">
    <w:name w:val="Closing"/>
    <w:basedOn w:val="Normal"/>
    <w:rsid w:val="000C597C"/>
    <w:pPr>
      <w:ind w:left="4252"/>
    </w:pPr>
  </w:style>
  <w:style w:type="paragraph" w:customStyle="1" w:styleId="HTMLAddress1">
    <w:name w:val="HTML Address1"/>
    <w:basedOn w:val="Normal"/>
    <w:rsid w:val="000C597C"/>
    <w:rPr>
      <w:i/>
    </w:rPr>
  </w:style>
  <w:style w:type="paragraph" w:customStyle="1" w:styleId="HTMLPreformatted1">
    <w:name w:val="HTML Preformatted1"/>
    <w:basedOn w:val="Normal"/>
    <w:rsid w:val="000C597C"/>
    <w:rPr>
      <w:rFonts w:ascii="Courier New" w:hAnsi="Courier New"/>
    </w:rPr>
  </w:style>
  <w:style w:type="paragraph" w:styleId="Index1">
    <w:name w:val="index 1"/>
    <w:basedOn w:val="Normal"/>
    <w:next w:val="Normal"/>
    <w:autoRedefine/>
    <w:semiHidden/>
    <w:rsid w:val="000C597C"/>
    <w:pPr>
      <w:ind w:left="220" w:hanging="220"/>
    </w:pPr>
  </w:style>
  <w:style w:type="paragraph" w:styleId="Index2">
    <w:name w:val="index 2"/>
    <w:basedOn w:val="Normal"/>
    <w:next w:val="Normal"/>
    <w:autoRedefine/>
    <w:semiHidden/>
    <w:rsid w:val="000C597C"/>
    <w:pPr>
      <w:ind w:left="440" w:hanging="220"/>
    </w:pPr>
  </w:style>
  <w:style w:type="paragraph" w:styleId="Index3">
    <w:name w:val="index 3"/>
    <w:basedOn w:val="Normal"/>
    <w:next w:val="Normal"/>
    <w:autoRedefine/>
    <w:semiHidden/>
    <w:rsid w:val="000C597C"/>
    <w:pPr>
      <w:ind w:left="660" w:hanging="220"/>
    </w:pPr>
  </w:style>
  <w:style w:type="paragraph" w:styleId="Index4">
    <w:name w:val="index 4"/>
    <w:basedOn w:val="Normal"/>
    <w:next w:val="Normal"/>
    <w:autoRedefine/>
    <w:semiHidden/>
    <w:rsid w:val="000C597C"/>
    <w:pPr>
      <w:ind w:left="880" w:hanging="220"/>
    </w:pPr>
  </w:style>
  <w:style w:type="paragraph" w:styleId="Index5">
    <w:name w:val="index 5"/>
    <w:basedOn w:val="Normal"/>
    <w:next w:val="Normal"/>
    <w:autoRedefine/>
    <w:semiHidden/>
    <w:rsid w:val="000C597C"/>
    <w:pPr>
      <w:ind w:left="1100" w:hanging="220"/>
    </w:pPr>
  </w:style>
  <w:style w:type="paragraph" w:styleId="Index6">
    <w:name w:val="index 6"/>
    <w:basedOn w:val="Normal"/>
    <w:next w:val="Normal"/>
    <w:autoRedefine/>
    <w:semiHidden/>
    <w:rsid w:val="000C597C"/>
    <w:pPr>
      <w:ind w:left="1320" w:hanging="220"/>
    </w:pPr>
  </w:style>
  <w:style w:type="paragraph" w:styleId="Index7">
    <w:name w:val="index 7"/>
    <w:basedOn w:val="Normal"/>
    <w:next w:val="Normal"/>
    <w:autoRedefine/>
    <w:semiHidden/>
    <w:rsid w:val="000C597C"/>
    <w:pPr>
      <w:ind w:left="1540" w:hanging="220"/>
    </w:pPr>
  </w:style>
  <w:style w:type="paragraph" w:styleId="Index8">
    <w:name w:val="index 8"/>
    <w:basedOn w:val="Normal"/>
    <w:next w:val="Normal"/>
    <w:autoRedefine/>
    <w:semiHidden/>
    <w:rsid w:val="000C597C"/>
    <w:pPr>
      <w:ind w:left="1760" w:hanging="220"/>
    </w:pPr>
  </w:style>
  <w:style w:type="paragraph" w:styleId="Index9">
    <w:name w:val="index 9"/>
    <w:basedOn w:val="Normal"/>
    <w:next w:val="Normal"/>
    <w:autoRedefine/>
    <w:semiHidden/>
    <w:rsid w:val="000C597C"/>
    <w:pPr>
      <w:ind w:left="1980" w:hanging="220"/>
    </w:pPr>
  </w:style>
  <w:style w:type="paragraph" w:styleId="IndexHeading">
    <w:name w:val="index heading"/>
    <w:basedOn w:val="Normal"/>
    <w:next w:val="Index1"/>
    <w:semiHidden/>
    <w:rsid w:val="000C597C"/>
    <w:rPr>
      <w:b/>
    </w:rPr>
  </w:style>
  <w:style w:type="paragraph" w:styleId="CommentText">
    <w:name w:val="annotation text"/>
    <w:basedOn w:val="Normal"/>
    <w:semiHidden/>
    <w:rsid w:val="000C597C"/>
  </w:style>
  <w:style w:type="paragraph" w:styleId="List">
    <w:name w:val="List"/>
    <w:basedOn w:val="Normal"/>
    <w:rsid w:val="00C05619"/>
    <w:pPr>
      <w:ind w:left="360" w:hanging="360"/>
    </w:pPr>
  </w:style>
  <w:style w:type="paragraph" w:styleId="List2">
    <w:name w:val="List 2"/>
    <w:basedOn w:val="Normal"/>
    <w:rsid w:val="00C05619"/>
    <w:pPr>
      <w:ind w:left="720" w:hanging="360"/>
    </w:pPr>
  </w:style>
  <w:style w:type="paragraph" w:styleId="List3">
    <w:name w:val="List 3"/>
    <w:basedOn w:val="Normal"/>
    <w:rsid w:val="00C05619"/>
    <w:pPr>
      <w:ind w:left="1080" w:hanging="360"/>
    </w:pPr>
  </w:style>
  <w:style w:type="paragraph" w:styleId="List4">
    <w:name w:val="List 4"/>
    <w:basedOn w:val="Normal"/>
    <w:rsid w:val="00C05619"/>
    <w:pPr>
      <w:ind w:left="1440" w:hanging="360"/>
    </w:pPr>
  </w:style>
  <w:style w:type="paragraph" w:styleId="List5">
    <w:name w:val="List 5"/>
    <w:basedOn w:val="Normal"/>
    <w:rsid w:val="00C05619"/>
    <w:pPr>
      <w:ind w:left="1800" w:hanging="360"/>
    </w:pPr>
  </w:style>
  <w:style w:type="paragraph" w:styleId="ListContinue">
    <w:name w:val="List Continue"/>
    <w:basedOn w:val="Normal"/>
    <w:rsid w:val="00C05619"/>
    <w:pPr>
      <w:spacing w:after="120"/>
      <w:ind w:left="360"/>
    </w:pPr>
  </w:style>
  <w:style w:type="paragraph" w:styleId="ListContinue2">
    <w:name w:val="List Continue 2"/>
    <w:basedOn w:val="Normal"/>
    <w:rsid w:val="00C05619"/>
    <w:pPr>
      <w:spacing w:after="120"/>
      <w:ind w:left="720"/>
    </w:pPr>
  </w:style>
  <w:style w:type="paragraph" w:styleId="ListContinue3">
    <w:name w:val="List Continue 3"/>
    <w:basedOn w:val="Normal"/>
    <w:rsid w:val="00C05619"/>
    <w:pPr>
      <w:spacing w:after="120"/>
      <w:ind w:left="1080"/>
    </w:pPr>
  </w:style>
  <w:style w:type="paragraph" w:styleId="ListContinue4">
    <w:name w:val="List Continue 4"/>
    <w:basedOn w:val="Normal"/>
    <w:rsid w:val="00C05619"/>
    <w:pPr>
      <w:spacing w:after="120"/>
      <w:ind w:left="1440"/>
    </w:pPr>
  </w:style>
  <w:style w:type="paragraph" w:styleId="ListContinue5">
    <w:name w:val="List Continue 5"/>
    <w:basedOn w:val="Normal"/>
    <w:rsid w:val="00C05619"/>
    <w:pPr>
      <w:spacing w:after="120"/>
      <w:ind w:left="1800"/>
    </w:pPr>
  </w:style>
  <w:style w:type="paragraph" w:styleId="ListNumber">
    <w:name w:val="List Number"/>
    <w:basedOn w:val="Normal"/>
    <w:rsid w:val="00C05619"/>
    <w:pPr>
      <w:numPr>
        <w:numId w:val="8"/>
      </w:numPr>
    </w:pPr>
  </w:style>
  <w:style w:type="paragraph" w:styleId="ListNumber2">
    <w:name w:val="List Number 2"/>
    <w:basedOn w:val="Normal"/>
    <w:rsid w:val="00C05619"/>
    <w:pPr>
      <w:numPr>
        <w:numId w:val="24"/>
      </w:numPr>
    </w:pPr>
  </w:style>
  <w:style w:type="paragraph" w:styleId="ListNumber3">
    <w:name w:val="List Number 3"/>
    <w:basedOn w:val="Normal"/>
    <w:rsid w:val="00C05619"/>
    <w:pPr>
      <w:numPr>
        <w:numId w:val="9"/>
      </w:numPr>
    </w:pPr>
  </w:style>
  <w:style w:type="paragraph" w:styleId="ListNumber4">
    <w:name w:val="List Number 4"/>
    <w:basedOn w:val="Normal"/>
    <w:link w:val="ListNumber4Char"/>
    <w:rsid w:val="00C05619"/>
    <w:pPr>
      <w:numPr>
        <w:numId w:val="10"/>
      </w:numPr>
    </w:pPr>
  </w:style>
  <w:style w:type="paragraph" w:styleId="ListNumber5">
    <w:name w:val="List Number 5"/>
    <w:basedOn w:val="Normal"/>
    <w:rsid w:val="00C05619"/>
    <w:pPr>
      <w:numPr>
        <w:numId w:val="11"/>
      </w:numPr>
    </w:pPr>
  </w:style>
  <w:style w:type="paragraph" w:styleId="MacroText">
    <w:name w:val="macro"/>
    <w:semiHidden/>
    <w:rsid w:val="000C597C"/>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0C597C"/>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PlainText">
    <w:name w:val="Plain Text"/>
    <w:basedOn w:val="Normal"/>
    <w:rsid w:val="000C597C"/>
    <w:rPr>
      <w:rFonts w:ascii="Courier New" w:hAnsi="Courier New"/>
    </w:rPr>
  </w:style>
  <w:style w:type="paragraph" w:styleId="TableofAuthorities">
    <w:name w:val="table of authorities"/>
    <w:basedOn w:val="Normal"/>
    <w:next w:val="Normal"/>
    <w:semiHidden/>
    <w:rsid w:val="000C597C"/>
    <w:pPr>
      <w:ind w:left="220" w:hanging="220"/>
    </w:pPr>
  </w:style>
  <w:style w:type="paragraph" w:styleId="TOAHeading">
    <w:name w:val="toa heading"/>
    <w:basedOn w:val="Normal"/>
    <w:next w:val="Normal"/>
    <w:semiHidden/>
    <w:rsid w:val="000C597C"/>
    <w:pPr>
      <w:spacing w:before="120"/>
    </w:pPr>
    <w:rPr>
      <w:b/>
      <w:sz w:val="24"/>
    </w:rPr>
  </w:style>
  <w:style w:type="paragraph" w:customStyle="1" w:styleId="NormalWeb1">
    <w:name w:val="Normal (Web)1"/>
    <w:basedOn w:val="Normal"/>
    <w:rsid w:val="000C597C"/>
    <w:rPr>
      <w:sz w:val="24"/>
    </w:rPr>
  </w:style>
  <w:style w:type="paragraph" w:styleId="NormalIndent">
    <w:name w:val="Normal Indent"/>
    <w:basedOn w:val="Normal"/>
    <w:rsid w:val="000C597C"/>
    <w:pPr>
      <w:ind w:left="720"/>
    </w:pPr>
  </w:style>
  <w:style w:type="paragraph" w:styleId="BodyTextFirstIndent">
    <w:name w:val="Body Text First Indent"/>
    <w:basedOn w:val="BodyText"/>
    <w:rsid w:val="00C05619"/>
    <w:pPr>
      <w:ind w:firstLine="210"/>
    </w:pPr>
  </w:style>
  <w:style w:type="paragraph" w:styleId="BodyTextFirstIndent2">
    <w:name w:val="Body Text First Indent 2"/>
    <w:basedOn w:val="BodyTextIndent"/>
    <w:rsid w:val="00C05619"/>
    <w:pPr>
      <w:ind w:firstLine="210"/>
    </w:pPr>
  </w:style>
  <w:style w:type="paragraph" w:styleId="EnvelopeReturn">
    <w:name w:val="envelope return"/>
    <w:basedOn w:val="Normal"/>
    <w:rsid w:val="000C597C"/>
  </w:style>
  <w:style w:type="paragraph" w:styleId="EnvelopeAddress">
    <w:name w:val="envelope address"/>
    <w:basedOn w:val="Normal"/>
    <w:rsid w:val="000C597C"/>
    <w:pPr>
      <w:framePr w:w="7920" w:h="1980" w:hRule="exact" w:hSpace="180" w:wrap="auto" w:hAnchor="page" w:xAlign="center" w:yAlign="bottom"/>
      <w:ind w:left="2880"/>
    </w:pPr>
    <w:rPr>
      <w:sz w:val="24"/>
    </w:rPr>
  </w:style>
  <w:style w:type="paragraph" w:styleId="Signature">
    <w:name w:val="Signature"/>
    <w:basedOn w:val="Normal"/>
    <w:rsid w:val="000C597C"/>
    <w:pPr>
      <w:ind w:left="4252"/>
    </w:pPr>
  </w:style>
  <w:style w:type="paragraph" w:styleId="Subtitle">
    <w:name w:val="Subtitle"/>
    <w:basedOn w:val="Normal"/>
    <w:qFormat/>
    <w:rsid w:val="000C597C"/>
    <w:pPr>
      <w:spacing w:after="60"/>
      <w:jc w:val="center"/>
      <w:outlineLvl w:val="1"/>
    </w:pPr>
    <w:rPr>
      <w:sz w:val="24"/>
    </w:rPr>
  </w:style>
  <w:style w:type="character" w:customStyle="1" w:styleId="Resource">
    <w:name w:val="Resource"/>
    <w:basedOn w:val="DefaultParagraphFont"/>
    <w:rsid w:val="000C597C"/>
    <w:rPr>
      <w:rFonts w:ascii="Arial" w:hAnsi="Arial"/>
      <w:b/>
      <w:sz w:val="20"/>
    </w:rPr>
  </w:style>
  <w:style w:type="paragraph" w:customStyle="1" w:styleId="unheading2">
    <w:name w:val="unheading2"/>
    <w:basedOn w:val="unheading1"/>
    <w:rsid w:val="000C597C"/>
    <w:rPr>
      <w:i/>
      <w:sz w:val="24"/>
    </w:rPr>
  </w:style>
  <w:style w:type="character" w:customStyle="1" w:styleId="Element">
    <w:name w:val="Element"/>
    <w:basedOn w:val="DefaultParagraphFont"/>
    <w:rsid w:val="000C597C"/>
    <w:rPr>
      <w:rFonts w:ascii="Arial" w:hAnsi="Arial"/>
      <w:sz w:val="20"/>
    </w:rPr>
  </w:style>
  <w:style w:type="character" w:customStyle="1" w:styleId="ResourceRef">
    <w:name w:val="ResourceRef"/>
    <w:basedOn w:val="Resource"/>
    <w:rsid w:val="000C597C"/>
    <w:rPr>
      <w:rFonts w:ascii="Arial" w:hAnsi="Arial"/>
      <w:b/>
      <w:color w:val="808080"/>
      <w:sz w:val="20"/>
    </w:rPr>
  </w:style>
  <w:style w:type="character" w:styleId="FootnoteReference">
    <w:name w:val="footnote reference"/>
    <w:basedOn w:val="DefaultParagraphFont"/>
    <w:semiHidden/>
    <w:rsid w:val="00C05619"/>
    <w:rPr>
      <w:vertAlign w:val="superscript"/>
    </w:rPr>
  </w:style>
  <w:style w:type="paragraph" w:styleId="E-mailSignature">
    <w:name w:val="E-mail Signature"/>
    <w:basedOn w:val="Normal"/>
    <w:rsid w:val="000C597C"/>
  </w:style>
  <w:style w:type="paragraph" w:styleId="HTMLAddress">
    <w:name w:val="HTML Address"/>
    <w:basedOn w:val="Normal"/>
    <w:rsid w:val="000C597C"/>
    <w:rPr>
      <w:i/>
      <w:iCs/>
    </w:rPr>
  </w:style>
  <w:style w:type="paragraph" w:styleId="HTMLPreformatted">
    <w:name w:val="HTML Preformatted"/>
    <w:basedOn w:val="Normal"/>
    <w:rsid w:val="000C597C"/>
    <w:rPr>
      <w:rFonts w:ascii="Courier New" w:hAnsi="Courier New" w:cs="Courier New"/>
    </w:rPr>
  </w:style>
  <w:style w:type="paragraph" w:styleId="NormalWeb">
    <w:name w:val="Normal (Web)"/>
    <w:basedOn w:val="Normal"/>
    <w:rsid w:val="000C597C"/>
    <w:rPr>
      <w:sz w:val="24"/>
      <w:szCs w:val="24"/>
    </w:rPr>
  </w:style>
  <w:style w:type="paragraph" w:styleId="BalloonText">
    <w:name w:val="Balloon Text"/>
    <w:basedOn w:val="Normal"/>
    <w:semiHidden/>
    <w:rsid w:val="0000234F"/>
    <w:rPr>
      <w:rFonts w:ascii="Tahoma" w:hAnsi="Tahoma" w:cs="Tahoma"/>
      <w:sz w:val="16"/>
      <w:szCs w:val="16"/>
    </w:rPr>
  </w:style>
  <w:style w:type="paragraph" w:styleId="CommentSubject">
    <w:name w:val="annotation subject"/>
    <w:basedOn w:val="CommentText"/>
    <w:next w:val="CommentText"/>
    <w:semiHidden/>
    <w:rsid w:val="00504FE6"/>
    <w:rPr>
      <w:b/>
      <w:bCs/>
    </w:rPr>
  </w:style>
  <w:style w:type="paragraph" w:customStyle="1" w:styleId="Default">
    <w:name w:val="Default"/>
    <w:rsid w:val="007832D4"/>
    <w:pPr>
      <w:autoSpaceDE w:val="0"/>
      <w:autoSpaceDN w:val="0"/>
      <w:adjustRightInd w:val="0"/>
    </w:pPr>
    <w:rPr>
      <w:color w:val="000000"/>
      <w:sz w:val="24"/>
      <w:szCs w:val="24"/>
      <w:lang w:val="de-DE" w:eastAsia="de-DE"/>
    </w:rPr>
  </w:style>
  <w:style w:type="character" w:customStyle="1" w:styleId="TableStandardChar">
    <w:name w:val="Table Standard Char"/>
    <w:basedOn w:val="DefaultParagraphFont"/>
    <w:link w:val="TableStandard"/>
    <w:rsid w:val="007D16DE"/>
    <w:rPr>
      <w:lang w:val="en-US" w:eastAsia="en-US" w:bidi="ar-SA"/>
    </w:rPr>
  </w:style>
  <w:style w:type="paragraph" w:customStyle="1" w:styleId="BodyAbstract">
    <w:name w:val="BodyAbstract"/>
    <w:basedOn w:val="BodyText"/>
    <w:rsid w:val="00C05619"/>
  </w:style>
  <w:style w:type="paragraph" w:customStyle="1" w:styleId="BodyTextSpaceAbove">
    <w:name w:val="Body Text Space Above"/>
    <w:basedOn w:val="BodyText"/>
    <w:next w:val="BodyText"/>
    <w:link w:val="BodyTextSpaceAboveChar"/>
    <w:rsid w:val="00C05619"/>
    <w:pPr>
      <w:spacing w:before="120"/>
    </w:pPr>
  </w:style>
  <w:style w:type="paragraph" w:customStyle="1" w:styleId="FigureLine-Before">
    <w:name w:val="Figure Line-Before"/>
    <w:basedOn w:val="TableLine-Before"/>
    <w:next w:val="FigureLine-Within"/>
    <w:rsid w:val="00C05619"/>
  </w:style>
  <w:style w:type="paragraph" w:customStyle="1" w:styleId="BoilerPlateHeading">
    <w:name w:val="BoilerPlateHeading"/>
    <w:basedOn w:val="Normal"/>
    <w:link w:val="BoilerPlateHeadingChar"/>
    <w:rsid w:val="00C05619"/>
    <w:pPr>
      <w:spacing w:after="200"/>
    </w:pPr>
    <w:rPr>
      <w:b/>
      <w:snapToGrid w:val="0"/>
    </w:rPr>
  </w:style>
  <w:style w:type="paragraph" w:customStyle="1" w:styleId="Heading">
    <w:name w:val="Heading"/>
    <w:basedOn w:val="Normal"/>
    <w:rsid w:val="00C05619"/>
    <w:pPr>
      <w:jc w:val="center"/>
    </w:pPr>
    <w:rPr>
      <w:rFonts w:ascii="Arial" w:hAnsi="Arial"/>
      <w:b/>
      <w:sz w:val="36"/>
    </w:rPr>
  </w:style>
  <w:style w:type="paragraph" w:customStyle="1" w:styleId="BibliographicReference">
    <w:name w:val="Bibliographic Reference"/>
    <w:basedOn w:val="Normal"/>
    <w:rsid w:val="00C05619"/>
    <w:pPr>
      <w:tabs>
        <w:tab w:val="left" w:pos="1440"/>
      </w:tabs>
      <w:autoSpaceDE w:val="0"/>
      <w:autoSpaceDN w:val="0"/>
      <w:adjustRightInd w:val="0"/>
      <w:spacing w:after="240"/>
      <w:ind w:left="1440" w:hanging="1440"/>
    </w:pPr>
  </w:style>
  <w:style w:type="paragraph" w:customStyle="1" w:styleId="Appendix1">
    <w:name w:val="Appendix 1"/>
    <w:next w:val="BodyText"/>
    <w:rsid w:val="00C05619"/>
    <w:pPr>
      <w:pageBreakBefore/>
      <w:numPr>
        <w:numId w:val="14"/>
      </w:numPr>
      <w:spacing w:before="240" w:after="240"/>
      <w:outlineLvl w:val="0"/>
    </w:pPr>
    <w:rPr>
      <w:rFonts w:ascii="Arial" w:hAnsi="Arial"/>
      <w:b/>
      <w:snapToGrid w:val="0"/>
      <w:sz w:val="32"/>
    </w:rPr>
  </w:style>
  <w:style w:type="character" w:customStyle="1" w:styleId="JDFTerm">
    <w:name w:val="JDF Term"/>
    <w:basedOn w:val="DefaultParagraphFont"/>
    <w:rsid w:val="00C05619"/>
    <w:rPr>
      <w:b/>
      <w:i/>
    </w:rPr>
  </w:style>
  <w:style w:type="character" w:customStyle="1" w:styleId="JDFProcess">
    <w:name w:val="JDF Process"/>
    <w:basedOn w:val="DefaultParagraphFont"/>
    <w:rsid w:val="00C05619"/>
    <w:rPr>
      <w:rFonts w:ascii="Verdana-BoldItalic" w:hAnsi="Verdana-BoldItalic"/>
      <w:b/>
      <w:i/>
      <w:noProof w:val="0"/>
      <w:sz w:val="18"/>
      <w:lang w:eastAsia="en-US"/>
    </w:rPr>
  </w:style>
  <w:style w:type="character" w:customStyle="1" w:styleId="JDFResource">
    <w:name w:val="JDF Resource"/>
    <w:basedOn w:val="DefaultParagraphFont"/>
    <w:rsid w:val="00C05619"/>
    <w:rPr>
      <w:rFonts w:ascii="Verdana-Bold" w:hAnsi="Verdana-Bold"/>
      <w:b/>
      <w:noProof w:val="0"/>
      <w:color w:val="auto"/>
      <w:lang w:eastAsia="en-US"/>
    </w:rPr>
  </w:style>
  <w:style w:type="character" w:customStyle="1" w:styleId="JDFResourceRef">
    <w:name w:val="JDF ResourceRef"/>
    <w:basedOn w:val="JDFResource"/>
    <w:rsid w:val="00C05619"/>
    <w:rPr>
      <w:rFonts w:ascii="Verdana-Bold" w:hAnsi="Verdana-Bold"/>
      <w:b/>
      <w:noProof w:val="0"/>
      <w:color w:val="808080"/>
      <w:lang w:eastAsia="en-US"/>
    </w:rPr>
  </w:style>
  <w:style w:type="character" w:customStyle="1" w:styleId="JDFElement">
    <w:name w:val="JDF Element"/>
    <w:basedOn w:val="DefaultParagraphFont"/>
    <w:rsid w:val="00C05619"/>
    <w:rPr>
      <w:rFonts w:ascii="Verdana" w:hAnsi="Verdana"/>
      <w:noProof w:val="0"/>
      <w:lang w:eastAsia="en-US"/>
    </w:rPr>
  </w:style>
  <w:style w:type="character" w:customStyle="1" w:styleId="JDFAttributeType">
    <w:name w:val="JDF Attribute Type"/>
    <w:basedOn w:val="DefaultParagraphFont"/>
    <w:rsid w:val="00C05619"/>
    <w:rPr>
      <w:rFonts w:ascii="TimesNewRoman" w:hAnsi="TimesNewRoman"/>
      <w:noProof w:val="0"/>
      <w:lang w:eastAsia="en-US"/>
    </w:rPr>
  </w:style>
  <w:style w:type="character" w:customStyle="1" w:styleId="JDFAttributeValue">
    <w:name w:val="JDF Attribute Value"/>
    <w:basedOn w:val="DefaultParagraphFont"/>
    <w:rsid w:val="00C05619"/>
    <w:rPr>
      <w:rFonts w:ascii="Courier New" w:hAnsi="Courier New"/>
      <w:i/>
      <w:noProof w:val="0"/>
      <w:lang w:eastAsia="en-US"/>
    </w:rPr>
  </w:style>
  <w:style w:type="paragraph" w:customStyle="1" w:styleId="TableCellRight">
    <w:name w:val="Table Cell Right"/>
    <w:basedOn w:val="TableCellLeft"/>
    <w:rsid w:val="00C05619"/>
    <w:pPr>
      <w:jc w:val="right"/>
    </w:pPr>
  </w:style>
  <w:style w:type="paragraph" w:customStyle="1" w:styleId="TableCellLeft">
    <w:name w:val="Table Cell Left"/>
    <w:basedOn w:val="Normal"/>
    <w:link w:val="TableCellLeftChar"/>
    <w:rsid w:val="00C05619"/>
    <w:pPr>
      <w:spacing w:before="60" w:after="60"/>
    </w:pPr>
  </w:style>
  <w:style w:type="paragraph" w:customStyle="1" w:styleId="TableCellCentered">
    <w:name w:val="Table Cell Centered"/>
    <w:basedOn w:val="TableCellLeft"/>
    <w:rsid w:val="00C05619"/>
    <w:pPr>
      <w:jc w:val="center"/>
    </w:pPr>
  </w:style>
  <w:style w:type="character" w:styleId="LineNumber">
    <w:name w:val="line number"/>
    <w:basedOn w:val="DefaultParagraphFont"/>
    <w:rsid w:val="00C05619"/>
  </w:style>
  <w:style w:type="paragraph" w:customStyle="1" w:styleId="JDFDefinition">
    <w:name w:val="JDF Definition"/>
    <w:basedOn w:val="BodyText"/>
    <w:rsid w:val="00C05619"/>
    <w:pPr>
      <w:ind w:left="720" w:hanging="720"/>
    </w:pPr>
  </w:style>
  <w:style w:type="character" w:customStyle="1" w:styleId="XPath">
    <w:name w:val="XPath"/>
    <w:basedOn w:val="DefaultParagraphFont"/>
    <w:rsid w:val="00C05619"/>
    <w:rPr>
      <w:rFonts w:ascii="Verdana" w:hAnsi="Verdana"/>
      <w:noProof w:val="0"/>
      <w:lang w:eastAsia="en-US"/>
    </w:rPr>
  </w:style>
  <w:style w:type="character" w:customStyle="1" w:styleId="XPathAbstractElement">
    <w:name w:val="XPath Abstract Element"/>
    <w:basedOn w:val="XPath"/>
    <w:rsid w:val="00C05619"/>
    <w:rPr>
      <w:rFonts w:ascii="Verdana" w:hAnsi="Verdana"/>
      <w:i/>
      <w:noProof w:val="0"/>
      <w:lang w:eastAsia="en-US"/>
    </w:rPr>
  </w:style>
  <w:style w:type="character" w:customStyle="1" w:styleId="JDFAttributeName">
    <w:name w:val="JDF Attribute Name"/>
    <w:basedOn w:val="DefaultParagraphFont"/>
    <w:rsid w:val="00C05619"/>
    <w:rPr>
      <w:rFonts w:ascii="Verdana-Italic" w:hAnsi="Verdana-Italic"/>
      <w:i/>
      <w:noProof w:val="0"/>
      <w:lang w:eastAsia="en-US"/>
    </w:rPr>
  </w:style>
  <w:style w:type="paragraph" w:customStyle="1" w:styleId="TableCellRW">
    <w:name w:val="Table Cell RW"/>
    <w:basedOn w:val="TableCellCentered"/>
    <w:rsid w:val="00C05619"/>
    <w:rPr>
      <w:rFonts w:ascii="Lucida Console" w:hAnsi="Lucida Console"/>
    </w:rPr>
  </w:style>
  <w:style w:type="paragraph" w:customStyle="1" w:styleId="CaptionICS">
    <w:name w:val="Caption ICS"/>
    <w:basedOn w:val="Caption"/>
    <w:next w:val="TableLine-Before"/>
    <w:rsid w:val="00C05619"/>
    <w:pPr>
      <w:spacing w:before="240"/>
    </w:pPr>
  </w:style>
  <w:style w:type="paragraph" w:customStyle="1" w:styleId="TableLine-Before">
    <w:name w:val="Table Line-Before"/>
    <w:basedOn w:val="Normal"/>
    <w:link w:val="TableLine-BeforeChar"/>
    <w:autoRedefine/>
    <w:rsid w:val="00C05619"/>
    <w:pPr>
      <w:keepNext/>
      <w:spacing w:after="60"/>
      <w:jc w:val="center"/>
    </w:pPr>
  </w:style>
  <w:style w:type="paragraph" w:customStyle="1" w:styleId="TableCellLeft0">
    <w:name w:val="Table Cell Left #"/>
    <w:basedOn w:val="TableCellLeft"/>
    <w:rsid w:val="00C05619"/>
  </w:style>
  <w:style w:type="paragraph" w:customStyle="1" w:styleId="TableLine-After">
    <w:name w:val="Table Line-After"/>
    <w:basedOn w:val="Normal"/>
    <w:link w:val="TableLine-AfterChar"/>
    <w:rsid w:val="00C05619"/>
    <w:pPr>
      <w:spacing w:after="120"/>
      <w:jc w:val="center"/>
    </w:pPr>
  </w:style>
  <w:style w:type="character" w:customStyle="1" w:styleId="JDFAllValues">
    <w:name w:val="JDF All Values"/>
    <w:basedOn w:val="DefaultParagraphFont"/>
    <w:rsid w:val="00C05619"/>
    <w:rPr>
      <w:b/>
      <w:i/>
    </w:rPr>
  </w:style>
  <w:style w:type="paragraph" w:customStyle="1" w:styleId="Appendix2">
    <w:name w:val="Appendix 2"/>
    <w:basedOn w:val="Normal"/>
    <w:next w:val="BodyText"/>
    <w:rsid w:val="00C05619"/>
    <w:pPr>
      <w:spacing w:before="240" w:after="120"/>
    </w:pPr>
    <w:rPr>
      <w:rFonts w:ascii="Arial" w:hAnsi="Arial"/>
      <w:b/>
      <w:sz w:val="28"/>
    </w:rPr>
  </w:style>
  <w:style w:type="paragraph" w:customStyle="1" w:styleId="TableCellValueIndent">
    <w:name w:val="Table Cell Value Indent"/>
    <w:basedOn w:val="Normal"/>
    <w:rsid w:val="00C05619"/>
    <w:pPr>
      <w:spacing w:before="60" w:after="60"/>
      <w:ind w:left="288"/>
    </w:pPr>
  </w:style>
  <w:style w:type="paragraph" w:customStyle="1" w:styleId="TableCellRWHidden">
    <w:name w:val="Table Cell RW Hidden"/>
    <w:basedOn w:val="TableCellRW"/>
    <w:rsid w:val="00C05619"/>
    <w:rPr>
      <w:vanish/>
    </w:rPr>
  </w:style>
  <w:style w:type="character" w:customStyle="1" w:styleId="noSpell">
    <w:name w:val="noSpell"/>
    <w:basedOn w:val="DefaultParagraphFont"/>
    <w:rsid w:val="00C05619"/>
  </w:style>
  <w:style w:type="paragraph" w:customStyle="1" w:styleId="JDFPropertiesShort">
    <w:name w:val="JDF Properties Short"/>
    <w:basedOn w:val="Normal"/>
    <w:rsid w:val="00C05619"/>
    <w:pPr>
      <w:tabs>
        <w:tab w:val="left" w:pos="1440"/>
      </w:tabs>
      <w:spacing w:after="120"/>
      <w:ind w:left="1080" w:hanging="1080"/>
    </w:pPr>
    <w:rPr>
      <w:snapToGrid w:val="0"/>
    </w:rPr>
  </w:style>
  <w:style w:type="paragraph" w:customStyle="1" w:styleId="JDFProperties">
    <w:name w:val="JDF Properties"/>
    <w:basedOn w:val="BodyText"/>
    <w:rsid w:val="00C05619"/>
    <w:pPr>
      <w:tabs>
        <w:tab w:val="left" w:pos="2232"/>
      </w:tabs>
      <w:ind w:left="2232" w:hanging="2232"/>
    </w:pPr>
    <w:rPr>
      <w:snapToGrid w:val="0"/>
    </w:rPr>
  </w:style>
  <w:style w:type="character" w:customStyle="1" w:styleId="JDFElementRef">
    <w:name w:val="JDF ElementRef"/>
    <w:basedOn w:val="JDFElement"/>
    <w:rsid w:val="00C05619"/>
    <w:rPr>
      <w:rFonts w:ascii="Verdana" w:hAnsi="Verdana"/>
      <w:noProof w:val="0"/>
      <w:color w:val="808080"/>
      <w:lang w:eastAsia="en-US"/>
    </w:rPr>
  </w:style>
  <w:style w:type="character" w:customStyle="1" w:styleId="JDFProcessRef">
    <w:name w:val="JDF ProcessRef"/>
    <w:basedOn w:val="JDFProcess"/>
    <w:rsid w:val="00C05619"/>
    <w:rPr>
      <w:rFonts w:ascii="Verdana-BoldItalic" w:hAnsi="Verdana-BoldItalic"/>
      <w:b/>
      <w:i/>
      <w:noProof w:val="0"/>
      <w:color w:val="808080"/>
      <w:sz w:val="18"/>
      <w:lang w:eastAsia="en-US"/>
    </w:rPr>
  </w:style>
  <w:style w:type="character" w:customStyle="1" w:styleId="JDFTermRef">
    <w:name w:val="JDF TermRef"/>
    <w:basedOn w:val="JDFTerm"/>
    <w:rsid w:val="00C05619"/>
    <w:rPr>
      <w:b/>
      <w:i/>
      <w:color w:val="808080"/>
    </w:rPr>
  </w:style>
  <w:style w:type="character" w:customStyle="1" w:styleId="JDFMessage">
    <w:name w:val="JDF Message"/>
    <w:basedOn w:val="DefaultParagraphFont"/>
    <w:rsid w:val="00C05619"/>
    <w:rPr>
      <w:rFonts w:ascii="Verdana" w:hAnsi="Verdana"/>
    </w:rPr>
  </w:style>
  <w:style w:type="character" w:customStyle="1" w:styleId="JDFMessageRef">
    <w:name w:val="JDF MessageRef"/>
    <w:basedOn w:val="JDFMessage"/>
    <w:rsid w:val="00C05619"/>
    <w:rPr>
      <w:rFonts w:ascii="Verdana" w:hAnsi="Verdana"/>
      <w:color w:val="808080"/>
    </w:rPr>
  </w:style>
  <w:style w:type="paragraph" w:customStyle="1" w:styleId="BoilerPlate">
    <w:name w:val="BoilerPlate"/>
    <w:basedOn w:val="Normal"/>
    <w:rsid w:val="00C05619"/>
    <w:pPr>
      <w:spacing w:after="240"/>
      <w:jc w:val="both"/>
    </w:pPr>
    <w:rPr>
      <w:snapToGrid w:val="0"/>
      <w:sz w:val="22"/>
    </w:rPr>
  </w:style>
  <w:style w:type="paragraph" w:customStyle="1" w:styleId="iconParagraph">
    <w:name w:val="iconParagraph"/>
    <w:basedOn w:val="Normal"/>
    <w:rsid w:val="00C05619"/>
    <w:pPr>
      <w:jc w:val="center"/>
    </w:pPr>
  </w:style>
  <w:style w:type="paragraph" w:customStyle="1" w:styleId="TitleLine0">
    <w:name w:val="TitleLine0"/>
    <w:basedOn w:val="Normal"/>
    <w:next w:val="TitleLine1"/>
    <w:rsid w:val="00C05619"/>
    <w:pPr>
      <w:pBdr>
        <w:top w:val="thinThickSmallGap" w:sz="24" w:space="1" w:color="auto"/>
        <w:left w:val="thinThickSmallGap" w:sz="24" w:space="4" w:color="auto"/>
        <w:bottom w:val="thinThickSmallGap" w:sz="24" w:space="1" w:color="auto"/>
        <w:right w:val="thinThickSmallGap" w:sz="24" w:space="0" w:color="auto"/>
      </w:pBdr>
      <w:jc w:val="center"/>
    </w:pPr>
  </w:style>
  <w:style w:type="paragraph" w:customStyle="1" w:styleId="TitleLine1">
    <w:name w:val="TitleLine1"/>
    <w:basedOn w:val="Normal"/>
    <w:next w:val="TitleLine2"/>
    <w:rsid w:val="00C05619"/>
    <w:pPr>
      <w:pBdr>
        <w:top w:val="thinThickSmallGap" w:sz="24" w:space="1" w:color="auto"/>
        <w:left w:val="thinThickSmallGap" w:sz="24" w:space="4" w:color="auto"/>
        <w:bottom w:val="thinThickSmallGap" w:sz="24" w:space="1" w:color="auto"/>
        <w:right w:val="thinThickSmallGap" w:sz="24" w:space="0" w:color="auto"/>
      </w:pBdr>
      <w:spacing w:before="200"/>
      <w:jc w:val="center"/>
    </w:pPr>
    <w:rPr>
      <w:rFonts w:ascii="Arial" w:hAnsi="Arial"/>
      <w:b/>
      <w:sz w:val="40"/>
    </w:rPr>
  </w:style>
  <w:style w:type="paragraph" w:customStyle="1" w:styleId="TitleLine2">
    <w:name w:val="TitleLine2"/>
    <w:basedOn w:val="Normal"/>
    <w:next w:val="TitleLine3"/>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b/>
      <w:sz w:val="28"/>
    </w:rPr>
  </w:style>
  <w:style w:type="paragraph" w:customStyle="1" w:styleId="TitleLine3">
    <w:name w:val="TitleLine3"/>
    <w:basedOn w:val="Normal"/>
    <w:next w:val="Normal"/>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b/>
      <w:sz w:val="24"/>
    </w:rPr>
  </w:style>
  <w:style w:type="paragraph" w:customStyle="1" w:styleId="TitleLine5">
    <w:name w:val="TitleLine5"/>
    <w:basedOn w:val="Normal"/>
    <w:next w:val="TitleLine6"/>
    <w:rsid w:val="00C05619"/>
    <w:pPr>
      <w:pBdr>
        <w:top w:val="thinThickSmallGap" w:sz="24" w:space="1" w:color="auto"/>
        <w:left w:val="thinThickSmallGap" w:sz="24" w:space="4" w:color="auto"/>
        <w:bottom w:val="thinThickSmallGap" w:sz="24" w:space="1" w:color="auto"/>
        <w:right w:val="thinThickSmallGap" w:sz="24" w:space="0" w:color="auto"/>
      </w:pBdr>
      <w:spacing w:before="480"/>
      <w:jc w:val="center"/>
    </w:pPr>
    <w:rPr>
      <w:rFonts w:ascii="Arial" w:hAnsi="Arial"/>
      <w:sz w:val="32"/>
    </w:rPr>
  </w:style>
  <w:style w:type="paragraph" w:customStyle="1" w:styleId="TitleLine6">
    <w:name w:val="TitleLine6"/>
    <w:basedOn w:val="Normal"/>
    <w:rsid w:val="00C05619"/>
    <w:pPr>
      <w:pBdr>
        <w:top w:val="thinThickSmallGap" w:sz="24" w:space="1" w:color="auto"/>
        <w:left w:val="thinThickSmallGap" w:sz="24" w:space="4" w:color="auto"/>
        <w:bottom w:val="thinThickSmallGap" w:sz="24" w:space="1" w:color="auto"/>
        <w:right w:val="thinThickSmallGap" w:sz="24" w:space="0" w:color="auto"/>
      </w:pBdr>
      <w:ind w:left="907" w:hanging="907"/>
      <w:jc w:val="center"/>
    </w:pPr>
  </w:style>
  <w:style w:type="paragraph" w:customStyle="1" w:styleId="TitleLine7After">
    <w:name w:val="TitleLine7After"/>
    <w:basedOn w:val="Normal"/>
    <w:next w:val="TitleAbstract"/>
    <w:rsid w:val="00C05619"/>
    <w:pPr>
      <w:jc w:val="center"/>
    </w:pPr>
  </w:style>
  <w:style w:type="paragraph" w:customStyle="1" w:styleId="TitleLine4">
    <w:name w:val="TitleLine4"/>
    <w:basedOn w:val="Normal"/>
    <w:next w:val="TitleLine5"/>
    <w:rsid w:val="00C05619"/>
    <w:pPr>
      <w:pBdr>
        <w:top w:val="thinThickSmallGap" w:sz="24" w:space="1" w:color="auto"/>
        <w:left w:val="thinThickSmallGap" w:sz="24" w:space="4" w:color="auto"/>
        <w:bottom w:val="thinThickSmallGap" w:sz="24" w:space="1" w:color="auto"/>
        <w:right w:val="thinThickSmallGap" w:sz="24" w:space="0" w:color="auto"/>
      </w:pBdr>
      <w:spacing w:before="120"/>
      <w:ind w:left="907" w:hanging="907"/>
      <w:jc w:val="center"/>
    </w:pPr>
    <w:rPr>
      <w:rFonts w:ascii="Arial" w:hAnsi="Arial"/>
      <w:sz w:val="24"/>
    </w:rPr>
  </w:style>
  <w:style w:type="paragraph" w:customStyle="1" w:styleId="TitleAbstract">
    <w:name w:val="TitleAbstract"/>
    <w:basedOn w:val="BodyText"/>
    <w:rsid w:val="00C05619"/>
    <w:pPr>
      <w:jc w:val="center"/>
    </w:pPr>
    <w:rPr>
      <w:b/>
      <w:sz w:val="28"/>
      <w:szCs w:val="28"/>
    </w:rPr>
  </w:style>
  <w:style w:type="paragraph" w:customStyle="1" w:styleId="TOCTransition">
    <w:name w:val="TOCTransition"/>
    <w:basedOn w:val="Normal"/>
    <w:rsid w:val="00C05619"/>
    <w:pPr>
      <w:jc w:val="center"/>
    </w:pPr>
  </w:style>
  <w:style w:type="paragraph" w:customStyle="1" w:styleId="BoilerPlateAllCaps">
    <w:name w:val="BoilerPlateAllCaps"/>
    <w:basedOn w:val="BoilerPlate"/>
    <w:rsid w:val="00C05619"/>
    <w:rPr>
      <w:caps/>
      <w:szCs w:val="22"/>
    </w:rPr>
  </w:style>
  <w:style w:type="paragraph" w:customStyle="1" w:styleId="FigureLine-After">
    <w:name w:val="Figure Line-After"/>
    <w:basedOn w:val="TableLine-After"/>
    <w:rsid w:val="00C05619"/>
  </w:style>
  <w:style w:type="paragraph" w:customStyle="1" w:styleId="FigureLine-Within">
    <w:name w:val="Figure Line-Within"/>
    <w:basedOn w:val="iconParagraph"/>
    <w:next w:val="FigureLine-After"/>
    <w:rsid w:val="00C05619"/>
  </w:style>
  <w:style w:type="paragraph" w:customStyle="1" w:styleId="FigureLine-BeforeText">
    <w:name w:val="Figure Line-Before Text"/>
    <w:basedOn w:val="TableLine-Before"/>
    <w:rsid w:val="00C05619"/>
    <w:pPr>
      <w:spacing w:after="0"/>
    </w:pPr>
  </w:style>
  <w:style w:type="paragraph" w:customStyle="1" w:styleId="FigureCaption">
    <w:name w:val="Figure Caption"/>
    <w:basedOn w:val="Caption"/>
    <w:next w:val="FigureLine-BeforeText"/>
    <w:link w:val="FigureCaptionChar"/>
    <w:rsid w:val="00C05619"/>
    <w:pPr>
      <w:widowControl w:val="0"/>
      <w:spacing w:before="240"/>
    </w:pPr>
    <w:rPr>
      <w:bCs/>
    </w:rPr>
  </w:style>
  <w:style w:type="paragraph" w:customStyle="1" w:styleId="TableLine-Between">
    <w:name w:val="Table Line-Between"/>
    <w:basedOn w:val="TableLine-After"/>
    <w:next w:val="CaptionICS"/>
    <w:link w:val="TableLine-BetweenChar"/>
    <w:rsid w:val="00C05619"/>
  </w:style>
  <w:style w:type="paragraph" w:customStyle="1" w:styleId="FibureLine-Between">
    <w:name w:val="Fibure Line-Between"/>
    <w:basedOn w:val="FigureLine-After"/>
    <w:next w:val="FigureCaption"/>
    <w:rsid w:val="00C05619"/>
  </w:style>
  <w:style w:type="paragraph" w:customStyle="1" w:styleId="FigureLine-Between">
    <w:name w:val="Figure Line-Between"/>
    <w:basedOn w:val="FigureLine-After"/>
    <w:next w:val="FigureCaption"/>
    <w:rsid w:val="00C05619"/>
  </w:style>
  <w:style w:type="paragraph" w:customStyle="1" w:styleId="TableLine-Reference">
    <w:name w:val="Table Line-Reference"/>
    <w:basedOn w:val="Normal"/>
    <w:link w:val="TableLine-ReferenceChar1"/>
    <w:rsid w:val="00C05619"/>
    <w:pPr>
      <w:keepNext/>
      <w:keepLines/>
      <w:spacing w:after="60"/>
      <w:jc w:val="center"/>
    </w:pPr>
  </w:style>
  <w:style w:type="character" w:customStyle="1" w:styleId="TableLine-ReferenceChar">
    <w:name w:val="Table Line-Reference Char"/>
    <w:basedOn w:val="DefaultParagraphFont"/>
    <w:rsid w:val="00C05619"/>
    <w:rPr>
      <w:b/>
    </w:rPr>
  </w:style>
  <w:style w:type="character" w:customStyle="1" w:styleId="ConstraintLeadIn">
    <w:name w:val="ConstraintLeadIn"/>
    <w:basedOn w:val="DefaultParagraphFont"/>
    <w:rsid w:val="00C05619"/>
    <w:rPr>
      <w:b/>
    </w:rPr>
  </w:style>
  <w:style w:type="paragraph" w:customStyle="1" w:styleId="ReferenceToInclude">
    <w:name w:val="ReferenceToInclude"/>
    <w:basedOn w:val="BodyText"/>
    <w:rsid w:val="00C05619"/>
  </w:style>
  <w:style w:type="character" w:customStyle="1" w:styleId="Heading3Char">
    <w:name w:val="Heading 3 Char"/>
    <w:basedOn w:val="DefaultParagraphFont"/>
    <w:link w:val="Heading3"/>
    <w:rsid w:val="007C313D"/>
    <w:rPr>
      <w:rFonts w:ascii="Arial" w:hAnsi="Arial"/>
      <w:b/>
      <w:sz w:val="24"/>
      <w:lang w:val="en-US" w:eastAsia="en-US" w:bidi="ar-SA"/>
    </w:rPr>
  </w:style>
  <w:style w:type="character" w:customStyle="1" w:styleId="TableCellLeftChar">
    <w:name w:val="Table Cell Left Char"/>
    <w:basedOn w:val="DefaultParagraphFont"/>
    <w:link w:val="TableCellLeft"/>
    <w:rsid w:val="00307E7C"/>
    <w:rPr>
      <w:lang w:val="en-US" w:eastAsia="en-US" w:bidi="ar-SA"/>
    </w:rPr>
  </w:style>
  <w:style w:type="character" w:customStyle="1" w:styleId="TableLine-AfterChar">
    <w:name w:val="Table Line-After Char"/>
    <w:basedOn w:val="DefaultParagraphFont"/>
    <w:link w:val="TableLine-After"/>
    <w:rsid w:val="00307E7C"/>
    <w:rPr>
      <w:lang w:val="en-US" w:eastAsia="en-US" w:bidi="ar-SA"/>
    </w:rPr>
  </w:style>
  <w:style w:type="character" w:customStyle="1" w:styleId="ChangeFlag">
    <w:name w:val="ChangeFlag"/>
    <w:basedOn w:val="DefaultParagraphFont"/>
    <w:rsid w:val="00ED6F6B"/>
    <w:rPr>
      <w:rFonts w:ascii="Times New Roman" w:hAnsi="Times New Roman"/>
      <w:color w:val="0000FF"/>
      <w:sz w:val="20"/>
      <w:szCs w:val="20"/>
      <w:u w:val="single" w:color="0000FF"/>
    </w:rPr>
  </w:style>
  <w:style w:type="paragraph" w:customStyle="1" w:styleId="TableCellLeftClose">
    <w:name w:val="Table Cell Left Close"/>
    <w:basedOn w:val="TableCellLeft"/>
    <w:rsid w:val="002D1F1B"/>
    <w:pPr>
      <w:spacing w:before="0"/>
    </w:pPr>
  </w:style>
  <w:style w:type="character" w:customStyle="1" w:styleId="FigureCaptionChar">
    <w:name w:val="Figure Caption Char"/>
    <w:basedOn w:val="DefaultParagraphFont"/>
    <w:link w:val="FigureCaption"/>
    <w:rsid w:val="008E3EAA"/>
    <w:rPr>
      <w:b/>
      <w:bCs/>
      <w:lang w:val="en-US" w:eastAsia="en-US" w:bidi="ar-SA"/>
    </w:rPr>
  </w:style>
  <w:style w:type="character" w:customStyle="1" w:styleId="BodyTextChar">
    <w:name w:val="Body Text Char"/>
    <w:basedOn w:val="DefaultParagraphFont"/>
    <w:link w:val="BodyText"/>
    <w:rsid w:val="00067081"/>
    <w:rPr>
      <w:lang w:val="en-US" w:eastAsia="en-US" w:bidi="ar-SA"/>
    </w:rPr>
  </w:style>
  <w:style w:type="character" w:customStyle="1" w:styleId="NoteLeadIn">
    <w:name w:val="NoteLeadIn"/>
    <w:basedOn w:val="DefaultParagraphFont"/>
    <w:rsid w:val="005440AE"/>
    <w:rPr>
      <w:b/>
    </w:rPr>
  </w:style>
  <w:style w:type="character" w:customStyle="1" w:styleId="CaptionChar">
    <w:name w:val="Caption Char"/>
    <w:basedOn w:val="DefaultParagraphFont"/>
    <w:link w:val="Caption"/>
    <w:rsid w:val="006916A7"/>
    <w:rPr>
      <w:b/>
      <w:lang w:val="en-US" w:eastAsia="en-US" w:bidi="ar-SA"/>
    </w:rPr>
  </w:style>
  <w:style w:type="character" w:customStyle="1" w:styleId="HeaderChar">
    <w:name w:val="Header Char"/>
    <w:basedOn w:val="DefaultParagraphFont"/>
    <w:link w:val="Header"/>
    <w:rsid w:val="006916A7"/>
    <w:rPr>
      <w:lang w:val="en-US" w:eastAsia="en-US" w:bidi="ar-SA"/>
    </w:rPr>
  </w:style>
  <w:style w:type="character" w:customStyle="1" w:styleId="ListNumber4Char">
    <w:name w:val="List Number 4 Char"/>
    <w:basedOn w:val="DefaultParagraphFont"/>
    <w:link w:val="ListNumber4"/>
    <w:rsid w:val="006916A7"/>
    <w:rPr>
      <w:lang w:val="en-US" w:eastAsia="en-US" w:bidi="ar-SA"/>
    </w:rPr>
  </w:style>
  <w:style w:type="character" w:customStyle="1" w:styleId="BodyTextSpaceAboveChar">
    <w:name w:val="Body Text Space Above Char"/>
    <w:basedOn w:val="BodyTextChar"/>
    <w:link w:val="BodyTextSpaceAbove"/>
    <w:rsid w:val="006916A7"/>
    <w:rPr>
      <w:lang w:val="en-US" w:eastAsia="en-US" w:bidi="ar-SA"/>
    </w:rPr>
  </w:style>
  <w:style w:type="paragraph" w:customStyle="1" w:styleId="JDFPropertiesHeading">
    <w:name w:val="JDF Properties Heading"/>
    <w:basedOn w:val="BodyText"/>
    <w:next w:val="Normal"/>
    <w:rsid w:val="006916A7"/>
    <w:pPr>
      <w:spacing w:before="120"/>
    </w:pPr>
    <w:rPr>
      <w:rFonts w:ascii="Arial" w:hAnsi="Arial"/>
      <w:b/>
      <w:sz w:val="22"/>
    </w:rPr>
  </w:style>
  <w:style w:type="paragraph" w:customStyle="1" w:styleId="HeadingInserted">
    <w:name w:val="Heading Inserted"/>
    <w:basedOn w:val="Heading2"/>
    <w:rsid w:val="006916A7"/>
    <w:pPr>
      <w:numPr>
        <w:ilvl w:val="0"/>
        <w:numId w:val="0"/>
      </w:numPr>
    </w:pPr>
  </w:style>
  <w:style w:type="character" w:customStyle="1" w:styleId="courier1">
    <w:name w:val="courier1"/>
    <w:basedOn w:val="DefaultParagraphFont"/>
    <w:rsid w:val="006916A7"/>
    <w:rPr>
      <w:rFonts w:ascii="Courier New" w:hAnsi="Courier New" w:cs="Courier New" w:hint="default"/>
    </w:rPr>
  </w:style>
  <w:style w:type="character" w:styleId="HTMLCode">
    <w:name w:val="HTML Code"/>
    <w:basedOn w:val="DefaultParagraphFont"/>
    <w:rsid w:val="006916A7"/>
    <w:rPr>
      <w:rFonts w:ascii="Courier New" w:eastAsia="Times New Roman" w:hAnsi="Courier New" w:cs="Courier New"/>
      <w:sz w:val="20"/>
      <w:szCs w:val="20"/>
    </w:rPr>
  </w:style>
  <w:style w:type="character" w:styleId="Emphasis">
    <w:name w:val="Emphasis"/>
    <w:basedOn w:val="DefaultParagraphFont"/>
    <w:qFormat/>
    <w:rsid w:val="006916A7"/>
    <w:rPr>
      <w:i/>
    </w:rPr>
  </w:style>
  <w:style w:type="character" w:customStyle="1" w:styleId="TableLine-BetweenChar">
    <w:name w:val="Table Line-Between Char"/>
    <w:basedOn w:val="TableLine-AfterChar"/>
    <w:link w:val="TableLine-Between"/>
    <w:rsid w:val="006916A7"/>
    <w:rPr>
      <w:lang w:val="en-US" w:eastAsia="en-US" w:bidi="ar-SA"/>
    </w:rPr>
  </w:style>
  <w:style w:type="character" w:customStyle="1" w:styleId="TableLine-ReferenceChar1">
    <w:name w:val="Table Line-Reference Char1"/>
    <w:basedOn w:val="DefaultParagraphFont"/>
    <w:link w:val="TableLine-Reference"/>
    <w:rsid w:val="006916A7"/>
    <w:rPr>
      <w:lang w:val="en-US" w:eastAsia="en-US" w:bidi="ar-SA"/>
    </w:rPr>
  </w:style>
  <w:style w:type="character" w:customStyle="1" w:styleId="TableLine-BeforeChar">
    <w:name w:val="Table Line-Before Char"/>
    <w:basedOn w:val="DefaultParagraphFont"/>
    <w:link w:val="TableLine-Before"/>
    <w:rsid w:val="000C29E8"/>
    <w:rPr>
      <w:lang w:val="en-US" w:eastAsia="en-US" w:bidi="ar-SA"/>
    </w:rPr>
  </w:style>
  <w:style w:type="paragraph" w:customStyle="1" w:styleId="EnumHeader">
    <w:name w:val="EnumHeader"/>
    <w:basedOn w:val="TableCellLeft"/>
    <w:rsid w:val="000F35E9"/>
    <w:rPr>
      <w:b/>
    </w:rPr>
  </w:style>
  <w:style w:type="paragraph" w:customStyle="1" w:styleId="SampleXML">
    <w:name w:val="Sample XML"/>
    <w:basedOn w:val="Normal"/>
    <w:rsid w:val="008A5276"/>
    <w:pPr>
      <w:tabs>
        <w:tab w:val="num" w:pos="567"/>
      </w:tabs>
      <w:ind w:left="1440" w:hanging="360"/>
    </w:pPr>
  </w:style>
  <w:style w:type="paragraph" w:customStyle="1" w:styleId="ListNumber2wLeading">
    <w:name w:val="List Number 2 w/Leading"/>
    <w:basedOn w:val="ListNumber2"/>
    <w:rsid w:val="00D500EF"/>
    <w:pPr>
      <w:keepNext/>
      <w:spacing w:before="60" w:after="60"/>
    </w:pPr>
  </w:style>
  <w:style w:type="paragraph" w:customStyle="1" w:styleId="PhaseHeader">
    <w:name w:val="PhaseHeader"/>
    <w:basedOn w:val="Header"/>
    <w:rsid w:val="008A5276"/>
    <w:pPr>
      <w:numPr>
        <w:numId w:val="18"/>
      </w:numPr>
      <w:tabs>
        <w:tab w:val="left" w:pos="216"/>
        <w:tab w:val="left" w:pos="360"/>
        <w:tab w:val="left" w:pos="720"/>
      </w:tabs>
      <w:spacing w:before="60" w:after="60"/>
    </w:pPr>
    <w:rPr>
      <w:b/>
    </w:rPr>
  </w:style>
  <w:style w:type="character" w:customStyle="1" w:styleId="ListBullet2Char">
    <w:name w:val="List Bullet 2 Char"/>
    <w:basedOn w:val="DefaultParagraphFont"/>
    <w:link w:val="ListBullet2"/>
    <w:rsid w:val="000D16C9"/>
    <w:rPr>
      <w:lang w:val="en-US" w:eastAsia="en-US" w:bidi="ar-SA"/>
    </w:rPr>
  </w:style>
  <w:style w:type="paragraph" w:styleId="Revision">
    <w:name w:val="Revision"/>
    <w:hidden/>
    <w:uiPriority w:val="99"/>
    <w:semiHidden/>
    <w:rsid w:val="007A7D63"/>
  </w:style>
  <w:style w:type="character" w:customStyle="1" w:styleId="BoilerPlateHeadingChar">
    <w:name w:val="BoilerPlateHeading Char"/>
    <w:basedOn w:val="DefaultParagraphFont"/>
    <w:link w:val="BoilerPlateHeading"/>
    <w:rsid w:val="008657B0"/>
    <w:rPr>
      <w:b/>
      <w:snapToGrid w:val="0"/>
    </w:rPr>
  </w:style>
  <w:style w:type="character" w:customStyle="1" w:styleId="JDFTermNot">
    <w:name w:val="JDF Term Not"/>
    <w:basedOn w:val="DefaultParagraphFont"/>
    <w:rsid w:val="008657B0"/>
  </w:style>
  <w:style w:type="paragraph" w:customStyle="1" w:styleId="EnumDef">
    <w:name w:val="EnumDef"/>
    <w:basedOn w:val="BodyText"/>
    <w:qFormat/>
    <w:rsid w:val="00DB5D65"/>
    <w:pPr>
      <w:ind w:left="360" w:hanging="360"/>
    </w:pPr>
  </w:style>
  <w:style w:type="character" w:customStyle="1" w:styleId="XMLTag">
    <w:name w:val="XML Tag"/>
    <w:basedOn w:val="DefaultParagraphFont"/>
    <w:rsid w:val="00863DD3"/>
    <w:rPr>
      <w:rFonts w:ascii="Courier New" w:hAnsi="Courier New" w:cs="Courier New"/>
      <w:b/>
      <w:color w:val="800000"/>
      <w:sz w:val="18"/>
      <w:szCs w:val="18"/>
    </w:rPr>
  </w:style>
  <w:style w:type="paragraph" w:customStyle="1" w:styleId="Samplecode">
    <w:name w:val="Sample_code"/>
    <w:basedOn w:val="Normal"/>
    <w:rsid w:val="002D1310"/>
    <w:pPr>
      <w:tabs>
        <w:tab w:val="left" w:pos="360"/>
        <w:tab w:val="left" w:pos="720"/>
        <w:tab w:val="left" w:pos="1080"/>
        <w:tab w:val="left" w:pos="1440"/>
        <w:tab w:val="left" w:pos="1800"/>
        <w:tab w:val="left" w:pos="2160"/>
        <w:tab w:val="left" w:pos="2520"/>
        <w:tab w:val="left" w:pos="2880"/>
      </w:tabs>
      <w:autoSpaceDE w:val="0"/>
      <w:autoSpaceDN w:val="0"/>
      <w:adjustRightInd w:val="0"/>
      <w:ind w:left="720" w:hanging="720"/>
    </w:pPr>
    <w:rPr>
      <w:rFonts w:ascii="Courier New" w:hAnsi="Courier New"/>
      <w:sz w:val="18"/>
      <w:szCs w:val="24"/>
    </w:rPr>
  </w:style>
  <w:style w:type="character" w:customStyle="1" w:styleId="XMLAttrName">
    <w:name w:val="XMLAttrName"/>
    <w:basedOn w:val="DefaultParagraphFont"/>
    <w:rsid w:val="00863DD3"/>
    <w:rPr>
      <w:rFonts w:ascii="Courier New" w:hAnsi="Courier New" w:cs="Courier New"/>
      <w:b/>
      <w:color w:val="FF0000"/>
      <w:sz w:val="18"/>
      <w:szCs w:val="18"/>
    </w:rPr>
  </w:style>
  <w:style w:type="character" w:customStyle="1" w:styleId="XMLAttrValue">
    <w:name w:val="XMLAttrValue"/>
    <w:basedOn w:val="DefaultParagraphFont"/>
    <w:rsid w:val="00863DD3"/>
    <w:rPr>
      <w:rFonts w:ascii="Courier New" w:hAnsi="Courier New" w:cs="Courier New"/>
      <w:color w:val="0000FF"/>
      <w:sz w:val="18"/>
      <w:szCs w:val="18"/>
    </w:rPr>
  </w:style>
  <w:style w:type="paragraph" w:customStyle="1" w:styleId="Samplecode01">
    <w:name w:val="Sample_code01"/>
    <w:basedOn w:val="Samplecode"/>
    <w:rsid w:val="00CB1519"/>
    <w:pPr>
      <w:ind w:left="1080"/>
    </w:pPr>
  </w:style>
  <w:style w:type="paragraph" w:customStyle="1" w:styleId="Samplecode02">
    <w:name w:val="Sample_code02"/>
    <w:basedOn w:val="Samplecode"/>
    <w:rsid w:val="00CB1519"/>
    <w:pPr>
      <w:ind w:left="1440"/>
    </w:pPr>
  </w:style>
  <w:style w:type="paragraph" w:customStyle="1" w:styleId="Samplecode03">
    <w:name w:val="Sample_code03"/>
    <w:basedOn w:val="Samplecode"/>
    <w:rsid w:val="00CB1519"/>
    <w:pPr>
      <w:ind w:left="1800"/>
    </w:pPr>
  </w:style>
  <w:style w:type="paragraph" w:customStyle="1" w:styleId="Samplecode04">
    <w:name w:val="Sample_code04"/>
    <w:basedOn w:val="Samplecode"/>
    <w:rsid w:val="00CB1519"/>
    <w:pPr>
      <w:ind w:left="2160"/>
    </w:pPr>
  </w:style>
  <w:style w:type="paragraph" w:customStyle="1" w:styleId="Samplecode05">
    <w:name w:val="Sample_code05"/>
    <w:basedOn w:val="Samplecode"/>
    <w:rsid w:val="00804B9C"/>
    <w:pPr>
      <w:ind w:left="2520"/>
    </w:pPr>
  </w:style>
  <w:style w:type="paragraph" w:customStyle="1" w:styleId="Samplecodenumbered">
    <w:name w:val="Sample_code_numbered"/>
    <w:basedOn w:val="Samplecode"/>
    <w:qFormat/>
    <w:rsid w:val="0019498C"/>
  </w:style>
  <w:style w:type="paragraph" w:customStyle="1" w:styleId="Samplecode06">
    <w:name w:val="Sample_code06"/>
    <w:basedOn w:val="Samplecode05"/>
    <w:qFormat/>
    <w:rsid w:val="00CF0876"/>
    <w:pPr>
      <w:ind w:left="2880"/>
    </w:pPr>
  </w:style>
  <w:style w:type="paragraph" w:customStyle="1" w:styleId="Samplecode07">
    <w:name w:val="Sample_code07"/>
    <w:basedOn w:val="Samplecode06"/>
    <w:qFormat/>
    <w:rsid w:val="009E556F"/>
    <w:pPr>
      <w:ind w:left="3240"/>
    </w:pPr>
  </w:style>
  <w:style w:type="paragraph" w:customStyle="1" w:styleId="Samplecode08">
    <w:name w:val="Sample_code08"/>
    <w:basedOn w:val="Samplecode07"/>
    <w:qFormat/>
    <w:rsid w:val="009E556F"/>
    <w:pPr>
      <w:ind w:left="3600"/>
    </w:pPr>
  </w:style>
  <w:style w:type="character" w:customStyle="1" w:styleId="XMLComment">
    <w:name w:val="XMLComment"/>
    <w:basedOn w:val="DefaultParagraphFont"/>
    <w:uiPriority w:val="1"/>
    <w:qFormat/>
    <w:rsid w:val="00804B9C"/>
    <w:rPr>
      <w:color w:val="808080"/>
    </w:rPr>
  </w:style>
  <w:style w:type="paragraph" w:customStyle="1" w:styleId="Samplecode09">
    <w:name w:val="Sample_code09"/>
    <w:basedOn w:val="Samplecode08"/>
    <w:qFormat/>
    <w:rsid w:val="009E556F"/>
    <w:pPr>
      <w:ind w:left="3960"/>
    </w:pPr>
  </w:style>
  <w:style w:type="paragraph" w:customStyle="1" w:styleId="Samplecode10">
    <w:name w:val="Sample_code10"/>
    <w:basedOn w:val="Samplecode09"/>
    <w:qFormat/>
    <w:rsid w:val="009E556F"/>
    <w:pPr>
      <w:ind w:left="4320"/>
    </w:pPr>
  </w:style>
  <w:style w:type="paragraph" w:customStyle="1" w:styleId="Samplecode11">
    <w:name w:val="Sample_code11"/>
    <w:basedOn w:val="Samplecode10"/>
    <w:qFormat/>
    <w:rsid w:val="00143013"/>
    <w:pPr>
      <w:ind w:left="4680"/>
    </w:pPr>
  </w:style>
  <w:style w:type="table" w:styleId="TableGrid">
    <w:name w:val="Table Grid"/>
    <w:basedOn w:val="TableNormal"/>
    <w:rsid w:val="00287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92747413">
      <w:bodyDiv w:val="1"/>
      <w:marLeft w:val="0"/>
      <w:marRight w:val="0"/>
      <w:marTop w:val="0"/>
      <w:marBottom w:val="0"/>
      <w:divBdr>
        <w:top w:val="none" w:sz="0" w:space="0" w:color="auto"/>
        <w:left w:val="none" w:sz="0" w:space="0" w:color="auto"/>
        <w:bottom w:val="none" w:sz="0" w:space="0" w:color="auto"/>
        <w:right w:val="none" w:sz="0" w:space="0" w:color="auto"/>
      </w:divBdr>
    </w:div>
    <w:div w:id="967126878">
      <w:bodyDiv w:val="1"/>
      <w:marLeft w:val="0"/>
      <w:marRight w:val="0"/>
      <w:marTop w:val="0"/>
      <w:marBottom w:val="0"/>
      <w:divBdr>
        <w:top w:val="none" w:sz="0" w:space="0" w:color="auto"/>
        <w:left w:val="none" w:sz="0" w:space="0" w:color="auto"/>
        <w:bottom w:val="none" w:sz="0" w:space="0" w:color="auto"/>
        <w:right w:val="none" w:sz="0" w:space="0" w:color="auto"/>
      </w:divBdr>
    </w:div>
    <w:div w:id="1391343902">
      <w:bodyDiv w:val="1"/>
      <w:marLeft w:val="0"/>
      <w:marRight w:val="0"/>
      <w:marTop w:val="0"/>
      <w:marBottom w:val="0"/>
      <w:divBdr>
        <w:top w:val="none" w:sz="0" w:space="0" w:color="auto"/>
        <w:left w:val="none" w:sz="0" w:space="0" w:color="auto"/>
        <w:bottom w:val="none" w:sz="0" w:space="0" w:color="auto"/>
        <w:right w:val="none" w:sz="0" w:space="0" w:color="auto"/>
      </w:divBdr>
    </w:div>
    <w:div w:id="1513953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emf"/><Relationship Id="rId18" Type="http://schemas.openxmlformats.org/officeDocument/2006/relationships/header" Target="header1.xml"/><Relationship Id="rId26" Type="http://schemas.openxmlformats.org/officeDocument/2006/relationships/hyperlink" Target="mailto:pbutler@megacorp.com" TargetMode="External"/><Relationship Id="rId3" Type="http://schemas.openxmlformats.org/officeDocument/2006/relationships/styles" Target="styles.xml"/><Relationship Id="rId21" Type="http://schemas.openxmlformats.org/officeDocument/2006/relationships/image" Target="media/image9.wmf"/><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cip4.org" TargetMode="External"/><Relationship Id="rId17" Type="http://schemas.openxmlformats.org/officeDocument/2006/relationships/image" Target="media/image8.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2.xml"/><Relationship Id="rId29" Type="http://schemas.openxmlformats.org/officeDocument/2006/relationships/hyperlink" Target="http://www.cip4.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p4.org" TargetMode="External"/><Relationship Id="rId24" Type="http://schemas.openxmlformats.org/officeDocument/2006/relationships/oleObject" Target="embeddings/oleObject2.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wmf"/><Relationship Id="rId28"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www.w3.org/TR/REC-xml-names/"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oleObject" Target="embeddings/oleObject1.bin"/><Relationship Id="rId27" Type="http://schemas.openxmlformats.org/officeDocument/2006/relationships/image" Target="media/image12.wmf"/><Relationship Id="rId30" Type="http://schemas.openxmlformats.org/officeDocument/2006/relationships/hyperlink" Target="http://xml.cxml.org/current/cXMLUsersGuide.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rherriot.FAFNER\Application%20Data\Microsoft\Templates\cip4-ics-1-6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1290B-476D-49F1-AF7B-DFE3F963A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cip4-ics-1-6f.dot</Template>
  <TotalTime>6</TotalTime>
  <Pages>81</Pages>
  <Words>22931</Words>
  <Characters>167630</Characters>
  <Application>Microsoft Office Word</Application>
  <DocSecurity>0</DocSecurity>
  <Lines>5780</Lines>
  <Paragraphs>4330</Paragraphs>
  <ScaleCrop>false</ScaleCrop>
  <HeadingPairs>
    <vt:vector size="2" baseType="variant">
      <vt:variant>
        <vt:lpstr>Title</vt:lpstr>
      </vt:variant>
      <vt:variant>
        <vt:i4>1</vt:i4>
      </vt:variant>
    </vt:vector>
  </HeadingPairs>
  <TitlesOfParts>
    <vt:vector size="1" baseType="lpstr">
      <vt:lpstr>PrintTalk 1.5</vt:lpstr>
    </vt:vector>
  </TitlesOfParts>
  <Company>CIP4</Company>
  <LinksUpToDate>false</LinksUpToDate>
  <CharactersWithSpaces>186231</CharactersWithSpaces>
  <SharedDoc>false</SharedDoc>
  <HyperlinkBase/>
  <HLinks>
    <vt:vector size="780" baseType="variant">
      <vt:variant>
        <vt:i4>2621500</vt:i4>
      </vt:variant>
      <vt:variant>
        <vt:i4>2925</vt:i4>
      </vt:variant>
      <vt:variant>
        <vt:i4>0</vt:i4>
      </vt:variant>
      <vt:variant>
        <vt:i4>5</vt:i4>
      </vt:variant>
      <vt:variant>
        <vt:lpwstr>http://www.w3.org/TR/REC-xml-names/</vt:lpwstr>
      </vt:variant>
      <vt:variant>
        <vt:lpwstr/>
      </vt:variant>
      <vt:variant>
        <vt:i4>7340080</vt:i4>
      </vt:variant>
      <vt:variant>
        <vt:i4>2922</vt:i4>
      </vt:variant>
      <vt:variant>
        <vt:i4>0</vt:i4>
      </vt:variant>
      <vt:variant>
        <vt:i4>5</vt:i4>
      </vt:variant>
      <vt:variant>
        <vt:lpwstr>http://www.w3.org/TR/2006/REC-xml-20060816/</vt:lpwstr>
      </vt:variant>
      <vt:variant>
        <vt:lpwstr/>
      </vt:variant>
      <vt:variant>
        <vt:i4>7077984</vt:i4>
      </vt:variant>
      <vt:variant>
        <vt:i4>2919</vt:i4>
      </vt:variant>
      <vt:variant>
        <vt:i4>0</vt:i4>
      </vt:variant>
      <vt:variant>
        <vt:i4>5</vt:i4>
      </vt:variant>
      <vt:variant>
        <vt:lpwstr>http://xml.cxml.org/current/cXMLUsersGuide.pdf</vt:lpwstr>
      </vt:variant>
      <vt:variant>
        <vt:lpwstr/>
      </vt:variant>
      <vt:variant>
        <vt:i4>5636172</vt:i4>
      </vt:variant>
      <vt:variant>
        <vt:i4>2916</vt:i4>
      </vt:variant>
      <vt:variant>
        <vt:i4>0</vt:i4>
      </vt:variant>
      <vt:variant>
        <vt:i4>5</vt:i4>
      </vt:variant>
      <vt:variant>
        <vt:lpwstr>http://www.cxml.org/</vt:lpwstr>
      </vt:variant>
      <vt:variant>
        <vt:lpwstr/>
      </vt:variant>
      <vt:variant>
        <vt:i4>4915205</vt:i4>
      </vt:variant>
      <vt:variant>
        <vt:i4>2913</vt:i4>
      </vt:variant>
      <vt:variant>
        <vt:i4>0</vt:i4>
      </vt:variant>
      <vt:variant>
        <vt:i4>5</vt:i4>
      </vt:variant>
      <vt:variant>
        <vt:lpwstr>http://www.cip4.org/</vt:lpwstr>
      </vt:variant>
      <vt:variant>
        <vt:lpwstr/>
      </vt:variant>
      <vt:variant>
        <vt:i4>786495</vt:i4>
      </vt:variant>
      <vt:variant>
        <vt:i4>1974</vt:i4>
      </vt:variant>
      <vt:variant>
        <vt:i4>0</vt:i4>
      </vt:variant>
      <vt:variant>
        <vt:i4>5</vt:i4>
      </vt:variant>
      <vt:variant>
        <vt:lpwstr>mailto:../@ReorderID</vt:lpwstr>
      </vt:variant>
      <vt:variant>
        <vt:lpwstr/>
      </vt:variant>
      <vt:variant>
        <vt:i4>4915205</vt:i4>
      </vt:variant>
      <vt:variant>
        <vt:i4>774</vt:i4>
      </vt:variant>
      <vt:variant>
        <vt:i4>0</vt:i4>
      </vt:variant>
      <vt:variant>
        <vt:i4>5</vt:i4>
      </vt:variant>
      <vt:variant>
        <vt:lpwstr>http://www.cip4.org/</vt:lpwstr>
      </vt:variant>
      <vt:variant>
        <vt:lpwstr/>
      </vt:variant>
      <vt:variant>
        <vt:i4>4915205</vt:i4>
      </vt:variant>
      <vt:variant>
        <vt:i4>753</vt:i4>
      </vt:variant>
      <vt:variant>
        <vt:i4>0</vt:i4>
      </vt:variant>
      <vt:variant>
        <vt:i4>5</vt:i4>
      </vt:variant>
      <vt:variant>
        <vt:lpwstr>http://www.cip4.org/</vt:lpwstr>
      </vt:variant>
      <vt:variant>
        <vt:lpwstr/>
      </vt:variant>
      <vt:variant>
        <vt:i4>1245243</vt:i4>
      </vt:variant>
      <vt:variant>
        <vt:i4>734</vt:i4>
      </vt:variant>
      <vt:variant>
        <vt:i4>0</vt:i4>
      </vt:variant>
      <vt:variant>
        <vt:i4>5</vt:i4>
      </vt:variant>
      <vt:variant>
        <vt:lpwstr/>
      </vt:variant>
      <vt:variant>
        <vt:lpwstr>_Toc167640943</vt:lpwstr>
      </vt:variant>
      <vt:variant>
        <vt:i4>1245243</vt:i4>
      </vt:variant>
      <vt:variant>
        <vt:i4>728</vt:i4>
      </vt:variant>
      <vt:variant>
        <vt:i4>0</vt:i4>
      </vt:variant>
      <vt:variant>
        <vt:i4>5</vt:i4>
      </vt:variant>
      <vt:variant>
        <vt:lpwstr/>
      </vt:variant>
      <vt:variant>
        <vt:lpwstr>_Toc167640942</vt:lpwstr>
      </vt:variant>
      <vt:variant>
        <vt:i4>1245243</vt:i4>
      </vt:variant>
      <vt:variant>
        <vt:i4>722</vt:i4>
      </vt:variant>
      <vt:variant>
        <vt:i4>0</vt:i4>
      </vt:variant>
      <vt:variant>
        <vt:i4>5</vt:i4>
      </vt:variant>
      <vt:variant>
        <vt:lpwstr/>
      </vt:variant>
      <vt:variant>
        <vt:lpwstr>_Toc167640941</vt:lpwstr>
      </vt:variant>
      <vt:variant>
        <vt:i4>1245243</vt:i4>
      </vt:variant>
      <vt:variant>
        <vt:i4>716</vt:i4>
      </vt:variant>
      <vt:variant>
        <vt:i4>0</vt:i4>
      </vt:variant>
      <vt:variant>
        <vt:i4>5</vt:i4>
      </vt:variant>
      <vt:variant>
        <vt:lpwstr/>
      </vt:variant>
      <vt:variant>
        <vt:lpwstr>_Toc167640940</vt:lpwstr>
      </vt:variant>
      <vt:variant>
        <vt:i4>1310779</vt:i4>
      </vt:variant>
      <vt:variant>
        <vt:i4>710</vt:i4>
      </vt:variant>
      <vt:variant>
        <vt:i4>0</vt:i4>
      </vt:variant>
      <vt:variant>
        <vt:i4>5</vt:i4>
      </vt:variant>
      <vt:variant>
        <vt:lpwstr/>
      </vt:variant>
      <vt:variant>
        <vt:lpwstr>_Toc167640939</vt:lpwstr>
      </vt:variant>
      <vt:variant>
        <vt:i4>1310779</vt:i4>
      </vt:variant>
      <vt:variant>
        <vt:i4>704</vt:i4>
      </vt:variant>
      <vt:variant>
        <vt:i4>0</vt:i4>
      </vt:variant>
      <vt:variant>
        <vt:i4>5</vt:i4>
      </vt:variant>
      <vt:variant>
        <vt:lpwstr/>
      </vt:variant>
      <vt:variant>
        <vt:lpwstr>_Toc167640938</vt:lpwstr>
      </vt:variant>
      <vt:variant>
        <vt:i4>1310779</vt:i4>
      </vt:variant>
      <vt:variant>
        <vt:i4>698</vt:i4>
      </vt:variant>
      <vt:variant>
        <vt:i4>0</vt:i4>
      </vt:variant>
      <vt:variant>
        <vt:i4>5</vt:i4>
      </vt:variant>
      <vt:variant>
        <vt:lpwstr/>
      </vt:variant>
      <vt:variant>
        <vt:lpwstr>_Toc167640937</vt:lpwstr>
      </vt:variant>
      <vt:variant>
        <vt:i4>1310779</vt:i4>
      </vt:variant>
      <vt:variant>
        <vt:i4>692</vt:i4>
      </vt:variant>
      <vt:variant>
        <vt:i4>0</vt:i4>
      </vt:variant>
      <vt:variant>
        <vt:i4>5</vt:i4>
      </vt:variant>
      <vt:variant>
        <vt:lpwstr/>
      </vt:variant>
      <vt:variant>
        <vt:lpwstr>_Toc167640936</vt:lpwstr>
      </vt:variant>
      <vt:variant>
        <vt:i4>1310779</vt:i4>
      </vt:variant>
      <vt:variant>
        <vt:i4>686</vt:i4>
      </vt:variant>
      <vt:variant>
        <vt:i4>0</vt:i4>
      </vt:variant>
      <vt:variant>
        <vt:i4>5</vt:i4>
      </vt:variant>
      <vt:variant>
        <vt:lpwstr/>
      </vt:variant>
      <vt:variant>
        <vt:lpwstr>_Toc167640935</vt:lpwstr>
      </vt:variant>
      <vt:variant>
        <vt:i4>1310779</vt:i4>
      </vt:variant>
      <vt:variant>
        <vt:i4>680</vt:i4>
      </vt:variant>
      <vt:variant>
        <vt:i4>0</vt:i4>
      </vt:variant>
      <vt:variant>
        <vt:i4>5</vt:i4>
      </vt:variant>
      <vt:variant>
        <vt:lpwstr/>
      </vt:variant>
      <vt:variant>
        <vt:lpwstr>_Toc167640934</vt:lpwstr>
      </vt:variant>
      <vt:variant>
        <vt:i4>1310779</vt:i4>
      </vt:variant>
      <vt:variant>
        <vt:i4>674</vt:i4>
      </vt:variant>
      <vt:variant>
        <vt:i4>0</vt:i4>
      </vt:variant>
      <vt:variant>
        <vt:i4>5</vt:i4>
      </vt:variant>
      <vt:variant>
        <vt:lpwstr/>
      </vt:variant>
      <vt:variant>
        <vt:lpwstr>_Toc167640933</vt:lpwstr>
      </vt:variant>
      <vt:variant>
        <vt:i4>1310779</vt:i4>
      </vt:variant>
      <vt:variant>
        <vt:i4>668</vt:i4>
      </vt:variant>
      <vt:variant>
        <vt:i4>0</vt:i4>
      </vt:variant>
      <vt:variant>
        <vt:i4>5</vt:i4>
      </vt:variant>
      <vt:variant>
        <vt:lpwstr/>
      </vt:variant>
      <vt:variant>
        <vt:lpwstr>_Toc167640932</vt:lpwstr>
      </vt:variant>
      <vt:variant>
        <vt:i4>1310779</vt:i4>
      </vt:variant>
      <vt:variant>
        <vt:i4>662</vt:i4>
      </vt:variant>
      <vt:variant>
        <vt:i4>0</vt:i4>
      </vt:variant>
      <vt:variant>
        <vt:i4>5</vt:i4>
      </vt:variant>
      <vt:variant>
        <vt:lpwstr/>
      </vt:variant>
      <vt:variant>
        <vt:lpwstr>_Toc167640931</vt:lpwstr>
      </vt:variant>
      <vt:variant>
        <vt:i4>1310779</vt:i4>
      </vt:variant>
      <vt:variant>
        <vt:i4>656</vt:i4>
      </vt:variant>
      <vt:variant>
        <vt:i4>0</vt:i4>
      </vt:variant>
      <vt:variant>
        <vt:i4>5</vt:i4>
      </vt:variant>
      <vt:variant>
        <vt:lpwstr/>
      </vt:variant>
      <vt:variant>
        <vt:lpwstr>_Toc167640930</vt:lpwstr>
      </vt:variant>
      <vt:variant>
        <vt:i4>1376315</vt:i4>
      </vt:variant>
      <vt:variant>
        <vt:i4>650</vt:i4>
      </vt:variant>
      <vt:variant>
        <vt:i4>0</vt:i4>
      </vt:variant>
      <vt:variant>
        <vt:i4>5</vt:i4>
      </vt:variant>
      <vt:variant>
        <vt:lpwstr/>
      </vt:variant>
      <vt:variant>
        <vt:lpwstr>_Toc167640929</vt:lpwstr>
      </vt:variant>
      <vt:variant>
        <vt:i4>1376315</vt:i4>
      </vt:variant>
      <vt:variant>
        <vt:i4>644</vt:i4>
      </vt:variant>
      <vt:variant>
        <vt:i4>0</vt:i4>
      </vt:variant>
      <vt:variant>
        <vt:i4>5</vt:i4>
      </vt:variant>
      <vt:variant>
        <vt:lpwstr/>
      </vt:variant>
      <vt:variant>
        <vt:lpwstr>_Toc167640928</vt:lpwstr>
      </vt:variant>
      <vt:variant>
        <vt:i4>1376315</vt:i4>
      </vt:variant>
      <vt:variant>
        <vt:i4>638</vt:i4>
      </vt:variant>
      <vt:variant>
        <vt:i4>0</vt:i4>
      </vt:variant>
      <vt:variant>
        <vt:i4>5</vt:i4>
      </vt:variant>
      <vt:variant>
        <vt:lpwstr/>
      </vt:variant>
      <vt:variant>
        <vt:lpwstr>_Toc167640927</vt:lpwstr>
      </vt:variant>
      <vt:variant>
        <vt:i4>1376315</vt:i4>
      </vt:variant>
      <vt:variant>
        <vt:i4>632</vt:i4>
      </vt:variant>
      <vt:variant>
        <vt:i4>0</vt:i4>
      </vt:variant>
      <vt:variant>
        <vt:i4>5</vt:i4>
      </vt:variant>
      <vt:variant>
        <vt:lpwstr/>
      </vt:variant>
      <vt:variant>
        <vt:lpwstr>_Toc167640926</vt:lpwstr>
      </vt:variant>
      <vt:variant>
        <vt:i4>1376315</vt:i4>
      </vt:variant>
      <vt:variant>
        <vt:i4>626</vt:i4>
      </vt:variant>
      <vt:variant>
        <vt:i4>0</vt:i4>
      </vt:variant>
      <vt:variant>
        <vt:i4>5</vt:i4>
      </vt:variant>
      <vt:variant>
        <vt:lpwstr/>
      </vt:variant>
      <vt:variant>
        <vt:lpwstr>_Toc167640925</vt:lpwstr>
      </vt:variant>
      <vt:variant>
        <vt:i4>1376315</vt:i4>
      </vt:variant>
      <vt:variant>
        <vt:i4>620</vt:i4>
      </vt:variant>
      <vt:variant>
        <vt:i4>0</vt:i4>
      </vt:variant>
      <vt:variant>
        <vt:i4>5</vt:i4>
      </vt:variant>
      <vt:variant>
        <vt:lpwstr/>
      </vt:variant>
      <vt:variant>
        <vt:lpwstr>_Toc167640924</vt:lpwstr>
      </vt:variant>
      <vt:variant>
        <vt:i4>1376315</vt:i4>
      </vt:variant>
      <vt:variant>
        <vt:i4>614</vt:i4>
      </vt:variant>
      <vt:variant>
        <vt:i4>0</vt:i4>
      </vt:variant>
      <vt:variant>
        <vt:i4>5</vt:i4>
      </vt:variant>
      <vt:variant>
        <vt:lpwstr/>
      </vt:variant>
      <vt:variant>
        <vt:lpwstr>_Toc167640923</vt:lpwstr>
      </vt:variant>
      <vt:variant>
        <vt:i4>1376315</vt:i4>
      </vt:variant>
      <vt:variant>
        <vt:i4>608</vt:i4>
      </vt:variant>
      <vt:variant>
        <vt:i4>0</vt:i4>
      </vt:variant>
      <vt:variant>
        <vt:i4>5</vt:i4>
      </vt:variant>
      <vt:variant>
        <vt:lpwstr/>
      </vt:variant>
      <vt:variant>
        <vt:lpwstr>_Toc167640922</vt:lpwstr>
      </vt:variant>
      <vt:variant>
        <vt:i4>1376315</vt:i4>
      </vt:variant>
      <vt:variant>
        <vt:i4>602</vt:i4>
      </vt:variant>
      <vt:variant>
        <vt:i4>0</vt:i4>
      </vt:variant>
      <vt:variant>
        <vt:i4>5</vt:i4>
      </vt:variant>
      <vt:variant>
        <vt:lpwstr/>
      </vt:variant>
      <vt:variant>
        <vt:lpwstr>_Toc167640921</vt:lpwstr>
      </vt:variant>
      <vt:variant>
        <vt:i4>1376315</vt:i4>
      </vt:variant>
      <vt:variant>
        <vt:i4>596</vt:i4>
      </vt:variant>
      <vt:variant>
        <vt:i4>0</vt:i4>
      </vt:variant>
      <vt:variant>
        <vt:i4>5</vt:i4>
      </vt:variant>
      <vt:variant>
        <vt:lpwstr/>
      </vt:variant>
      <vt:variant>
        <vt:lpwstr>_Toc167640920</vt:lpwstr>
      </vt:variant>
      <vt:variant>
        <vt:i4>1441851</vt:i4>
      </vt:variant>
      <vt:variant>
        <vt:i4>590</vt:i4>
      </vt:variant>
      <vt:variant>
        <vt:i4>0</vt:i4>
      </vt:variant>
      <vt:variant>
        <vt:i4>5</vt:i4>
      </vt:variant>
      <vt:variant>
        <vt:lpwstr/>
      </vt:variant>
      <vt:variant>
        <vt:lpwstr>_Toc167640919</vt:lpwstr>
      </vt:variant>
      <vt:variant>
        <vt:i4>1441851</vt:i4>
      </vt:variant>
      <vt:variant>
        <vt:i4>584</vt:i4>
      </vt:variant>
      <vt:variant>
        <vt:i4>0</vt:i4>
      </vt:variant>
      <vt:variant>
        <vt:i4>5</vt:i4>
      </vt:variant>
      <vt:variant>
        <vt:lpwstr/>
      </vt:variant>
      <vt:variant>
        <vt:lpwstr>_Toc167640918</vt:lpwstr>
      </vt:variant>
      <vt:variant>
        <vt:i4>1441851</vt:i4>
      </vt:variant>
      <vt:variant>
        <vt:i4>578</vt:i4>
      </vt:variant>
      <vt:variant>
        <vt:i4>0</vt:i4>
      </vt:variant>
      <vt:variant>
        <vt:i4>5</vt:i4>
      </vt:variant>
      <vt:variant>
        <vt:lpwstr/>
      </vt:variant>
      <vt:variant>
        <vt:lpwstr>_Toc167640917</vt:lpwstr>
      </vt:variant>
      <vt:variant>
        <vt:i4>1441851</vt:i4>
      </vt:variant>
      <vt:variant>
        <vt:i4>572</vt:i4>
      </vt:variant>
      <vt:variant>
        <vt:i4>0</vt:i4>
      </vt:variant>
      <vt:variant>
        <vt:i4>5</vt:i4>
      </vt:variant>
      <vt:variant>
        <vt:lpwstr/>
      </vt:variant>
      <vt:variant>
        <vt:lpwstr>_Toc167640916</vt:lpwstr>
      </vt:variant>
      <vt:variant>
        <vt:i4>1441851</vt:i4>
      </vt:variant>
      <vt:variant>
        <vt:i4>566</vt:i4>
      </vt:variant>
      <vt:variant>
        <vt:i4>0</vt:i4>
      </vt:variant>
      <vt:variant>
        <vt:i4>5</vt:i4>
      </vt:variant>
      <vt:variant>
        <vt:lpwstr/>
      </vt:variant>
      <vt:variant>
        <vt:lpwstr>_Toc167640915</vt:lpwstr>
      </vt:variant>
      <vt:variant>
        <vt:i4>1441851</vt:i4>
      </vt:variant>
      <vt:variant>
        <vt:i4>560</vt:i4>
      </vt:variant>
      <vt:variant>
        <vt:i4>0</vt:i4>
      </vt:variant>
      <vt:variant>
        <vt:i4>5</vt:i4>
      </vt:variant>
      <vt:variant>
        <vt:lpwstr/>
      </vt:variant>
      <vt:variant>
        <vt:lpwstr>_Toc167640914</vt:lpwstr>
      </vt:variant>
      <vt:variant>
        <vt:i4>1441851</vt:i4>
      </vt:variant>
      <vt:variant>
        <vt:i4>554</vt:i4>
      </vt:variant>
      <vt:variant>
        <vt:i4>0</vt:i4>
      </vt:variant>
      <vt:variant>
        <vt:i4>5</vt:i4>
      </vt:variant>
      <vt:variant>
        <vt:lpwstr/>
      </vt:variant>
      <vt:variant>
        <vt:lpwstr>_Toc167640913</vt:lpwstr>
      </vt:variant>
      <vt:variant>
        <vt:i4>1441851</vt:i4>
      </vt:variant>
      <vt:variant>
        <vt:i4>548</vt:i4>
      </vt:variant>
      <vt:variant>
        <vt:i4>0</vt:i4>
      </vt:variant>
      <vt:variant>
        <vt:i4>5</vt:i4>
      </vt:variant>
      <vt:variant>
        <vt:lpwstr/>
      </vt:variant>
      <vt:variant>
        <vt:lpwstr>_Toc167640912</vt:lpwstr>
      </vt:variant>
      <vt:variant>
        <vt:i4>1441851</vt:i4>
      </vt:variant>
      <vt:variant>
        <vt:i4>542</vt:i4>
      </vt:variant>
      <vt:variant>
        <vt:i4>0</vt:i4>
      </vt:variant>
      <vt:variant>
        <vt:i4>5</vt:i4>
      </vt:variant>
      <vt:variant>
        <vt:lpwstr/>
      </vt:variant>
      <vt:variant>
        <vt:lpwstr>_Toc167640911</vt:lpwstr>
      </vt:variant>
      <vt:variant>
        <vt:i4>1441851</vt:i4>
      </vt:variant>
      <vt:variant>
        <vt:i4>536</vt:i4>
      </vt:variant>
      <vt:variant>
        <vt:i4>0</vt:i4>
      </vt:variant>
      <vt:variant>
        <vt:i4>5</vt:i4>
      </vt:variant>
      <vt:variant>
        <vt:lpwstr/>
      </vt:variant>
      <vt:variant>
        <vt:lpwstr>_Toc167640910</vt:lpwstr>
      </vt:variant>
      <vt:variant>
        <vt:i4>1507387</vt:i4>
      </vt:variant>
      <vt:variant>
        <vt:i4>530</vt:i4>
      </vt:variant>
      <vt:variant>
        <vt:i4>0</vt:i4>
      </vt:variant>
      <vt:variant>
        <vt:i4>5</vt:i4>
      </vt:variant>
      <vt:variant>
        <vt:lpwstr/>
      </vt:variant>
      <vt:variant>
        <vt:lpwstr>_Toc167640909</vt:lpwstr>
      </vt:variant>
      <vt:variant>
        <vt:i4>1507387</vt:i4>
      </vt:variant>
      <vt:variant>
        <vt:i4>521</vt:i4>
      </vt:variant>
      <vt:variant>
        <vt:i4>0</vt:i4>
      </vt:variant>
      <vt:variant>
        <vt:i4>5</vt:i4>
      </vt:variant>
      <vt:variant>
        <vt:lpwstr/>
      </vt:variant>
      <vt:variant>
        <vt:lpwstr>_Toc167640908</vt:lpwstr>
      </vt:variant>
      <vt:variant>
        <vt:i4>1507387</vt:i4>
      </vt:variant>
      <vt:variant>
        <vt:i4>515</vt:i4>
      </vt:variant>
      <vt:variant>
        <vt:i4>0</vt:i4>
      </vt:variant>
      <vt:variant>
        <vt:i4>5</vt:i4>
      </vt:variant>
      <vt:variant>
        <vt:lpwstr/>
      </vt:variant>
      <vt:variant>
        <vt:lpwstr>_Toc167640907</vt:lpwstr>
      </vt:variant>
      <vt:variant>
        <vt:i4>1507387</vt:i4>
      </vt:variant>
      <vt:variant>
        <vt:i4>509</vt:i4>
      </vt:variant>
      <vt:variant>
        <vt:i4>0</vt:i4>
      </vt:variant>
      <vt:variant>
        <vt:i4>5</vt:i4>
      </vt:variant>
      <vt:variant>
        <vt:lpwstr/>
      </vt:variant>
      <vt:variant>
        <vt:lpwstr>_Toc167640906</vt:lpwstr>
      </vt:variant>
      <vt:variant>
        <vt:i4>1507387</vt:i4>
      </vt:variant>
      <vt:variant>
        <vt:i4>503</vt:i4>
      </vt:variant>
      <vt:variant>
        <vt:i4>0</vt:i4>
      </vt:variant>
      <vt:variant>
        <vt:i4>5</vt:i4>
      </vt:variant>
      <vt:variant>
        <vt:lpwstr/>
      </vt:variant>
      <vt:variant>
        <vt:lpwstr>_Toc167640905</vt:lpwstr>
      </vt:variant>
      <vt:variant>
        <vt:i4>1507387</vt:i4>
      </vt:variant>
      <vt:variant>
        <vt:i4>494</vt:i4>
      </vt:variant>
      <vt:variant>
        <vt:i4>0</vt:i4>
      </vt:variant>
      <vt:variant>
        <vt:i4>5</vt:i4>
      </vt:variant>
      <vt:variant>
        <vt:lpwstr/>
      </vt:variant>
      <vt:variant>
        <vt:lpwstr>_Toc167640904</vt:lpwstr>
      </vt:variant>
      <vt:variant>
        <vt:i4>1507387</vt:i4>
      </vt:variant>
      <vt:variant>
        <vt:i4>488</vt:i4>
      </vt:variant>
      <vt:variant>
        <vt:i4>0</vt:i4>
      </vt:variant>
      <vt:variant>
        <vt:i4>5</vt:i4>
      </vt:variant>
      <vt:variant>
        <vt:lpwstr/>
      </vt:variant>
      <vt:variant>
        <vt:lpwstr>_Toc167640903</vt:lpwstr>
      </vt:variant>
      <vt:variant>
        <vt:i4>1507387</vt:i4>
      </vt:variant>
      <vt:variant>
        <vt:i4>482</vt:i4>
      </vt:variant>
      <vt:variant>
        <vt:i4>0</vt:i4>
      </vt:variant>
      <vt:variant>
        <vt:i4>5</vt:i4>
      </vt:variant>
      <vt:variant>
        <vt:lpwstr/>
      </vt:variant>
      <vt:variant>
        <vt:lpwstr>_Toc167640902</vt:lpwstr>
      </vt:variant>
      <vt:variant>
        <vt:i4>1507387</vt:i4>
      </vt:variant>
      <vt:variant>
        <vt:i4>476</vt:i4>
      </vt:variant>
      <vt:variant>
        <vt:i4>0</vt:i4>
      </vt:variant>
      <vt:variant>
        <vt:i4>5</vt:i4>
      </vt:variant>
      <vt:variant>
        <vt:lpwstr/>
      </vt:variant>
      <vt:variant>
        <vt:lpwstr>_Toc167640901</vt:lpwstr>
      </vt:variant>
      <vt:variant>
        <vt:i4>1507387</vt:i4>
      </vt:variant>
      <vt:variant>
        <vt:i4>470</vt:i4>
      </vt:variant>
      <vt:variant>
        <vt:i4>0</vt:i4>
      </vt:variant>
      <vt:variant>
        <vt:i4>5</vt:i4>
      </vt:variant>
      <vt:variant>
        <vt:lpwstr/>
      </vt:variant>
      <vt:variant>
        <vt:lpwstr>_Toc167640900</vt:lpwstr>
      </vt:variant>
      <vt:variant>
        <vt:i4>1966138</vt:i4>
      </vt:variant>
      <vt:variant>
        <vt:i4>464</vt:i4>
      </vt:variant>
      <vt:variant>
        <vt:i4>0</vt:i4>
      </vt:variant>
      <vt:variant>
        <vt:i4>5</vt:i4>
      </vt:variant>
      <vt:variant>
        <vt:lpwstr/>
      </vt:variant>
      <vt:variant>
        <vt:lpwstr>_Toc167640899</vt:lpwstr>
      </vt:variant>
      <vt:variant>
        <vt:i4>1966138</vt:i4>
      </vt:variant>
      <vt:variant>
        <vt:i4>458</vt:i4>
      </vt:variant>
      <vt:variant>
        <vt:i4>0</vt:i4>
      </vt:variant>
      <vt:variant>
        <vt:i4>5</vt:i4>
      </vt:variant>
      <vt:variant>
        <vt:lpwstr/>
      </vt:variant>
      <vt:variant>
        <vt:lpwstr>_Toc167640898</vt:lpwstr>
      </vt:variant>
      <vt:variant>
        <vt:i4>1966138</vt:i4>
      </vt:variant>
      <vt:variant>
        <vt:i4>452</vt:i4>
      </vt:variant>
      <vt:variant>
        <vt:i4>0</vt:i4>
      </vt:variant>
      <vt:variant>
        <vt:i4>5</vt:i4>
      </vt:variant>
      <vt:variant>
        <vt:lpwstr/>
      </vt:variant>
      <vt:variant>
        <vt:lpwstr>_Toc167640897</vt:lpwstr>
      </vt:variant>
      <vt:variant>
        <vt:i4>1966138</vt:i4>
      </vt:variant>
      <vt:variant>
        <vt:i4>446</vt:i4>
      </vt:variant>
      <vt:variant>
        <vt:i4>0</vt:i4>
      </vt:variant>
      <vt:variant>
        <vt:i4>5</vt:i4>
      </vt:variant>
      <vt:variant>
        <vt:lpwstr/>
      </vt:variant>
      <vt:variant>
        <vt:lpwstr>_Toc167640896</vt:lpwstr>
      </vt:variant>
      <vt:variant>
        <vt:i4>1966138</vt:i4>
      </vt:variant>
      <vt:variant>
        <vt:i4>440</vt:i4>
      </vt:variant>
      <vt:variant>
        <vt:i4>0</vt:i4>
      </vt:variant>
      <vt:variant>
        <vt:i4>5</vt:i4>
      </vt:variant>
      <vt:variant>
        <vt:lpwstr/>
      </vt:variant>
      <vt:variant>
        <vt:lpwstr>_Toc167640895</vt:lpwstr>
      </vt:variant>
      <vt:variant>
        <vt:i4>1966138</vt:i4>
      </vt:variant>
      <vt:variant>
        <vt:i4>434</vt:i4>
      </vt:variant>
      <vt:variant>
        <vt:i4>0</vt:i4>
      </vt:variant>
      <vt:variant>
        <vt:i4>5</vt:i4>
      </vt:variant>
      <vt:variant>
        <vt:lpwstr/>
      </vt:variant>
      <vt:variant>
        <vt:lpwstr>_Toc167640894</vt:lpwstr>
      </vt:variant>
      <vt:variant>
        <vt:i4>1966138</vt:i4>
      </vt:variant>
      <vt:variant>
        <vt:i4>428</vt:i4>
      </vt:variant>
      <vt:variant>
        <vt:i4>0</vt:i4>
      </vt:variant>
      <vt:variant>
        <vt:i4>5</vt:i4>
      </vt:variant>
      <vt:variant>
        <vt:lpwstr/>
      </vt:variant>
      <vt:variant>
        <vt:lpwstr>_Toc167640891</vt:lpwstr>
      </vt:variant>
      <vt:variant>
        <vt:i4>1966138</vt:i4>
      </vt:variant>
      <vt:variant>
        <vt:i4>422</vt:i4>
      </vt:variant>
      <vt:variant>
        <vt:i4>0</vt:i4>
      </vt:variant>
      <vt:variant>
        <vt:i4>5</vt:i4>
      </vt:variant>
      <vt:variant>
        <vt:lpwstr/>
      </vt:variant>
      <vt:variant>
        <vt:lpwstr>_Toc167640890</vt:lpwstr>
      </vt:variant>
      <vt:variant>
        <vt:i4>2031674</vt:i4>
      </vt:variant>
      <vt:variant>
        <vt:i4>416</vt:i4>
      </vt:variant>
      <vt:variant>
        <vt:i4>0</vt:i4>
      </vt:variant>
      <vt:variant>
        <vt:i4>5</vt:i4>
      </vt:variant>
      <vt:variant>
        <vt:lpwstr/>
      </vt:variant>
      <vt:variant>
        <vt:lpwstr>_Toc167640889</vt:lpwstr>
      </vt:variant>
      <vt:variant>
        <vt:i4>2031674</vt:i4>
      </vt:variant>
      <vt:variant>
        <vt:i4>410</vt:i4>
      </vt:variant>
      <vt:variant>
        <vt:i4>0</vt:i4>
      </vt:variant>
      <vt:variant>
        <vt:i4>5</vt:i4>
      </vt:variant>
      <vt:variant>
        <vt:lpwstr/>
      </vt:variant>
      <vt:variant>
        <vt:lpwstr>_Toc167640888</vt:lpwstr>
      </vt:variant>
      <vt:variant>
        <vt:i4>2031674</vt:i4>
      </vt:variant>
      <vt:variant>
        <vt:i4>404</vt:i4>
      </vt:variant>
      <vt:variant>
        <vt:i4>0</vt:i4>
      </vt:variant>
      <vt:variant>
        <vt:i4>5</vt:i4>
      </vt:variant>
      <vt:variant>
        <vt:lpwstr/>
      </vt:variant>
      <vt:variant>
        <vt:lpwstr>_Toc167640887</vt:lpwstr>
      </vt:variant>
      <vt:variant>
        <vt:i4>2031674</vt:i4>
      </vt:variant>
      <vt:variant>
        <vt:i4>398</vt:i4>
      </vt:variant>
      <vt:variant>
        <vt:i4>0</vt:i4>
      </vt:variant>
      <vt:variant>
        <vt:i4>5</vt:i4>
      </vt:variant>
      <vt:variant>
        <vt:lpwstr/>
      </vt:variant>
      <vt:variant>
        <vt:lpwstr>_Toc167640886</vt:lpwstr>
      </vt:variant>
      <vt:variant>
        <vt:i4>2031674</vt:i4>
      </vt:variant>
      <vt:variant>
        <vt:i4>392</vt:i4>
      </vt:variant>
      <vt:variant>
        <vt:i4>0</vt:i4>
      </vt:variant>
      <vt:variant>
        <vt:i4>5</vt:i4>
      </vt:variant>
      <vt:variant>
        <vt:lpwstr/>
      </vt:variant>
      <vt:variant>
        <vt:lpwstr>_Toc167640885</vt:lpwstr>
      </vt:variant>
      <vt:variant>
        <vt:i4>2031674</vt:i4>
      </vt:variant>
      <vt:variant>
        <vt:i4>386</vt:i4>
      </vt:variant>
      <vt:variant>
        <vt:i4>0</vt:i4>
      </vt:variant>
      <vt:variant>
        <vt:i4>5</vt:i4>
      </vt:variant>
      <vt:variant>
        <vt:lpwstr/>
      </vt:variant>
      <vt:variant>
        <vt:lpwstr>_Toc167640884</vt:lpwstr>
      </vt:variant>
      <vt:variant>
        <vt:i4>2031674</vt:i4>
      </vt:variant>
      <vt:variant>
        <vt:i4>380</vt:i4>
      </vt:variant>
      <vt:variant>
        <vt:i4>0</vt:i4>
      </vt:variant>
      <vt:variant>
        <vt:i4>5</vt:i4>
      </vt:variant>
      <vt:variant>
        <vt:lpwstr/>
      </vt:variant>
      <vt:variant>
        <vt:lpwstr>_Toc167640883</vt:lpwstr>
      </vt:variant>
      <vt:variant>
        <vt:i4>2031674</vt:i4>
      </vt:variant>
      <vt:variant>
        <vt:i4>374</vt:i4>
      </vt:variant>
      <vt:variant>
        <vt:i4>0</vt:i4>
      </vt:variant>
      <vt:variant>
        <vt:i4>5</vt:i4>
      </vt:variant>
      <vt:variant>
        <vt:lpwstr/>
      </vt:variant>
      <vt:variant>
        <vt:lpwstr>_Toc167640882</vt:lpwstr>
      </vt:variant>
      <vt:variant>
        <vt:i4>2031674</vt:i4>
      </vt:variant>
      <vt:variant>
        <vt:i4>368</vt:i4>
      </vt:variant>
      <vt:variant>
        <vt:i4>0</vt:i4>
      </vt:variant>
      <vt:variant>
        <vt:i4>5</vt:i4>
      </vt:variant>
      <vt:variant>
        <vt:lpwstr/>
      </vt:variant>
      <vt:variant>
        <vt:lpwstr>_Toc167640881</vt:lpwstr>
      </vt:variant>
      <vt:variant>
        <vt:i4>2031674</vt:i4>
      </vt:variant>
      <vt:variant>
        <vt:i4>362</vt:i4>
      </vt:variant>
      <vt:variant>
        <vt:i4>0</vt:i4>
      </vt:variant>
      <vt:variant>
        <vt:i4>5</vt:i4>
      </vt:variant>
      <vt:variant>
        <vt:lpwstr/>
      </vt:variant>
      <vt:variant>
        <vt:lpwstr>_Toc167640880</vt:lpwstr>
      </vt:variant>
      <vt:variant>
        <vt:i4>1048634</vt:i4>
      </vt:variant>
      <vt:variant>
        <vt:i4>356</vt:i4>
      </vt:variant>
      <vt:variant>
        <vt:i4>0</vt:i4>
      </vt:variant>
      <vt:variant>
        <vt:i4>5</vt:i4>
      </vt:variant>
      <vt:variant>
        <vt:lpwstr/>
      </vt:variant>
      <vt:variant>
        <vt:lpwstr>_Toc167640879</vt:lpwstr>
      </vt:variant>
      <vt:variant>
        <vt:i4>1048634</vt:i4>
      </vt:variant>
      <vt:variant>
        <vt:i4>350</vt:i4>
      </vt:variant>
      <vt:variant>
        <vt:i4>0</vt:i4>
      </vt:variant>
      <vt:variant>
        <vt:i4>5</vt:i4>
      </vt:variant>
      <vt:variant>
        <vt:lpwstr/>
      </vt:variant>
      <vt:variant>
        <vt:lpwstr>_Toc167640878</vt:lpwstr>
      </vt:variant>
      <vt:variant>
        <vt:i4>1048634</vt:i4>
      </vt:variant>
      <vt:variant>
        <vt:i4>344</vt:i4>
      </vt:variant>
      <vt:variant>
        <vt:i4>0</vt:i4>
      </vt:variant>
      <vt:variant>
        <vt:i4>5</vt:i4>
      </vt:variant>
      <vt:variant>
        <vt:lpwstr/>
      </vt:variant>
      <vt:variant>
        <vt:lpwstr>_Toc167640877</vt:lpwstr>
      </vt:variant>
      <vt:variant>
        <vt:i4>1048634</vt:i4>
      </vt:variant>
      <vt:variant>
        <vt:i4>338</vt:i4>
      </vt:variant>
      <vt:variant>
        <vt:i4>0</vt:i4>
      </vt:variant>
      <vt:variant>
        <vt:i4>5</vt:i4>
      </vt:variant>
      <vt:variant>
        <vt:lpwstr/>
      </vt:variant>
      <vt:variant>
        <vt:lpwstr>_Toc167640876</vt:lpwstr>
      </vt:variant>
      <vt:variant>
        <vt:i4>1048634</vt:i4>
      </vt:variant>
      <vt:variant>
        <vt:i4>332</vt:i4>
      </vt:variant>
      <vt:variant>
        <vt:i4>0</vt:i4>
      </vt:variant>
      <vt:variant>
        <vt:i4>5</vt:i4>
      </vt:variant>
      <vt:variant>
        <vt:lpwstr/>
      </vt:variant>
      <vt:variant>
        <vt:lpwstr>_Toc167640875</vt:lpwstr>
      </vt:variant>
      <vt:variant>
        <vt:i4>1048634</vt:i4>
      </vt:variant>
      <vt:variant>
        <vt:i4>326</vt:i4>
      </vt:variant>
      <vt:variant>
        <vt:i4>0</vt:i4>
      </vt:variant>
      <vt:variant>
        <vt:i4>5</vt:i4>
      </vt:variant>
      <vt:variant>
        <vt:lpwstr/>
      </vt:variant>
      <vt:variant>
        <vt:lpwstr>_Toc167640874</vt:lpwstr>
      </vt:variant>
      <vt:variant>
        <vt:i4>1048634</vt:i4>
      </vt:variant>
      <vt:variant>
        <vt:i4>320</vt:i4>
      </vt:variant>
      <vt:variant>
        <vt:i4>0</vt:i4>
      </vt:variant>
      <vt:variant>
        <vt:i4>5</vt:i4>
      </vt:variant>
      <vt:variant>
        <vt:lpwstr/>
      </vt:variant>
      <vt:variant>
        <vt:lpwstr>_Toc167640873</vt:lpwstr>
      </vt:variant>
      <vt:variant>
        <vt:i4>1048634</vt:i4>
      </vt:variant>
      <vt:variant>
        <vt:i4>314</vt:i4>
      </vt:variant>
      <vt:variant>
        <vt:i4>0</vt:i4>
      </vt:variant>
      <vt:variant>
        <vt:i4>5</vt:i4>
      </vt:variant>
      <vt:variant>
        <vt:lpwstr/>
      </vt:variant>
      <vt:variant>
        <vt:lpwstr>_Toc167640872</vt:lpwstr>
      </vt:variant>
      <vt:variant>
        <vt:i4>1048634</vt:i4>
      </vt:variant>
      <vt:variant>
        <vt:i4>308</vt:i4>
      </vt:variant>
      <vt:variant>
        <vt:i4>0</vt:i4>
      </vt:variant>
      <vt:variant>
        <vt:i4>5</vt:i4>
      </vt:variant>
      <vt:variant>
        <vt:lpwstr/>
      </vt:variant>
      <vt:variant>
        <vt:lpwstr>_Toc167640871</vt:lpwstr>
      </vt:variant>
      <vt:variant>
        <vt:i4>1048634</vt:i4>
      </vt:variant>
      <vt:variant>
        <vt:i4>302</vt:i4>
      </vt:variant>
      <vt:variant>
        <vt:i4>0</vt:i4>
      </vt:variant>
      <vt:variant>
        <vt:i4>5</vt:i4>
      </vt:variant>
      <vt:variant>
        <vt:lpwstr/>
      </vt:variant>
      <vt:variant>
        <vt:lpwstr>_Toc167640870</vt:lpwstr>
      </vt:variant>
      <vt:variant>
        <vt:i4>1114170</vt:i4>
      </vt:variant>
      <vt:variant>
        <vt:i4>296</vt:i4>
      </vt:variant>
      <vt:variant>
        <vt:i4>0</vt:i4>
      </vt:variant>
      <vt:variant>
        <vt:i4>5</vt:i4>
      </vt:variant>
      <vt:variant>
        <vt:lpwstr/>
      </vt:variant>
      <vt:variant>
        <vt:lpwstr>_Toc167640869</vt:lpwstr>
      </vt:variant>
      <vt:variant>
        <vt:i4>1114170</vt:i4>
      </vt:variant>
      <vt:variant>
        <vt:i4>290</vt:i4>
      </vt:variant>
      <vt:variant>
        <vt:i4>0</vt:i4>
      </vt:variant>
      <vt:variant>
        <vt:i4>5</vt:i4>
      </vt:variant>
      <vt:variant>
        <vt:lpwstr/>
      </vt:variant>
      <vt:variant>
        <vt:lpwstr>_Toc167640868</vt:lpwstr>
      </vt:variant>
      <vt:variant>
        <vt:i4>1114170</vt:i4>
      </vt:variant>
      <vt:variant>
        <vt:i4>284</vt:i4>
      </vt:variant>
      <vt:variant>
        <vt:i4>0</vt:i4>
      </vt:variant>
      <vt:variant>
        <vt:i4>5</vt:i4>
      </vt:variant>
      <vt:variant>
        <vt:lpwstr/>
      </vt:variant>
      <vt:variant>
        <vt:lpwstr>_Toc167640867</vt:lpwstr>
      </vt:variant>
      <vt:variant>
        <vt:i4>1114170</vt:i4>
      </vt:variant>
      <vt:variant>
        <vt:i4>278</vt:i4>
      </vt:variant>
      <vt:variant>
        <vt:i4>0</vt:i4>
      </vt:variant>
      <vt:variant>
        <vt:i4>5</vt:i4>
      </vt:variant>
      <vt:variant>
        <vt:lpwstr/>
      </vt:variant>
      <vt:variant>
        <vt:lpwstr>_Toc167640866</vt:lpwstr>
      </vt:variant>
      <vt:variant>
        <vt:i4>1114170</vt:i4>
      </vt:variant>
      <vt:variant>
        <vt:i4>272</vt:i4>
      </vt:variant>
      <vt:variant>
        <vt:i4>0</vt:i4>
      </vt:variant>
      <vt:variant>
        <vt:i4>5</vt:i4>
      </vt:variant>
      <vt:variant>
        <vt:lpwstr/>
      </vt:variant>
      <vt:variant>
        <vt:lpwstr>_Toc167640865</vt:lpwstr>
      </vt:variant>
      <vt:variant>
        <vt:i4>1114170</vt:i4>
      </vt:variant>
      <vt:variant>
        <vt:i4>266</vt:i4>
      </vt:variant>
      <vt:variant>
        <vt:i4>0</vt:i4>
      </vt:variant>
      <vt:variant>
        <vt:i4>5</vt:i4>
      </vt:variant>
      <vt:variant>
        <vt:lpwstr/>
      </vt:variant>
      <vt:variant>
        <vt:lpwstr>_Toc167640864</vt:lpwstr>
      </vt:variant>
      <vt:variant>
        <vt:i4>1114170</vt:i4>
      </vt:variant>
      <vt:variant>
        <vt:i4>260</vt:i4>
      </vt:variant>
      <vt:variant>
        <vt:i4>0</vt:i4>
      </vt:variant>
      <vt:variant>
        <vt:i4>5</vt:i4>
      </vt:variant>
      <vt:variant>
        <vt:lpwstr/>
      </vt:variant>
      <vt:variant>
        <vt:lpwstr>_Toc167640863</vt:lpwstr>
      </vt:variant>
      <vt:variant>
        <vt:i4>1114170</vt:i4>
      </vt:variant>
      <vt:variant>
        <vt:i4>254</vt:i4>
      </vt:variant>
      <vt:variant>
        <vt:i4>0</vt:i4>
      </vt:variant>
      <vt:variant>
        <vt:i4>5</vt:i4>
      </vt:variant>
      <vt:variant>
        <vt:lpwstr/>
      </vt:variant>
      <vt:variant>
        <vt:lpwstr>_Toc167640862</vt:lpwstr>
      </vt:variant>
      <vt:variant>
        <vt:i4>1114170</vt:i4>
      </vt:variant>
      <vt:variant>
        <vt:i4>248</vt:i4>
      </vt:variant>
      <vt:variant>
        <vt:i4>0</vt:i4>
      </vt:variant>
      <vt:variant>
        <vt:i4>5</vt:i4>
      </vt:variant>
      <vt:variant>
        <vt:lpwstr/>
      </vt:variant>
      <vt:variant>
        <vt:lpwstr>_Toc167640861</vt:lpwstr>
      </vt:variant>
      <vt:variant>
        <vt:i4>1114170</vt:i4>
      </vt:variant>
      <vt:variant>
        <vt:i4>242</vt:i4>
      </vt:variant>
      <vt:variant>
        <vt:i4>0</vt:i4>
      </vt:variant>
      <vt:variant>
        <vt:i4>5</vt:i4>
      </vt:variant>
      <vt:variant>
        <vt:lpwstr/>
      </vt:variant>
      <vt:variant>
        <vt:lpwstr>_Toc167640860</vt:lpwstr>
      </vt:variant>
      <vt:variant>
        <vt:i4>1179706</vt:i4>
      </vt:variant>
      <vt:variant>
        <vt:i4>236</vt:i4>
      </vt:variant>
      <vt:variant>
        <vt:i4>0</vt:i4>
      </vt:variant>
      <vt:variant>
        <vt:i4>5</vt:i4>
      </vt:variant>
      <vt:variant>
        <vt:lpwstr/>
      </vt:variant>
      <vt:variant>
        <vt:lpwstr>_Toc167640859</vt:lpwstr>
      </vt:variant>
      <vt:variant>
        <vt:i4>1179706</vt:i4>
      </vt:variant>
      <vt:variant>
        <vt:i4>230</vt:i4>
      </vt:variant>
      <vt:variant>
        <vt:i4>0</vt:i4>
      </vt:variant>
      <vt:variant>
        <vt:i4>5</vt:i4>
      </vt:variant>
      <vt:variant>
        <vt:lpwstr/>
      </vt:variant>
      <vt:variant>
        <vt:lpwstr>_Toc167640858</vt:lpwstr>
      </vt:variant>
      <vt:variant>
        <vt:i4>1179706</vt:i4>
      </vt:variant>
      <vt:variant>
        <vt:i4>224</vt:i4>
      </vt:variant>
      <vt:variant>
        <vt:i4>0</vt:i4>
      </vt:variant>
      <vt:variant>
        <vt:i4>5</vt:i4>
      </vt:variant>
      <vt:variant>
        <vt:lpwstr/>
      </vt:variant>
      <vt:variant>
        <vt:lpwstr>_Toc167640857</vt:lpwstr>
      </vt:variant>
      <vt:variant>
        <vt:i4>1179706</vt:i4>
      </vt:variant>
      <vt:variant>
        <vt:i4>218</vt:i4>
      </vt:variant>
      <vt:variant>
        <vt:i4>0</vt:i4>
      </vt:variant>
      <vt:variant>
        <vt:i4>5</vt:i4>
      </vt:variant>
      <vt:variant>
        <vt:lpwstr/>
      </vt:variant>
      <vt:variant>
        <vt:lpwstr>_Toc167640856</vt:lpwstr>
      </vt:variant>
      <vt:variant>
        <vt:i4>1179706</vt:i4>
      </vt:variant>
      <vt:variant>
        <vt:i4>212</vt:i4>
      </vt:variant>
      <vt:variant>
        <vt:i4>0</vt:i4>
      </vt:variant>
      <vt:variant>
        <vt:i4>5</vt:i4>
      </vt:variant>
      <vt:variant>
        <vt:lpwstr/>
      </vt:variant>
      <vt:variant>
        <vt:lpwstr>_Toc167640855</vt:lpwstr>
      </vt:variant>
      <vt:variant>
        <vt:i4>1179706</vt:i4>
      </vt:variant>
      <vt:variant>
        <vt:i4>206</vt:i4>
      </vt:variant>
      <vt:variant>
        <vt:i4>0</vt:i4>
      </vt:variant>
      <vt:variant>
        <vt:i4>5</vt:i4>
      </vt:variant>
      <vt:variant>
        <vt:lpwstr/>
      </vt:variant>
      <vt:variant>
        <vt:lpwstr>_Toc167640854</vt:lpwstr>
      </vt:variant>
      <vt:variant>
        <vt:i4>1179706</vt:i4>
      </vt:variant>
      <vt:variant>
        <vt:i4>200</vt:i4>
      </vt:variant>
      <vt:variant>
        <vt:i4>0</vt:i4>
      </vt:variant>
      <vt:variant>
        <vt:i4>5</vt:i4>
      </vt:variant>
      <vt:variant>
        <vt:lpwstr/>
      </vt:variant>
      <vt:variant>
        <vt:lpwstr>_Toc167640853</vt:lpwstr>
      </vt:variant>
      <vt:variant>
        <vt:i4>1179706</vt:i4>
      </vt:variant>
      <vt:variant>
        <vt:i4>194</vt:i4>
      </vt:variant>
      <vt:variant>
        <vt:i4>0</vt:i4>
      </vt:variant>
      <vt:variant>
        <vt:i4>5</vt:i4>
      </vt:variant>
      <vt:variant>
        <vt:lpwstr/>
      </vt:variant>
      <vt:variant>
        <vt:lpwstr>_Toc167640852</vt:lpwstr>
      </vt:variant>
      <vt:variant>
        <vt:i4>1179706</vt:i4>
      </vt:variant>
      <vt:variant>
        <vt:i4>188</vt:i4>
      </vt:variant>
      <vt:variant>
        <vt:i4>0</vt:i4>
      </vt:variant>
      <vt:variant>
        <vt:i4>5</vt:i4>
      </vt:variant>
      <vt:variant>
        <vt:lpwstr/>
      </vt:variant>
      <vt:variant>
        <vt:lpwstr>_Toc167640851</vt:lpwstr>
      </vt:variant>
      <vt:variant>
        <vt:i4>1179706</vt:i4>
      </vt:variant>
      <vt:variant>
        <vt:i4>182</vt:i4>
      </vt:variant>
      <vt:variant>
        <vt:i4>0</vt:i4>
      </vt:variant>
      <vt:variant>
        <vt:i4>5</vt:i4>
      </vt:variant>
      <vt:variant>
        <vt:lpwstr/>
      </vt:variant>
      <vt:variant>
        <vt:lpwstr>_Toc167640850</vt:lpwstr>
      </vt:variant>
      <vt:variant>
        <vt:i4>1245242</vt:i4>
      </vt:variant>
      <vt:variant>
        <vt:i4>176</vt:i4>
      </vt:variant>
      <vt:variant>
        <vt:i4>0</vt:i4>
      </vt:variant>
      <vt:variant>
        <vt:i4>5</vt:i4>
      </vt:variant>
      <vt:variant>
        <vt:lpwstr/>
      </vt:variant>
      <vt:variant>
        <vt:lpwstr>_Toc167640849</vt:lpwstr>
      </vt:variant>
      <vt:variant>
        <vt:i4>1245242</vt:i4>
      </vt:variant>
      <vt:variant>
        <vt:i4>170</vt:i4>
      </vt:variant>
      <vt:variant>
        <vt:i4>0</vt:i4>
      </vt:variant>
      <vt:variant>
        <vt:i4>5</vt:i4>
      </vt:variant>
      <vt:variant>
        <vt:lpwstr/>
      </vt:variant>
      <vt:variant>
        <vt:lpwstr>_Toc167640848</vt:lpwstr>
      </vt:variant>
      <vt:variant>
        <vt:i4>1245242</vt:i4>
      </vt:variant>
      <vt:variant>
        <vt:i4>164</vt:i4>
      </vt:variant>
      <vt:variant>
        <vt:i4>0</vt:i4>
      </vt:variant>
      <vt:variant>
        <vt:i4>5</vt:i4>
      </vt:variant>
      <vt:variant>
        <vt:lpwstr/>
      </vt:variant>
      <vt:variant>
        <vt:lpwstr>_Toc167640847</vt:lpwstr>
      </vt:variant>
      <vt:variant>
        <vt:i4>1245242</vt:i4>
      </vt:variant>
      <vt:variant>
        <vt:i4>158</vt:i4>
      </vt:variant>
      <vt:variant>
        <vt:i4>0</vt:i4>
      </vt:variant>
      <vt:variant>
        <vt:i4>5</vt:i4>
      </vt:variant>
      <vt:variant>
        <vt:lpwstr/>
      </vt:variant>
      <vt:variant>
        <vt:lpwstr>_Toc167640846</vt:lpwstr>
      </vt:variant>
      <vt:variant>
        <vt:i4>1245242</vt:i4>
      </vt:variant>
      <vt:variant>
        <vt:i4>152</vt:i4>
      </vt:variant>
      <vt:variant>
        <vt:i4>0</vt:i4>
      </vt:variant>
      <vt:variant>
        <vt:i4>5</vt:i4>
      </vt:variant>
      <vt:variant>
        <vt:lpwstr/>
      </vt:variant>
      <vt:variant>
        <vt:lpwstr>_Toc167640845</vt:lpwstr>
      </vt:variant>
      <vt:variant>
        <vt:i4>1245242</vt:i4>
      </vt:variant>
      <vt:variant>
        <vt:i4>146</vt:i4>
      </vt:variant>
      <vt:variant>
        <vt:i4>0</vt:i4>
      </vt:variant>
      <vt:variant>
        <vt:i4>5</vt:i4>
      </vt:variant>
      <vt:variant>
        <vt:lpwstr/>
      </vt:variant>
      <vt:variant>
        <vt:lpwstr>_Toc167640844</vt:lpwstr>
      </vt:variant>
      <vt:variant>
        <vt:i4>1245242</vt:i4>
      </vt:variant>
      <vt:variant>
        <vt:i4>140</vt:i4>
      </vt:variant>
      <vt:variant>
        <vt:i4>0</vt:i4>
      </vt:variant>
      <vt:variant>
        <vt:i4>5</vt:i4>
      </vt:variant>
      <vt:variant>
        <vt:lpwstr/>
      </vt:variant>
      <vt:variant>
        <vt:lpwstr>_Toc167640843</vt:lpwstr>
      </vt:variant>
      <vt:variant>
        <vt:i4>1245242</vt:i4>
      </vt:variant>
      <vt:variant>
        <vt:i4>134</vt:i4>
      </vt:variant>
      <vt:variant>
        <vt:i4>0</vt:i4>
      </vt:variant>
      <vt:variant>
        <vt:i4>5</vt:i4>
      </vt:variant>
      <vt:variant>
        <vt:lpwstr/>
      </vt:variant>
      <vt:variant>
        <vt:lpwstr>_Toc167640842</vt:lpwstr>
      </vt:variant>
      <vt:variant>
        <vt:i4>1245242</vt:i4>
      </vt:variant>
      <vt:variant>
        <vt:i4>128</vt:i4>
      </vt:variant>
      <vt:variant>
        <vt:i4>0</vt:i4>
      </vt:variant>
      <vt:variant>
        <vt:i4>5</vt:i4>
      </vt:variant>
      <vt:variant>
        <vt:lpwstr/>
      </vt:variant>
      <vt:variant>
        <vt:lpwstr>_Toc167640841</vt:lpwstr>
      </vt:variant>
      <vt:variant>
        <vt:i4>1245242</vt:i4>
      </vt:variant>
      <vt:variant>
        <vt:i4>122</vt:i4>
      </vt:variant>
      <vt:variant>
        <vt:i4>0</vt:i4>
      </vt:variant>
      <vt:variant>
        <vt:i4>5</vt:i4>
      </vt:variant>
      <vt:variant>
        <vt:lpwstr/>
      </vt:variant>
      <vt:variant>
        <vt:lpwstr>_Toc167640840</vt:lpwstr>
      </vt:variant>
      <vt:variant>
        <vt:i4>1310778</vt:i4>
      </vt:variant>
      <vt:variant>
        <vt:i4>116</vt:i4>
      </vt:variant>
      <vt:variant>
        <vt:i4>0</vt:i4>
      </vt:variant>
      <vt:variant>
        <vt:i4>5</vt:i4>
      </vt:variant>
      <vt:variant>
        <vt:lpwstr/>
      </vt:variant>
      <vt:variant>
        <vt:lpwstr>_Toc167640839</vt:lpwstr>
      </vt:variant>
      <vt:variant>
        <vt:i4>1310778</vt:i4>
      </vt:variant>
      <vt:variant>
        <vt:i4>110</vt:i4>
      </vt:variant>
      <vt:variant>
        <vt:i4>0</vt:i4>
      </vt:variant>
      <vt:variant>
        <vt:i4>5</vt:i4>
      </vt:variant>
      <vt:variant>
        <vt:lpwstr/>
      </vt:variant>
      <vt:variant>
        <vt:lpwstr>_Toc167640838</vt:lpwstr>
      </vt:variant>
      <vt:variant>
        <vt:i4>1310778</vt:i4>
      </vt:variant>
      <vt:variant>
        <vt:i4>104</vt:i4>
      </vt:variant>
      <vt:variant>
        <vt:i4>0</vt:i4>
      </vt:variant>
      <vt:variant>
        <vt:i4>5</vt:i4>
      </vt:variant>
      <vt:variant>
        <vt:lpwstr/>
      </vt:variant>
      <vt:variant>
        <vt:lpwstr>_Toc167640837</vt:lpwstr>
      </vt:variant>
      <vt:variant>
        <vt:i4>1310778</vt:i4>
      </vt:variant>
      <vt:variant>
        <vt:i4>98</vt:i4>
      </vt:variant>
      <vt:variant>
        <vt:i4>0</vt:i4>
      </vt:variant>
      <vt:variant>
        <vt:i4>5</vt:i4>
      </vt:variant>
      <vt:variant>
        <vt:lpwstr/>
      </vt:variant>
      <vt:variant>
        <vt:lpwstr>_Toc167640836</vt:lpwstr>
      </vt:variant>
      <vt:variant>
        <vt:i4>1310778</vt:i4>
      </vt:variant>
      <vt:variant>
        <vt:i4>92</vt:i4>
      </vt:variant>
      <vt:variant>
        <vt:i4>0</vt:i4>
      </vt:variant>
      <vt:variant>
        <vt:i4>5</vt:i4>
      </vt:variant>
      <vt:variant>
        <vt:lpwstr/>
      </vt:variant>
      <vt:variant>
        <vt:lpwstr>_Toc167640835</vt:lpwstr>
      </vt:variant>
      <vt:variant>
        <vt:i4>1310778</vt:i4>
      </vt:variant>
      <vt:variant>
        <vt:i4>86</vt:i4>
      </vt:variant>
      <vt:variant>
        <vt:i4>0</vt:i4>
      </vt:variant>
      <vt:variant>
        <vt:i4>5</vt:i4>
      </vt:variant>
      <vt:variant>
        <vt:lpwstr/>
      </vt:variant>
      <vt:variant>
        <vt:lpwstr>_Toc167640834</vt:lpwstr>
      </vt:variant>
      <vt:variant>
        <vt:i4>1310778</vt:i4>
      </vt:variant>
      <vt:variant>
        <vt:i4>80</vt:i4>
      </vt:variant>
      <vt:variant>
        <vt:i4>0</vt:i4>
      </vt:variant>
      <vt:variant>
        <vt:i4>5</vt:i4>
      </vt:variant>
      <vt:variant>
        <vt:lpwstr/>
      </vt:variant>
      <vt:variant>
        <vt:lpwstr>_Toc167640833</vt:lpwstr>
      </vt:variant>
      <vt:variant>
        <vt:i4>1310778</vt:i4>
      </vt:variant>
      <vt:variant>
        <vt:i4>74</vt:i4>
      </vt:variant>
      <vt:variant>
        <vt:i4>0</vt:i4>
      </vt:variant>
      <vt:variant>
        <vt:i4>5</vt:i4>
      </vt:variant>
      <vt:variant>
        <vt:lpwstr/>
      </vt:variant>
      <vt:variant>
        <vt:lpwstr>_Toc167640832</vt:lpwstr>
      </vt:variant>
      <vt:variant>
        <vt:i4>1310778</vt:i4>
      </vt:variant>
      <vt:variant>
        <vt:i4>68</vt:i4>
      </vt:variant>
      <vt:variant>
        <vt:i4>0</vt:i4>
      </vt:variant>
      <vt:variant>
        <vt:i4>5</vt:i4>
      </vt:variant>
      <vt:variant>
        <vt:lpwstr/>
      </vt:variant>
      <vt:variant>
        <vt:lpwstr>_Toc167640831</vt:lpwstr>
      </vt:variant>
      <vt:variant>
        <vt:i4>1310778</vt:i4>
      </vt:variant>
      <vt:variant>
        <vt:i4>62</vt:i4>
      </vt:variant>
      <vt:variant>
        <vt:i4>0</vt:i4>
      </vt:variant>
      <vt:variant>
        <vt:i4>5</vt:i4>
      </vt:variant>
      <vt:variant>
        <vt:lpwstr/>
      </vt:variant>
      <vt:variant>
        <vt:lpwstr>_Toc167640830</vt:lpwstr>
      </vt:variant>
      <vt:variant>
        <vt:i4>1376314</vt:i4>
      </vt:variant>
      <vt:variant>
        <vt:i4>56</vt:i4>
      </vt:variant>
      <vt:variant>
        <vt:i4>0</vt:i4>
      </vt:variant>
      <vt:variant>
        <vt:i4>5</vt:i4>
      </vt:variant>
      <vt:variant>
        <vt:lpwstr/>
      </vt:variant>
      <vt:variant>
        <vt:lpwstr>_Toc167640829</vt:lpwstr>
      </vt:variant>
      <vt:variant>
        <vt:i4>1376314</vt:i4>
      </vt:variant>
      <vt:variant>
        <vt:i4>50</vt:i4>
      </vt:variant>
      <vt:variant>
        <vt:i4>0</vt:i4>
      </vt:variant>
      <vt:variant>
        <vt:i4>5</vt:i4>
      </vt:variant>
      <vt:variant>
        <vt:lpwstr/>
      </vt:variant>
      <vt:variant>
        <vt:lpwstr>_Toc167640828</vt:lpwstr>
      </vt:variant>
      <vt:variant>
        <vt:i4>1376314</vt:i4>
      </vt:variant>
      <vt:variant>
        <vt:i4>44</vt:i4>
      </vt:variant>
      <vt:variant>
        <vt:i4>0</vt:i4>
      </vt:variant>
      <vt:variant>
        <vt:i4>5</vt:i4>
      </vt:variant>
      <vt:variant>
        <vt:lpwstr/>
      </vt:variant>
      <vt:variant>
        <vt:lpwstr>_Toc167640827</vt:lpwstr>
      </vt:variant>
      <vt:variant>
        <vt:i4>1376314</vt:i4>
      </vt:variant>
      <vt:variant>
        <vt:i4>38</vt:i4>
      </vt:variant>
      <vt:variant>
        <vt:i4>0</vt:i4>
      </vt:variant>
      <vt:variant>
        <vt:i4>5</vt:i4>
      </vt:variant>
      <vt:variant>
        <vt:lpwstr/>
      </vt:variant>
      <vt:variant>
        <vt:lpwstr>_Toc167640826</vt:lpwstr>
      </vt:variant>
      <vt:variant>
        <vt:i4>1376314</vt:i4>
      </vt:variant>
      <vt:variant>
        <vt:i4>32</vt:i4>
      </vt:variant>
      <vt:variant>
        <vt:i4>0</vt:i4>
      </vt:variant>
      <vt:variant>
        <vt:i4>5</vt:i4>
      </vt:variant>
      <vt:variant>
        <vt:lpwstr/>
      </vt:variant>
      <vt:variant>
        <vt:lpwstr>_Toc167640825</vt:lpwstr>
      </vt:variant>
      <vt:variant>
        <vt:i4>1376314</vt:i4>
      </vt:variant>
      <vt:variant>
        <vt:i4>26</vt:i4>
      </vt:variant>
      <vt:variant>
        <vt:i4>0</vt:i4>
      </vt:variant>
      <vt:variant>
        <vt:i4>5</vt:i4>
      </vt:variant>
      <vt:variant>
        <vt:lpwstr/>
      </vt:variant>
      <vt:variant>
        <vt:lpwstr>_Toc167640824</vt:lpwstr>
      </vt:variant>
      <vt:variant>
        <vt:i4>1376314</vt:i4>
      </vt:variant>
      <vt:variant>
        <vt:i4>20</vt:i4>
      </vt:variant>
      <vt:variant>
        <vt:i4>0</vt:i4>
      </vt:variant>
      <vt:variant>
        <vt:i4>5</vt:i4>
      </vt:variant>
      <vt:variant>
        <vt:lpwstr/>
      </vt:variant>
      <vt:variant>
        <vt:lpwstr>_Toc167640823</vt:lpwstr>
      </vt:variant>
      <vt:variant>
        <vt:i4>1376314</vt:i4>
      </vt:variant>
      <vt:variant>
        <vt:i4>14</vt:i4>
      </vt:variant>
      <vt:variant>
        <vt:i4>0</vt:i4>
      </vt:variant>
      <vt:variant>
        <vt:i4>5</vt:i4>
      </vt:variant>
      <vt:variant>
        <vt:lpwstr/>
      </vt:variant>
      <vt:variant>
        <vt:lpwstr>_Toc167640822</vt:lpwstr>
      </vt:variant>
      <vt:variant>
        <vt:i4>1376314</vt:i4>
      </vt:variant>
      <vt:variant>
        <vt:i4>8</vt:i4>
      </vt:variant>
      <vt:variant>
        <vt:i4>0</vt:i4>
      </vt:variant>
      <vt:variant>
        <vt:i4>5</vt:i4>
      </vt:variant>
      <vt:variant>
        <vt:lpwstr/>
      </vt:variant>
      <vt:variant>
        <vt:lpwstr>_Toc167640821</vt:lpwstr>
      </vt:variant>
      <vt:variant>
        <vt:i4>2293761</vt:i4>
      </vt:variant>
      <vt:variant>
        <vt:i4>0</vt:i4>
      </vt:variant>
      <vt:variant>
        <vt:i4>0</vt:i4>
      </vt:variant>
      <vt:variant>
        <vt:i4>5</vt:i4>
      </vt:variant>
      <vt:variant>
        <vt:lpwstr>mailto:pbutler@megacorp.com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PrintTalk 1.5</dc:title>
  <dc:creator>CIP4</dc:creator>
  <cp:keywords>PrintTalk, CIP4</cp:keywords>
  <cp:lastModifiedBy>rherriot</cp:lastModifiedBy>
  <cp:revision>6</cp:revision>
  <cp:lastPrinted>2015-03-24T14:39:00Z</cp:lastPrinted>
  <dcterms:created xsi:type="dcterms:W3CDTF">2015-05-18T21:44:00Z</dcterms:created>
  <dcterms:modified xsi:type="dcterms:W3CDTF">2015-08-12T02:53:00Z</dcterms:modified>
</cp:coreProperties>
</file>